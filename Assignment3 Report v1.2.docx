
<file path=[Content_Types].xml><?xml version="1.0" encoding="utf-8"?>
<Types xmlns="http://schemas.openxmlformats.org/package/2006/content-types">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415555"/>
        <w:docPartObj>
          <w:docPartGallery w:val="Cover Pages"/>
          <w:docPartUnique/>
        </w:docPartObj>
      </w:sdtPr>
      <w:sdtEndPr/>
      <w:sdtContent>
        <w:p w:rsidR="007C4F52" w:rsidRDefault="008F09FB" w:rsidP="00567637">
          <w:pPr>
            <w:pStyle w:val="Logo"/>
            <w:spacing w:line="240" w:lineRule="auto"/>
          </w:pPr>
          <w:r>
            <w:rPr>
              <w:noProof/>
              <w:lang w:eastAsia="en-US"/>
            </w:rPr>
            <mc:AlternateContent>
              <mc:Choice Requires="wps">
                <w:drawing>
                  <wp:anchor distT="0" distB="0" distL="114300" distR="114300" simplePos="0" relativeHeight="251659264" behindDoc="0" locked="0" layoutInCell="1" allowOverlap="1" wp14:anchorId="408AB100" wp14:editId="23B514C9">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07A" w:rsidRDefault="00FD0253">
                                <w:pPr>
                                  <w:pStyle w:val="Title"/>
                                </w:pPr>
                                <w:sdt>
                                  <w:sdtPr>
                                    <w:alias w:val="Title"/>
                                    <w:tag w:val=""/>
                                    <w:id w:val="-1395664674"/>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8C107A">
                                      <w:t>Data Mining</w:t>
                                    </w:r>
                                  </w:sdtContent>
                                </w:sdt>
                              </w:p>
                              <w:p w:rsidR="008C107A" w:rsidRDefault="00FD0253">
                                <w:pPr>
                                  <w:pStyle w:val="Subtitle"/>
                                </w:pPr>
                                <w:sdt>
                                  <w:sdtPr>
                                    <w:alias w:val="Date"/>
                                    <w:tag w:val=""/>
                                    <w:id w:val="17127338"/>
                                    <w:dataBinding w:prefixMappings="xmlns:ns0='http://schemas.microsoft.com/office/2006/coverPageProps' " w:xpath="/ns0:CoverPageProperties[1]/ns0:PublishDate[1]" w:storeItemID="{55AF091B-3C7A-41E3-B477-F2FDAA23CFDA}"/>
                                    <w:date w:fullDate="2016-03-09T00:00:00Z">
                                      <w:dateFormat w:val="MMMM d, yyyy"/>
                                      <w:lid w:val="en-US"/>
                                      <w:storeMappedDataAs w:val="dateTime"/>
                                      <w:calendar w:val="gregorian"/>
                                    </w:date>
                                  </w:sdtPr>
                                  <w:sdtEndPr/>
                                  <w:sdtContent>
                                    <w:r w:rsidR="008C107A">
                                      <w:t>March 9, 2016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408AB100"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rsidR="008C107A" w:rsidRDefault="00FD0253">
                          <w:pPr>
                            <w:pStyle w:val="Title"/>
                          </w:pPr>
                          <w:sdt>
                            <w:sdtPr>
                              <w:alias w:val="Title"/>
                              <w:tag w:val=""/>
                              <w:id w:val="-1395664674"/>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8C107A">
                                <w:t>Data Mining</w:t>
                              </w:r>
                            </w:sdtContent>
                          </w:sdt>
                        </w:p>
                        <w:p w:rsidR="008C107A" w:rsidRDefault="00FD0253">
                          <w:pPr>
                            <w:pStyle w:val="Subtitle"/>
                          </w:pPr>
                          <w:sdt>
                            <w:sdtPr>
                              <w:alias w:val="Date"/>
                              <w:tag w:val=""/>
                              <w:id w:val="17127338"/>
                              <w:dataBinding w:prefixMappings="xmlns:ns0='http://schemas.microsoft.com/office/2006/coverPageProps' " w:xpath="/ns0:CoverPageProperties[1]/ns0:PublishDate[1]" w:storeItemID="{55AF091B-3C7A-41E3-B477-F2FDAA23CFDA}"/>
                              <w:date w:fullDate="2016-03-09T00:00:00Z">
                                <w:dateFormat w:val="MMMM d, yyyy"/>
                                <w:lid w:val="en-US"/>
                                <w:storeMappedDataAs w:val="dateTime"/>
                                <w:calendar w:val="gregorian"/>
                              </w:date>
                            </w:sdtPr>
                            <w:sdtEndPr/>
                            <w:sdtContent>
                              <w:r w:rsidR="008C107A">
                                <w:t>March 9, 2016</w:t>
                              </w:r>
                            </w:sdtContent>
                          </w:sdt>
                        </w:p>
                      </w:txbxContent>
                    </v:textbox>
                    <w10:wrap type="topAndBottom" anchorx="margin" anchory="margin"/>
                  </v:shape>
                </w:pict>
              </mc:Fallback>
            </mc:AlternateContent>
          </w:r>
        </w:p>
        <w:p w:rsidR="007C4F52" w:rsidRDefault="007C4F52" w:rsidP="00567637">
          <w:pPr>
            <w:spacing w:line="240" w:lineRule="auto"/>
          </w:pPr>
        </w:p>
        <w:p w:rsidR="007C4F52" w:rsidRDefault="00DB76D9" w:rsidP="00567637">
          <w:pPr>
            <w:spacing w:line="240" w:lineRule="auto"/>
          </w:pPr>
          <w:r>
            <w:rPr>
              <w:noProof/>
              <w:lang w:eastAsia="en-US"/>
            </w:rPr>
            <mc:AlternateContent>
              <mc:Choice Requires="wps">
                <w:drawing>
                  <wp:anchor distT="0" distB="0" distL="114300" distR="114300" simplePos="0" relativeHeight="251660288" behindDoc="0" locked="0" layoutInCell="1" allowOverlap="1" wp14:anchorId="5215D4E3" wp14:editId="2A94DE69">
                    <wp:simplePos x="0" y="0"/>
                    <wp:positionH relativeFrom="margin">
                      <wp:align>right</wp:align>
                    </wp:positionH>
                    <wp:positionV relativeFrom="margin">
                      <wp:posOffset>8221980</wp:posOffset>
                    </wp:positionV>
                    <wp:extent cx="5943600" cy="461645"/>
                    <wp:effectExtent l="0" t="0" r="0" b="0"/>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46164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59" w:type="pct"/>
                                  <w:tblCellMar>
                                    <w:left w:w="0" w:type="dxa"/>
                                    <w:right w:w="0" w:type="dxa"/>
                                  </w:tblCellMar>
                                  <w:tblLook w:val="04A0" w:firstRow="1" w:lastRow="0" w:firstColumn="1" w:lastColumn="0" w:noHBand="0" w:noVBand="1"/>
                                  <w:tblDescription w:val="Company contact information"/>
                                </w:tblPr>
                                <w:tblGrid>
                                  <w:gridCol w:w="2674"/>
                                  <w:gridCol w:w="450"/>
                                  <w:gridCol w:w="2683"/>
                                  <w:gridCol w:w="450"/>
                                  <w:gridCol w:w="2679"/>
                                </w:tblGrid>
                                <w:tr w:rsidR="008C107A" w:rsidTr="00DB76D9">
                                  <w:trPr>
                                    <w:trHeight w:val="276"/>
                                  </w:trPr>
                                  <w:sdt>
                                    <w:sdtPr>
                                      <w:alias w:val="Address"/>
                                      <w:tag w:val=""/>
                                      <w:id w:val="-664864083"/>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C107A" w:rsidRDefault="008C107A" w:rsidP="00DB76D9">
                                          <w:pPr>
                                            <w:pStyle w:val="ContactInfo"/>
                                          </w:pPr>
                                          <w:r>
                                            <w:t>Premnath Ramanathan</w:t>
                                          </w:r>
                                        </w:p>
                                      </w:tc>
                                    </w:sdtContent>
                                  </w:sdt>
                                  <w:tc>
                                    <w:tcPr>
                                      <w:tcW w:w="252" w:type="pct"/>
                                    </w:tcPr>
                                    <w:p w:rsidR="008C107A" w:rsidRDefault="008C107A">
                                      <w:pPr>
                                        <w:pStyle w:val="ContactInfo"/>
                                      </w:pPr>
                                    </w:p>
                                  </w:tc>
                                  <w:tc>
                                    <w:tcPr>
                                      <w:tcW w:w="1501" w:type="pct"/>
                                    </w:tcPr>
                                    <w:p w:rsidR="008C107A" w:rsidRDefault="008C107A" w:rsidP="00DB76D9">
                                      <w:pPr>
                                        <w:pStyle w:val="ContactInfo"/>
                                        <w:jc w:val="center"/>
                                      </w:pPr>
                                      <w:r>
                                        <w:t>Sriram Santhanakrishnan</w:t>
                                      </w:r>
                                    </w:p>
                                  </w:tc>
                                  <w:tc>
                                    <w:tcPr>
                                      <w:tcW w:w="252" w:type="pct"/>
                                    </w:tcPr>
                                    <w:p w:rsidR="008C107A" w:rsidRDefault="008C107A">
                                      <w:pPr>
                                        <w:pStyle w:val="ContactInfo"/>
                                      </w:pPr>
                                    </w:p>
                                  </w:tc>
                                  <w:tc>
                                    <w:tcPr>
                                      <w:tcW w:w="1499" w:type="pct"/>
                                    </w:tcPr>
                                    <w:sdt>
                                      <w:sdtPr>
                                        <w:alias w:val="Email"/>
                                        <w:tag w:val=""/>
                                        <w:id w:val="1062146040"/>
                                        <w:dataBinding w:prefixMappings="xmlns:ns0='http://schemas.microsoft.com/office/2006/coverPageProps' " w:xpath="/ns0:CoverPageProperties[1]/ns0:CompanyEmail[1]" w:storeItemID="{55AF091B-3C7A-41E3-B477-F2FDAA23CFDA}"/>
                                        <w15:appearance w15:val="hidden"/>
                                        <w:text/>
                                      </w:sdtPr>
                                      <w:sdtEndPr/>
                                      <w:sdtContent>
                                        <w:p w:rsidR="008C107A" w:rsidRDefault="008C107A" w:rsidP="00DB76D9">
                                          <w:pPr>
                                            <w:pStyle w:val="ContactInfo"/>
                                            <w:jc w:val="right"/>
                                          </w:pPr>
                                          <w:r>
                                            <w:t>Vignesh Shankar</w:t>
                                          </w:r>
                                        </w:p>
                                      </w:sdtContent>
                                    </w:sdt>
                                  </w:tc>
                                </w:tr>
                              </w:tbl>
                              <w:p w:rsidR="008C107A" w:rsidRDefault="00FD0253">
                                <w:pPr>
                                  <w:pStyle w:val="NoSpacing"/>
                                  <w:rPr>
                                    <w:color w:val="D9D9D9" w:themeColor="background1" w:themeShade="D9"/>
                                  </w:rPr>
                                </w:pPr>
                                <w:hyperlink r:id="rId10" w:history="1">
                                  <w:r w:rsidR="008C107A" w:rsidRPr="002B7C7A">
                                    <w:rPr>
                                      <w:rStyle w:val="Hyperlink"/>
                                      <w:color w:val="403D33" w:themeColor="hyperlink" w:themeShade="D9"/>
                                    </w:rPr>
                                    <w:t>Praman3@uic.edu</w:t>
                                  </w:r>
                                </w:hyperlink>
                                <w:r w:rsidR="008C107A">
                                  <w:rPr>
                                    <w:color w:val="D9D9D9" w:themeColor="background1" w:themeShade="D9"/>
                                  </w:rPr>
                                  <w:tab/>
                                </w:r>
                                <w:r w:rsidR="008C107A">
                                  <w:rPr>
                                    <w:color w:val="D9D9D9" w:themeColor="background1" w:themeShade="D9"/>
                                  </w:rPr>
                                  <w:tab/>
                                </w:r>
                                <w:r w:rsidR="008C107A">
                                  <w:rPr>
                                    <w:color w:val="D9D9D9" w:themeColor="background1" w:themeShade="D9"/>
                                  </w:rPr>
                                  <w:tab/>
                                </w:r>
                                <w:r w:rsidR="008C107A">
                                  <w:rPr>
                                    <w:color w:val="D9D9D9" w:themeColor="background1" w:themeShade="D9"/>
                                  </w:rPr>
                                  <w:tab/>
                                </w:r>
                                <w:hyperlink r:id="rId11" w:history="1">
                                  <w:r w:rsidR="008C107A" w:rsidRPr="002B7C7A">
                                    <w:rPr>
                                      <w:rStyle w:val="Hyperlink"/>
                                      <w:color w:val="403D33" w:themeColor="hyperlink" w:themeShade="D9"/>
                                    </w:rPr>
                                    <w:t>Ssanth5@uic.edu</w:t>
                                  </w:r>
                                </w:hyperlink>
                                <w:r w:rsidR="008C107A">
                                  <w:rPr>
                                    <w:color w:val="D9D9D9" w:themeColor="background1" w:themeShade="D9"/>
                                  </w:rPr>
                                  <w:tab/>
                                </w:r>
                                <w:r w:rsidR="008C107A">
                                  <w:rPr>
                                    <w:color w:val="D9D9D9" w:themeColor="background1" w:themeShade="D9"/>
                                  </w:rPr>
                                  <w:tab/>
                                </w:r>
                                <w:r w:rsidR="008C107A">
                                  <w:rPr>
                                    <w:color w:val="D9D9D9" w:themeColor="background1" w:themeShade="D9"/>
                                  </w:rPr>
                                  <w:tab/>
                                </w:r>
                                <w:r w:rsidR="008C107A">
                                  <w:rPr>
                                    <w:color w:val="D9D9D9" w:themeColor="background1" w:themeShade="D9"/>
                                  </w:rPr>
                                  <w:tab/>
                                  <w:t xml:space="preserve">    </w:t>
                                </w:r>
                                <w:hyperlink r:id="rId12" w:history="1">
                                  <w:r w:rsidR="008C107A" w:rsidRPr="002B7C7A">
                                    <w:rPr>
                                      <w:rStyle w:val="Hyperlink"/>
                                      <w:color w:val="403D33" w:themeColor="hyperlink" w:themeShade="D9"/>
                                    </w:rPr>
                                    <w:t>Vshank3@uic.edu</w:t>
                                  </w:r>
                                </w:hyperlink>
                              </w:p>
                              <w:p w:rsidR="008C107A" w:rsidRPr="00B200FA" w:rsidRDefault="008C107A">
                                <w:pPr>
                                  <w:pStyle w:val="NoSpacing"/>
                                  <w:rPr>
                                    <w:color w:val="D9D9D9" w:themeColor="background1" w:themeShade="D9"/>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215D4E3" id="Text Box 1" o:spid="_x0000_s1027" type="#_x0000_t202" alt="Text box displaying company contact information" style="position:absolute;margin-left:416.8pt;margin-top:647.4pt;width:468pt;height:36.35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" fillcolor="#f24f4f [3204]" stroked="f" strokeweight=".5pt">
                    <v:textbox inset="12.96pt,0,12.96pt,0">
                      <w:txbxContent>
                        <w:tbl>
                          <w:tblPr>
                            <w:tblW w:w="5059" w:type="pct"/>
                            <w:tblCellMar>
                              <w:left w:w="0" w:type="dxa"/>
                              <w:right w:w="0" w:type="dxa"/>
                            </w:tblCellMar>
                            <w:tblLook w:val="04A0" w:firstRow="1" w:lastRow="0" w:firstColumn="1" w:lastColumn="0" w:noHBand="0" w:noVBand="1"/>
                            <w:tblDescription w:val="Company contact information"/>
                          </w:tblPr>
                          <w:tblGrid>
                            <w:gridCol w:w="2674"/>
                            <w:gridCol w:w="450"/>
                            <w:gridCol w:w="2683"/>
                            <w:gridCol w:w="450"/>
                            <w:gridCol w:w="2679"/>
                          </w:tblGrid>
                          <w:tr w:rsidR="008C107A" w:rsidTr="00DB76D9">
                            <w:trPr>
                              <w:trHeight w:val="276"/>
                            </w:trPr>
                            <w:sdt>
                              <w:sdtPr>
                                <w:alias w:val="Address"/>
                                <w:tag w:val=""/>
                                <w:id w:val="-664864083"/>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C107A" w:rsidRDefault="008C107A" w:rsidP="00DB76D9">
                                    <w:pPr>
                                      <w:pStyle w:val="ContactInfo"/>
                                    </w:pPr>
                                    <w:r>
                                      <w:t>Premnath Ramanathan</w:t>
                                    </w:r>
                                  </w:p>
                                </w:tc>
                              </w:sdtContent>
                            </w:sdt>
                            <w:tc>
                              <w:tcPr>
                                <w:tcW w:w="252" w:type="pct"/>
                              </w:tcPr>
                              <w:p w:rsidR="008C107A" w:rsidRDefault="008C107A">
                                <w:pPr>
                                  <w:pStyle w:val="ContactInfo"/>
                                </w:pPr>
                              </w:p>
                            </w:tc>
                            <w:tc>
                              <w:tcPr>
                                <w:tcW w:w="1501" w:type="pct"/>
                              </w:tcPr>
                              <w:p w:rsidR="008C107A" w:rsidRDefault="008C107A" w:rsidP="00DB76D9">
                                <w:pPr>
                                  <w:pStyle w:val="ContactInfo"/>
                                  <w:jc w:val="center"/>
                                </w:pPr>
                                <w:r>
                                  <w:t>Sriram Santhanakrishnan</w:t>
                                </w:r>
                              </w:p>
                            </w:tc>
                            <w:tc>
                              <w:tcPr>
                                <w:tcW w:w="252" w:type="pct"/>
                              </w:tcPr>
                              <w:p w:rsidR="008C107A" w:rsidRDefault="008C107A">
                                <w:pPr>
                                  <w:pStyle w:val="ContactInfo"/>
                                </w:pPr>
                              </w:p>
                            </w:tc>
                            <w:tc>
                              <w:tcPr>
                                <w:tcW w:w="1499" w:type="pct"/>
                              </w:tcPr>
                              <w:sdt>
                                <w:sdtPr>
                                  <w:alias w:val="Email"/>
                                  <w:tag w:val=""/>
                                  <w:id w:val="1062146040"/>
                                  <w:dataBinding w:prefixMappings="xmlns:ns0='http://schemas.microsoft.com/office/2006/coverPageProps' " w:xpath="/ns0:CoverPageProperties[1]/ns0:CompanyEmail[1]" w:storeItemID="{55AF091B-3C7A-41E3-B477-F2FDAA23CFDA}"/>
                                  <w15:appearance w15:val="hidden"/>
                                  <w:text/>
                                </w:sdtPr>
                                <w:sdtEndPr/>
                                <w:sdtContent>
                                  <w:p w:rsidR="008C107A" w:rsidRDefault="008C107A" w:rsidP="00DB76D9">
                                    <w:pPr>
                                      <w:pStyle w:val="ContactInfo"/>
                                      <w:jc w:val="right"/>
                                    </w:pPr>
                                    <w:r>
                                      <w:t>Vignesh Shankar</w:t>
                                    </w:r>
                                  </w:p>
                                </w:sdtContent>
                              </w:sdt>
                            </w:tc>
                          </w:tr>
                        </w:tbl>
                        <w:p w:rsidR="008C107A" w:rsidRDefault="00FD0253">
                          <w:pPr>
                            <w:pStyle w:val="NoSpacing"/>
                            <w:rPr>
                              <w:color w:val="D9D9D9" w:themeColor="background1" w:themeShade="D9"/>
                            </w:rPr>
                          </w:pPr>
                          <w:hyperlink r:id="rId13" w:history="1">
                            <w:r w:rsidR="008C107A" w:rsidRPr="002B7C7A">
                              <w:rPr>
                                <w:rStyle w:val="Hyperlink"/>
                                <w:color w:val="403D33" w:themeColor="hyperlink" w:themeShade="D9"/>
                              </w:rPr>
                              <w:t>Praman3@uic.edu</w:t>
                            </w:r>
                          </w:hyperlink>
                          <w:r w:rsidR="008C107A">
                            <w:rPr>
                              <w:color w:val="D9D9D9" w:themeColor="background1" w:themeShade="D9"/>
                            </w:rPr>
                            <w:tab/>
                          </w:r>
                          <w:r w:rsidR="008C107A">
                            <w:rPr>
                              <w:color w:val="D9D9D9" w:themeColor="background1" w:themeShade="D9"/>
                            </w:rPr>
                            <w:tab/>
                          </w:r>
                          <w:r w:rsidR="008C107A">
                            <w:rPr>
                              <w:color w:val="D9D9D9" w:themeColor="background1" w:themeShade="D9"/>
                            </w:rPr>
                            <w:tab/>
                          </w:r>
                          <w:r w:rsidR="008C107A">
                            <w:rPr>
                              <w:color w:val="D9D9D9" w:themeColor="background1" w:themeShade="D9"/>
                            </w:rPr>
                            <w:tab/>
                          </w:r>
                          <w:hyperlink r:id="rId14" w:history="1">
                            <w:r w:rsidR="008C107A" w:rsidRPr="002B7C7A">
                              <w:rPr>
                                <w:rStyle w:val="Hyperlink"/>
                                <w:color w:val="403D33" w:themeColor="hyperlink" w:themeShade="D9"/>
                              </w:rPr>
                              <w:t>Ssanth5@uic.edu</w:t>
                            </w:r>
                          </w:hyperlink>
                          <w:r w:rsidR="008C107A">
                            <w:rPr>
                              <w:color w:val="D9D9D9" w:themeColor="background1" w:themeShade="D9"/>
                            </w:rPr>
                            <w:tab/>
                          </w:r>
                          <w:r w:rsidR="008C107A">
                            <w:rPr>
                              <w:color w:val="D9D9D9" w:themeColor="background1" w:themeShade="D9"/>
                            </w:rPr>
                            <w:tab/>
                          </w:r>
                          <w:r w:rsidR="008C107A">
                            <w:rPr>
                              <w:color w:val="D9D9D9" w:themeColor="background1" w:themeShade="D9"/>
                            </w:rPr>
                            <w:tab/>
                          </w:r>
                          <w:r w:rsidR="008C107A">
                            <w:rPr>
                              <w:color w:val="D9D9D9" w:themeColor="background1" w:themeShade="D9"/>
                            </w:rPr>
                            <w:tab/>
                            <w:t xml:space="preserve">    </w:t>
                          </w:r>
                          <w:hyperlink r:id="rId15" w:history="1">
                            <w:r w:rsidR="008C107A" w:rsidRPr="002B7C7A">
                              <w:rPr>
                                <w:rStyle w:val="Hyperlink"/>
                                <w:color w:val="403D33" w:themeColor="hyperlink" w:themeShade="D9"/>
                              </w:rPr>
                              <w:t>Vshank3@uic.edu</w:t>
                            </w:r>
                          </w:hyperlink>
                        </w:p>
                        <w:p w:rsidR="008C107A" w:rsidRPr="00B200FA" w:rsidRDefault="008C107A">
                          <w:pPr>
                            <w:pStyle w:val="NoSpacing"/>
                            <w:rPr>
                              <w:color w:val="D9D9D9" w:themeColor="background1" w:themeShade="D9"/>
                            </w:rPr>
                          </w:pPr>
                        </w:p>
                      </w:txbxContent>
                    </v:textbox>
                    <w10:wrap type="topAndBottom" anchorx="margin" anchory="margin"/>
                  </v:shape>
                </w:pict>
              </mc:Fallback>
            </mc:AlternateContent>
          </w:r>
          <w:r w:rsidR="008F09FB">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rsidR="007C4F52" w:rsidRDefault="008F09FB" w:rsidP="00567637">
          <w:pPr>
            <w:pStyle w:val="TOCHeading"/>
            <w:spacing w:line="240" w:lineRule="auto"/>
          </w:pPr>
          <w:r>
            <w:t>Table of Contents</w:t>
          </w:r>
        </w:p>
        <w:p w:rsidR="00180ADA" w:rsidRDefault="008F09FB">
          <w:pPr>
            <w:pStyle w:val="TOC1"/>
            <w:rPr>
              <w:b w:val="0"/>
              <w:bCs w:val="0"/>
              <w:noProof/>
              <w:color w:val="auto"/>
              <w:sz w:val="22"/>
              <w:szCs w:val="22"/>
              <w:lang w:eastAsia="en-US"/>
            </w:rPr>
          </w:pPr>
          <w:r>
            <w:fldChar w:fldCharType="begin"/>
          </w:r>
          <w:r>
            <w:instrText xml:space="preserve"> TOC \o "1-1" \h \z \u </w:instrText>
          </w:r>
          <w:r>
            <w:fldChar w:fldCharType="separate"/>
          </w:r>
          <w:hyperlink w:anchor="_Toc445527932" w:history="1">
            <w:r w:rsidR="00180ADA" w:rsidRPr="006E45F7">
              <w:rPr>
                <w:rStyle w:val="Hyperlink"/>
                <w:noProof/>
              </w:rPr>
              <w:t>Data Cleaning, Reduction and PCA</w:t>
            </w:r>
            <w:r w:rsidR="00180ADA">
              <w:rPr>
                <w:noProof/>
                <w:webHidden/>
              </w:rPr>
              <w:tab/>
            </w:r>
            <w:r w:rsidR="00180ADA">
              <w:rPr>
                <w:noProof/>
                <w:webHidden/>
              </w:rPr>
              <w:fldChar w:fldCharType="begin"/>
            </w:r>
            <w:r w:rsidR="00180ADA">
              <w:rPr>
                <w:noProof/>
                <w:webHidden/>
              </w:rPr>
              <w:instrText xml:space="preserve"> PAGEREF _Toc445527932 \h </w:instrText>
            </w:r>
            <w:r w:rsidR="00180ADA">
              <w:rPr>
                <w:noProof/>
                <w:webHidden/>
              </w:rPr>
            </w:r>
            <w:r w:rsidR="00180ADA">
              <w:rPr>
                <w:noProof/>
                <w:webHidden/>
              </w:rPr>
              <w:fldChar w:fldCharType="separate"/>
            </w:r>
            <w:r w:rsidR="00180ADA">
              <w:rPr>
                <w:noProof/>
                <w:webHidden/>
              </w:rPr>
              <w:t>3</w:t>
            </w:r>
            <w:r w:rsidR="00180ADA">
              <w:rPr>
                <w:noProof/>
                <w:webHidden/>
              </w:rPr>
              <w:fldChar w:fldCharType="end"/>
            </w:r>
          </w:hyperlink>
        </w:p>
        <w:p w:rsidR="00180ADA" w:rsidRDefault="00180ADA">
          <w:pPr>
            <w:pStyle w:val="TOC1"/>
            <w:rPr>
              <w:b w:val="0"/>
              <w:bCs w:val="0"/>
              <w:noProof/>
              <w:color w:val="auto"/>
              <w:sz w:val="22"/>
              <w:szCs w:val="22"/>
              <w:lang w:eastAsia="en-US"/>
            </w:rPr>
          </w:pPr>
          <w:hyperlink w:anchor="_Toc445527933" w:history="1">
            <w:r w:rsidRPr="006E45F7">
              <w:rPr>
                <w:rStyle w:val="Hyperlink"/>
                <w:noProof/>
              </w:rPr>
              <w:t>Question 1</w:t>
            </w:r>
            <w:r>
              <w:rPr>
                <w:noProof/>
                <w:webHidden/>
              </w:rPr>
              <w:tab/>
            </w:r>
            <w:r>
              <w:rPr>
                <w:noProof/>
                <w:webHidden/>
              </w:rPr>
              <w:fldChar w:fldCharType="begin"/>
            </w:r>
            <w:r>
              <w:rPr>
                <w:noProof/>
                <w:webHidden/>
              </w:rPr>
              <w:instrText xml:space="preserve"> PAGEREF _Toc445527933 \h </w:instrText>
            </w:r>
            <w:r>
              <w:rPr>
                <w:noProof/>
                <w:webHidden/>
              </w:rPr>
            </w:r>
            <w:r>
              <w:rPr>
                <w:noProof/>
                <w:webHidden/>
              </w:rPr>
              <w:fldChar w:fldCharType="separate"/>
            </w:r>
            <w:r>
              <w:rPr>
                <w:noProof/>
                <w:webHidden/>
              </w:rPr>
              <w:t>3</w:t>
            </w:r>
            <w:r>
              <w:rPr>
                <w:noProof/>
                <w:webHidden/>
              </w:rPr>
              <w:fldChar w:fldCharType="end"/>
            </w:r>
          </w:hyperlink>
        </w:p>
        <w:p w:rsidR="00180ADA" w:rsidRDefault="00180ADA">
          <w:pPr>
            <w:pStyle w:val="TOC1"/>
            <w:rPr>
              <w:b w:val="0"/>
              <w:bCs w:val="0"/>
              <w:noProof/>
              <w:color w:val="auto"/>
              <w:sz w:val="22"/>
              <w:szCs w:val="22"/>
              <w:lang w:eastAsia="en-US"/>
            </w:rPr>
          </w:pPr>
          <w:hyperlink w:anchor="_Toc445527934" w:history="1">
            <w:r w:rsidRPr="006E45F7">
              <w:rPr>
                <w:rStyle w:val="Hyperlink"/>
                <w:noProof/>
              </w:rPr>
              <w:t>Question 2</w:t>
            </w:r>
            <w:r>
              <w:rPr>
                <w:noProof/>
                <w:webHidden/>
              </w:rPr>
              <w:tab/>
            </w:r>
            <w:r>
              <w:rPr>
                <w:noProof/>
                <w:webHidden/>
              </w:rPr>
              <w:fldChar w:fldCharType="begin"/>
            </w:r>
            <w:r>
              <w:rPr>
                <w:noProof/>
                <w:webHidden/>
              </w:rPr>
              <w:instrText xml:space="preserve"> PAGEREF _Toc445527934 \h </w:instrText>
            </w:r>
            <w:r>
              <w:rPr>
                <w:noProof/>
                <w:webHidden/>
              </w:rPr>
            </w:r>
            <w:r>
              <w:rPr>
                <w:noProof/>
                <w:webHidden/>
              </w:rPr>
              <w:fldChar w:fldCharType="separate"/>
            </w:r>
            <w:r>
              <w:rPr>
                <w:noProof/>
                <w:webHidden/>
              </w:rPr>
              <w:t>10</w:t>
            </w:r>
            <w:r>
              <w:rPr>
                <w:noProof/>
                <w:webHidden/>
              </w:rPr>
              <w:fldChar w:fldCharType="end"/>
            </w:r>
          </w:hyperlink>
        </w:p>
        <w:p w:rsidR="00180ADA" w:rsidRDefault="00180ADA">
          <w:pPr>
            <w:pStyle w:val="TOC1"/>
            <w:rPr>
              <w:b w:val="0"/>
              <w:bCs w:val="0"/>
              <w:noProof/>
              <w:color w:val="auto"/>
              <w:sz w:val="22"/>
              <w:szCs w:val="22"/>
              <w:lang w:eastAsia="en-US"/>
            </w:rPr>
          </w:pPr>
          <w:hyperlink w:anchor="_Toc445527935" w:history="1">
            <w:r w:rsidRPr="006E45F7">
              <w:rPr>
                <w:rStyle w:val="Hyperlink"/>
                <w:noProof/>
              </w:rPr>
              <w:t>Question 3</w:t>
            </w:r>
            <w:r>
              <w:rPr>
                <w:noProof/>
                <w:webHidden/>
              </w:rPr>
              <w:tab/>
            </w:r>
            <w:r>
              <w:rPr>
                <w:noProof/>
                <w:webHidden/>
              </w:rPr>
              <w:fldChar w:fldCharType="begin"/>
            </w:r>
            <w:r>
              <w:rPr>
                <w:noProof/>
                <w:webHidden/>
              </w:rPr>
              <w:instrText xml:space="preserve"> PAGEREF _Toc445527935 \h </w:instrText>
            </w:r>
            <w:r>
              <w:rPr>
                <w:noProof/>
                <w:webHidden/>
              </w:rPr>
            </w:r>
            <w:r>
              <w:rPr>
                <w:noProof/>
                <w:webHidden/>
              </w:rPr>
              <w:fldChar w:fldCharType="separate"/>
            </w:r>
            <w:r>
              <w:rPr>
                <w:noProof/>
                <w:webHidden/>
              </w:rPr>
              <w:t>11</w:t>
            </w:r>
            <w:r>
              <w:rPr>
                <w:noProof/>
                <w:webHidden/>
              </w:rPr>
              <w:fldChar w:fldCharType="end"/>
            </w:r>
          </w:hyperlink>
        </w:p>
        <w:p w:rsidR="00180ADA" w:rsidRDefault="00180ADA">
          <w:pPr>
            <w:pStyle w:val="TOC1"/>
            <w:rPr>
              <w:b w:val="0"/>
              <w:bCs w:val="0"/>
              <w:noProof/>
              <w:color w:val="auto"/>
              <w:sz w:val="22"/>
              <w:szCs w:val="22"/>
              <w:lang w:eastAsia="en-US"/>
            </w:rPr>
          </w:pPr>
          <w:hyperlink w:anchor="_Toc445527936" w:history="1">
            <w:r w:rsidRPr="006E45F7">
              <w:rPr>
                <w:rStyle w:val="Hyperlink"/>
                <w:noProof/>
              </w:rPr>
              <w:t>Question 4</w:t>
            </w:r>
            <w:r>
              <w:rPr>
                <w:noProof/>
                <w:webHidden/>
              </w:rPr>
              <w:tab/>
            </w:r>
            <w:r>
              <w:rPr>
                <w:noProof/>
                <w:webHidden/>
              </w:rPr>
              <w:fldChar w:fldCharType="begin"/>
            </w:r>
            <w:r>
              <w:rPr>
                <w:noProof/>
                <w:webHidden/>
              </w:rPr>
              <w:instrText xml:space="preserve"> PAGEREF _Toc445527936 \h </w:instrText>
            </w:r>
            <w:r>
              <w:rPr>
                <w:noProof/>
                <w:webHidden/>
              </w:rPr>
            </w:r>
            <w:r>
              <w:rPr>
                <w:noProof/>
                <w:webHidden/>
              </w:rPr>
              <w:fldChar w:fldCharType="separate"/>
            </w:r>
            <w:r>
              <w:rPr>
                <w:noProof/>
                <w:webHidden/>
              </w:rPr>
              <w:t>11</w:t>
            </w:r>
            <w:r>
              <w:rPr>
                <w:noProof/>
                <w:webHidden/>
              </w:rPr>
              <w:fldChar w:fldCharType="end"/>
            </w:r>
          </w:hyperlink>
        </w:p>
        <w:p w:rsidR="00180ADA" w:rsidRDefault="00180ADA">
          <w:pPr>
            <w:pStyle w:val="TOC1"/>
            <w:rPr>
              <w:b w:val="0"/>
              <w:bCs w:val="0"/>
              <w:noProof/>
              <w:color w:val="auto"/>
              <w:sz w:val="22"/>
              <w:szCs w:val="22"/>
              <w:lang w:eastAsia="en-US"/>
            </w:rPr>
          </w:pPr>
          <w:hyperlink w:anchor="_Toc445527937" w:history="1">
            <w:r w:rsidRPr="006E45F7">
              <w:rPr>
                <w:rStyle w:val="Hyperlink"/>
                <w:noProof/>
              </w:rPr>
              <w:t>Question 5</w:t>
            </w:r>
            <w:r>
              <w:rPr>
                <w:noProof/>
                <w:webHidden/>
              </w:rPr>
              <w:tab/>
            </w:r>
            <w:r>
              <w:rPr>
                <w:noProof/>
                <w:webHidden/>
              </w:rPr>
              <w:fldChar w:fldCharType="begin"/>
            </w:r>
            <w:r>
              <w:rPr>
                <w:noProof/>
                <w:webHidden/>
              </w:rPr>
              <w:instrText xml:space="preserve"> PAGEREF _Toc445527937 \h </w:instrText>
            </w:r>
            <w:r>
              <w:rPr>
                <w:noProof/>
                <w:webHidden/>
              </w:rPr>
            </w:r>
            <w:r>
              <w:rPr>
                <w:noProof/>
                <w:webHidden/>
              </w:rPr>
              <w:fldChar w:fldCharType="separate"/>
            </w:r>
            <w:r>
              <w:rPr>
                <w:noProof/>
                <w:webHidden/>
              </w:rPr>
              <w:t>12</w:t>
            </w:r>
            <w:r>
              <w:rPr>
                <w:noProof/>
                <w:webHidden/>
              </w:rPr>
              <w:fldChar w:fldCharType="end"/>
            </w:r>
          </w:hyperlink>
        </w:p>
        <w:p w:rsidR="00180ADA" w:rsidRDefault="00180ADA">
          <w:pPr>
            <w:pStyle w:val="TOC1"/>
            <w:rPr>
              <w:b w:val="0"/>
              <w:bCs w:val="0"/>
              <w:noProof/>
              <w:color w:val="auto"/>
              <w:sz w:val="22"/>
              <w:szCs w:val="22"/>
              <w:lang w:eastAsia="en-US"/>
            </w:rPr>
          </w:pPr>
          <w:hyperlink w:anchor="_Toc445527938" w:history="1">
            <w:r w:rsidRPr="006E45F7">
              <w:rPr>
                <w:rStyle w:val="Hyperlink"/>
                <w:noProof/>
              </w:rPr>
              <w:t>Appendix</w:t>
            </w:r>
            <w:r>
              <w:rPr>
                <w:noProof/>
                <w:webHidden/>
              </w:rPr>
              <w:tab/>
            </w:r>
            <w:r>
              <w:rPr>
                <w:noProof/>
                <w:webHidden/>
              </w:rPr>
              <w:fldChar w:fldCharType="begin"/>
            </w:r>
            <w:r>
              <w:rPr>
                <w:noProof/>
                <w:webHidden/>
              </w:rPr>
              <w:instrText xml:space="preserve"> PAGEREF _Toc445527938 \h </w:instrText>
            </w:r>
            <w:r>
              <w:rPr>
                <w:noProof/>
                <w:webHidden/>
              </w:rPr>
            </w:r>
            <w:r>
              <w:rPr>
                <w:noProof/>
                <w:webHidden/>
              </w:rPr>
              <w:fldChar w:fldCharType="separate"/>
            </w:r>
            <w:r>
              <w:rPr>
                <w:noProof/>
                <w:webHidden/>
              </w:rPr>
              <w:t>13</w:t>
            </w:r>
            <w:r>
              <w:rPr>
                <w:noProof/>
                <w:webHidden/>
              </w:rPr>
              <w:fldChar w:fldCharType="end"/>
            </w:r>
          </w:hyperlink>
        </w:p>
        <w:p w:rsidR="00DB76D9" w:rsidRDefault="008F09FB" w:rsidP="00567637">
          <w:pPr>
            <w:spacing w:line="240" w:lineRule="auto"/>
            <w:rPr>
              <w:b/>
              <w:bCs/>
              <w:noProof/>
            </w:rPr>
          </w:pPr>
          <w:r>
            <w:rPr>
              <w:b/>
              <w:bCs/>
              <w:sz w:val="26"/>
              <w:szCs w:val="26"/>
            </w:rPr>
            <w:fldChar w:fldCharType="end"/>
          </w:r>
        </w:p>
        <w:sdt>
          <w:sdtPr>
            <w:id w:val="39173877"/>
            <w:placeholder>
              <w:docPart w:val="DCAD21E1C9824B178F7ECA43C554E155"/>
            </w:placeholder>
            <w15:appearance w15:val="hidden"/>
          </w:sdtPr>
          <w:sdtEndPr/>
          <w:sdtContent>
            <w:p w:rsidR="00DB76D9" w:rsidRDefault="00955554" w:rsidP="00567637">
              <w:pPr>
                <w:spacing w:line="240" w:lineRule="auto"/>
              </w:pPr>
              <w:r>
                <w:t xml:space="preserve"> </w:t>
              </w:r>
            </w:p>
          </w:sdtContent>
        </w:sdt>
        <w:p w:rsidR="007C4F52" w:rsidRDefault="00FD0253" w:rsidP="00567637">
          <w:pPr>
            <w:spacing w:line="240" w:lineRule="auto"/>
            <w:sectPr w:rsidR="007C4F52">
              <w:pgSz w:w="12240" w:h="15840" w:code="1"/>
              <w:pgMar w:top="1080" w:right="1440" w:bottom="1080" w:left="1440" w:header="720" w:footer="576" w:gutter="0"/>
              <w:pgNumType w:start="0"/>
              <w:cols w:space="720"/>
              <w:titlePg/>
              <w:docGrid w:linePitch="360"/>
            </w:sectPr>
          </w:pPr>
        </w:p>
      </w:sdtContent>
    </w:sdt>
    <w:p w:rsidR="00DA2A72" w:rsidRDefault="00DA2A72" w:rsidP="00567637">
      <w:pPr>
        <w:pStyle w:val="Heading1"/>
        <w:spacing w:line="240" w:lineRule="auto"/>
      </w:pPr>
      <w:bookmarkStart w:id="0" w:name="_Toc445527932"/>
      <w:r>
        <w:lastRenderedPageBreak/>
        <w:t>Data Cleaning, Reduction and PCA</w:t>
      </w:r>
      <w:bookmarkEnd w:id="0"/>
    </w:p>
    <w:p w:rsidR="00DA2A72" w:rsidRPr="007752CB" w:rsidRDefault="00DA2A72" w:rsidP="00567637">
      <w:pPr>
        <w:spacing w:line="240" w:lineRule="auto"/>
        <w:rPr>
          <w:rFonts w:ascii="Segoe UI" w:eastAsia="Times New Roman" w:hAnsi="Segoe UI" w:cs="Segoe UI"/>
          <w:color w:val="auto"/>
          <w:sz w:val="22"/>
          <w:szCs w:val="22"/>
          <w:lang w:eastAsia="en-US"/>
        </w:rPr>
      </w:pPr>
      <w:r w:rsidRPr="007752CB">
        <w:rPr>
          <w:rFonts w:ascii="Segoe UI" w:eastAsia="Times New Roman" w:hAnsi="Segoe UI" w:cs="Segoe UI"/>
          <w:color w:val="auto"/>
          <w:sz w:val="22"/>
          <w:szCs w:val="22"/>
          <w:lang w:eastAsia="en-US"/>
        </w:rPr>
        <w:t xml:space="preserve">The final set of variables for this assignment was changed after </w:t>
      </w:r>
      <w:r w:rsidR="007752CB" w:rsidRPr="007752CB">
        <w:rPr>
          <w:rFonts w:ascii="Segoe UI" w:eastAsia="Times New Roman" w:hAnsi="Segoe UI" w:cs="Segoe UI"/>
          <w:color w:val="auto"/>
          <w:sz w:val="22"/>
          <w:szCs w:val="22"/>
          <w:lang w:eastAsia="en-US"/>
        </w:rPr>
        <w:t xml:space="preserve">deep exploration of data and to arrive at the best model. We carried out the same steps performed in the previous assignment to clean the data and reduce the number of variables. Also we have used different set of PCAs this time to get our best model. After exploring, cleaning, transforming and reducing the variables from </w:t>
      </w:r>
      <w:r w:rsidR="007752CB">
        <w:rPr>
          <w:rFonts w:ascii="Segoe UI" w:eastAsia="Times New Roman" w:hAnsi="Segoe UI" w:cs="Segoe UI"/>
          <w:color w:val="auto"/>
          <w:sz w:val="22"/>
          <w:szCs w:val="22"/>
          <w:lang w:eastAsia="en-US"/>
        </w:rPr>
        <w:t>the given dataset, there were 39</w:t>
      </w:r>
      <w:r w:rsidR="007752CB" w:rsidRPr="007752CB">
        <w:rPr>
          <w:rFonts w:ascii="Segoe UI" w:eastAsia="Times New Roman" w:hAnsi="Segoe UI" w:cs="Segoe UI"/>
          <w:color w:val="auto"/>
          <w:sz w:val="22"/>
          <w:szCs w:val="22"/>
          <w:lang w:eastAsia="en-US"/>
        </w:rPr>
        <w:t xml:space="preserve"> variables that seemed to be appropriate for modeling. Please refer the</w:t>
      </w:r>
      <w:r w:rsidR="00FA028F">
        <w:rPr>
          <w:rFonts w:ascii="Segoe UI" w:eastAsia="Times New Roman" w:hAnsi="Segoe UI" w:cs="Segoe UI"/>
          <w:color w:val="auto"/>
          <w:sz w:val="22"/>
          <w:szCs w:val="22"/>
          <w:lang w:eastAsia="en-US"/>
        </w:rPr>
        <w:t xml:space="preserve"> appendix</w:t>
      </w:r>
      <w:r w:rsidR="007752CB" w:rsidRPr="007752CB">
        <w:rPr>
          <w:rFonts w:ascii="Segoe UI" w:eastAsia="Times New Roman" w:hAnsi="Segoe UI" w:cs="Segoe UI"/>
          <w:color w:val="auto"/>
          <w:sz w:val="22"/>
          <w:szCs w:val="22"/>
          <w:lang w:eastAsia="en-US"/>
        </w:rPr>
        <w:t xml:space="preserve"> section </w:t>
      </w:r>
      <w:r w:rsidR="008575EC">
        <w:rPr>
          <w:rFonts w:ascii="Segoe UI" w:eastAsia="Times New Roman" w:hAnsi="Segoe UI" w:cs="Segoe UI"/>
          <w:color w:val="auto"/>
          <w:sz w:val="22"/>
          <w:szCs w:val="22"/>
          <w:lang w:eastAsia="en-US"/>
        </w:rPr>
        <w:t>(</w:t>
      </w:r>
      <w:r w:rsidR="00FA028F">
        <w:rPr>
          <w:rFonts w:ascii="Segoe UI" w:eastAsia="Times New Roman" w:hAnsi="Segoe UI" w:cs="Segoe UI"/>
          <w:color w:val="auto"/>
          <w:sz w:val="22"/>
          <w:szCs w:val="22"/>
          <w:lang w:eastAsia="en-US"/>
        </w:rPr>
        <w:t>Exhibit 1</w:t>
      </w:r>
      <w:r w:rsidR="008575EC">
        <w:rPr>
          <w:rFonts w:ascii="Segoe UI" w:eastAsia="Times New Roman" w:hAnsi="Segoe UI" w:cs="Segoe UI"/>
          <w:color w:val="auto"/>
          <w:sz w:val="22"/>
          <w:szCs w:val="22"/>
          <w:lang w:eastAsia="en-US"/>
        </w:rPr>
        <w:t xml:space="preserve">) </w:t>
      </w:r>
      <w:r w:rsidR="007752CB" w:rsidRPr="007752CB">
        <w:rPr>
          <w:rFonts w:ascii="Segoe UI" w:eastAsia="Times New Roman" w:hAnsi="Segoe UI" w:cs="Segoe UI"/>
          <w:color w:val="auto"/>
          <w:sz w:val="22"/>
          <w:szCs w:val="22"/>
          <w:lang w:eastAsia="en-US"/>
        </w:rPr>
        <w:t>of this document for the list of PCAs used and the variables contained in each PCA.</w:t>
      </w:r>
    </w:p>
    <w:p w:rsidR="007C4F52" w:rsidRDefault="00DB76D9" w:rsidP="00567637">
      <w:pPr>
        <w:pStyle w:val="Heading1"/>
        <w:spacing w:line="240" w:lineRule="auto"/>
      </w:pPr>
      <w:bookmarkStart w:id="1" w:name="_Toc445527933"/>
      <w:r>
        <w:t>Question 1</w:t>
      </w:r>
      <w:bookmarkEnd w:id="1"/>
    </w:p>
    <w:sdt>
      <w:sdtPr>
        <w:rPr>
          <w:rFonts w:ascii="Calibri" w:eastAsia="Times New Roman" w:hAnsi="Calibri" w:cs="Times New Roman"/>
          <w:color w:val="auto"/>
          <w:sz w:val="24"/>
          <w:szCs w:val="24"/>
          <w:lang w:eastAsia="en-US"/>
        </w:rPr>
        <w:id w:val="1868870122"/>
        <w:placeholder>
          <w:docPart w:val="6D6D8497B95541C38767E5A6F72E53EE"/>
        </w:placeholder>
        <w15:appearance w15:val="hidden"/>
      </w:sdtPr>
      <w:sdtEndPr>
        <w:rPr>
          <w:rFonts w:ascii="Segoe UI" w:eastAsiaTheme="minorEastAsia" w:hAnsi="Segoe UI" w:cs="Segoe UI"/>
          <w:b/>
          <w:color w:val="FF0000"/>
          <w:sz w:val="22"/>
          <w:szCs w:val="22"/>
          <w:lang w:eastAsia="ja-JP"/>
        </w:rPr>
      </w:sdtEndPr>
      <w:sdtContent>
        <w:p w:rsidR="00DA2A72" w:rsidRPr="00EA0939" w:rsidRDefault="00DA2A72" w:rsidP="00567637">
          <w:pPr>
            <w:spacing w:line="240" w:lineRule="auto"/>
            <w:rPr>
              <w:rFonts w:ascii="Segoe UI" w:hAnsi="Segoe UI" w:cs="Segoe UI"/>
              <w:b/>
              <w:color w:val="FF0000"/>
              <w:sz w:val="22"/>
              <w:szCs w:val="22"/>
            </w:rPr>
          </w:pPr>
          <w:r w:rsidRPr="00EA0939">
            <w:rPr>
              <w:rFonts w:ascii="Segoe UI" w:hAnsi="Segoe UI" w:cs="Segoe UI"/>
              <w:b/>
              <w:color w:val="FF0000"/>
              <w:sz w:val="22"/>
              <w:szCs w:val="22"/>
            </w:rPr>
            <w:t>Modeling - Consider the following classification techniques on the data: • decision Trees (you can use J48, or any other suitable type of decision tree) • logistic Regression • naïve-Bayes • k-nearest neighbors • random forests • support vector machines</w:t>
          </w:r>
        </w:p>
      </w:sdtContent>
    </w:sdt>
    <w:p w:rsidR="008E27E1" w:rsidRDefault="008E27E1" w:rsidP="00567637">
      <w:pPr>
        <w:pStyle w:val="NormalWeb"/>
        <w:rPr>
          <w:rFonts w:ascii="Segoe UI" w:hAnsi="Segoe UI" w:cs="Segoe UI"/>
          <w:sz w:val="22"/>
          <w:szCs w:val="22"/>
        </w:rPr>
      </w:pPr>
      <w:r w:rsidRPr="00AC664F">
        <w:rPr>
          <w:rFonts w:ascii="Segoe UI" w:hAnsi="Segoe UI" w:cs="Segoe UI"/>
          <w:sz w:val="22"/>
          <w:szCs w:val="22"/>
        </w:rPr>
        <w:t xml:space="preserve">Our approach to find the best model was based on the selection of attributes and the performance results from training and validation </w:t>
      </w:r>
      <w:r>
        <w:rPr>
          <w:rFonts w:ascii="Segoe UI" w:hAnsi="Segoe UI" w:cs="Segoe UI"/>
          <w:sz w:val="22"/>
          <w:szCs w:val="22"/>
        </w:rPr>
        <w:t>by changing the parameters in each of the classification techniques. First we partitioned the dataset into 60% training and 40% validation. We also set the random seed value to 12345 as given in the problem to ensure that same results are obtained every time we run the process.</w:t>
      </w:r>
    </w:p>
    <w:p w:rsidR="008E27E1" w:rsidRDefault="008E27E1" w:rsidP="00567637">
      <w:pPr>
        <w:pStyle w:val="NormalWeb"/>
        <w:rPr>
          <w:rFonts w:ascii="Segoe UI" w:hAnsi="Segoe UI" w:cs="Segoe UI"/>
          <w:sz w:val="22"/>
          <w:szCs w:val="22"/>
        </w:rPr>
      </w:pPr>
      <w:r>
        <w:rPr>
          <w:rFonts w:ascii="Segoe UI" w:hAnsi="Segoe UI" w:cs="Segoe UI"/>
          <w:sz w:val="22"/>
          <w:szCs w:val="22"/>
        </w:rPr>
        <w:t>As the problem is dependent mainly on predicting the potential donors rather than the non-donors we set a threshold of 0.7 for both training and validation data</w:t>
      </w:r>
      <w:r w:rsidR="0077356C">
        <w:rPr>
          <w:rFonts w:ascii="Segoe UI" w:hAnsi="Segoe UI" w:cs="Segoe UI"/>
          <w:sz w:val="22"/>
          <w:szCs w:val="22"/>
        </w:rPr>
        <w:t xml:space="preserve"> last time</w:t>
      </w:r>
      <w:r w:rsidRPr="001C01F4">
        <w:rPr>
          <w:rFonts w:ascii="Segoe UI" w:hAnsi="Segoe UI" w:cs="Segoe UI"/>
          <w:sz w:val="22"/>
          <w:szCs w:val="22"/>
        </w:rPr>
        <w:t>.</w:t>
      </w:r>
      <w:r w:rsidRPr="00F64CA1">
        <w:rPr>
          <w:rFonts w:ascii="Segoe UI" w:hAnsi="Segoe UI" w:cs="Segoe UI"/>
          <w:sz w:val="22"/>
          <w:szCs w:val="22"/>
        </w:rPr>
        <w:t xml:space="preserve"> </w:t>
      </w:r>
      <w:r>
        <w:rPr>
          <w:rFonts w:ascii="Segoe UI" w:hAnsi="Segoe UI" w:cs="Segoe UI"/>
          <w:sz w:val="22"/>
          <w:szCs w:val="22"/>
        </w:rPr>
        <w:t>Which gave us an optimistic value for class precision for true 1’s (correct prediction of donors) while reducing the cost incurred</w:t>
      </w:r>
      <w:r w:rsidRPr="00F64CA1">
        <w:rPr>
          <w:rFonts w:ascii="Segoe UI" w:hAnsi="Segoe UI" w:cs="Segoe UI"/>
          <w:sz w:val="22"/>
          <w:szCs w:val="22"/>
        </w:rPr>
        <w:t xml:space="preserve"> </w:t>
      </w:r>
      <w:r>
        <w:rPr>
          <w:rFonts w:ascii="Segoe UI" w:hAnsi="Segoe UI" w:cs="Segoe UI"/>
          <w:sz w:val="22"/>
          <w:szCs w:val="22"/>
        </w:rPr>
        <w:t>for falsely predicted non-donors.</w:t>
      </w:r>
      <w:r w:rsidR="0077356C">
        <w:rPr>
          <w:rFonts w:ascii="Segoe UI" w:hAnsi="Segoe UI" w:cs="Segoe UI"/>
          <w:sz w:val="22"/>
          <w:szCs w:val="22"/>
        </w:rPr>
        <w:t xml:space="preserve"> But this time around, since </w:t>
      </w:r>
      <w:r w:rsidR="00BA6AFF">
        <w:rPr>
          <w:rFonts w:ascii="Segoe UI" w:hAnsi="Segoe UI" w:cs="Segoe UI"/>
          <w:sz w:val="22"/>
          <w:szCs w:val="22"/>
        </w:rPr>
        <w:t xml:space="preserve">finding the </w:t>
      </w:r>
      <w:r w:rsidR="0077356C">
        <w:rPr>
          <w:rFonts w:ascii="Segoe UI" w:hAnsi="Segoe UI" w:cs="Segoe UI"/>
          <w:sz w:val="22"/>
          <w:szCs w:val="22"/>
        </w:rPr>
        <w:t>maximum profit</w:t>
      </w:r>
      <w:r w:rsidR="00BA6AFF">
        <w:rPr>
          <w:rFonts w:ascii="Segoe UI" w:hAnsi="Segoe UI" w:cs="Segoe UI"/>
          <w:sz w:val="22"/>
          <w:szCs w:val="22"/>
        </w:rPr>
        <w:t xml:space="preserve"> and potential donors are</w:t>
      </w:r>
      <w:r w:rsidR="0077356C">
        <w:rPr>
          <w:rFonts w:ascii="Segoe UI" w:hAnsi="Segoe UI" w:cs="Segoe UI"/>
          <w:sz w:val="22"/>
          <w:szCs w:val="22"/>
        </w:rPr>
        <w:t xml:space="preserve"> the most significant measure</w:t>
      </w:r>
      <w:r w:rsidR="00BA6AFF">
        <w:rPr>
          <w:rFonts w:ascii="Segoe UI" w:hAnsi="Segoe UI" w:cs="Segoe UI"/>
          <w:sz w:val="22"/>
          <w:szCs w:val="22"/>
        </w:rPr>
        <w:t>s</w:t>
      </w:r>
      <w:r w:rsidR="0077356C">
        <w:rPr>
          <w:rFonts w:ascii="Segoe UI" w:hAnsi="Segoe UI" w:cs="Segoe UI"/>
          <w:sz w:val="22"/>
          <w:szCs w:val="22"/>
        </w:rPr>
        <w:t xml:space="preserve">, we have </w:t>
      </w:r>
      <w:r w:rsidR="00BA6AFF">
        <w:rPr>
          <w:rFonts w:ascii="Segoe UI" w:hAnsi="Segoe UI" w:cs="Segoe UI"/>
          <w:sz w:val="22"/>
          <w:szCs w:val="22"/>
        </w:rPr>
        <w:t>used the following operators to find the Maximum profit for training and validation data</w:t>
      </w:r>
      <w:r w:rsidR="00780DEA">
        <w:rPr>
          <w:rFonts w:ascii="Segoe UI" w:hAnsi="Segoe UI" w:cs="Segoe UI"/>
          <w:sz w:val="22"/>
          <w:szCs w:val="22"/>
        </w:rPr>
        <w:t xml:space="preserve"> and did not use any threshold value</w:t>
      </w:r>
      <w:r w:rsidR="00BA6AFF">
        <w:rPr>
          <w:rFonts w:ascii="Segoe UI" w:hAnsi="Segoe UI" w:cs="Segoe UI"/>
          <w:sz w:val="22"/>
          <w:szCs w:val="22"/>
        </w:rPr>
        <w:t>.</w:t>
      </w:r>
    </w:p>
    <w:p w:rsidR="00BA6AFF" w:rsidRDefault="00BA6AFF" w:rsidP="00567637">
      <w:pPr>
        <w:pStyle w:val="NormalWeb"/>
        <w:numPr>
          <w:ilvl w:val="0"/>
          <w:numId w:val="25"/>
        </w:numPr>
        <w:rPr>
          <w:rFonts w:ascii="Segoe UI" w:hAnsi="Segoe UI" w:cs="Segoe UI"/>
          <w:sz w:val="22"/>
          <w:szCs w:val="22"/>
        </w:rPr>
      </w:pPr>
      <w:r>
        <w:rPr>
          <w:rFonts w:ascii="Segoe UI" w:hAnsi="Segoe UI" w:cs="Segoe UI"/>
          <w:sz w:val="22"/>
          <w:szCs w:val="22"/>
        </w:rPr>
        <w:t>Sort operator- To sort the records in decreasing order of the attribute -confidence (1).</w:t>
      </w:r>
    </w:p>
    <w:p w:rsidR="00BA6AFF" w:rsidRDefault="00BA6AFF" w:rsidP="00567637">
      <w:pPr>
        <w:pStyle w:val="NormalWeb"/>
        <w:numPr>
          <w:ilvl w:val="0"/>
          <w:numId w:val="25"/>
        </w:numPr>
        <w:rPr>
          <w:rFonts w:ascii="Segoe UI" w:hAnsi="Segoe UI" w:cs="Segoe UI"/>
          <w:sz w:val="22"/>
          <w:szCs w:val="22"/>
        </w:rPr>
      </w:pPr>
      <w:r>
        <w:rPr>
          <w:rFonts w:ascii="Segoe UI" w:hAnsi="Segoe UI" w:cs="Segoe UI"/>
          <w:sz w:val="22"/>
          <w:szCs w:val="22"/>
        </w:rPr>
        <w:t>Generate attributes- To calculate the profit and assign it to newly generated attribute.</w:t>
      </w:r>
    </w:p>
    <w:p w:rsidR="00BA6AFF" w:rsidRDefault="00BA6AFF" w:rsidP="00567637">
      <w:pPr>
        <w:pStyle w:val="NormalWeb"/>
        <w:numPr>
          <w:ilvl w:val="1"/>
          <w:numId w:val="25"/>
        </w:numPr>
        <w:rPr>
          <w:rFonts w:ascii="Segoe UI" w:hAnsi="Segoe UI" w:cs="Segoe UI"/>
          <w:sz w:val="22"/>
          <w:szCs w:val="22"/>
        </w:rPr>
      </w:pPr>
      <w:r>
        <w:rPr>
          <w:rFonts w:ascii="Segoe UI" w:hAnsi="Segoe UI" w:cs="Segoe UI"/>
          <w:sz w:val="22"/>
          <w:szCs w:val="22"/>
        </w:rPr>
        <w:t>Profit was calculated using the below formula</w:t>
      </w:r>
    </w:p>
    <w:p w:rsidR="00BA6AFF" w:rsidRDefault="00BA6AFF" w:rsidP="00567637">
      <w:pPr>
        <w:pStyle w:val="NormalWeb"/>
        <w:ind w:left="1440"/>
        <w:rPr>
          <w:rFonts w:ascii="Segoe UI" w:hAnsi="Segoe UI" w:cs="Segoe UI"/>
          <w:sz w:val="22"/>
          <w:szCs w:val="22"/>
        </w:rPr>
      </w:pPr>
      <w:r w:rsidRPr="00BA6AFF">
        <w:rPr>
          <w:rFonts w:ascii="Segoe UI" w:hAnsi="Segoe UI" w:cs="Segoe UI"/>
          <w:sz w:val="22"/>
          <w:szCs w:val="22"/>
        </w:rPr>
        <w:t>if(TARGET_B==1,1.7952,-0.9928)</w:t>
      </w:r>
    </w:p>
    <w:p w:rsidR="00BA6AFF" w:rsidRDefault="00BA6AFF" w:rsidP="00567637">
      <w:pPr>
        <w:pStyle w:val="NormalWeb"/>
        <w:numPr>
          <w:ilvl w:val="0"/>
          <w:numId w:val="25"/>
        </w:numPr>
        <w:rPr>
          <w:rFonts w:ascii="Segoe UI" w:hAnsi="Segoe UI" w:cs="Segoe UI"/>
          <w:sz w:val="22"/>
          <w:szCs w:val="22"/>
        </w:rPr>
      </w:pPr>
      <w:r>
        <w:rPr>
          <w:rFonts w:ascii="Segoe UI" w:hAnsi="Segoe UI" w:cs="Segoe UI"/>
          <w:sz w:val="22"/>
          <w:szCs w:val="22"/>
        </w:rPr>
        <w:t>Integrate – To generate the cumulative sum series.</w:t>
      </w:r>
    </w:p>
    <w:p w:rsidR="00BA6AFF" w:rsidRDefault="00BA6AFF" w:rsidP="00567637">
      <w:pPr>
        <w:pStyle w:val="NormalWeb"/>
        <w:numPr>
          <w:ilvl w:val="0"/>
          <w:numId w:val="25"/>
        </w:numPr>
        <w:rPr>
          <w:rFonts w:ascii="Segoe UI" w:hAnsi="Segoe UI" w:cs="Segoe UI"/>
          <w:sz w:val="22"/>
          <w:szCs w:val="22"/>
        </w:rPr>
      </w:pPr>
      <w:r>
        <w:rPr>
          <w:rFonts w:ascii="Segoe UI" w:hAnsi="Segoe UI" w:cs="Segoe UI"/>
          <w:sz w:val="22"/>
          <w:szCs w:val="22"/>
        </w:rPr>
        <w:t xml:space="preserve">Max Profit –To find the maximum profit using max statistics from the example set </w:t>
      </w:r>
      <w:r w:rsidR="008575EC">
        <w:rPr>
          <w:rFonts w:ascii="Segoe UI" w:hAnsi="Segoe UI" w:cs="Segoe UI"/>
          <w:sz w:val="22"/>
          <w:szCs w:val="22"/>
        </w:rPr>
        <w:t>derived from the previous operator.</w:t>
      </w:r>
    </w:p>
    <w:p w:rsidR="00E36A06" w:rsidRDefault="008575EC" w:rsidP="00567637">
      <w:pPr>
        <w:pStyle w:val="NormalWeb"/>
        <w:rPr>
          <w:rFonts w:ascii="Segoe UI" w:hAnsi="Segoe UI" w:cs="Segoe UI"/>
          <w:sz w:val="22"/>
          <w:szCs w:val="22"/>
        </w:rPr>
      </w:pPr>
      <w:r>
        <w:rPr>
          <w:rFonts w:ascii="Segoe UI" w:hAnsi="Segoe UI" w:cs="Segoe UI"/>
          <w:sz w:val="22"/>
          <w:szCs w:val="22"/>
        </w:rPr>
        <w:t>The basic structure of the profit</w:t>
      </w:r>
      <w:r w:rsidR="008E27E1">
        <w:rPr>
          <w:rFonts w:ascii="Segoe UI" w:hAnsi="Segoe UI" w:cs="Segoe UI"/>
          <w:sz w:val="22"/>
          <w:szCs w:val="22"/>
        </w:rPr>
        <w:t xml:space="preserve"> validation process is available in Appendices section of</w:t>
      </w:r>
      <w:r>
        <w:rPr>
          <w:rFonts w:ascii="Segoe UI" w:hAnsi="Segoe UI" w:cs="Segoe UI"/>
          <w:sz w:val="22"/>
          <w:szCs w:val="22"/>
        </w:rPr>
        <w:t xml:space="preserve"> this docu</w:t>
      </w:r>
      <w:r w:rsidR="00FA028F">
        <w:rPr>
          <w:rFonts w:ascii="Segoe UI" w:hAnsi="Segoe UI" w:cs="Segoe UI"/>
          <w:sz w:val="22"/>
          <w:szCs w:val="22"/>
        </w:rPr>
        <w:t>ment (Please refer to Exhibit 2</w:t>
      </w:r>
      <w:r w:rsidR="00E36A06">
        <w:rPr>
          <w:rFonts w:ascii="Segoe UI" w:hAnsi="Segoe UI" w:cs="Segoe UI"/>
          <w:sz w:val="22"/>
          <w:szCs w:val="22"/>
        </w:rPr>
        <w:t>).</w:t>
      </w:r>
    </w:p>
    <w:p w:rsidR="008E27E1" w:rsidRPr="00EA0939" w:rsidRDefault="008E27E1" w:rsidP="00567637">
      <w:pPr>
        <w:pStyle w:val="NormalWeb"/>
        <w:spacing w:before="0" w:beforeAutospacing="0"/>
        <w:rPr>
          <w:rFonts w:ascii="Segoe UI" w:eastAsiaTheme="minorEastAsia" w:hAnsi="Segoe UI" w:cs="Segoe UI"/>
          <w:b/>
          <w:color w:val="FF0000"/>
          <w:sz w:val="22"/>
          <w:szCs w:val="22"/>
          <w:lang w:eastAsia="ja-JP"/>
        </w:rPr>
      </w:pPr>
      <w:r w:rsidRPr="00EA0939">
        <w:rPr>
          <w:rFonts w:ascii="Segoe UI" w:eastAsiaTheme="minorEastAsia" w:hAnsi="Segoe UI" w:cs="Segoe UI"/>
          <w:b/>
          <w:color w:val="FF0000"/>
          <w:sz w:val="22"/>
          <w:szCs w:val="22"/>
          <w:lang w:eastAsia="ja-JP"/>
        </w:rPr>
        <w:t xml:space="preserve">What parameter values do you try for the different techniques, and what do you find to work best? </w:t>
      </w:r>
    </w:p>
    <w:p w:rsidR="004F32F4" w:rsidRDefault="008E27E1" w:rsidP="00567637">
      <w:pPr>
        <w:pStyle w:val="NormalWeb"/>
        <w:rPr>
          <w:rFonts w:ascii="Segoe UI" w:hAnsi="Segoe UI" w:cs="Segoe UI"/>
          <w:sz w:val="22"/>
          <w:szCs w:val="22"/>
        </w:rPr>
      </w:pPr>
      <w:r>
        <w:rPr>
          <w:rFonts w:ascii="Segoe UI" w:hAnsi="Segoe UI" w:cs="Segoe UI"/>
          <w:sz w:val="22"/>
          <w:szCs w:val="22"/>
        </w:rPr>
        <w:lastRenderedPageBreak/>
        <w:t>The different classification techniques and the parameters used for t</w:t>
      </w:r>
      <w:r w:rsidR="00E36A06">
        <w:rPr>
          <w:rFonts w:ascii="Segoe UI" w:hAnsi="Segoe UI" w:cs="Segoe UI"/>
          <w:sz w:val="22"/>
          <w:szCs w:val="22"/>
        </w:rPr>
        <w:t>hose techniques are as follows.</w:t>
      </w:r>
    </w:p>
    <w:p w:rsidR="008E27E1" w:rsidRPr="000E23D5" w:rsidRDefault="008E27E1" w:rsidP="00567637">
      <w:pPr>
        <w:pStyle w:val="NormalWeb"/>
        <w:numPr>
          <w:ilvl w:val="0"/>
          <w:numId w:val="18"/>
        </w:numPr>
        <w:ind w:left="360"/>
        <w:rPr>
          <w:rFonts w:ascii="Segoe UI" w:hAnsi="Segoe UI" w:cs="Segoe UI"/>
          <w:b/>
          <w:sz w:val="22"/>
          <w:szCs w:val="22"/>
        </w:rPr>
      </w:pPr>
      <w:r>
        <w:rPr>
          <w:rFonts w:ascii="Segoe UI" w:hAnsi="Segoe UI" w:cs="Segoe UI"/>
          <w:b/>
          <w:sz w:val="22"/>
          <w:szCs w:val="22"/>
          <w:u w:val="single"/>
        </w:rPr>
        <w:t>Decision Tree</w:t>
      </w:r>
    </w:p>
    <w:p w:rsidR="009D6DD7" w:rsidRDefault="008E27E1" w:rsidP="00567637">
      <w:pPr>
        <w:pStyle w:val="NormalWeb"/>
        <w:rPr>
          <w:rFonts w:ascii="Segoe UI" w:hAnsi="Segoe UI" w:cs="Segoe UI"/>
          <w:sz w:val="22"/>
          <w:szCs w:val="22"/>
        </w:rPr>
      </w:pPr>
      <w:r>
        <w:rPr>
          <w:rFonts w:ascii="Segoe UI" w:hAnsi="Segoe UI" w:cs="Segoe UI"/>
          <w:sz w:val="22"/>
          <w:szCs w:val="22"/>
        </w:rPr>
        <w:t xml:space="preserve">We compared the results between </w:t>
      </w:r>
      <w:r w:rsidRPr="00A34D5E">
        <w:rPr>
          <w:rFonts w:ascii="Segoe UI" w:hAnsi="Segoe UI" w:cs="Segoe UI"/>
          <w:b/>
          <w:sz w:val="22"/>
          <w:szCs w:val="22"/>
        </w:rPr>
        <w:t>W-J48</w:t>
      </w:r>
      <w:r>
        <w:rPr>
          <w:rFonts w:ascii="Segoe UI" w:hAnsi="Segoe UI" w:cs="Segoe UI"/>
          <w:sz w:val="22"/>
          <w:szCs w:val="22"/>
        </w:rPr>
        <w:t xml:space="preserve"> operator and the </w:t>
      </w:r>
      <w:r w:rsidRPr="00A34D5E">
        <w:rPr>
          <w:rFonts w:ascii="Segoe UI" w:hAnsi="Segoe UI" w:cs="Segoe UI"/>
          <w:b/>
          <w:sz w:val="22"/>
          <w:szCs w:val="22"/>
        </w:rPr>
        <w:t>Decision Tree</w:t>
      </w:r>
      <w:r>
        <w:rPr>
          <w:rFonts w:ascii="Segoe UI" w:hAnsi="Segoe UI" w:cs="Segoe UI"/>
          <w:sz w:val="22"/>
          <w:szCs w:val="22"/>
        </w:rPr>
        <w:t xml:space="preserve"> operator by trying out different parameter values for both the </w:t>
      </w:r>
      <w:r w:rsidR="00E36A06">
        <w:rPr>
          <w:rFonts w:ascii="Segoe UI" w:hAnsi="Segoe UI" w:cs="Segoe UI"/>
          <w:sz w:val="22"/>
          <w:szCs w:val="22"/>
        </w:rPr>
        <w:t>operators on the final set of (39</w:t>
      </w:r>
      <w:r w:rsidR="009D6DD7">
        <w:rPr>
          <w:rFonts w:ascii="Segoe UI" w:hAnsi="Segoe UI" w:cs="Segoe UI"/>
          <w:sz w:val="22"/>
          <w:szCs w:val="22"/>
        </w:rPr>
        <w:t>) attributes.</w:t>
      </w:r>
    </w:p>
    <w:p w:rsidR="008E27E1" w:rsidRDefault="008E27E1" w:rsidP="00567637">
      <w:pPr>
        <w:pStyle w:val="NormalWeb"/>
        <w:rPr>
          <w:rFonts w:ascii="Segoe UI" w:hAnsi="Segoe UI" w:cs="Segoe UI"/>
          <w:sz w:val="22"/>
          <w:szCs w:val="22"/>
        </w:rPr>
      </w:pPr>
      <w:r>
        <w:rPr>
          <w:rFonts w:ascii="Segoe UI" w:hAnsi="Segoe UI" w:cs="Segoe UI"/>
          <w:sz w:val="22"/>
          <w:szCs w:val="22"/>
        </w:rPr>
        <w:t>We tried using different parameters for both the operators and the significance of those parameters are as given below</w:t>
      </w:r>
    </w:p>
    <w:tbl>
      <w:tblPr>
        <w:tblStyle w:val="ReportTable"/>
        <w:tblW w:w="0" w:type="auto"/>
        <w:tblLook w:val="04A0" w:firstRow="1" w:lastRow="0" w:firstColumn="1" w:lastColumn="0" w:noHBand="0" w:noVBand="1"/>
      </w:tblPr>
      <w:tblGrid>
        <w:gridCol w:w="2594"/>
        <w:gridCol w:w="1991"/>
        <w:gridCol w:w="4765"/>
      </w:tblGrid>
      <w:tr w:rsidR="008E27E1" w:rsidRPr="008E27E1" w:rsidTr="008E27E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94" w:type="dxa"/>
            <w:noWrap/>
            <w:hideMark/>
          </w:tcPr>
          <w:p w:rsidR="008E27E1" w:rsidRPr="00E65C5C" w:rsidRDefault="008E27E1" w:rsidP="00567637">
            <w:pPr>
              <w:rPr>
                <w:b/>
              </w:rPr>
            </w:pPr>
            <w:r w:rsidRPr="00E65C5C">
              <w:rPr>
                <w:b/>
              </w:rPr>
              <w:t>Decision Tree Parameters</w:t>
            </w:r>
          </w:p>
        </w:tc>
        <w:tc>
          <w:tcPr>
            <w:tcW w:w="1991" w:type="dxa"/>
            <w:noWrap/>
            <w:hideMark/>
          </w:tcPr>
          <w:p w:rsidR="008E27E1" w:rsidRPr="00E65C5C" w:rsidRDefault="008E27E1" w:rsidP="00567637">
            <w:pPr>
              <w:cnfStyle w:val="100000000000" w:firstRow="1" w:lastRow="0" w:firstColumn="0" w:lastColumn="0" w:oddVBand="0" w:evenVBand="0" w:oddHBand="0" w:evenHBand="0" w:firstRowFirstColumn="0" w:firstRowLastColumn="0" w:lastRowFirstColumn="0" w:lastRowLastColumn="0"/>
              <w:rPr>
                <w:b/>
              </w:rPr>
            </w:pPr>
            <w:r w:rsidRPr="00E65C5C">
              <w:rPr>
                <w:b/>
              </w:rPr>
              <w:t>Best Model</w:t>
            </w:r>
          </w:p>
        </w:tc>
        <w:tc>
          <w:tcPr>
            <w:tcW w:w="4765" w:type="dxa"/>
            <w:noWrap/>
            <w:hideMark/>
          </w:tcPr>
          <w:p w:rsidR="008E27E1" w:rsidRPr="00E65C5C" w:rsidRDefault="008E27E1" w:rsidP="00567637">
            <w:pPr>
              <w:cnfStyle w:val="100000000000" w:firstRow="1" w:lastRow="0" w:firstColumn="0" w:lastColumn="0" w:oddVBand="0" w:evenVBand="0" w:oddHBand="0" w:evenHBand="0" w:firstRowFirstColumn="0" w:firstRowLastColumn="0" w:lastRowFirstColumn="0" w:lastRowLastColumn="0"/>
              <w:rPr>
                <w:b/>
              </w:rPr>
            </w:pPr>
            <w:r w:rsidRPr="00E65C5C">
              <w:rPr>
                <w:b/>
              </w:rPr>
              <w:t>Reasons/Significance</w:t>
            </w:r>
          </w:p>
        </w:tc>
      </w:tr>
      <w:tr w:rsidR="008E27E1" w:rsidRPr="008E27E1" w:rsidTr="008E27E1">
        <w:trPr>
          <w:trHeight w:val="300"/>
        </w:trPr>
        <w:tc>
          <w:tcPr>
            <w:cnfStyle w:val="001000000000" w:firstRow="0" w:lastRow="0" w:firstColumn="1" w:lastColumn="0" w:oddVBand="0" w:evenVBand="0" w:oddHBand="0" w:evenHBand="0" w:firstRowFirstColumn="0" w:firstRowLastColumn="0" w:lastRowFirstColumn="0" w:lastRowLastColumn="0"/>
            <w:tcW w:w="2594" w:type="dxa"/>
            <w:noWrap/>
            <w:hideMark/>
          </w:tcPr>
          <w:p w:rsidR="008E27E1" w:rsidRPr="008E27E1" w:rsidRDefault="008E27E1" w:rsidP="00567637">
            <w:r w:rsidRPr="008E27E1">
              <w:t>Criterion</w:t>
            </w:r>
          </w:p>
        </w:tc>
        <w:tc>
          <w:tcPr>
            <w:tcW w:w="1991" w:type="dxa"/>
            <w:noWrap/>
            <w:hideMark/>
          </w:tcPr>
          <w:p w:rsidR="008E27E1" w:rsidRPr="008E27E1" w:rsidRDefault="008E27E1" w:rsidP="00567637">
            <w:pPr>
              <w:cnfStyle w:val="000000000000" w:firstRow="0" w:lastRow="0" w:firstColumn="0" w:lastColumn="0" w:oddVBand="0" w:evenVBand="0" w:oddHBand="0" w:evenHBand="0" w:firstRowFirstColumn="0" w:firstRowLastColumn="0" w:lastRowFirstColumn="0" w:lastRowLastColumn="0"/>
            </w:pPr>
            <w:r w:rsidRPr="008E27E1">
              <w:t>Information_gain</w:t>
            </w:r>
          </w:p>
        </w:tc>
        <w:tc>
          <w:tcPr>
            <w:tcW w:w="4765" w:type="dxa"/>
            <w:noWrap/>
            <w:hideMark/>
          </w:tcPr>
          <w:p w:rsidR="008E27E1" w:rsidRPr="008E27E1" w:rsidRDefault="008E27E1" w:rsidP="00567637">
            <w:pPr>
              <w:cnfStyle w:val="000000000000" w:firstRow="0" w:lastRow="0" w:firstColumn="0" w:lastColumn="0" w:oddVBand="0" w:evenVBand="0" w:oddHBand="0" w:evenHBand="0" w:firstRowFirstColumn="0" w:firstRowLastColumn="0" w:lastRowFirstColumn="0" w:lastRowLastColumn="0"/>
            </w:pPr>
            <w:r w:rsidRPr="008E27E1">
              <w:t>Out of the four criterion, Information_gain gave us the most optimized results</w:t>
            </w:r>
          </w:p>
        </w:tc>
      </w:tr>
      <w:tr w:rsidR="008E27E1" w:rsidRPr="008E27E1" w:rsidTr="008E27E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94" w:type="dxa"/>
            <w:noWrap/>
            <w:hideMark/>
          </w:tcPr>
          <w:p w:rsidR="008E27E1" w:rsidRPr="008E27E1" w:rsidRDefault="008E27E1" w:rsidP="00567637">
            <w:r w:rsidRPr="008E27E1">
              <w:t>Max depth</w:t>
            </w:r>
          </w:p>
        </w:tc>
        <w:tc>
          <w:tcPr>
            <w:tcW w:w="1991" w:type="dxa"/>
            <w:noWrap/>
            <w:hideMark/>
          </w:tcPr>
          <w:p w:rsidR="008E27E1" w:rsidRPr="008E27E1" w:rsidRDefault="008E27E1" w:rsidP="00567637">
            <w:pPr>
              <w:cnfStyle w:val="000000010000" w:firstRow="0" w:lastRow="0" w:firstColumn="0" w:lastColumn="0" w:oddVBand="0" w:evenVBand="0" w:oddHBand="0" w:evenHBand="1" w:firstRowFirstColumn="0" w:firstRowLastColumn="0" w:lastRowFirstColumn="0" w:lastRowLastColumn="0"/>
            </w:pPr>
            <w:r w:rsidRPr="008E27E1">
              <w:t>4</w:t>
            </w:r>
          </w:p>
        </w:tc>
        <w:tc>
          <w:tcPr>
            <w:tcW w:w="4765" w:type="dxa"/>
            <w:noWrap/>
            <w:hideMark/>
          </w:tcPr>
          <w:p w:rsidR="008E27E1" w:rsidRPr="008E27E1" w:rsidRDefault="008E27E1" w:rsidP="00567637">
            <w:pPr>
              <w:cnfStyle w:val="000000010000" w:firstRow="0" w:lastRow="0" w:firstColumn="0" w:lastColumn="0" w:oddVBand="0" w:evenVBand="0" w:oddHBand="0" w:evenHBand="1" w:firstRowFirstColumn="0" w:firstRowLastColumn="0" w:lastRowFirstColumn="0" w:lastRowLastColumn="0"/>
            </w:pPr>
            <w:r w:rsidRPr="008E27E1">
              <w:t>Decreasing the depth to 4 gave us better results. A depth less than 4 and more than 15 produced drastic results.</w:t>
            </w:r>
          </w:p>
        </w:tc>
      </w:tr>
      <w:tr w:rsidR="008E27E1" w:rsidRPr="008E27E1" w:rsidTr="008E27E1">
        <w:trPr>
          <w:trHeight w:val="300"/>
        </w:trPr>
        <w:tc>
          <w:tcPr>
            <w:cnfStyle w:val="001000000000" w:firstRow="0" w:lastRow="0" w:firstColumn="1" w:lastColumn="0" w:oddVBand="0" w:evenVBand="0" w:oddHBand="0" w:evenHBand="0" w:firstRowFirstColumn="0" w:firstRowLastColumn="0" w:lastRowFirstColumn="0" w:lastRowLastColumn="0"/>
            <w:tcW w:w="2594" w:type="dxa"/>
            <w:noWrap/>
            <w:hideMark/>
          </w:tcPr>
          <w:p w:rsidR="008E27E1" w:rsidRPr="008E27E1" w:rsidRDefault="008E27E1" w:rsidP="00567637">
            <w:r w:rsidRPr="008E27E1">
              <w:t>Pruning confidence</w:t>
            </w:r>
          </w:p>
        </w:tc>
        <w:tc>
          <w:tcPr>
            <w:tcW w:w="1991" w:type="dxa"/>
            <w:noWrap/>
            <w:hideMark/>
          </w:tcPr>
          <w:p w:rsidR="008E27E1" w:rsidRPr="008E27E1" w:rsidRDefault="008E27E1" w:rsidP="00567637">
            <w:pPr>
              <w:cnfStyle w:val="000000000000" w:firstRow="0" w:lastRow="0" w:firstColumn="0" w:lastColumn="0" w:oddVBand="0" w:evenVBand="0" w:oddHBand="0" w:evenHBand="0" w:firstRowFirstColumn="0" w:firstRowLastColumn="0" w:lastRowFirstColumn="0" w:lastRowLastColumn="0"/>
            </w:pPr>
            <w:r w:rsidRPr="008E27E1">
              <w:t>0.5</w:t>
            </w:r>
          </w:p>
        </w:tc>
        <w:tc>
          <w:tcPr>
            <w:tcW w:w="4765" w:type="dxa"/>
            <w:noWrap/>
            <w:hideMark/>
          </w:tcPr>
          <w:p w:rsidR="008E27E1" w:rsidRPr="008E27E1" w:rsidRDefault="008E27E1" w:rsidP="00567637">
            <w:pPr>
              <w:cnfStyle w:val="000000000000" w:firstRow="0" w:lastRow="0" w:firstColumn="0" w:lastColumn="0" w:oddVBand="0" w:evenVBand="0" w:oddHBand="0" w:evenHBand="0" w:firstRowFirstColumn="0" w:firstRowLastColumn="0" w:lastRowFirstColumn="0" w:lastRowLastColumn="0"/>
            </w:pPr>
            <w:r w:rsidRPr="008E27E1">
              <w:t>Default value of 0.5 for confidence gave us the best model</w:t>
            </w:r>
          </w:p>
        </w:tc>
      </w:tr>
      <w:tr w:rsidR="008E27E1" w:rsidRPr="008E27E1" w:rsidTr="008E27E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94" w:type="dxa"/>
            <w:noWrap/>
            <w:hideMark/>
          </w:tcPr>
          <w:p w:rsidR="008E27E1" w:rsidRPr="008E27E1" w:rsidRDefault="008E27E1" w:rsidP="00567637">
            <w:r w:rsidRPr="008E27E1">
              <w:t>Pre-pruning</w:t>
            </w:r>
          </w:p>
        </w:tc>
        <w:tc>
          <w:tcPr>
            <w:tcW w:w="1991" w:type="dxa"/>
            <w:noWrap/>
            <w:hideMark/>
          </w:tcPr>
          <w:p w:rsidR="008E27E1" w:rsidRPr="008E27E1" w:rsidRDefault="008E27E1" w:rsidP="00567637">
            <w:pPr>
              <w:cnfStyle w:val="000000010000" w:firstRow="0" w:lastRow="0" w:firstColumn="0" w:lastColumn="0" w:oddVBand="0" w:evenVBand="0" w:oddHBand="0" w:evenHBand="1" w:firstRowFirstColumn="0" w:firstRowLastColumn="0" w:lastRowFirstColumn="0" w:lastRowLastColumn="0"/>
            </w:pPr>
            <w:r w:rsidRPr="008E27E1">
              <w:t> </w:t>
            </w:r>
          </w:p>
        </w:tc>
        <w:tc>
          <w:tcPr>
            <w:tcW w:w="4765" w:type="dxa"/>
            <w:noWrap/>
            <w:hideMark/>
          </w:tcPr>
          <w:p w:rsidR="008E27E1" w:rsidRPr="008E27E1" w:rsidRDefault="008E27E1" w:rsidP="00567637">
            <w:pPr>
              <w:cnfStyle w:val="000000010000" w:firstRow="0" w:lastRow="0" w:firstColumn="0" w:lastColumn="0" w:oddVBand="0" w:evenVBand="0" w:oddHBand="0" w:evenHBand="1" w:firstRowFirstColumn="0" w:firstRowLastColumn="0" w:lastRowFirstColumn="0" w:lastRowLastColumn="0"/>
            </w:pPr>
            <w:r w:rsidRPr="008E27E1">
              <w:t> </w:t>
            </w:r>
          </w:p>
        </w:tc>
      </w:tr>
      <w:tr w:rsidR="008E27E1" w:rsidRPr="008E27E1" w:rsidTr="008E27E1">
        <w:trPr>
          <w:trHeight w:val="300"/>
        </w:trPr>
        <w:tc>
          <w:tcPr>
            <w:cnfStyle w:val="001000000000" w:firstRow="0" w:lastRow="0" w:firstColumn="1" w:lastColumn="0" w:oddVBand="0" w:evenVBand="0" w:oddHBand="0" w:evenHBand="0" w:firstRowFirstColumn="0" w:firstRowLastColumn="0" w:lastRowFirstColumn="0" w:lastRowLastColumn="0"/>
            <w:tcW w:w="2594" w:type="dxa"/>
            <w:noWrap/>
            <w:hideMark/>
          </w:tcPr>
          <w:p w:rsidR="008E27E1" w:rsidRPr="008E27E1" w:rsidRDefault="008E27E1" w:rsidP="00567637">
            <w:r w:rsidRPr="008E27E1">
              <w:t>Minimal gain</w:t>
            </w:r>
          </w:p>
        </w:tc>
        <w:tc>
          <w:tcPr>
            <w:tcW w:w="1991" w:type="dxa"/>
            <w:noWrap/>
            <w:hideMark/>
          </w:tcPr>
          <w:p w:rsidR="008E27E1" w:rsidRPr="008E27E1" w:rsidRDefault="008E27E1" w:rsidP="00567637">
            <w:pPr>
              <w:cnfStyle w:val="000000000000" w:firstRow="0" w:lastRow="0" w:firstColumn="0" w:lastColumn="0" w:oddVBand="0" w:evenVBand="0" w:oddHBand="0" w:evenHBand="0" w:firstRowFirstColumn="0" w:firstRowLastColumn="0" w:lastRowFirstColumn="0" w:lastRowLastColumn="0"/>
            </w:pPr>
            <w:r w:rsidRPr="008E27E1">
              <w:t>0.01</w:t>
            </w:r>
          </w:p>
        </w:tc>
        <w:tc>
          <w:tcPr>
            <w:tcW w:w="4765" w:type="dxa"/>
            <w:noWrap/>
            <w:hideMark/>
          </w:tcPr>
          <w:p w:rsidR="008E27E1" w:rsidRPr="008E27E1" w:rsidRDefault="008E27E1" w:rsidP="00567637">
            <w:pPr>
              <w:cnfStyle w:val="000000000000" w:firstRow="0" w:lastRow="0" w:firstColumn="0" w:lastColumn="0" w:oddVBand="0" w:evenVBand="0" w:oddHBand="0" w:evenHBand="0" w:firstRowFirstColumn="0" w:firstRowLastColumn="0" w:lastRowFirstColumn="0" w:lastRowLastColumn="0"/>
            </w:pPr>
            <w:r w:rsidRPr="008E27E1">
              <w:t>A minimal gain value from 0.1 to 0.001 gave us good results. But a value of 0.01 gave us the best model</w:t>
            </w:r>
          </w:p>
        </w:tc>
      </w:tr>
      <w:tr w:rsidR="008E27E1" w:rsidRPr="008E27E1" w:rsidTr="008E27E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94" w:type="dxa"/>
            <w:noWrap/>
            <w:hideMark/>
          </w:tcPr>
          <w:p w:rsidR="008E27E1" w:rsidRPr="008E27E1" w:rsidRDefault="008E27E1" w:rsidP="00567637">
            <w:r w:rsidRPr="008E27E1">
              <w:t>Min leaf size</w:t>
            </w:r>
          </w:p>
        </w:tc>
        <w:tc>
          <w:tcPr>
            <w:tcW w:w="1991" w:type="dxa"/>
            <w:noWrap/>
            <w:hideMark/>
          </w:tcPr>
          <w:p w:rsidR="008E27E1" w:rsidRPr="008E27E1" w:rsidRDefault="00F75948" w:rsidP="00567637">
            <w:pPr>
              <w:cnfStyle w:val="000000010000" w:firstRow="0" w:lastRow="0" w:firstColumn="0" w:lastColumn="0" w:oddVBand="0" w:evenVBand="0" w:oddHBand="0" w:evenHBand="1" w:firstRowFirstColumn="0" w:firstRowLastColumn="0" w:lastRowFirstColumn="0" w:lastRowLastColumn="0"/>
            </w:pPr>
            <w:r>
              <w:t>2</w:t>
            </w:r>
          </w:p>
        </w:tc>
        <w:tc>
          <w:tcPr>
            <w:tcW w:w="4765" w:type="dxa"/>
            <w:noWrap/>
            <w:hideMark/>
          </w:tcPr>
          <w:p w:rsidR="008E27E1" w:rsidRPr="008E27E1" w:rsidRDefault="008E27E1" w:rsidP="00567637">
            <w:pPr>
              <w:cnfStyle w:val="000000010000" w:firstRow="0" w:lastRow="0" w:firstColumn="0" w:lastColumn="0" w:oddVBand="0" w:evenVBand="0" w:oddHBand="0" w:evenHBand="1" w:firstRowFirstColumn="0" w:firstRowLastColumn="0" w:lastRowFirstColumn="0" w:lastRowLastColumn="0"/>
            </w:pPr>
            <w:r w:rsidRPr="008E27E1">
              <w:t>Leaf size of 1 gave us optimized output</w:t>
            </w:r>
          </w:p>
        </w:tc>
      </w:tr>
      <w:tr w:rsidR="008E27E1" w:rsidRPr="008E27E1" w:rsidTr="008E27E1">
        <w:trPr>
          <w:trHeight w:val="300"/>
        </w:trPr>
        <w:tc>
          <w:tcPr>
            <w:cnfStyle w:val="001000000000" w:firstRow="0" w:lastRow="0" w:firstColumn="1" w:lastColumn="0" w:oddVBand="0" w:evenVBand="0" w:oddHBand="0" w:evenHBand="0" w:firstRowFirstColumn="0" w:firstRowLastColumn="0" w:lastRowFirstColumn="0" w:lastRowLastColumn="0"/>
            <w:tcW w:w="2594" w:type="dxa"/>
            <w:noWrap/>
            <w:hideMark/>
          </w:tcPr>
          <w:p w:rsidR="008E27E1" w:rsidRPr="008E27E1" w:rsidRDefault="008E27E1" w:rsidP="00567637">
            <w:r w:rsidRPr="008E27E1">
              <w:t>Min size for split</w:t>
            </w:r>
          </w:p>
        </w:tc>
        <w:tc>
          <w:tcPr>
            <w:tcW w:w="1991" w:type="dxa"/>
            <w:noWrap/>
            <w:hideMark/>
          </w:tcPr>
          <w:p w:rsidR="008E27E1" w:rsidRPr="008E27E1" w:rsidRDefault="008E27E1" w:rsidP="00567637">
            <w:pPr>
              <w:cnfStyle w:val="000000000000" w:firstRow="0" w:lastRow="0" w:firstColumn="0" w:lastColumn="0" w:oddVBand="0" w:evenVBand="0" w:oddHBand="0" w:evenHBand="0" w:firstRowFirstColumn="0" w:firstRowLastColumn="0" w:lastRowFirstColumn="0" w:lastRowLastColumn="0"/>
            </w:pPr>
            <w:r w:rsidRPr="008E27E1">
              <w:t>2</w:t>
            </w:r>
          </w:p>
        </w:tc>
        <w:tc>
          <w:tcPr>
            <w:tcW w:w="4765" w:type="dxa"/>
            <w:noWrap/>
            <w:hideMark/>
          </w:tcPr>
          <w:p w:rsidR="008E27E1" w:rsidRPr="008E27E1" w:rsidRDefault="008E27E1" w:rsidP="00567637">
            <w:pPr>
              <w:cnfStyle w:val="000000000000" w:firstRow="0" w:lastRow="0" w:firstColumn="0" w:lastColumn="0" w:oddVBand="0" w:evenVBand="0" w:oddHBand="0" w:evenHBand="0" w:firstRowFirstColumn="0" w:firstRowLastColumn="0" w:lastRowFirstColumn="0" w:lastRowLastColumn="0"/>
            </w:pPr>
            <w:r w:rsidRPr="008E27E1">
              <w:t>A value ranging from 1 to 12 gave us varying results out of which a value of 2 gave us the best model.</w:t>
            </w:r>
          </w:p>
        </w:tc>
      </w:tr>
      <w:tr w:rsidR="008E27E1" w:rsidRPr="008E27E1" w:rsidTr="008E27E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94" w:type="dxa"/>
            <w:noWrap/>
            <w:hideMark/>
          </w:tcPr>
          <w:p w:rsidR="008E27E1" w:rsidRPr="008E27E1" w:rsidRDefault="008E27E1" w:rsidP="00567637">
            <w:r w:rsidRPr="008E27E1">
              <w:t>No. of prepruning alts</w:t>
            </w:r>
          </w:p>
        </w:tc>
        <w:tc>
          <w:tcPr>
            <w:tcW w:w="1991" w:type="dxa"/>
            <w:noWrap/>
            <w:hideMark/>
          </w:tcPr>
          <w:p w:rsidR="008E27E1" w:rsidRPr="008E27E1" w:rsidRDefault="008E27E1" w:rsidP="00567637">
            <w:pPr>
              <w:cnfStyle w:val="000000010000" w:firstRow="0" w:lastRow="0" w:firstColumn="0" w:lastColumn="0" w:oddVBand="0" w:evenVBand="0" w:oddHBand="0" w:evenHBand="1" w:firstRowFirstColumn="0" w:firstRowLastColumn="0" w:lastRowFirstColumn="0" w:lastRowLastColumn="0"/>
            </w:pPr>
            <w:r w:rsidRPr="008E27E1">
              <w:t>3</w:t>
            </w:r>
          </w:p>
        </w:tc>
        <w:tc>
          <w:tcPr>
            <w:tcW w:w="4765" w:type="dxa"/>
            <w:noWrap/>
            <w:hideMark/>
          </w:tcPr>
          <w:p w:rsidR="008E27E1" w:rsidRPr="008E27E1" w:rsidRDefault="008E27E1" w:rsidP="00567637">
            <w:pPr>
              <w:cnfStyle w:val="000000010000" w:firstRow="0" w:lastRow="0" w:firstColumn="0" w:lastColumn="0" w:oddVBand="0" w:evenVBand="0" w:oddHBand="0" w:evenHBand="1" w:firstRowFirstColumn="0" w:firstRowLastColumn="0" w:lastRowFirstColumn="0" w:lastRowLastColumn="0"/>
            </w:pPr>
            <w:r w:rsidRPr="008E27E1">
              <w:t>This factor did not significantly change the accuracy of the end result. Hence, default value was used</w:t>
            </w:r>
          </w:p>
        </w:tc>
      </w:tr>
    </w:tbl>
    <w:p w:rsidR="009D6DD7" w:rsidRDefault="009D6DD7" w:rsidP="00567637">
      <w:pPr>
        <w:pStyle w:val="NormalWeb"/>
        <w:rPr>
          <w:rFonts w:ascii="Segoe UI" w:hAnsi="Segoe UI" w:cs="Segoe UI"/>
          <w:sz w:val="22"/>
          <w:szCs w:val="22"/>
        </w:rPr>
      </w:pPr>
    </w:p>
    <w:p w:rsidR="009D6DD7" w:rsidRPr="009D6DD7" w:rsidRDefault="009D6DD7" w:rsidP="00567637">
      <w:pPr>
        <w:pStyle w:val="NormalWeb"/>
        <w:rPr>
          <w:rFonts w:ascii="Segoe UI" w:hAnsi="Segoe UI" w:cs="Segoe UI"/>
          <w:sz w:val="22"/>
          <w:szCs w:val="22"/>
        </w:rPr>
      </w:pPr>
      <w:r>
        <w:rPr>
          <w:rFonts w:ascii="Segoe UI" w:hAnsi="Segoe UI" w:cs="Segoe UI"/>
          <w:sz w:val="22"/>
          <w:szCs w:val="22"/>
        </w:rPr>
        <w:t xml:space="preserve">The performance results from this model </w:t>
      </w:r>
      <w:r w:rsidR="009B4C20">
        <w:rPr>
          <w:rFonts w:ascii="Segoe UI" w:hAnsi="Segoe UI" w:cs="Segoe UI"/>
          <w:sz w:val="22"/>
          <w:szCs w:val="22"/>
        </w:rPr>
        <w:t>for Testing data</w:t>
      </w:r>
      <w:r>
        <w:rPr>
          <w:rFonts w:ascii="Segoe UI" w:hAnsi="Segoe UI" w:cs="Segoe UI"/>
          <w:sz w:val="22"/>
          <w:szCs w:val="22"/>
        </w:rPr>
        <w:t xml:space="preserve"> is shown below.</w:t>
      </w:r>
    </w:p>
    <w:p w:rsidR="009D6DD7" w:rsidRDefault="009D6DD7" w:rsidP="00567637">
      <w:pPr>
        <w:pStyle w:val="NormalWeb"/>
        <w:rPr>
          <w:rFonts w:ascii="Segoe UI" w:hAnsi="Segoe UI" w:cs="Segoe UI"/>
          <w:b/>
          <w:sz w:val="22"/>
          <w:szCs w:val="22"/>
          <w:u w:val="single"/>
        </w:rPr>
      </w:pPr>
    </w:p>
    <w:tbl>
      <w:tblPr>
        <w:tblStyle w:val="ReportTable"/>
        <w:tblW w:w="0" w:type="auto"/>
        <w:tblLook w:val="04A0" w:firstRow="1" w:lastRow="0" w:firstColumn="1" w:lastColumn="0" w:noHBand="0" w:noVBand="1"/>
      </w:tblPr>
      <w:tblGrid>
        <w:gridCol w:w="2080"/>
        <w:gridCol w:w="960"/>
        <w:gridCol w:w="960"/>
        <w:gridCol w:w="1013"/>
      </w:tblGrid>
      <w:tr w:rsidR="0094761F" w:rsidRPr="0094761F" w:rsidTr="0094761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noWrap/>
            <w:hideMark/>
          </w:tcPr>
          <w:p w:rsidR="0094761F" w:rsidRPr="0094761F" w:rsidRDefault="0094761F" w:rsidP="0094761F">
            <w:pPr>
              <w:pStyle w:val="NormalWeb"/>
              <w:rPr>
                <w:rFonts w:ascii="Segoe UI" w:hAnsi="Segoe UI" w:cs="Segoe UI"/>
                <w:sz w:val="20"/>
                <w:szCs w:val="22"/>
              </w:rPr>
            </w:pPr>
            <w:r w:rsidRPr="0094761F">
              <w:rPr>
                <w:rFonts w:ascii="Segoe UI" w:hAnsi="Segoe UI" w:cs="Segoe UI"/>
                <w:sz w:val="20"/>
                <w:szCs w:val="22"/>
              </w:rPr>
              <w:t>Decision Tree - Validation</w:t>
            </w:r>
          </w:p>
        </w:tc>
        <w:tc>
          <w:tcPr>
            <w:tcW w:w="960" w:type="dxa"/>
            <w:noWrap/>
            <w:hideMark/>
          </w:tcPr>
          <w:p w:rsidR="0094761F" w:rsidRPr="0094761F" w:rsidRDefault="0094761F" w:rsidP="0094761F">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true 0</w:t>
            </w:r>
          </w:p>
        </w:tc>
        <w:tc>
          <w:tcPr>
            <w:tcW w:w="960" w:type="dxa"/>
            <w:noWrap/>
            <w:hideMark/>
          </w:tcPr>
          <w:p w:rsidR="0094761F" w:rsidRPr="0094761F" w:rsidRDefault="0094761F" w:rsidP="0094761F">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true 1</w:t>
            </w:r>
          </w:p>
        </w:tc>
        <w:tc>
          <w:tcPr>
            <w:tcW w:w="960" w:type="dxa"/>
            <w:noWrap/>
            <w:hideMark/>
          </w:tcPr>
          <w:p w:rsidR="0094761F" w:rsidRPr="0094761F" w:rsidRDefault="0094761F" w:rsidP="0094761F">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class precision</w:t>
            </w:r>
          </w:p>
        </w:tc>
      </w:tr>
      <w:tr w:rsidR="0094761F" w:rsidRPr="0094761F" w:rsidTr="0094761F">
        <w:trPr>
          <w:trHeight w:val="288"/>
        </w:trPr>
        <w:tc>
          <w:tcPr>
            <w:cnfStyle w:val="001000000000" w:firstRow="0" w:lastRow="0" w:firstColumn="1" w:lastColumn="0" w:oddVBand="0" w:evenVBand="0" w:oddHBand="0" w:evenHBand="0" w:firstRowFirstColumn="0" w:firstRowLastColumn="0" w:lastRowFirstColumn="0" w:lastRowLastColumn="0"/>
            <w:tcW w:w="2080" w:type="dxa"/>
            <w:noWrap/>
            <w:hideMark/>
          </w:tcPr>
          <w:p w:rsidR="0094761F" w:rsidRPr="0094761F" w:rsidRDefault="0094761F" w:rsidP="0094761F">
            <w:pPr>
              <w:pStyle w:val="NormalWeb"/>
              <w:rPr>
                <w:rFonts w:ascii="Segoe UI" w:hAnsi="Segoe UI" w:cs="Segoe UI"/>
                <w:sz w:val="20"/>
                <w:szCs w:val="22"/>
              </w:rPr>
            </w:pPr>
            <w:r w:rsidRPr="0094761F">
              <w:rPr>
                <w:rFonts w:ascii="Segoe UI" w:hAnsi="Segoe UI" w:cs="Segoe UI"/>
                <w:sz w:val="20"/>
                <w:szCs w:val="22"/>
              </w:rPr>
              <w:t>pred. 0</w:t>
            </w:r>
          </w:p>
        </w:tc>
        <w:tc>
          <w:tcPr>
            <w:tcW w:w="96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2060</w:t>
            </w:r>
          </w:p>
        </w:tc>
        <w:tc>
          <w:tcPr>
            <w:tcW w:w="96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966</w:t>
            </w:r>
          </w:p>
        </w:tc>
        <w:tc>
          <w:tcPr>
            <w:tcW w:w="96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68.08%</w:t>
            </w:r>
          </w:p>
        </w:tc>
      </w:tr>
      <w:tr w:rsidR="0094761F" w:rsidRPr="0094761F" w:rsidTr="0094761F">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noWrap/>
            <w:hideMark/>
          </w:tcPr>
          <w:p w:rsidR="0094761F" w:rsidRPr="0094761F" w:rsidRDefault="0094761F" w:rsidP="0094761F">
            <w:pPr>
              <w:pStyle w:val="NormalWeb"/>
              <w:rPr>
                <w:rFonts w:ascii="Segoe UI" w:hAnsi="Segoe UI" w:cs="Segoe UI"/>
                <w:sz w:val="20"/>
                <w:szCs w:val="22"/>
              </w:rPr>
            </w:pPr>
            <w:r w:rsidRPr="0094761F">
              <w:rPr>
                <w:rFonts w:ascii="Segoe UI" w:hAnsi="Segoe UI" w:cs="Segoe UI"/>
                <w:sz w:val="20"/>
                <w:szCs w:val="22"/>
              </w:rPr>
              <w:t>pred. 1</w:t>
            </w:r>
          </w:p>
        </w:tc>
        <w:tc>
          <w:tcPr>
            <w:tcW w:w="960" w:type="dxa"/>
            <w:noWrap/>
            <w:hideMark/>
          </w:tcPr>
          <w:p w:rsidR="0094761F" w:rsidRPr="0094761F" w:rsidRDefault="0094761F" w:rsidP="0094761F">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533</w:t>
            </w:r>
          </w:p>
        </w:tc>
        <w:tc>
          <w:tcPr>
            <w:tcW w:w="960" w:type="dxa"/>
            <w:noWrap/>
            <w:hideMark/>
          </w:tcPr>
          <w:p w:rsidR="0094761F" w:rsidRPr="0094761F" w:rsidRDefault="0094761F" w:rsidP="0094761F">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440</w:t>
            </w:r>
          </w:p>
        </w:tc>
        <w:tc>
          <w:tcPr>
            <w:tcW w:w="960" w:type="dxa"/>
            <w:noWrap/>
            <w:hideMark/>
          </w:tcPr>
          <w:p w:rsidR="0094761F" w:rsidRPr="0094761F" w:rsidRDefault="0094761F" w:rsidP="0094761F">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45.22%</w:t>
            </w:r>
          </w:p>
        </w:tc>
      </w:tr>
      <w:tr w:rsidR="0094761F" w:rsidRPr="0094761F" w:rsidTr="0094761F">
        <w:trPr>
          <w:trHeight w:val="288"/>
        </w:trPr>
        <w:tc>
          <w:tcPr>
            <w:cnfStyle w:val="001000000000" w:firstRow="0" w:lastRow="0" w:firstColumn="1" w:lastColumn="0" w:oddVBand="0" w:evenVBand="0" w:oddHBand="0" w:evenHBand="0" w:firstRowFirstColumn="0" w:firstRowLastColumn="0" w:lastRowFirstColumn="0" w:lastRowLastColumn="0"/>
            <w:tcW w:w="2080" w:type="dxa"/>
            <w:noWrap/>
            <w:hideMark/>
          </w:tcPr>
          <w:p w:rsidR="0094761F" w:rsidRPr="0094761F" w:rsidRDefault="0094761F" w:rsidP="0094761F">
            <w:pPr>
              <w:pStyle w:val="NormalWeb"/>
              <w:rPr>
                <w:rFonts w:ascii="Segoe UI" w:hAnsi="Segoe UI" w:cs="Segoe UI"/>
                <w:sz w:val="20"/>
                <w:szCs w:val="22"/>
              </w:rPr>
            </w:pPr>
            <w:r w:rsidRPr="0094761F">
              <w:rPr>
                <w:rFonts w:ascii="Segoe UI" w:hAnsi="Segoe UI" w:cs="Segoe UI"/>
                <w:sz w:val="20"/>
                <w:szCs w:val="22"/>
              </w:rPr>
              <w:t>class recall</w:t>
            </w:r>
          </w:p>
        </w:tc>
        <w:tc>
          <w:tcPr>
            <w:tcW w:w="96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79.44%</w:t>
            </w:r>
          </w:p>
        </w:tc>
        <w:tc>
          <w:tcPr>
            <w:tcW w:w="96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31.29%</w:t>
            </w:r>
          </w:p>
        </w:tc>
        <w:tc>
          <w:tcPr>
            <w:tcW w:w="96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p>
        </w:tc>
      </w:tr>
    </w:tbl>
    <w:p w:rsidR="00D060C6" w:rsidRDefault="00D060C6" w:rsidP="00567637">
      <w:pPr>
        <w:pStyle w:val="NormalWeb"/>
        <w:rPr>
          <w:rFonts w:ascii="Segoe UI" w:hAnsi="Segoe UI" w:cs="Segoe UI"/>
          <w:b/>
          <w:sz w:val="22"/>
          <w:szCs w:val="22"/>
          <w:u w:val="single"/>
        </w:rPr>
      </w:pPr>
    </w:p>
    <w:p w:rsidR="00D060C6" w:rsidRDefault="00D060C6" w:rsidP="00567637">
      <w:pPr>
        <w:pStyle w:val="NormalWeb"/>
        <w:rPr>
          <w:rFonts w:ascii="Segoe UI" w:hAnsi="Segoe UI" w:cs="Segoe UI"/>
          <w:b/>
          <w:sz w:val="22"/>
          <w:szCs w:val="22"/>
          <w:u w:val="single"/>
        </w:rPr>
      </w:pPr>
    </w:p>
    <w:p w:rsidR="00D060C6" w:rsidRDefault="00D060C6" w:rsidP="00567637">
      <w:pPr>
        <w:pStyle w:val="NormalWeb"/>
        <w:rPr>
          <w:rFonts w:ascii="Segoe UI" w:hAnsi="Segoe UI" w:cs="Segoe UI"/>
          <w:b/>
          <w:sz w:val="22"/>
          <w:szCs w:val="22"/>
          <w:u w:val="single"/>
        </w:rPr>
      </w:pPr>
    </w:p>
    <w:p w:rsidR="00D060C6" w:rsidRDefault="00D060C6" w:rsidP="00567637">
      <w:pPr>
        <w:pStyle w:val="NormalWeb"/>
        <w:rPr>
          <w:rFonts w:ascii="Segoe UI" w:hAnsi="Segoe UI" w:cs="Segoe UI"/>
          <w:b/>
          <w:sz w:val="22"/>
          <w:szCs w:val="22"/>
          <w:u w:val="single"/>
        </w:rPr>
      </w:pPr>
    </w:p>
    <w:p w:rsidR="00D060C6" w:rsidRDefault="00D060C6" w:rsidP="00567637">
      <w:pPr>
        <w:pStyle w:val="NormalWeb"/>
        <w:rPr>
          <w:rFonts w:ascii="Segoe UI" w:hAnsi="Segoe UI" w:cs="Segoe UI"/>
          <w:b/>
          <w:sz w:val="22"/>
          <w:szCs w:val="22"/>
          <w:u w:val="single"/>
        </w:rPr>
      </w:pPr>
    </w:p>
    <w:p w:rsidR="00D060C6" w:rsidRPr="009D6DD7" w:rsidRDefault="00D060C6" w:rsidP="00567637">
      <w:pPr>
        <w:pStyle w:val="NormalWeb"/>
        <w:rPr>
          <w:rFonts w:ascii="Segoe UI" w:hAnsi="Segoe UI" w:cs="Segoe UI"/>
          <w:b/>
          <w:sz w:val="22"/>
          <w:szCs w:val="22"/>
          <w:u w:val="single"/>
        </w:rPr>
      </w:pPr>
    </w:p>
    <w:p w:rsidR="008E27E1" w:rsidRPr="0072090C" w:rsidRDefault="008E27E1" w:rsidP="00567637">
      <w:pPr>
        <w:pStyle w:val="NormalWeb"/>
        <w:numPr>
          <w:ilvl w:val="0"/>
          <w:numId w:val="18"/>
        </w:numPr>
        <w:ind w:left="360"/>
        <w:rPr>
          <w:rFonts w:ascii="Segoe UI" w:hAnsi="Segoe UI" w:cs="Segoe UI"/>
          <w:b/>
          <w:sz w:val="22"/>
          <w:szCs w:val="22"/>
          <w:u w:val="single"/>
        </w:rPr>
      </w:pPr>
      <w:r w:rsidRPr="0072090C">
        <w:rPr>
          <w:rFonts w:ascii="Segoe UI" w:hAnsi="Segoe UI" w:cs="Segoe UI"/>
          <w:b/>
          <w:sz w:val="22"/>
          <w:szCs w:val="22"/>
          <w:u w:val="single"/>
        </w:rPr>
        <w:t>Logistic Regression</w:t>
      </w:r>
    </w:p>
    <w:p w:rsidR="008E27E1" w:rsidRDefault="008E27E1" w:rsidP="00567637">
      <w:pPr>
        <w:pStyle w:val="NormalWeb"/>
        <w:rPr>
          <w:rFonts w:ascii="Segoe UI" w:hAnsi="Segoe UI" w:cs="Segoe UI"/>
          <w:sz w:val="22"/>
          <w:szCs w:val="22"/>
        </w:rPr>
      </w:pPr>
      <w:r>
        <w:rPr>
          <w:rFonts w:ascii="Segoe UI" w:hAnsi="Segoe UI" w:cs="Segoe UI"/>
          <w:b/>
          <w:sz w:val="22"/>
          <w:szCs w:val="22"/>
        </w:rPr>
        <w:t xml:space="preserve">We used </w:t>
      </w:r>
      <w:r w:rsidRPr="00775BEB">
        <w:rPr>
          <w:rFonts w:ascii="Segoe UI" w:hAnsi="Segoe UI" w:cs="Segoe UI"/>
          <w:b/>
          <w:sz w:val="22"/>
          <w:szCs w:val="22"/>
        </w:rPr>
        <w:t>W-Logistic</w:t>
      </w:r>
      <w:r>
        <w:rPr>
          <w:rFonts w:ascii="Segoe UI" w:hAnsi="Segoe UI" w:cs="Segoe UI"/>
          <w:sz w:val="22"/>
          <w:szCs w:val="22"/>
        </w:rPr>
        <w:t xml:space="preserve"> operator on our final set of variables and trained the model to provide the desired output. We derived our best model by using the following parameter values.</w:t>
      </w:r>
    </w:p>
    <w:tbl>
      <w:tblPr>
        <w:tblStyle w:val="ReportTable"/>
        <w:tblW w:w="0" w:type="auto"/>
        <w:tblLook w:val="04A0" w:firstRow="1" w:lastRow="0" w:firstColumn="1" w:lastColumn="0" w:noHBand="0" w:noVBand="1"/>
      </w:tblPr>
      <w:tblGrid>
        <w:gridCol w:w="2020"/>
        <w:gridCol w:w="1071"/>
        <w:gridCol w:w="6259"/>
      </w:tblGrid>
      <w:tr w:rsidR="008E27E1" w:rsidRPr="008E27E1" w:rsidTr="00FB399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noWrap/>
            <w:hideMark/>
          </w:tcPr>
          <w:p w:rsidR="008E27E1" w:rsidRPr="00E65C5C" w:rsidRDefault="008E27E1" w:rsidP="00567637">
            <w:pPr>
              <w:rPr>
                <w:b/>
              </w:rPr>
            </w:pPr>
            <w:r w:rsidRPr="00E65C5C">
              <w:rPr>
                <w:b/>
              </w:rPr>
              <w:t>W-Logistic Parameters</w:t>
            </w:r>
          </w:p>
        </w:tc>
        <w:tc>
          <w:tcPr>
            <w:tcW w:w="904" w:type="dxa"/>
            <w:noWrap/>
            <w:hideMark/>
          </w:tcPr>
          <w:p w:rsidR="008E27E1" w:rsidRPr="00E65C5C" w:rsidRDefault="008E27E1" w:rsidP="00567637">
            <w:pPr>
              <w:cnfStyle w:val="100000000000" w:firstRow="1" w:lastRow="0" w:firstColumn="0" w:lastColumn="0" w:oddVBand="0" w:evenVBand="0" w:oddHBand="0" w:evenHBand="0" w:firstRowFirstColumn="0" w:firstRowLastColumn="0" w:lastRowFirstColumn="0" w:lastRowLastColumn="0"/>
              <w:rPr>
                <w:b/>
              </w:rPr>
            </w:pPr>
            <w:r w:rsidRPr="00E65C5C">
              <w:rPr>
                <w:b/>
              </w:rPr>
              <w:t>Best Model</w:t>
            </w:r>
          </w:p>
        </w:tc>
        <w:tc>
          <w:tcPr>
            <w:tcW w:w="6387" w:type="dxa"/>
            <w:noWrap/>
            <w:hideMark/>
          </w:tcPr>
          <w:p w:rsidR="008E27E1" w:rsidRPr="00E65C5C" w:rsidRDefault="008E27E1" w:rsidP="00567637">
            <w:pPr>
              <w:cnfStyle w:val="100000000000" w:firstRow="1" w:lastRow="0" w:firstColumn="0" w:lastColumn="0" w:oddVBand="0" w:evenVBand="0" w:oddHBand="0" w:evenHBand="0" w:firstRowFirstColumn="0" w:firstRowLastColumn="0" w:lastRowFirstColumn="0" w:lastRowLastColumn="0"/>
              <w:rPr>
                <w:b/>
              </w:rPr>
            </w:pPr>
            <w:r w:rsidRPr="00E65C5C">
              <w:rPr>
                <w:b/>
              </w:rPr>
              <w:t>Reasons/Significance</w:t>
            </w:r>
          </w:p>
        </w:tc>
      </w:tr>
      <w:tr w:rsidR="008E27E1" w:rsidRPr="008E27E1" w:rsidTr="00FB3995">
        <w:trPr>
          <w:trHeight w:val="300"/>
        </w:trPr>
        <w:tc>
          <w:tcPr>
            <w:cnfStyle w:val="001000000000" w:firstRow="0" w:lastRow="0" w:firstColumn="1" w:lastColumn="0" w:oddVBand="0" w:evenVBand="0" w:oddHBand="0" w:evenHBand="0" w:firstRowFirstColumn="0" w:firstRowLastColumn="0" w:lastRowFirstColumn="0" w:lastRowLastColumn="0"/>
            <w:tcW w:w="2059" w:type="dxa"/>
            <w:noWrap/>
            <w:hideMark/>
          </w:tcPr>
          <w:p w:rsidR="008E27E1" w:rsidRPr="008E27E1" w:rsidRDefault="008E27E1" w:rsidP="00567637">
            <w:r w:rsidRPr="008E27E1">
              <w:t>D - Turn on Debugging output</w:t>
            </w:r>
          </w:p>
        </w:tc>
        <w:tc>
          <w:tcPr>
            <w:tcW w:w="904" w:type="dxa"/>
            <w:noWrap/>
            <w:hideMark/>
          </w:tcPr>
          <w:p w:rsidR="008E27E1" w:rsidRPr="008E27E1" w:rsidRDefault="00A96FB4" w:rsidP="00567637">
            <w:pPr>
              <w:cnfStyle w:val="000000000000" w:firstRow="0" w:lastRow="0" w:firstColumn="0" w:lastColumn="0" w:oddVBand="0" w:evenVBand="0" w:oddHBand="0" w:evenHBand="0" w:firstRowFirstColumn="0" w:firstRowLastColumn="0" w:lastRowFirstColumn="0" w:lastRowLastColumn="0"/>
            </w:pPr>
            <w:r w:rsidRPr="008E27E1">
              <w:t>U</w:t>
            </w:r>
            <w:r w:rsidR="008E27E1" w:rsidRPr="008E27E1">
              <w:t>nchecked</w:t>
            </w:r>
          </w:p>
        </w:tc>
        <w:tc>
          <w:tcPr>
            <w:tcW w:w="6387" w:type="dxa"/>
            <w:noWrap/>
            <w:hideMark/>
          </w:tcPr>
          <w:p w:rsidR="008E27E1" w:rsidRPr="008E27E1" w:rsidRDefault="008E27E1" w:rsidP="00567637">
            <w:pPr>
              <w:cnfStyle w:val="000000000000" w:firstRow="0" w:lastRow="0" w:firstColumn="0" w:lastColumn="0" w:oddVBand="0" w:evenVBand="0" w:oddHBand="0" w:evenHBand="0" w:firstRowFirstColumn="0" w:firstRowLastColumn="0" w:lastRowFirstColumn="0" w:lastRowLastColumn="0"/>
            </w:pPr>
            <w:r w:rsidRPr="008E27E1">
              <w:t>Debugging is turned off by default. We used the default value because there was no significant difference otherwise</w:t>
            </w:r>
          </w:p>
        </w:tc>
      </w:tr>
      <w:tr w:rsidR="008E27E1" w:rsidRPr="008E27E1" w:rsidTr="00FB39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noWrap/>
            <w:hideMark/>
          </w:tcPr>
          <w:p w:rsidR="008E27E1" w:rsidRPr="008E27E1" w:rsidRDefault="008E27E1" w:rsidP="00567637">
            <w:r w:rsidRPr="008E27E1">
              <w:t>R - Ridge in the log-likelihood</w:t>
            </w:r>
          </w:p>
        </w:tc>
        <w:tc>
          <w:tcPr>
            <w:tcW w:w="904" w:type="dxa"/>
            <w:noWrap/>
            <w:hideMark/>
          </w:tcPr>
          <w:p w:rsidR="008E27E1" w:rsidRPr="008E27E1" w:rsidRDefault="00286E43" w:rsidP="00567637">
            <w:pPr>
              <w:cnfStyle w:val="000000010000" w:firstRow="0" w:lastRow="0" w:firstColumn="0" w:lastColumn="0" w:oddVBand="0" w:evenVBand="0" w:oddHBand="0" w:evenHBand="1" w:firstRowFirstColumn="0" w:firstRowLastColumn="0" w:lastRowFirstColumn="0" w:lastRowLastColumn="0"/>
            </w:pPr>
            <w:r w:rsidRPr="00286E43">
              <w:t>1.0E-8</w:t>
            </w:r>
          </w:p>
        </w:tc>
        <w:tc>
          <w:tcPr>
            <w:tcW w:w="6387" w:type="dxa"/>
            <w:noWrap/>
            <w:hideMark/>
          </w:tcPr>
          <w:p w:rsidR="008E27E1" w:rsidRPr="008E27E1" w:rsidRDefault="001B0D4A" w:rsidP="00567637">
            <w:pPr>
              <w:cnfStyle w:val="000000010000" w:firstRow="0" w:lastRow="0" w:firstColumn="0" w:lastColumn="0" w:oddVBand="0" w:evenVBand="0" w:oddHBand="0" w:evenHBand="1" w:firstRowFirstColumn="0" w:firstRowLastColumn="0" w:lastRowFirstColumn="0" w:lastRowLastColumn="0"/>
            </w:pPr>
            <w:r>
              <w:t>Changing the ridge value did not significantly chan</w:t>
            </w:r>
            <w:r w:rsidR="00286E43">
              <w:t>ge the performance. Default</w:t>
            </w:r>
            <w:r>
              <w:t xml:space="preserve"> gave us the best model.</w:t>
            </w:r>
          </w:p>
        </w:tc>
      </w:tr>
      <w:tr w:rsidR="00FB3995" w:rsidRPr="008E27E1" w:rsidTr="00FB3995">
        <w:trPr>
          <w:trHeight w:val="300"/>
        </w:trPr>
        <w:tc>
          <w:tcPr>
            <w:cnfStyle w:val="001000000000" w:firstRow="0" w:lastRow="0" w:firstColumn="1" w:lastColumn="0" w:oddVBand="0" w:evenVBand="0" w:oddHBand="0" w:evenHBand="0" w:firstRowFirstColumn="0" w:firstRowLastColumn="0" w:lastRowFirstColumn="0" w:lastRowLastColumn="0"/>
            <w:tcW w:w="2059" w:type="dxa"/>
            <w:noWrap/>
          </w:tcPr>
          <w:p w:rsidR="00FB3995" w:rsidRPr="00864E58" w:rsidRDefault="00FB3995" w:rsidP="00567637">
            <w:r w:rsidRPr="00864E58">
              <w:t>M - Maximum number of iterations</w:t>
            </w:r>
          </w:p>
        </w:tc>
        <w:tc>
          <w:tcPr>
            <w:tcW w:w="904" w:type="dxa"/>
            <w:noWrap/>
          </w:tcPr>
          <w:p w:rsidR="00FB3995" w:rsidRPr="00864E58" w:rsidRDefault="00286E43" w:rsidP="00567637">
            <w:pPr>
              <w:cnfStyle w:val="000000000000" w:firstRow="0" w:lastRow="0" w:firstColumn="0" w:lastColumn="0" w:oddVBand="0" w:evenVBand="0" w:oddHBand="0" w:evenHBand="0" w:firstRowFirstColumn="0" w:firstRowLastColumn="0" w:lastRowFirstColumn="0" w:lastRowLastColumn="0"/>
            </w:pPr>
            <w:r>
              <w:t>7</w:t>
            </w:r>
          </w:p>
        </w:tc>
        <w:tc>
          <w:tcPr>
            <w:tcW w:w="6387" w:type="dxa"/>
            <w:noWrap/>
          </w:tcPr>
          <w:p w:rsidR="00FB3995" w:rsidRDefault="00286E43" w:rsidP="00567637">
            <w:pPr>
              <w:cnfStyle w:val="000000000000" w:firstRow="0" w:lastRow="0" w:firstColumn="0" w:lastColumn="0" w:oddVBand="0" w:evenVBand="0" w:oddHBand="0" w:evenHBand="0" w:firstRowFirstColumn="0" w:firstRowLastColumn="0" w:lastRowFirstColumn="0" w:lastRowLastColumn="0"/>
            </w:pPr>
            <w:r>
              <w:t>A value of 7</w:t>
            </w:r>
            <w:r w:rsidR="00FB3995" w:rsidRPr="00864E58">
              <w:t xml:space="preserve"> was used</w:t>
            </w:r>
            <w:r>
              <w:t xml:space="preserve"> to arrive at the best model. Values above and below 7 changed the results slightly.</w:t>
            </w:r>
          </w:p>
        </w:tc>
      </w:tr>
    </w:tbl>
    <w:p w:rsidR="009D6DD7" w:rsidRDefault="009D6DD7" w:rsidP="00567637">
      <w:pPr>
        <w:pStyle w:val="NormalWeb"/>
        <w:rPr>
          <w:rFonts w:ascii="Segoe UI" w:hAnsi="Segoe UI" w:cs="Segoe UI"/>
          <w:sz w:val="22"/>
          <w:szCs w:val="22"/>
        </w:rPr>
      </w:pPr>
    </w:p>
    <w:p w:rsidR="008E27E1" w:rsidRDefault="008E27E1" w:rsidP="00567637">
      <w:pPr>
        <w:pStyle w:val="NormalWeb"/>
        <w:rPr>
          <w:rFonts w:ascii="Segoe UI" w:hAnsi="Segoe UI" w:cs="Segoe UI"/>
          <w:sz w:val="22"/>
          <w:szCs w:val="22"/>
        </w:rPr>
      </w:pPr>
      <w:r>
        <w:rPr>
          <w:rFonts w:ascii="Segoe UI" w:hAnsi="Segoe UI" w:cs="Segoe UI"/>
          <w:sz w:val="22"/>
          <w:szCs w:val="22"/>
        </w:rPr>
        <w:t xml:space="preserve">The performance results from this model </w:t>
      </w:r>
      <w:r w:rsidR="009B4C20">
        <w:rPr>
          <w:rFonts w:ascii="Segoe UI" w:hAnsi="Segoe UI" w:cs="Segoe UI"/>
          <w:sz w:val="22"/>
          <w:szCs w:val="22"/>
        </w:rPr>
        <w:t>for Testing data</w:t>
      </w:r>
      <w:r w:rsidR="009D6DD7">
        <w:rPr>
          <w:rFonts w:ascii="Segoe UI" w:hAnsi="Segoe UI" w:cs="Segoe UI"/>
          <w:sz w:val="22"/>
          <w:szCs w:val="22"/>
        </w:rPr>
        <w:t xml:space="preserve"> is shown below.</w:t>
      </w:r>
    </w:p>
    <w:tbl>
      <w:tblPr>
        <w:tblStyle w:val="ReportTable"/>
        <w:tblW w:w="0" w:type="auto"/>
        <w:tblLook w:val="04A0" w:firstRow="1" w:lastRow="0" w:firstColumn="1" w:lastColumn="0" w:noHBand="0" w:noVBand="1"/>
      </w:tblPr>
      <w:tblGrid>
        <w:gridCol w:w="1705"/>
        <w:gridCol w:w="1080"/>
        <w:gridCol w:w="990"/>
        <w:gridCol w:w="1665"/>
      </w:tblGrid>
      <w:tr w:rsidR="0094761F" w:rsidRPr="0094761F" w:rsidTr="0094761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5" w:type="dxa"/>
            <w:noWrap/>
            <w:hideMark/>
          </w:tcPr>
          <w:p w:rsidR="0094761F" w:rsidRPr="0094761F" w:rsidRDefault="0094761F" w:rsidP="0094761F">
            <w:pPr>
              <w:pStyle w:val="NormalWeb"/>
              <w:rPr>
                <w:rFonts w:ascii="Segoe UI" w:hAnsi="Segoe UI" w:cs="Segoe UI"/>
                <w:sz w:val="20"/>
                <w:szCs w:val="22"/>
              </w:rPr>
            </w:pPr>
            <w:r w:rsidRPr="0094761F">
              <w:rPr>
                <w:rFonts w:ascii="Segoe UI" w:hAnsi="Segoe UI" w:cs="Segoe UI"/>
                <w:sz w:val="20"/>
                <w:szCs w:val="22"/>
              </w:rPr>
              <w:t>W-Logistic - Validation</w:t>
            </w:r>
          </w:p>
        </w:tc>
        <w:tc>
          <w:tcPr>
            <w:tcW w:w="1080" w:type="dxa"/>
            <w:noWrap/>
            <w:hideMark/>
          </w:tcPr>
          <w:p w:rsidR="0094761F" w:rsidRPr="0094761F" w:rsidRDefault="0094761F" w:rsidP="0094761F">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true 0</w:t>
            </w:r>
          </w:p>
        </w:tc>
        <w:tc>
          <w:tcPr>
            <w:tcW w:w="990" w:type="dxa"/>
            <w:noWrap/>
            <w:hideMark/>
          </w:tcPr>
          <w:p w:rsidR="0094761F" w:rsidRPr="0094761F" w:rsidRDefault="0094761F" w:rsidP="0094761F">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true 1</w:t>
            </w:r>
          </w:p>
        </w:tc>
        <w:tc>
          <w:tcPr>
            <w:tcW w:w="1665" w:type="dxa"/>
            <w:noWrap/>
            <w:hideMark/>
          </w:tcPr>
          <w:p w:rsidR="0094761F" w:rsidRPr="0094761F" w:rsidRDefault="0094761F" w:rsidP="0094761F">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class precision</w:t>
            </w:r>
          </w:p>
        </w:tc>
      </w:tr>
      <w:tr w:rsidR="0094761F" w:rsidRPr="0094761F" w:rsidTr="0094761F">
        <w:trPr>
          <w:trHeight w:val="288"/>
        </w:trPr>
        <w:tc>
          <w:tcPr>
            <w:cnfStyle w:val="001000000000" w:firstRow="0" w:lastRow="0" w:firstColumn="1" w:lastColumn="0" w:oddVBand="0" w:evenVBand="0" w:oddHBand="0" w:evenHBand="0" w:firstRowFirstColumn="0" w:firstRowLastColumn="0" w:lastRowFirstColumn="0" w:lastRowLastColumn="0"/>
            <w:tcW w:w="1705" w:type="dxa"/>
            <w:noWrap/>
            <w:hideMark/>
          </w:tcPr>
          <w:p w:rsidR="0094761F" w:rsidRPr="0094761F" w:rsidRDefault="0094761F" w:rsidP="0094761F">
            <w:pPr>
              <w:pStyle w:val="NormalWeb"/>
              <w:rPr>
                <w:rFonts w:ascii="Segoe UI" w:hAnsi="Segoe UI" w:cs="Segoe UI"/>
                <w:sz w:val="20"/>
                <w:szCs w:val="22"/>
              </w:rPr>
            </w:pPr>
            <w:r w:rsidRPr="0094761F">
              <w:rPr>
                <w:rFonts w:ascii="Segoe UI" w:hAnsi="Segoe UI" w:cs="Segoe UI"/>
                <w:sz w:val="20"/>
                <w:szCs w:val="22"/>
              </w:rPr>
              <w:t>pred. 0</w:t>
            </w:r>
          </w:p>
        </w:tc>
        <w:tc>
          <w:tcPr>
            <w:tcW w:w="108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2430</w:t>
            </w:r>
          </w:p>
        </w:tc>
        <w:tc>
          <w:tcPr>
            <w:tcW w:w="99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1315</w:t>
            </w:r>
          </w:p>
        </w:tc>
        <w:tc>
          <w:tcPr>
            <w:tcW w:w="1665"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64.89%</w:t>
            </w:r>
          </w:p>
        </w:tc>
      </w:tr>
      <w:tr w:rsidR="0094761F" w:rsidRPr="0094761F" w:rsidTr="0094761F">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5" w:type="dxa"/>
            <w:noWrap/>
            <w:hideMark/>
          </w:tcPr>
          <w:p w:rsidR="0094761F" w:rsidRPr="0094761F" w:rsidRDefault="0094761F" w:rsidP="0094761F">
            <w:pPr>
              <w:pStyle w:val="NormalWeb"/>
              <w:rPr>
                <w:rFonts w:ascii="Segoe UI" w:hAnsi="Segoe UI" w:cs="Segoe UI"/>
                <w:sz w:val="20"/>
                <w:szCs w:val="22"/>
              </w:rPr>
            </w:pPr>
            <w:r w:rsidRPr="0094761F">
              <w:rPr>
                <w:rFonts w:ascii="Segoe UI" w:hAnsi="Segoe UI" w:cs="Segoe UI"/>
                <w:sz w:val="20"/>
                <w:szCs w:val="22"/>
              </w:rPr>
              <w:t>pred. 1</w:t>
            </w:r>
          </w:p>
        </w:tc>
        <w:tc>
          <w:tcPr>
            <w:tcW w:w="1080" w:type="dxa"/>
            <w:noWrap/>
            <w:hideMark/>
          </w:tcPr>
          <w:p w:rsidR="0094761F" w:rsidRPr="0094761F" w:rsidRDefault="0094761F" w:rsidP="0094761F">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131</w:t>
            </w:r>
          </w:p>
        </w:tc>
        <w:tc>
          <w:tcPr>
            <w:tcW w:w="990" w:type="dxa"/>
            <w:noWrap/>
            <w:hideMark/>
          </w:tcPr>
          <w:p w:rsidR="0094761F" w:rsidRPr="0094761F" w:rsidRDefault="0094761F" w:rsidP="0094761F">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124</w:t>
            </w:r>
          </w:p>
        </w:tc>
        <w:tc>
          <w:tcPr>
            <w:tcW w:w="1665" w:type="dxa"/>
            <w:noWrap/>
            <w:hideMark/>
          </w:tcPr>
          <w:p w:rsidR="0094761F" w:rsidRPr="0094761F" w:rsidRDefault="0094761F" w:rsidP="0094761F">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48.63%</w:t>
            </w:r>
          </w:p>
        </w:tc>
      </w:tr>
      <w:tr w:rsidR="0094761F" w:rsidRPr="0094761F" w:rsidTr="0094761F">
        <w:trPr>
          <w:trHeight w:val="288"/>
        </w:trPr>
        <w:tc>
          <w:tcPr>
            <w:cnfStyle w:val="001000000000" w:firstRow="0" w:lastRow="0" w:firstColumn="1" w:lastColumn="0" w:oddVBand="0" w:evenVBand="0" w:oddHBand="0" w:evenHBand="0" w:firstRowFirstColumn="0" w:firstRowLastColumn="0" w:lastRowFirstColumn="0" w:lastRowLastColumn="0"/>
            <w:tcW w:w="1705" w:type="dxa"/>
            <w:noWrap/>
            <w:hideMark/>
          </w:tcPr>
          <w:p w:rsidR="0094761F" w:rsidRPr="0094761F" w:rsidRDefault="0094761F" w:rsidP="0094761F">
            <w:pPr>
              <w:pStyle w:val="NormalWeb"/>
              <w:rPr>
                <w:rFonts w:ascii="Segoe UI" w:hAnsi="Segoe UI" w:cs="Segoe UI"/>
                <w:sz w:val="20"/>
                <w:szCs w:val="22"/>
              </w:rPr>
            </w:pPr>
            <w:r w:rsidRPr="0094761F">
              <w:rPr>
                <w:rFonts w:ascii="Segoe UI" w:hAnsi="Segoe UI" w:cs="Segoe UI"/>
                <w:sz w:val="20"/>
                <w:szCs w:val="22"/>
              </w:rPr>
              <w:t>class recall</w:t>
            </w:r>
          </w:p>
        </w:tc>
        <w:tc>
          <w:tcPr>
            <w:tcW w:w="108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94.88%</w:t>
            </w:r>
          </w:p>
        </w:tc>
        <w:tc>
          <w:tcPr>
            <w:tcW w:w="990"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8.62%</w:t>
            </w:r>
          </w:p>
        </w:tc>
        <w:tc>
          <w:tcPr>
            <w:tcW w:w="1665" w:type="dxa"/>
            <w:noWrap/>
            <w:hideMark/>
          </w:tcPr>
          <w:p w:rsidR="0094761F" w:rsidRPr="0094761F" w:rsidRDefault="0094761F" w:rsidP="0094761F">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p>
        </w:tc>
      </w:tr>
      <w:tr w:rsidR="0094761F" w:rsidRPr="0094761F" w:rsidTr="0094761F">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05" w:type="dxa"/>
            <w:noWrap/>
            <w:hideMark/>
          </w:tcPr>
          <w:p w:rsidR="0094761F" w:rsidRPr="0094761F" w:rsidRDefault="0094761F" w:rsidP="0094761F">
            <w:pPr>
              <w:pStyle w:val="NormalWeb"/>
              <w:rPr>
                <w:rFonts w:ascii="Segoe UI" w:hAnsi="Segoe UI" w:cs="Segoe UI"/>
                <w:sz w:val="20"/>
                <w:szCs w:val="22"/>
              </w:rPr>
            </w:pPr>
            <w:r w:rsidRPr="0094761F">
              <w:rPr>
                <w:rFonts w:ascii="Segoe UI" w:hAnsi="Segoe UI" w:cs="Segoe UI"/>
                <w:sz w:val="20"/>
                <w:szCs w:val="22"/>
              </w:rPr>
              <w:t>Accuracy</w:t>
            </w:r>
          </w:p>
        </w:tc>
        <w:tc>
          <w:tcPr>
            <w:tcW w:w="1080" w:type="dxa"/>
            <w:noWrap/>
            <w:hideMark/>
          </w:tcPr>
          <w:p w:rsidR="0094761F" w:rsidRPr="0094761F" w:rsidRDefault="0094761F" w:rsidP="0094761F">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4761F">
              <w:rPr>
                <w:rFonts w:ascii="Segoe UI" w:hAnsi="Segoe UI" w:cs="Segoe UI"/>
                <w:sz w:val="20"/>
                <w:szCs w:val="22"/>
              </w:rPr>
              <w:t>63.85%</w:t>
            </w:r>
          </w:p>
        </w:tc>
        <w:tc>
          <w:tcPr>
            <w:tcW w:w="990" w:type="dxa"/>
            <w:noWrap/>
            <w:hideMark/>
          </w:tcPr>
          <w:p w:rsidR="0094761F" w:rsidRPr="0094761F" w:rsidRDefault="0094761F" w:rsidP="0094761F">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p>
        </w:tc>
        <w:tc>
          <w:tcPr>
            <w:tcW w:w="1665" w:type="dxa"/>
            <w:noWrap/>
            <w:hideMark/>
          </w:tcPr>
          <w:p w:rsidR="0094761F" w:rsidRPr="0094761F" w:rsidRDefault="0094761F" w:rsidP="0094761F">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p>
        </w:tc>
      </w:tr>
    </w:tbl>
    <w:p w:rsidR="00683F8D" w:rsidRDefault="00683F8D" w:rsidP="00567637">
      <w:pPr>
        <w:pStyle w:val="NormalWeb"/>
        <w:rPr>
          <w:rFonts w:ascii="Segoe UI" w:hAnsi="Segoe UI" w:cs="Segoe UI"/>
          <w:sz w:val="22"/>
          <w:szCs w:val="22"/>
        </w:rPr>
      </w:pPr>
    </w:p>
    <w:p w:rsidR="008E27E1" w:rsidRPr="00E65967" w:rsidRDefault="008E27E1" w:rsidP="00567637">
      <w:pPr>
        <w:pStyle w:val="NormalWeb"/>
        <w:numPr>
          <w:ilvl w:val="0"/>
          <w:numId w:val="18"/>
        </w:numPr>
        <w:ind w:left="360"/>
        <w:rPr>
          <w:rFonts w:ascii="Segoe UI" w:hAnsi="Segoe UI" w:cs="Segoe UI"/>
          <w:sz w:val="22"/>
          <w:szCs w:val="22"/>
        </w:rPr>
      </w:pPr>
      <w:r w:rsidRPr="00E65967">
        <w:rPr>
          <w:rFonts w:ascii="Segoe UI" w:hAnsi="Segoe UI" w:cs="Segoe UI"/>
          <w:b/>
          <w:sz w:val="22"/>
          <w:szCs w:val="22"/>
        </w:rPr>
        <w:t>Naïve Bayes classification</w:t>
      </w:r>
    </w:p>
    <w:p w:rsidR="008E27E1" w:rsidRDefault="008E27E1" w:rsidP="00567637">
      <w:pPr>
        <w:pStyle w:val="NormalWeb"/>
        <w:rPr>
          <w:rFonts w:ascii="Segoe UI" w:hAnsi="Segoe UI" w:cs="Segoe UI"/>
          <w:sz w:val="22"/>
          <w:szCs w:val="22"/>
        </w:rPr>
      </w:pPr>
      <w:r>
        <w:rPr>
          <w:rFonts w:ascii="Segoe UI" w:hAnsi="Segoe UI" w:cs="Segoe UI"/>
          <w:sz w:val="22"/>
          <w:szCs w:val="22"/>
        </w:rPr>
        <w:t xml:space="preserve">We tried both Naïve Bayes and Naïve Bayes (Kernel) operators on our final set of </w:t>
      </w:r>
      <w:r w:rsidR="00A96FB4">
        <w:rPr>
          <w:rFonts w:ascii="Segoe UI" w:hAnsi="Segoe UI" w:cs="Segoe UI"/>
          <w:sz w:val="22"/>
          <w:szCs w:val="22"/>
        </w:rPr>
        <w:t>attributes. Naïve Bayes</w:t>
      </w:r>
      <w:r>
        <w:rPr>
          <w:rFonts w:ascii="Segoe UI" w:hAnsi="Segoe UI" w:cs="Segoe UI"/>
          <w:sz w:val="22"/>
          <w:szCs w:val="22"/>
        </w:rPr>
        <w:t xml:space="preserve"> operator gave us optimal results compared to Naïve Bayes</w:t>
      </w:r>
      <w:r w:rsidR="00A96FB4">
        <w:rPr>
          <w:rFonts w:ascii="Segoe UI" w:hAnsi="Segoe UI" w:cs="Segoe UI"/>
          <w:sz w:val="22"/>
          <w:szCs w:val="22"/>
        </w:rPr>
        <w:t xml:space="preserve"> (Kernel)</w:t>
      </w:r>
      <w:r>
        <w:rPr>
          <w:rFonts w:ascii="Segoe UI" w:hAnsi="Segoe UI" w:cs="Segoe UI"/>
          <w:sz w:val="22"/>
          <w:szCs w:val="22"/>
        </w:rPr>
        <w:t>. Naïve Bayes</w:t>
      </w:r>
      <w:r w:rsidR="00A96FB4">
        <w:rPr>
          <w:rFonts w:ascii="Segoe UI" w:hAnsi="Segoe UI" w:cs="Segoe UI"/>
          <w:sz w:val="22"/>
          <w:szCs w:val="22"/>
        </w:rPr>
        <w:t xml:space="preserve"> produced the best model </w:t>
      </w:r>
      <w:r>
        <w:rPr>
          <w:rFonts w:ascii="Segoe UI" w:hAnsi="Segoe UI" w:cs="Segoe UI"/>
          <w:sz w:val="22"/>
          <w:szCs w:val="22"/>
        </w:rPr>
        <w:t>which could be because the method works be</w:t>
      </w:r>
      <w:r w:rsidR="00A96FB4">
        <w:rPr>
          <w:rFonts w:ascii="Segoe UI" w:hAnsi="Segoe UI" w:cs="Segoe UI"/>
          <w:sz w:val="22"/>
          <w:szCs w:val="22"/>
        </w:rPr>
        <w:t>tter on categorical attributes.</w:t>
      </w:r>
      <w:r>
        <w:rPr>
          <w:rFonts w:ascii="Segoe UI" w:hAnsi="Segoe UI" w:cs="Segoe UI"/>
          <w:sz w:val="22"/>
          <w:szCs w:val="22"/>
        </w:rPr>
        <w:t xml:space="preserve"> The above distinction could be due to Naïve Bayes being data dependent (Generative classifier).</w:t>
      </w:r>
    </w:p>
    <w:p w:rsidR="008E27E1" w:rsidRDefault="008E27E1" w:rsidP="00567637">
      <w:pPr>
        <w:pStyle w:val="NormalWeb"/>
        <w:rPr>
          <w:rFonts w:ascii="Segoe UI" w:hAnsi="Segoe UI" w:cs="Segoe UI"/>
          <w:sz w:val="22"/>
          <w:szCs w:val="22"/>
        </w:rPr>
      </w:pPr>
      <w:r>
        <w:rPr>
          <w:rFonts w:ascii="Segoe UI" w:hAnsi="Segoe UI" w:cs="Segoe UI"/>
          <w:sz w:val="22"/>
          <w:szCs w:val="22"/>
        </w:rPr>
        <w:t>The various parameters used and their significance are listed below.</w:t>
      </w:r>
    </w:p>
    <w:tbl>
      <w:tblPr>
        <w:tblStyle w:val="ReportTable"/>
        <w:tblW w:w="0" w:type="auto"/>
        <w:tblLook w:val="04A0" w:firstRow="1" w:lastRow="0" w:firstColumn="1" w:lastColumn="0" w:noHBand="0" w:noVBand="1"/>
      </w:tblPr>
      <w:tblGrid>
        <w:gridCol w:w="2458"/>
        <w:gridCol w:w="1317"/>
        <w:gridCol w:w="5575"/>
      </w:tblGrid>
      <w:tr w:rsidR="00E65C5C" w:rsidRPr="00E65C5C" w:rsidTr="00E65C5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E65C5C" w:rsidRPr="00E65C5C" w:rsidRDefault="00E65C5C" w:rsidP="00567637">
            <w:pPr>
              <w:rPr>
                <w:b/>
              </w:rPr>
            </w:pPr>
            <w:r w:rsidRPr="00E65C5C">
              <w:rPr>
                <w:b/>
              </w:rPr>
              <w:t>Naïve Bayes Parameter</w:t>
            </w:r>
            <w:r w:rsidR="00B2218A">
              <w:rPr>
                <w:b/>
              </w:rPr>
              <w:t>s</w:t>
            </w:r>
          </w:p>
        </w:tc>
        <w:tc>
          <w:tcPr>
            <w:tcW w:w="1317" w:type="dxa"/>
            <w:noWrap/>
            <w:hideMark/>
          </w:tcPr>
          <w:p w:rsidR="00E65C5C" w:rsidRPr="00E65C5C" w:rsidRDefault="00E65C5C" w:rsidP="00567637">
            <w:pPr>
              <w:cnfStyle w:val="100000000000" w:firstRow="1" w:lastRow="0" w:firstColumn="0" w:lastColumn="0" w:oddVBand="0" w:evenVBand="0" w:oddHBand="0" w:evenHBand="0" w:firstRowFirstColumn="0" w:firstRowLastColumn="0" w:lastRowFirstColumn="0" w:lastRowLastColumn="0"/>
              <w:rPr>
                <w:b/>
              </w:rPr>
            </w:pPr>
            <w:r w:rsidRPr="00E65C5C">
              <w:rPr>
                <w:b/>
              </w:rPr>
              <w:t>Best Model</w:t>
            </w:r>
          </w:p>
        </w:tc>
        <w:tc>
          <w:tcPr>
            <w:tcW w:w="5575" w:type="dxa"/>
            <w:noWrap/>
            <w:hideMark/>
          </w:tcPr>
          <w:p w:rsidR="00E65C5C" w:rsidRPr="00E65C5C" w:rsidRDefault="00E65C5C" w:rsidP="00567637">
            <w:pPr>
              <w:cnfStyle w:val="100000000000" w:firstRow="1" w:lastRow="0" w:firstColumn="0" w:lastColumn="0" w:oddVBand="0" w:evenVBand="0" w:oddHBand="0" w:evenHBand="0" w:firstRowFirstColumn="0" w:firstRowLastColumn="0" w:lastRowFirstColumn="0" w:lastRowLastColumn="0"/>
              <w:rPr>
                <w:b/>
              </w:rPr>
            </w:pPr>
            <w:r w:rsidRPr="00E65C5C">
              <w:rPr>
                <w:b/>
              </w:rPr>
              <w:t>Reasons/Significance</w:t>
            </w:r>
          </w:p>
        </w:tc>
      </w:tr>
      <w:tr w:rsidR="00E65C5C" w:rsidRPr="00E65C5C" w:rsidTr="00E65C5C">
        <w:trPr>
          <w:trHeight w:val="588"/>
        </w:trPr>
        <w:tc>
          <w:tcPr>
            <w:cnfStyle w:val="001000000000" w:firstRow="0" w:lastRow="0" w:firstColumn="1" w:lastColumn="0" w:oddVBand="0" w:evenVBand="0" w:oddHBand="0" w:evenHBand="0" w:firstRowFirstColumn="0" w:firstRowLastColumn="0" w:lastRowFirstColumn="0" w:lastRowLastColumn="0"/>
            <w:tcW w:w="2458" w:type="dxa"/>
            <w:noWrap/>
            <w:hideMark/>
          </w:tcPr>
          <w:p w:rsidR="00E65C5C" w:rsidRPr="00E65C5C" w:rsidRDefault="00E65C5C" w:rsidP="00567637">
            <w:r w:rsidRPr="00E65C5C">
              <w:t>Laplace Correction</w:t>
            </w:r>
          </w:p>
        </w:tc>
        <w:tc>
          <w:tcPr>
            <w:tcW w:w="1317" w:type="dxa"/>
            <w:noWrap/>
            <w:hideMark/>
          </w:tcPr>
          <w:p w:rsidR="00E65C5C" w:rsidRPr="00E65C5C" w:rsidRDefault="00E65C5C" w:rsidP="00567637">
            <w:pPr>
              <w:cnfStyle w:val="000000000000" w:firstRow="0" w:lastRow="0" w:firstColumn="0" w:lastColumn="0" w:oddVBand="0" w:evenVBand="0" w:oddHBand="0" w:evenHBand="0" w:firstRowFirstColumn="0" w:firstRowLastColumn="0" w:lastRowFirstColumn="0" w:lastRowLastColumn="0"/>
            </w:pPr>
            <w:r w:rsidRPr="00E65C5C">
              <w:t>Checked</w:t>
            </w:r>
          </w:p>
        </w:tc>
        <w:tc>
          <w:tcPr>
            <w:tcW w:w="5575" w:type="dxa"/>
            <w:noWrap/>
            <w:hideMark/>
          </w:tcPr>
          <w:p w:rsidR="00E65C5C" w:rsidRPr="00E65C5C" w:rsidRDefault="00E65C5C" w:rsidP="00567637">
            <w:pPr>
              <w:cnfStyle w:val="000000000000" w:firstRow="0" w:lastRow="0" w:firstColumn="0" w:lastColumn="0" w:oddVBand="0" w:evenVBand="0" w:oddHBand="0" w:evenHBand="0" w:firstRowFirstColumn="0" w:firstRowLastColumn="0" w:lastRowFirstColumn="0" w:lastRowLastColumn="0"/>
            </w:pPr>
            <w:r w:rsidRPr="00E65C5C">
              <w:t>Laplace correction was turned on for smoothing.</w:t>
            </w:r>
          </w:p>
        </w:tc>
      </w:tr>
      <w:tr w:rsidR="00E65C5C" w:rsidRPr="00E65C5C" w:rsidTr="00E65C5C">
        <w:trPr>
          <w:cnfStyle w:val="000000010000" w:firstRow="0" w:lastRow="0" w:firstColumn="0" w:lastColumn="0" w:oddVBand="0" w:evenVBand="0" w:oddHBand="0" w:evenHBand="1"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458" w:type="dxa"/>
            <w:noWrap/>
            <w:hideMark/>
          </w:tcPr>
          <w:p w:rsidR="00E65C5C" w:rsidRPr="00E65C5C" w:rsidRDefault="00E65C5C" w:rsidP="00567637">
            <w:r w:rsidRPr="00E65C5C">
              <w:t>Estimation mode-kernel density estimation</w:t>
            </w:r>
          </w:p>
        </w:tc>
        <w:tc>
          <w:tcPr>
            <w:tcW w:w="1317" w:type="dxa"/>
            <w:noWrap/>
            <w:hideMark/>
          </w:tcPr>
          <w:p w:rsidR="00E65C5C" w:rsidRPr="00E65C5C" w:rsidRDefault="00FA028F" w:rsidP="00567637">
            <w:pPr>
              <w:cnfStyle w:val="000000010000" w:firstRow="0" w:lastRow="0" w:firstColumn="0" w:lastColumn="0" w:oddVBand="0" w:evenVBand="0" w:oddHBand="0" w:evenHBand="1" w:firstRowFirstColumn="0" w:firstRowLastColumn="0" w:lastRowFirstColumn="0" w:lastRowLastColumn="0"/>
            </w:pPr>
            <w:r w:rsidRPr="00E65C5C">
              <w:t>G</w:t>
            </w:r>
            <w:r w:rsidR="00E65C5C" w:rsidRPr="00E65C5C">
              <w:t>reedy</w:t>
            </w:r>
          </w:p>
        </w:tc>
        <w:tc>
          <w:tcPr>
            <w:tcW w:w="5575"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 xml:space="preserve">Default mode greedy gave us the best model. Full estimation mode produces fixed bandwidth </w:t>
            </w:r>
          </w:p>
        </w:tc>
      </w:tr>
      <w:tr w:rsidR="00E65C5C" w:rsidRPr="00E65C5C" w:rsidTr="00E65C5C">
        <w:trPr>
          <w:trHeight w:val="588"/>
        </w:trPr>
        <w:tc>
          <w:tcPr>
            <w:cnfStyle w:val="001000000000" w:firstRow="0" w:lastRow="0" w:firstColumn="1" w:lastColumn="0" w:oddVBand="0" w:evenVBand="0" w:oddHBand="0" w:evenHBand="0" w:firstRowFirstColumn="0" w:firstRowLastColumn="0" w:lastRowFirstColumn="0" w:lastRowLastColumn="0"/>
            <w:tcW w:w="2458" w:type="dxa"/>
            <w:noWrap/>
            <w:hideMark/>
          </w:tcPr>
          <w:p w:rsidR="00E65C5C" w:rsidRPr="00E65C5C" w:rsidRDefault="00E65C5C" w:rsidP="00567637">
            <w:r w:rsidRPr="00E65C5C">
              <w:t>bandwidth selection</w:t>
            </w:r>
          </w:p>
        </w:tc>
        <w:tc>
          <w:tcPr>
            <w:tcW w:w="1317" w:type="dxa"/>
            <w:noWrap/>
            <w:hideMark/>
          </w:tcPr>
          <w:p w:rsidR="00E65C5C" w:rsidRPr="00E65C5C" w:rsidRDefault="00FA028F" w:rsidP="00567637">
            <w:pPr>
              <w:cnfStyle w:val="000000000000" w:firstRow="0" w:lastRow="0" w:firstColumn="0" w:lastColumn="0" w:oddVBand="0" w:evenVBand="0" w:oddHBand="0" w:evenHBand="0" w:firstRowFirstColumn="0" w:firstRowLastColumn="0" w:lastRowFirstColumn="0" w:lastRowLastColumn="0"/>
            </w:pPr>
            <w:r w:rsidRPr="00E65C5C">
              <w:t>N</w:t>
            </w:r>
            <w:r w:rsidR="00E65C5C" w:rsidRPr="00E65C5C">
              <w:t>one</w:t>
            </w:r>
          </w:p>
        </w:tc>
        <w:tc>
          <w:tcPr>
            <w:tcW w:w="5575" w:type="dxa"/>
            <w:noWrap/>
            <w:hideMark/>
          </w:tcPr>
          <w:p w:rsidR="00E65C5C" w:rsidRPr="00E65C5C" w:rsidRDefault="00E65C5C" w:rsidP="00567637">
            <w:pPr>
              <w:cnfStyle w:val="000000000000" w:firstRow="0" w:lastRow="0" w:firstColumn="0" w:lastColumn="0" w:oddVBand="0" w:evenVBand="0" w:oddHBand="0" w:evenHBand="0" w:firstRowFirstColumn="0" w:firstRowLastColumn="0" w:lastRowFirstColumn="0" w:lastRowLastColumn="0"/>
            </w:pPr>
            <w:r w:rsidRPr="00E65C5C">
              <w:t>Default value of Heuristic bandwidth selection gave us a decent model. Fixed bandwidth gave us an over fit model</w:t>
            </w:r>
          </w:p>
        </w:tc>
      </w:tr>
      <w:tr w:rsidR="00E65C5C" w:rsidRPr="00E65C5C" w:rsidTr="00E65C5C">
        <w:trPr>
          <w:cnfStyle w:val="000000010000" w:firstRow="0" w:lastRow="0" w:firstColumn="0" w:lastColumn="0" w:oddVBand="0" w:evenVBand="0" w:oddHBand="0" w:evenHBand="1"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458" w:type="dxa"/>
            <w:noWrap/>
            <w:hideMark/>
          </w:tcPr>
          <w:p w:rsidR="00E65C5C" w:rsidRPr="00E65C5C" w:rsidRDefault="00E65C5C" w:rsidP="00567637">
            <w:r w:rsidRPr="00E65C5C">
              <w:t>Minimum bandwidth</w:t>
            </w:r>
          </w:p>
        </w:tc>
        <w:tc>
          <w:tcPr>
            <w:tcW w:w="1317" w:type="dxa"/>
            <w:noWrap/>
            <w:hideMark/>
          </w:tcPr>
          <w:p w:rsidR="00E65C5C" w:rsidRPr="00E65C5C" w:rsidRDefault="00CA23AF" w:rsidP="00567637">
            <w:pPr>
              <w:cnfStyle w:val="000000010000" w:firstRow="0" w:lastRow="0" w:firstColumn="0" w:lastColumn="0" w:oddVBand="0" w:evenVBand="0" w:oddHBand="0" w:evenHBand="1" w:firstRowFirstColumn="0" w:firstRowLastColumn="0" w:lastRowFirstColumn="0" w:lastRowLastColumn="0"/>
            </w:pPr>
            <w:r>
              <w:t>0.2</w:t>
            </w:r>
          </w:p>
        </w:tc>
        <w:tc>
          <w:tcPr>
            <w:tcW w:w="5575" w:type="dxa"/>
            <w:noWrap/>
            <w:hideMark/>
          </w:tcPr>
          <w:p w:rsidR="00E65C5C" w:rsidRPr="00E65C5C" w:rsidRDefault="00CA23AF" w:rsidP="00567637">
            <w:pPr>
              <w:cnfStyle w:val="000000010000" w:firstRow="0" w:lastRow="0" w:firstColumn="0" w:lastColumn="0" w:oddVBand="0" w:evenVBand="0" w:oddHBand="0" w:evenHBand="1" w:firstRowFirstColumn="0" w:firstRowLastColumn="0" w:lastRowFirstColumn="0" w:lastRowLastColumn="0"/>
            </w:pPr>
            <w:r>
              <w:t>Value of 0.2</w:t>
            </w:r>
            <w:r w:rsidR="00E65C5C" w:rsidRPr="00E65C5C">
              <w:t xml:space="preserve"> was used to g</w:t>
            </w:r>
            <w:r w:rsidR="000F178A">
              <w:t>et the best model. Other values gave us decent models</w:t>
            </w:r>
          </w:p>
        </w:tc>
      </w:tr>
      <w:tr w:rsidR="00E65C5C" w:rsidRPr="00E65C5C" w:rsidTr="00E65C5C">
        <w:trPr>
          <w:trHeight w:val="588"/>
        </w:trPr>
        <w:tc>
          <w:tcPr>
            <w:cnfStyle w:val="001000000000" w:firstRow="0" w:lastRow="0" w:firstColumn="1" w:lastColumn="0" w:oddVBand="0" w:evenVBand="0" w:oddHBand="0" w:evenHBand="0" w:firstRowFirstColumn="0" w:firstRowLastColumn="0" w:lastRowFirstColumn="0" w:lastRowLastColumn="0"/>
            <w:tcW w:w="2458" w:type="dxa"/>
            <w:noWrap/>
            <w:hideMark/>
          </w:tcPr>
          <w:p w:rsidR="00E65C5C" w:rsidRPr="00E65C5C" w:rsidRDefault="00E65C5C" w:rsidP="00567637">
            <w:r w:rsidRPr="00E65C5C">
              <w:lastRenderedPageBreak/>
              <w:t>Number of kernels</w:t>
            </w:r>
          </w:p>
        </w:tc>
        <w:tc>
          <w:tcPr>
            <w:tcW w:w="1317" w:type="dxa"/>
            <w:noWrap/>
            <w:hideMark/>
          </w:tcPr>
          <w:p w:rsidR="00E65C5C" w:rsidRPr="00E65C5C" w:rsidRDefault="004F0D6D" w:rsidP="00567637">
            <w:pPr>
              <w:cnfStyle w:val="000000000000" w:firstRow="0" w:lastRow="0" w:firstColumn="0" w:lastColumn="0" w:oddVBand="0" w:evenVBand="0" w:oddHBand="0" w:evenHBand="0" w:firstRowFirstColumn="0" w:firstRowLastColumn="0" w:lastRowFirstColumn="0" w:lastRowLastColumn="0"/>
            </w:pPr>
            <w:r>
              <w:t>54</w:t>
            </w:r>
          </w:p>
        </w:tc>
        <w:tc>
          <w:tcPr>
            <w:tcW w:w="5575" w:type="dxa"/>
            <w:noWrap/>
            <w:hideMark/>
          </w:tcPr>
          <w:p w:rsidR="00E65C5C" w:rsidRPr="00E65C5C" w:rsidRDefault="004F0D6D" w:rsidP="00567637">
            <w:pPr>
              <w:cnfStyle w:val="000000000000" w:firstRow="0" w:lastRow="0" w:firstColumn="0" w:lastColumn="0" w:oddVBand="0" w:evenVBand="0" w:oddHBand="0" w:evenHBand="0" w:firstRowFirstColumn="0" w:firstRowLastColumn="0" w:lastRowFirstColumn="0" w:lastRowLastColumn="0"/>
            </w:pPr>
            <w:r>
              <w:t>A value of 54</w:t>
            </w:r>
            <w:r w:rsidR="00E65C5C" w:rsidRPr="00E65C5C">
              <w:t xml:space="preserve"> </w:t>
            </w:r>
            <w:r w:rsidR="000F178A">
              <w:t xml:space="preserve">for number of kernels </w:t>
            </w:r>
            <w:r w:rsidR="00E65C5C" w:rsidRPr="00E65C5C">
              <w:t>gave us a goo</w:t>
            </w:r>
            <w:r w:rsidR="000F178A">
              <w:t xml:space="preserve">d model. Value above </w:t>
            </w:r>
            <w:r>
              <w:t>70</w:t>
            </w:r>
            <w:r w:rsidR="000F178A">
              <w:t xml:space="preserve"> and</w:t>
            </w:r>
            <w:r w:rsidR="00A903E3">
              <w:t xml:space="preserve"> below 15</w:t>
            </w:r>
            <w:r w:rsidR="000F178A">
              <w:t xml:space="preserve"> </w:t>
            </w:r>
            <w:r w:rsidR="00E65C5C" w:rsidRPr="00E65C5C">
              <w:t>gave us over fit model.</w:t>
            </w:r>
          </w:p>
        </w:tc>
      </w:tr>
      <w:tr w:rsidR="00E65C5C" w:rsidRPr="00E65C5C" w:rsidTr="00E65C5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E65C5C" w:rsidRPr="00E65C5C" w:rsidRDefault="00E65C5C" w:rsidP="00567637">
            <w:r w:rsidRPr="00E65C5C">
              <w:t>application grid size</w:t>
            </w:r>
          </w:p>
        </w:tc>
        <w:tc>
          <w:tcPr>
            <w:tcW w:w="1317" w:type="dxa"/>
            <w:noWrap/>
            <w:hideMark/>
          </w:tcPr>
          <w:p w:rsidR="00E65C5C" w:rsidRPr="00E65C5C" w:rsidRDefault="00FA028F" w:rsidP="00567637">
            <w:pPr>
              <w:cnfStyle w:val="000000010000" w:firstRow="0" w:lastRow="0" w:firstColumn="0" w:lastColumn="0" w:oddVBand="0" w:evenVBand="0" w:oddHBand="0" w:evenHBand="1" w:firstRowFirstColumn="0" w:firstRowLastColumn="0" w:lastRowFirstColumn="0" w:lastRowLastColumn="0"/>
            </w:pPr>
            <w:r w:rsidRPr="00E65C5C">
              <w:t>N</w:t>
            </w:r>
            <w:r w:rsidR="00E65C5C" w:rsidRPr="00E65C5C">
              <w:t>one</w:t>
            </w:r>
          </w:p>
        </w:tc>
        <w:tc>
          <w:tcPr>
            <w:tcW w:w="5575"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Change in grid size gave us poor results.</w:t>
            </w:r>
          </w:p>
        </w:tc>
      </w:tr>
    </w:tbl>
    <w:p w:rsidR="008E27E1" w:rsidRDefault="008E27E1" w:rsidP="00567637">
      <w:pPr>
        <w:pStyle w:val="Default"/>
        <w:rPr>
          <w:rFonts w:ascii="Segoe UI" w:hAnsi="Segoe UI" w:cs="Segoe UI"/>
          <w:b/>
          <w:sz w:val="22"/>
          <w:szCs w:val="22"/>
        </w:rPr>
      </w:pPr>
    </w:p>
    <w:p w:rsidR="00CA23AF" w:rsidRDefault="00CA23AF" w:rsidP="00567637">
      <w:pPr>
        <w:pStyle w:val="Default"/>
        <w:rPr>
          <w:rFonts w:ascii="Segoe UI" w:hAnsi="Segoe UI" w:cs="Segoe UI"/>
          <w:b/>
          <w:sz w:val="22"/>
          <w:szCs w:val="22"/>
        </w:rPr>
      </w:pPr>
    </w:p>
    <w:p w:rsidR="00CA23AF" w:rsidRPr="00780DEA" w:rsidRDefault="00780DEA" w:rsidP="00567637">
      <w:pPr>
        <w:pStyle w:val="NormalWeb"/>
        <w:rPr>
          <w:rFonts w:ascii="Segoe UI" w:hAnsi="Segoe UI" w:cs="Segoe UI"/>
          <w:sz w:val="22"/>
          <w:szCs w:val="22"/>
        </w:rPr>
      </w:pPr>
      <w:r>
        <w:rPr>
          <w:rFonts w:ascii="Segoe UI" w:hAnsi="Segoe UI" w:cs="Segoe UI"/>
          <w:sz w:val="22"/>
          <w:szCs w:val="22"/>
        </w:rPr>
        <w:t xml:space="preserve">The performance results using Naïve Bayes Kernel operator </w:t>
      </w:r>
      <w:r w:rsidR="009B4C20">
        <w:rPr>
          <w:rFonts w:ascii="Segoe UI" w:hAnsi="Segoe UI" w:cs="Segoe UI"/>
          <w:sz w:val="22"/>
          <w:szCs w:val="22"/>
        </w:rPr>
        <w:t>for Testing data</w:t>
      </w:r>
      <w:r>
        <w:rPr>
          <w:rFonts w:ascii="Segoe UI" w:hAnsi="Segoe UI" w:cs="Segoe UI"/>
          <w:sz w:val="22"/>
          <w:szCs w:val="22"/>
        </w:rPr>
        <w:t xml:space="preserve"> is given below.</w:t>
      </w:r>
    </w:p>
    <w:p w:rsidR="00CA23AF" w:rsidRDefault="00CA23AF" w:rsidP="00567637">
      <w:pPr>
        <w:pStyle w:val="Default"/>
        <w:rPr>
          <w:rFonts w:ascii="Segoe UI" w:hAnsi="Segoe UI" w:cs="Segoe UI"/>
          <w:b/>
          <w:sz w:val="22"/>
          <w:szCs w:val="22"/>
        </w:rPr>
      </w:pPr>
    </w:p>
    <w:tbl>
      <w:tblPr>
        <w:tblStyle w:val="ReportTable"/>
        <w:tblW w:w="0" w:type="auto"/>
        <w:tblLook w:val="04A0" w:firstRow="1" w:lastRow="0" w:firstColumn="1" w:lastColumn="0" w:noHBand="0" w:noVBand="1"/>
      </w:tblPr>
      <w:tblGrid>
        <w:gridCol w:w="1525"/>
        <w:gridCol w:w="1440"/>
        <w:gridCol w:w="855"/>
        <w:gridCol w:w="1755"/>
      </w:tblGrid>
      <w:tr w:rsidR="009F3E06" w:rsidRPr="009F3E06" w:rsidTr="009F3E0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5" w:type="dxa"/>
            <w:noWrap/>
            <w:hideMark/>
          </w:tcPr>
          <w:p w:rsidR="009F3E06" w:rsidRPr="009F3E06" w:rsidRDefault="009F3E06" w:rsidP="009F3E06">
            <w:pPr>
              <w:pStyle w:val="Default"/>
              <w:rPr>
                <w:rFonts w:ascii="Segoe UI" w:hAnsi="Segoe UI" w:cs="Segoe UI"/>
                <w:sz w:val="20"/>
                <w:szCs w:val="22"/>
              </w:rPr>
            </w:pPr>
            <w:r w:rsidRPr="009F3E06">
              <w:rPr>
                <w:rFonts w:ascii="Segoe UI" w:hAnsi="Segoe UI" w:cs="Segoe UI"/>
                <w:sz w:val="20"/>
                <w:szCs w:val="22"/>
              </w:rPr>
              <w:t>Naïve Bayes Kernel- Validation</w:t>
            </w:r>
          </w:p>
        </w:tc>
        <w:tc>
          <w:tcPr>
            <w:tcW w:w="1440" w:type="dxa"/>
            <w:noWrap/>
            <w:hideMark/>
          </w:tcPr>
          <w:p w:rsidR="009F3E06" w:rsidRPr="009F3E06" w:rsidRDefault="009F3E06" w:rsidP="009F3E06">
            <w:pPr>
              <w:pStyle w:val="Default"/>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true 0</w:t>
            </w:r>
          </w:p>
        </w:tc>
        <w:tc>
          <w:tcPr>
            <w:tcW w:w="855" w:type="dxa"/>
            <w:noWrap/>
            <w:hideMark/>
          </w:tcPr>
          <w:p w:rsidR="009F3E06" w:rsidRPr="009F3E06" w:rsidRDefault="009F3E06" w:rsidP="009F3E06">
            <w:pPr>
              <w:pStyle w:val="Default"/>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true 1</w:t>
            </w:r>
          </w:p>
        </w:tc>
        <w:tc>
          <w:tcPr>
            <w:tcW w:w="1755" w:type="dxa"/>
            <w:noWrap/>
            <w:hideMark/>
          </w:tcPr>
          <w:p w:rsidR="009F3E06" w:rsidRPr="009F3E06" w:rsidRDefault="009F3E06" w:rsidP="009F3E06">
            <w:pPr>
              <w:pStyle w:val="Default"/>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class precision</w:t>
            </w:r>
          </w:p>
        </w:tc>
      </w:tr>
      <w:tr w:rsidR="009F3E06" w:rsidRPr="009F3E06" w:rsidTr="009F3E06">
        <w:trPr>
          <w:trHeight w:val="288"/>
        </w:trPr>
        <w:tc>
          <w:tcPr>
            <w:cnfStyle w:val="001000000000" w:firstRow="0" w:lastRow="0" w:firstColumn="1" w:lastColumn="0" w:oddVBand="0" w:evenVBand="0" w:oddHBand="0" w:evenHBand="0" w:firstRowFirstColumn="0" w:firstRowLastColumn="0" w:lastRowFirstColumn="0" w:lastRowLastColumn="0"/>
            <w:tcW w:w="1525" w:type="dxa"/>
            <w:noWrap/>
            <w:hideMark/>
          </w:tcPr>
          <w:p w:rsidR="009F3E06" w:rsidRPr="009F3E06" w:rsidRDefault="009F3E06" w:rsidP="009F3E06">
            <w:pPr>
              <w:pStyle w:val="Default"/>
              <w:rPr>
                <w:rFonts w:ascii="Segoe UI" w:hAnsi="Segoe UI" w:cs="Segoe UI"/>
                <w:sz w:val="20"/>
                <w:szCs w:val="22"/>
              </w:rPr>
            </w:pPr>
            <w:r w:rsidRPr="009F3E06">
              <w:rPr>
                <w:rFonts w:ascii="Segoe UI" w:hAnsi="Segoe UI" w:cs="Segoe UI"/>
                <w:sz w:val="20"/>
                <w:szCs w:val="22"/>
              </w:rPr>
              <w:t>pred. 0</w:t>
            </w:r>
          </w:p>
        </w:tc>
        <w:tc>
          <w:tcPr>
            <w:tcW w:w="1440" w:type="dxa"/>
            <w:noWrap/>
            <w:hideMark/>
          </w:tcPr>
          <w:p w:rsidR="009F3E06" w:rsidRPr="009F3E06" w:rsidRDefault="009F3E06" w:rsidP="009F3E06">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1552</w:t>
            </w:r>
          </w:p>
        </w:tc>
        <w:tc>
          <w:tcPr>
            <w:tcW w:w="855" w:type="dxa"/>
            <w:noWrap/>
            <w:hideMark/>
          </w:tcPr>
          <w:p w:rsidR="009F3E06" w:rsidRPr="009F3E06" w:rsidRDefault="009F3E06" w:rsidP="009F3E06">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723</w:t>
            </w:r>
          </w:p>
        </w:tc>
        <w:tc>
          <w:tcPr>
            <w:tcW w:w="1755" w:type="dxa"/>
            <w:noWrap/>
            <w:hideMark/>
          </w:tcPr>
          <w:p w:rsidR="009F3E06" w:rsidRPr="009F3E06" w:rsidRDefault="009F3E06" w:rsidP="009F3E06">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68.22%</w:t>
            </w:r>
          </w:p>
        </w:tc>
      </w:tr>
      <w:tr w:rsidR="009F3E06" w:rsidRPr="009F3E06" w:rsidTr="009F3E0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5" w:type="dxa"/>
            <w:noWrap/>
            <w:hideMark/>
          </w:tcPr>
          <w:p w:rsidR="009F3E06" w:rsidRPr="009F3E06" w:rsidRDefault="009F3E06" w:rsidP="009F3E06">
            <w:pPr>
              <w:pStyle w:val="Default"/>
              <w:rPr>
                <w:rFonts w:ascii="Segoe UI" w:hAnsi="Segoe UI" w:cs="Segoe UI"/>
                <w:sz w:val="20"/>
                <w:szCs w:val="22"/>
              </w:rPr>
            </w:pPr>
            <w:r w:rsidRPr="009F3E06">
              <w:rPr>
                <w:rFonts w:ascii="Segoe UI" w:hAnsi="Segoe UI" w:cs="Segoe UI"/>
                <w:sz w:val="20"/>
                <w:szCs w:val="22"/>
              </w:rPr>
              <w:t>pred. 1</w:t>
            </w:r>
          </w:p>
        </w:tc>
        <w:tc>
          <w:tcPr>
            <w:tcW w:w="1440" w:type="dxa"/>
            <w:noWrap/>
            <w:hideMark/>
          </w:tcPr>
          <w:p w:rsidR="009F3E06" w:rsidRPr="009F3E06" w:rsidRDefault="009F3E06" w:rsidP="009F3E06">
            <w:pPr>
              <w:pStyle w:val="Default"/>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1009</w:t>
            </w:r>
          </w:p>
        </w:tc>
        <w:tc>
          <w:tcPr>
            <w:tcW w:w="855" w:type="dxa"/>
            <w:noWrap/>
            <w:hideMark/>
          </w:tcPr>
          <w:p w:rsidR="009F3E06" w:rsidRPr="009F3E06" w:rsidRDefault="009F3E06" w:rsidP="009F3E06">
            <w:pPr>
              <w:pStyle w:val="Default"/>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716</w:t>
            </w:r>
          </w:p>
        </w:tc>
        <w:tc>
          <w:tcPr>
            <w:tcW w:w="1755" w:type="dxa"/>
            <w:noWrap/>
            <w:hideMark/>
          </w:tcPr>
          <w:p w:rsidR="009F3E06" w:rsidRPr="009F3E06" w:rsidRDefault="009F3E06" w:rsidP="009F3E06">
            <w:pPr>
              <w:pStyle w:val="Default"/>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41.51%</w:t>
            </w:r>
          </w:p>
        </w:tc>
      </w:tr>
      <w:tr w:rsidR="009F3E06" w:rsidRPr="009F3E06" w:rsidTr="009F3E06">
        <w:trPr>
          <w:trHeight w:val="288"/>
        </w:trPr>
        <w:tc>
          <w:tcPr>
            <w:cnfStyle w:val="001000000000" w:firstRow="0" w:lastRow="0" w:firstColumn="1" w:lastColumn="0" w:oddVBand="0" w:evenVBand="0" w:oddHBand="0" w:evenHBand="0" w:firstRowFirstColumn="0" w:firstRowLastColumn="0" w:lastRowFirstColumn="0" w:lastRowLastColumn="0"/>
            <w:tcW w:w="1525" w:type="dxa"/>
            <w:noWrap/>
            <w:hideMark/>
          </w:tcPr>
          <w:p w:rsidR="009F3E06" w:rsidRPr="009F3E06" w:rsidRDefault="009F3E06" w:rsidP="009F3E06">
            <w:pPr>
              <w:pStyle w:val="Default"/>
              <w:rPr>
                <w:rFonts w:ascii="Segoe UI" w:hAnsi="Segoe UI" w:cs="Segoe UI"/>
                <w:sz w:val="20"/>
                <w:szCs w:val="22"/>
              </w:rPr>
            </w:pPr>
            <w:r w:rsidRPr="009F3E06">
              <w:rPr>
                <w:rFonts w:ascii="Segoe UI" w:hAnsi="Segoe UI" w:cs="Segoe UI"/>
                <w:sz w:val="20"/>
                <w:szCs w:val="22"/>
              </w:rPr>
              <w:t>class recall</w:t>
            </w:r>
          </w:p>
        </w:tc>
        <w:tc>
          <w:tcPr>
            <w:tcW w:w="1440" w:type="dxa"/>
            <w:noWrap/>
            <w:hideMark/>
          </w:tcPr>
          <w:p w:rsidR="009F3E06" w:rsidRPr="009F3E06" w:rsidRDefault="009F3E06" w:rsidP="009F3E06">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60.60%</w:t>
            </w:r>
          </w:p>
        </w:tc>
        <w:tc>
          <w:tcPr>
            <w:tcW w:w="855" w:type="dxa"/>
            <w:noWrap/>
            <w:hideMark/>
          </w:tcPr>
          <w:p w:rsidR="009F3E06" w:rsidRPr="009F3E06" w:rsidRDefault="009F3E06" w:rsidP="009F3E06">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49.76%</w:t>
            </w:r>
          </w:p>
        </w:tc>
        <w:tc>
          <w:tcPr>
            <w:tcW w:w="1755" w:type="dxa"/>
            <w:noWrap/>
            <w:hideMark/>
          </w:tcPr>
          <w:p w:rsidR="009F3E06" w:rsidRPr="009F3E06" w:rsidRDefault="009F3E06" w:rsidP="009F3E06">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p>
        </w:tc>
      </w:tr>
      <w:tr w:rsidR="009F3E06" w:rsidRPr="009F3E06" w:rsidTr="009F3E0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5" w:type="dxa"/>
            <w:noWrap/>
            <w:hideMark/>
          </w:tcPr>
          <w:p w:rsidR="009F3E06" w:rsidRPr="009F3E06" w:rsidRDefault="009F3E06" w:rsidP="009F3E06">
            <w:pPr>
              <w:pStyle w:val="Default"/>
              <w:rPr>
                <w:rFonts w:ascii="Segoe UI" w:hAnsi="Segoe UI" w:cs="Segoe UI"/>
                <w:sz w:val="20"/>
                <w:szCs w:val="22"/>
              </w:rPr>
            </w:pPr>
            <w:r w:rsidRPr="009F3E06">
              <w:rPr>
                <w:rFonts w:ascii="Segoe UI" w:hAnsi="Segoe UI" w:cs="Segoe UI"/>
                <w:sz w:val="20"/>
                <w:szCs w:val="22"/>
              </w:rPr>
              <w:t>Accuracy</w:t>
            </w:r>
          </w:p>
        </w:tc>
        <w:tc>
          <w:tcPr>
            <w:tcW w:w="1440" w:type="dxa"/>
            <w:noWrap/>
            <w:hideMark/>
          </w:tcPr>
          <w:p w:rsidR="009F3E06" w:rsidRPr="009F3E06" w:rsidRDefault="009F3E06" w:rsidP="009F3E06">
            <w:pPr>
              <w:pStyle w:val="Default"/>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56.70%</w:t>
            </w:r>
          </w:p>
        </w:tc>
        <w:tc>
          <w:tcPr>
            <w:tcW w:w="855" w:type="dxa"/>
            <w:noWrap/>
            <w:hideMark/>
          </w:tcPr>
          <w:p w:rsidR="009F3E06" w:rsidRPr="009F3E06" w:rsidRDefault="009F3E06" w:rsidP="009F3E06">
            <w:pPr>
              <w:pStyle w:val="Default"/>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p>
        </w:tc>
        <w:tc>
          <w:tcPr>
            <w:tcW w:w="1755" w:type="dxa"/>
            <w:noWrap/>
            <w:hideMark/>
          </w:tcPr>
          <w:p w:rsidR="009F3E06" w:rsidRPr="009F3E06" w:rsidRDefault="009F3E06" w:rsidP="009F3E06">
            <w:pPr>
              <w:pStyle w:val="Default"/>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p>
        </w:tc>
      </w:tr>
      <w:tr w:rsidR="009F3E06" w:rsidRPr="009F3E06" w:rsidTr="009F3E06">
        <w:trPr>
          <w:trHeight w:val="288"/>
        </w:trPr>
        <w:tc>
          <w:tcPr>
            <w:cnfStyle w:val="001000000000" w:firstRow="0" w:lastRow="0" w:firstColumn="1" w:lastColumn="0" w:oddVBand="0" w:evenVBand="0" w:oddHBand="0" w:evenHBand="0" w:firstRowFirstColumn="0" w:firstRowLastColumn="0" w:lastRowFirstColumn="0" w:lastRowLastColumn="0"/>
            <w:tcW w:w="1525" w:type="dxa"/>
            <w:noWrap/>
            <w:hideMark/>
          </w:tcPr>
          <w:p w:rsidR="009F3E06" w:rsidRPr="009F3E06" w:rsidRDefault="009F3E06" w:rsidP="009F3E06">
            <w:pPr>
              <w:pStyle w:val="Default"/>
              <w:rPr>
                <w:rFonts w:ascii="Segoe UI" w:hAnsi="Segoe UI" w:cs="Segoe UI"/>
                <w:sz w:val="20"/>
                <w:szCs w:val="22"/>
              </w:rPr>
            </w:pPr>
            <w:r w:rsidRPr="009F3E06">
              <w:rPr>
                <w:rFonts w:ascii="Segoe UI" w:hAnsi="Segoe UI" w:cs="Segoe UI"/>
                <w:sz w:val="20"/>
                <w:szCs w:val="22"/>
              </w:rPr>
              <w:t>Max Profit</w:t>
            </w:r>
          </w:p>
        </w:tc>
        <w:tc>
          <w:tcPr>
            <w:tcW w:w="1440" w:type="dxa"/>
            <w:noWrap/>
            <w:hideMark/>
          </w:tcPr>
          <w:p w:rsidR="009F3E06" w:rsidRPr="009F3E06" w:rsidRDefault="009F3E06" w:rsidP="009F3E06">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354.35</w:t>
            </w:r>
          </w:p>
        </w:tc>
        <w:tc>
          <w:tcPr>
            <w:tcW w:w="855" w:type="dxa"/>
            <w:noWrap/>
            <w:hideMark/>
          </w:tcPr>
          <w:p w:rsidR="009F3E06" w:rsidRPr="009F3E06" w:rsidRDefault="009F3E06" w:rsidP="009F3E06">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p>
        </w:tc>
        <w:tc>
          <w:tcPr>
            <w:tcW w:w="1755" w:type="dxa"/>
            <w:noWrap/>
            <w:hideMark/>
          </w:tcPr>
          <w:p w:rsidR="009F3E06" w:rsidRPr="009F3E06" w:rsidRDefault="009F3E06" w:rsidP="009F3E06">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p>
        </w:tc>
      </w:tr>
    </w:tbl>
    <w:p w:rsidR="00CA23AF" w:rsidRDefault="00CA23AF" w:rsidP="00567637">
      <w:pPr>
        <w:pStyle w:val="Default"/>
        <w:rPr>
          <w:rFonts w:ascii="Segoe UI" w:hAnsi="Segoe UI" w:cs="Segoe UI"/>
          <w:b/>
          <w:sz w:val="22"/>
          <w:szCs w:val="22"/>
        </w:rPr>
      </w:pPr>
    </w:p>
    <w:p w:rsidR="00CA23AF" w:rsidRDefault="00490D24" w:rsidP="00567637">
      <w:pPr>
        <w:pStyle w:val="Default"/>
        <w:numPr>
          <w:ilvl w:val="0"/>
          <w:numId w:val="18"/>
        </w:numPr>
        <w:ind w:left="270" w:hanging="270"/>
        <w:rPr>
          <w:rFonts w:ascii="Segoe UI" w:hAnsi="Segoe UI" w:cs="Segoe UI"/>
          <w:b/>
          <w:sz w:val="22"/>
          <w:szCs w:val="22"/>
        </w:rPr>
      </w:pPr>
      <w:r>
        <w:rPr>
          <w:rFonts w:ascii="Segoe UI" w:hAnsi="Segoe UI" w:cs="Segoe UI"/>
          <w:b/>
          <w:sz w:val="22"/>
          <w:szCs w:val="22"/>
        </w:rPr>
        <w:t>KNN:</w:t>
      </w:r>
    </w:p>
    <w:p w:rsidR="0018615B" w:rsidRPr="0018615B" w:rsidRDefault="0018615B" w:rsidP="0018615B">
      <w:pPr>
        <w:shd w:val="clear" w:color="auto" w:fill="FFFFFF"/>
        <w:spacing w:after="0" w:line="240" w:lineRule="auto"/>
        <w:jc w:val="both"/>
        <w:rPr>
          <w:rFonts w:ascii="Arial" w:eastAsia="Times New Roman" w:hAnsi="Arial" w:cs="Arial"/>
          <w:color w:val="222222"/>
          <w:sz w:val="19"/>
          <w:szCs w:val="19"/>
          <w:lang w:eastAsia="en-US"/>
        </w:rPr>
      </w:pPr>
    </w:p>
    <w:p w:rsidR="00C048C6" w:rsidRDefault="00C048C6" w:rsidP="00567637">
      <w:pPr>
        <w:pStyle w:val="Default"/>
        <w:ind w:left="270"/>
        <w:rPr>
          <w:rFonts w:ascii="Segoe UI" w:hAnsi="Segoe UI" w:cs="Segoe UI"/>
          <w:b/>
          <w:sz w:val="22"/>
          <w:szCs w:val="22"/>
        </w:rPr>
      </w:pPr>
    </w:p>
    <w:tbl>
      <w:tblPr>
        <w:tblStyle w:val="ReportTable"/>
        <w:tblW w:w="0" w:type="auto"/>
        <w:tblLook w:val="04A0" w:firstRow="1" w:lastRow="0" w:firstColumn="1" w:lastColumn="0" w:noHBand="0" w:noVBand="1"/>
      </w:tblPr>
      <w:tblGrid>
        <w:gridCol w:w="2458"/>
        <w:gridCol w:w="1317"/>
        <w:gridCol w:w="5575"/>
      </w:tblGrid>
      <w:tr w:rsidR="00FD0F9F" w:rsidRPr="00E65C5C" w:rsidTr="008C107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C048C6" w:rsidRPr="00E65C5C" w:rsidRDefault="00C048C6" w:rsidP="00567637">
            <w:pPr>
              <w:rPr>
                <w:b/>
              </w:rPr>
            </w:pPr>
            <w:r>
              <w:rPr>
                <w:b/>
              </w:rPr>
              <w:t>KNN</w:t>
            </w:r>
            <w:r w:rsidRPr="00E65C5C">
              <w:rPr>
                <w:b/>
              </w:rPr>
              <w:t xml:space="preserve"> Parameter</w:t>
            </w:r>
          </w:p>
        </w:tc>
        <w:tc>
          <w:tcPr>
            <w:tcW w:w="1317" w:type="dxa"/>
            <w:noWrap/>
            <w:hideMark/>
          </w:tcPr>
          <w:p w:rsidR="00C048C6" w:rsidRPr="00E65C5C" w:rsidRDefault="00C048C6" w:rsidP="00567637">
            <w:pPr>
              <w:cnfStyle w:val="100000000000" w:firstRow="1" w:lastRow="0" w:firstColumn="0" w:lastColumn="0" w:oddVBand="0" w:evenVBand="0" w:oddHBand="0" w:evenHBand="0" w:firstRowFirstColumn="0" w:firstRowLastColumn="0" w:lastRowFirstColumn="0" w:lastRowLastColumn="0"/>
              <w:rPr>
                <w:b/>
              </w:rPr>
            </w:pPr>
            <w:r w:rsidRPr="00E65C5C">
              <w:rPr>
                <w:b/>
              </w:rPr>
              <w:t>Best Model</w:t>
            </w:r>
          </w:p>
        </w:tc>
        <w:tc>
          <w:tcPr>
            <w:tcW w:w="5575" w:type="dxa"/>
            <w:noWrap/>
            <w:hideMark/>
          </w:tcPr>
          <w:p w:rsidR="00C048C6" w:rsidRPr="00E65C5C" w:rsidRDefault="00C048C6" w:rsidP="00567637">
            <w:pPr>
              <w:cnfStyle w:val="100000000000" w:firstRow="1" w:lastRow="0" w:firstColumn="0" w:lastColumn="0" w:oddVBand="0" w:evenVBand="0" w:oddHBand="0" w:evenHBand="0" w:firstRowFirstColumn="0" w:firstRowLastColumn="0" w:lastRowFirstColumn="0" w:lastRowLastColumn="0"/>
              <w:rPr>
                <w:b/>
              </w:rPr>
            </w:pPr>
            <w:r w:rsidRPr="00E65C5C">
              <w:rPr>
                <w:b/>
              </w:rPr>
              <w:t>Reasons/Significance</w:t>
            </w:r>
          </w:p>
        </w:tc>
      </w:tr>
      <w:tr w:rsidR="00FD0F9F" w:rsidRPr="00E65C5C" w:rsidTr="008C107A">
        <w:trPr>
          <w:trHeight w:val="588"/>
        </w:trPr>
        <w:tc>
          <w:tcPr>
            <w:cnfStyle w:val="001000000000" w:firstRow="0" w:lastRow="0" w:firstColumn="1" w:lastColumn="0" w:oddVBand="0" w:evenVBand="0" w:oddHBand="0" w:evenHBand="0" w:firstRowFirstColumn="0" w:firstRowLastColumn="0" w:lastRowFirstColumn="0" w:lastRowLastColumn="0"/>
            <w:tcW w:w="2458" w:type="dxa"/>
            <w:noWrap/>
            <w:hideMark/>
          </w:tcPr>
          <w:p w:rsidR="00C048C6" w:rsidRPr="00E65C5C" w:rsidRDefault="009529FA" w:rsidP="00567637">
            <w:r>
              <w:t>K – Number of nearest neighbors</w:t>
            </w:r>
          </w:p>
        </w:tc>
        <w:tc>
          <w:tcPr>
            <w:tcW w:w="1317" w:type="dxa"/>
            <w:noWrap/>
            <w:hideMark/>
          </w:tcPr>
          <w:p w:rsidR="00C048C6" w:rsidRPr="009529FA" w:rsidRDefault="0018615B" w:rsidP="0056763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3</w:t>
            </w:r>
          </w:p>
        </w:tc>
        <w:tc>
          <w:tcPr>
            <w:tcW w:w="5575" w:type="dxa"/>
            <w:noWrap/>
            <w:hideMark/>
          </w:tcPr>
          <w:p w:rsidR="00C048C6" w:rsidRPr="009529FA" w:rsidRDefault="0018615B" w:rsidP="0018615B">
            <w:pPr>
              <w:shd w:val="clear" w:color="auto" w:fill="FFFFFF"/>
              <w:spacing w:after="0"/>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sidRPr="0018615B">
              <w:rPr>
                <w:rFonts w:asciiTheme="majorHAnsi" w:hAnsiTheme="majorHAnsi"/>
                <w:sz w:val="16"/>
              </w:rPr>
              <w:t>Increasing the k value from 1 to 3 increased the performance by 75%. Performance degraded for any value more than that 5. So, 3 was our optimum k value.</w:t>
            </w:r>
          </w:p>
        </w:tc>
      </w:tr>
      <w:tr w:rsidR="00FD0F9F" w:rsidRPr="00E65C5C" w:rsidTr="008C107A">
        <w:trPr>
          <w:cnfStyle w:val="000000010000" w:firstRow="0" w:lastRow="0" w:firstColumn="0" w:lastColumn="0" w:oddVBand="0" w:evenVBand="0" w:oddHBand="0" w:evenHBand="1"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458" w:type="dxa"/>
            <w:noWrap/>
          </w:tcPr>
          <w:p w:rsidR="00FD0F9F" w:rsidRDefault="00FD0F9F" w:rsidP="00567637">
            <w:r>
              <w:t>Weighted Vote –Weight of Examples</w:t>
            </w:r>
          </w:p>
        </w:tc>
        <w:tc>
          <w:tcPr>
            <w:tcW w:w="1317" w:type="dxa"/>
            <w:noWrap/>
          </w:tcPr>
          <w:p w:rsidR="00FD0F9F" w:rsidRPr="009529FA" w:rsidRDefault="00FD0F9F" w:rsidP="00567637">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16"/>
              </w:rPr>
            </w:pPr>
            <w:r>
              <w:rPr>
                <w:rFonts w:asciiTheme="majorHAnsi" w:hAnsiTheme="majorHAnsi"/>
                <w:sz w:val="16"/>
              </w:rPr>
              <w:t>Unchecked</w:t>
            </w:r>
          </w:p>
        </w:tc>
        <w:tc>
          <w:tcPr>
            <w:tcW w:w="5575" w:type="dxa"/>
            <w:noWrap/>
          </w:tcPr>
          <w:p w:rsidR="00FD0F9F" w:rsidRPr="009529FA" w:rsidRDefault="00FD0F9F" w:rsidP="00567637">
            <w:pPr>
              <w:cnfStyle w:val="000000010000" w:firstRow="0" w:lastRow="0" w:firstColumn="0" w:lastColumn="0" w:oddVBand="0" w:evenVBand="0" w:oddHBand="0" w:evenHBand="1" w:firstRowFirstColumn="0" w:firstRowLastColumn="0" w:lastRowFirstColumn="0" w:lastRowLastColumn="0"/>
              <w:rPr>
                <w:rFonts w:asciiTheme="majorHAnsi" w:hAnsiTheme="majorHAnsi"/>
                <w:sz w:val="16"/>
              </w:rPr>
            </w:pPr>
            <w:r>
              <w:rPr>
                <w:rFonts w:asciiTheme="majorHAnsi" w:hAnsiTheme="majorHAnsi"/>
                <w:sz w:val="16"/>
              </w:rPr>
              <w:t>Checking this value degraded the performance. The default option of unchecked gave us good results.</w:t>
            </w:r>
          </w:p>
        </w:tc>
      </w:tr>
      <w:tr w:rsidR="00FD0F9F" w:rsidRPr="00E65C5C" w:rsidTr="008C107A">
        <w:trPr>
          <w:trHeight w:val="588"/>
        </w:trPr>
        <w:tc>
          <w:tcPr>
            <w:cnfStyle w:val="001000000000" w:firstRow="0" w:lastRow="0" w:firstColumn="1" w:lastColumn="0" w:oddVBand="0" w:evenVBand="0" w:oddHBand="0" w:evenHBand="0" w:firstRowFirstColumn="0" w:firstRowLastColumn="0" w:lastRowFirstColumn="0" w:lastRowLastColumn="0"/>
            <w:tcW w:w="2458" w:type="dxa"/>
            <w:noWrap/>
          </w:tcPr>
          <w:p w:rsidR="00FD0F9F" w:rsidRDefault="00FD0F9F" w:rsidP="00567637">
            <w:r>
              <w:t>Measure Types –Type of measure to find the nearest neighbor</w:t>
            </w:r>
          </w:p>
        </w:tc>
        <w:tc>
          <w:tcPr>
            <w:tcW w:w="1317" w:type="dxa"/>
            <w:noWrap/>
          </w:tcPr>
          <w:p w:rsidR="00FD0F9F" w:rsidRDefault="00FD0F9F" w:rsidP="0056763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Mixed Measures</w:t>
            </w:r>
          </w:p>
        </w:tc>
        <w:tc>
          <w:tcPr>
            <w:tcW w:w="5575" w:type="dxa"/>
            <w:noWrap/>
          </w:tcPr>
          <w:p w:rsidR="00FD0F9F" w:rsidRDefault="00E67A4F" w:rsidP="00567637">
            <w:pP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Default value was used as the input to the model has numerical attributes. The best value was obtained using the default value.</w:t>
            </w:r>
          </w:p>
        </w:tc>
      </w:tr>
      <w:tr w:rsidR="00FD0F9F" w:rsidRPr="00E65C5C" w:rsidTr="008C107A">
        <w:trPr>
          <w:cnfStyle w:val="000000010000" w:firstRow="0" w:lastRow="0" w:firstColumn="0" w:lastColumn="0" w:oddVBand="0" w:evenVBand="0" w:oddHBand="0" w:evenHBand="1"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458" w:type="dxa"/>
            <w:noWrap/>
          </w:tcPr>
          <w:p w:rsidR="00FD0F9F" w:rsidRDefault="00FD0F9F" w:rsidP="00567637">
            <w:r>
              <w:t xml:space="preserve">Mixed Measure </w:t>
            </w:r>
          </w:p>
        </w:tc>
        <w:tc>
          <w:tcPr>
            <w:tcW w:w="1317" w:type="dxa"/>
            <w:noWrap/>
          </w:tcPr>
          <w:p w:rsidR="00FD0F9F" w:rsidRDefault="00FD0F9F" w:rsidP="00567637">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16"/>
              </w:rPr>
            </w:pPr>
            <w:r>
              <w:rPr>
                <w:rFonts w:asciiTheme="majorHAnsi" w:hAnsiTheme="majorHAnsi"/>
                <w:sz w:val="16"/>
              </w:rPr>
              <w:t>Mixed Euclidean Distance</w:t>
            </w:r>
          </w:p>
        </w:tc>
        <w:tc>
          <w:tcPr>
            <w:tcW w:w="5575" w:type="dxa"/>
            <w:noWrap/>
          </w:tcPr>
          <w:p w:rsidR="00FD0F9F" w:rsidRDefault="00E67A4F" w:rsidP="00567637">
            <w:pPr>
              <w:cnfStyle w:val="000000010000" w:firstRow="0" w:lastRow="0" w:firstColumn="0" w:lastColumn="0" w:oddVBand="0" w:evenVBand="0" w:oddHBand="0" w:evenHBand="1" w:firstRowFirstColumn="0" w:firstRowLastColumn="0" w:lastRowFirstColumn="0" w:lastRowLastColumn="0"/>
              <w:rPr>
                <w:rFonts w:asciiTheme="majorHAnsi" w:hAnsiTheme="majorHAnsi"/>
                <w:sz w:val="16"/>
              </w:rPr>
            </w:pPr>
            <w:r>
              <w:rPr>
                <w:rFonts w:asciiTheme="majorHAnsi" w:hAnsiTheme="majorHAnsi"/>
                <w:sz w:val="16"/>
              </w:rPr>
              <w:t>Euclidean distance is the option available for mixed measure and numerical measures.</w:t>
            </w:r>
          </w:p>
        </w:tc>
      </w:tr>
    </w:tbl>
    <w:p w:rsidR="00C048C6" w:rsidRDefault="00C048C6" w:rsidP="00567637">
      <w:pPr>
        <w:pStyle w:val="Default"/>
        <w:ind w:left="270"/>
        <w:rPr>
          <w:rFonts w:ascii="Segoe UI" w:hAnsi="Segoe UI" w:cs="Segoe UI"/>
          <w:b/>
          <w:sz w:val="22"/>
          <w:szCs w:val="22"/>
        </w:rPr>
      </w:pPr>
    </w:p>
    <w:p w:rsidR="00972469" w:rsidRPr="00780DEA" w:rsidRDefault="00972469" w:rsidP="00567637">
      <w:pPr>
        <w:pStyle w:val="NormalWeb"/>
        <w:rPr>
          <w:rFonts w:ascii="Segoe UI" w:hAnsi="Segoe UI" w:cs="Segoe UI"/>
          <w:sz w:val="22"/>
          <w:szCs w:val="22"/>
        </w:rPr>
      </w:pPr>
      <w:r>
        <w:rPr>
          <w:rFonts w:ascii="Segoe UI" w:hAnsi="Segoe UI" w:cs="Segoe UI"/>
          <w:sz w:val="22"/>
          <w:szCs w:val="22"/>
        </w:rPr>
        <w:t xml:space="preserve">The performance results using K-NN operator </w:t>
      </w:r>
      <w:r w:rsidR="009B4C20">
        <w:rPr>
          <w:rFonts w:ascii="Segoe UI" w:hAnsi="Segoe UI" w:cs="Segoe UI"/>
          <w:sz w:val="22"/>
          <w:szCs w:val="22"/>
        </w:rPr>
        <w:t xml:space="preserve">for Testing data </w:t>
      </w:r>
      <w:r>
        <w:rPr>
          <w:rFonts w:ascii="Segoe UI" w:hAnsi="Segoe UI" w:cs="Segoe UI"/>
          <w:sz w:val="22"/>
          <w:szCs w:val="22"/>
        </w:rPr>
        <w:t>is given below.</w:t>
      </w:r>
    </w:p>
    <w:p w:rsidR="009F3E06" w:rsidRDefault="00972469" w:rsidP="00567637">
      <w:pPr>
        <w:pStyle w:val="Default"/>
        <w:tabs>
          <w:tab w:val="left" w:pos="3780"/>
        </w:tabs>
        <w:ind w:left="270"/>
        <w:rPr>
          <w:rFonts w:ascii="Segoe UI" w:hAnsi="Segoe UI" w:cs="Segoe UI"/>
          <w:b/>
          <w:sz w:val="22"/>
          <w:szCs w:val="22"/>
        </w:rPr>
      </w:pPr>
      <w:r>
        <w:rPr>
          <w:rFonts w:ascii="Segoe UI" w:hAnsi="Segoe UI" w:cs="Segoe UI"/>
          <w:b/>
          <w:sz w:val="22"/>
          <w:szCs w:val="22"/>
        </w:rPr>
        <w:tab/>
      </w:r>
    </w:p>
    <w:tbl>
      <w:tblPr>
        <w:tblStyle w:val="ReportTable"/>
        <w:tblW w:w="0" w:type="auto"/>
        <w:tblLook w:val="04A0" w:firstRow="1" w:lastRow="0" w:firstColumn="1" w:lastColumn="0" w:noHBand="0" w:noVBand="1"/>
      </w:tblPr>
      <w:tblGrid>
        <w:gridCol w:w="1435"/>
        <w:gridCol w:w="1125"/>
        <w:gridCol w:w="1125"/>
        <w:gridCol w:w="1283"/>
      </w:tblGrid>
      <w:tr w:rsidR="009F3E06" w:rsidRPr="009F3E06" w:rsidTr="009F3E0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35" w:type="dxa"/>
            <w:noWrap/>
            <w:hideMark/>
          </w:tcPr>
          <w:p w:rsidR="009F3E06" w:rsidRPr="009F3E06" w:rsidRDefault="009F3E06" w:rsidP="009F3E06">
            <w:pPr>
              <w:pStyle w:val="Default"/>
              <w:tabs>
                <w:tab w:val="left" w:pos="3780"/>
              </w:tabs>
              <w:ind w:left="270"/>
              <w:rPr>
                <w:rFonts w:ascii="Segoe UI" w:hAnsi="Segoe UI" w:cs="Segoe UI"/>
                <w:sz w:val="20"/>
                <w:szCs w:val="22"/>
              </w:rPr>
            </w:pPr>
            <w:bookmarkStart w:id="2" w:name="_GoBack"/>
          </w:p>
        </w:tc>
        <w:tc>
          <w:tcPr>
            <w:tcW w:w="650" w:type="dxa"/>
            <w:noWrap/>
            <w:hideMark/>
          </w:tcPr>
          <w:p w:rsidR="009F3E06" w:rsidRPr="009F3E06" w:rsidRDefault="009F3E06" w:rsidP="009F3E06">
            <w:pPr>
              <w:pStyle w:val="Default"/>
              <w:tabs>
                <w:tab w:val="left" w:pos="3780"/>
              </w:tabs>
              <w:ind w:left="270"/>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true 0</w:t>
            </w:r>
          </w:p>
        </w:tc>
        <w:tc>
          <w:tcPr>
            <w:tcW w:w="1125" w:type="dxa"/>
            <w:noWrap/>
            <w:hideMark/>
          </w:tcPr>
          <w:p w:rsidR="009F3E06" w:rsidRPr="009F3E06" w:rsidRDefault="009F3E06" w:rsidP="009F3E06">
            <w:pPr>
              <w:pStyle w:val="Default"/>
              <w:tabs>
                <w:tab w:val="left" w:pos="3780"/>
              </w:tabs>
              <w:ind w:left="270"/>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true 1</w:t>
            </w:r>
          </w:p>
        </w:tc>
        <w:tc>
          <w:tcPr>
            <w:tcW w:w="1283" w:type="dxa"/>
            <w:noWrap/>
            <w:hideMark/>
          </w:tcPr>
          <w:p w:rsidR="009F3E06" w:rsidRPr="009F3E06" w:rsidRDefault="009F3E06" w:rsidP="009F3E06">
            <w:pPr>
              <w:pStyle w:val="Default"/>
              <w:tabs>
                <w:tab w:val="left" w:pos="3780"/>
              </w:tabs>
              <w:ind w:left="270"/>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class precision</w:t>
            </w:r>
          </w:p>
        </w:tc>
      </w:tr>
      <w:tr w:rsidR="009F3E06" w:rsidRPr="009F3E06" w:rsidTr="009F3E06">
        <w:trPr>
          <w:trHeight w:val="288"/>
        </w:trPr>
        <w:tc>
          <w:tcPr>
            <w:cnfStyle w:val="001000000000" w:firstRow="0" w:lastRow="0" w:firstColumn="1" w:lastColumn="0" w:oddVBand="0" w:evenVBand="0" w:oddHBand="0" w:evenHBand="0" w:firstRowFirstColumn="0" w:firstRowLastColumn="0" w:lastRowFirstColumn="0" w:lastRowLastColumn="0"/>
            <w:tcW w:w="1435" w:type="dxa"/>
            <w:noWrap/>
            <w:hideMark/>
          </w:tcPr>
          <w:p w:rsidR="009F3E06" w:rsidRPr="009F3E06" w:rsidRDefault="009F3E06" w:rsidP="009F3E06">
            <w:pPr>
              <w:pStyle w:val="Default"/>
              <w:tabs>
                <w:tab w:val="left" w:pos="3780"/>
              </w:tabs>
              <w:ind w:left="270"/>
              <w:rPr>
                <w:rFonts w:ascii="Segoe UI" w:hAnsi="Segoe UI" w:cs="Segoe UI"/>
                <w:sz w:val="20"/>
                <w:szCs w:val="22"/>
              </w:rPr>
            </w:pPr>
            <w:r w:rsidRPr="009F3E06">
              <w:rPr>
                <w:rFonts w:ascii="Segoe UI" w:hAnsi="Segoe UI" w:cs="Segoe UI"/>
                <w:sz w:val="20"/>
                <w:szCs w:val="22"/>
              </w:rPr>
              <w:t>pred. 0</w:t>
            </w:r>
          </w:p>
        </w:tc>
        <w:tc>
          <w:tcPr>
            <w:tcW w:w="650" w:type="dxa"/>
            <w:noWrap/>
            <w:hideMark/>
          </w:tcPr>
          <w:p w:rsidR="009F3E06" w:rsidRPr="009F3E06" w:rsidRDefault="009F3E06" w:rsidP="009F3E06">
            <w:pPr>
              <w:pStyle w:val="Default"/>
              <w:tabs>
                <w:tab w:val="left" w:pos="3780"/>
              </w:tabs>
              <w:ind w:left="27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1649</w:t>
            </w:r>
          </w:p>
        </w:tc>
        <w:tc>
          <w:tcPr>
            <w:tcW w:w="1125" w:type="dxa"/>
            <w:noWrap/>
            <w:hideMark/>
          </w:tcPr>
          <w:p w:rsidR="009F3E06" w:rsidRPr="009F3E06" w:rsidRDefault="009F3E06" w:rsidP="009F3E06">
            <w:pPr>
              <w:pStyle w:val="Default"/>
              <w:tabs>
                <w:tab w:val="left" w:pos="3780"/>
              </w:tabs>
              <w:ind w:left="27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815</w:t>
            </w:r>
          </w:p>
        </w:tc>
        <w:tc>
          <w:tcPr>
            <w:tcW w:w="1283" w:type="dxa"/>
            <w:noWrap/>
            <w:hideMark/>
          </w:tcPr>
          <w:p w:rsidR="009F3E06" w:rsidRPr="009F3E06" w:rsidRDefault="009F3E06" w:rsidP="009F3E06">
            <w:pPr>
              <w:pStyle w:val="Default"/>
              <w:tabs>
                <w:tab w:val="left" w:pos="3780"/>
              </w:tabs>
              <w:ind w:left="27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66.92%</w:t>
            </w:r>
          </w:p>
        </w:tc>
      </w:tr>
      <w:tr w:rsidR="009F3E06" w:rsidRPr="009F3E06" w:rsidTr="009F3E0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35" w:type="dxa"/>
            <w:noWrap/>
            <w:hideMark/>
          </w:tcPr>
          <w:p w:rsidR="009F3E06" w:rsidRPr="009F3E06" w:rsidRDefault="009F3E06" w:rsidP="009F3E06">
            <w:pPr>
              <w:pStyle w:val="Default"/>
              <w:tabs>
                <w:tab w:val="left" w:pos="3780"/>
              </w:tabs>
              <w:ind w:left="270"/>
              <w:rPr>
                <w:rFonts w:ascii="Segoe UI" w:hAnsi="Segoe UI" w:cs="Segoe UI"/>
                <w:sz w:val="20"/>
                <w:szCs w:val="22"/>
              </w:rPr>
            </w:pPr>
            <w:r w:rsidRPr="009F3E06">
              <w:rPr>
                <w:rFonts w:ascii="Segoe UI" w:hAnsi="Segoe UI" w:cs="Segoe UI"/>
                <w:sz w:val="20"/>
                <w:szCs w:val="22"/>
              </w:rPr>
              <w:t>pred. 1</w:t>
            </w:r>
          </w:p>
        </w:tc>
        <w:tc>
          <w:tcPr>
            <w:tcW w:w="650" w:type="dxa"/>
            <w:noWrap/>
            <w:hideMark/>
          </w:tcPr>
          <w:p w:rsidR="009F3E06" w:rsidRPr="009F3E06" w:rsidRDefault="009F3E06" w:rsidP="009F3E06">
            <w:pPr>
              <w:pStyle w:val="Default"/>
              <w:tabs>
                <w:tab w:val="left" w:pos="3780"/>
              </w:tabs>
              <w:ind w:left="270"/>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970</w:t>
            </w:r>
          </w:p>
        </w:tc>
        <w:tc>
          <w:tcPr>
            <w:tcW w:w="1125" w:type="dxa"/>
            <w:noWrap/>
            <w:hideMark/>
          </w:tcPr>
          <w:p w:rsidR="009F3E06" w:rsidRPr="009F3E06" w:rsidRDefault="009F3E06" w:rsidP="009F3E06">
            <w:pPr>
              <w:pStyle w:val="Default"/>
              <w:tabs>
                <w:tab w:val="left" w:pos="3780"/>
              </w:tabs>
              <w:ind w:left="270"/>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566</w:t>
            </w:r>
          </w:p>
        </w:tc>
        <w:tc>
          <w:tcPr>
            <w:tcW w:w="1283" w:type="dxa"/>
            <w:noWrap/>
            <w:hideMark/>
          </w:tcPr>
          <w:p w:rsidR="009F3E06" w:rsidRPr="009F3E06" w:rsidRDefault="009F3E06" w:rsidP="009F3E06">
            <w:pPr>
              <w:pStyle w:val="Default"/>
              <w:tabs>
                <w:tab w:val="left" w:pos="3780"/>
              </w:tabs>
              <w:ind w:left="270"/>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36.85%</w:t>
            </w:r>
          </w:p>
        </w:tc>
      </w:tr>
      <w:tr w:rsidR="009F3E06" w:rsidRPr="009F3E06" w:rsidTr="009F3E06">
        <w:trPr>
          <w:trHeight w:val="288"/>
        </w:trPr>
        <w:tc>
          <w:tcPr>
            <w:cnfStyle w:val="001000000000" w:firstRow="0" w:lastRow="0" w:firstColumn="1" w:lastColumn="0" w:oddVBand="0" w:evenVBand="0" w:oddHBand="0" w:evenHBand="0" w:firstRowFirstColumn="0" w:firstRowLastColumn="0" w:lastRowFirstColumn="0" w:lastRowLastColumn="0"/>
            <w:tcW w:w="1435" w:type="dxa"/>
            <w:noWrap/>
            <w:hideMark/>
          </w:tcPr>
          <w:p w:rsidR="009F3E06" w:rsidRPr="009F3E06" w:rsidRDefault="009F3E06" w:rsidP="009F3E06">
            <w:pPr>
              <w:pStyle w:val="Default"/>
              <w:tabs>
                <w:tab w:val="left" w:pos="3780"/>
              </w:tabs>
              <w:ind w:left="270"/>
              <w:rPr>
                <w:rFonts w:ascii="Segoe UI" w:hAnsi="Segoe UI" w:cs="Segoe UI"/>
                <w:sz w:val="20"/>
                <w:szCs w:val="22"/>
              </w:rPr>
            </w:pPr>
            <w:r w:rsidRPr="009F3E06">
              <w:rPr>
                <w:rFonts w:ascii="Segoe UI" w:hAnsi="Segoe UI" w:cs="Segoe UI"/>
                <w:sz w:val="20"/>
                <w:szCs w:val="22"/>
              </w:rPr>
              <w:t>class recall</w:t>
            </w:r>
          </w:p>
        </w:tc>
        <w:tc>
          <w:tcPr>
            <w:tcW w:w="650" w:type="dxa"/>
            <w:noWrap/>
            <w:hideMark/>
          </w:tcPr>
          <w:p w:rsidR="009F3E06" w:rsidRPr="009F3E06" w:rsidRDefault="009F3E06" w:rsidP="009F3E06">
            <w:pPr>
              <w:pStyle w:val="Default"/>
              <w:tabs>
                <w:tab w:val="left" w:pos="3780"/>
              </w:tabs>
              <w:ind w:left="27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62.96%</w:t>
            </w:r>
          </w:p>
        </w:tc>
        <w:tc>
          <w:tcPr>
            <w:tcW w:w="1125" w:type="dxa"/>
            <w:noWrap/>
            <w:hideMark/>
          </w:tcPr>
          <w:p w:rsidR="009F3E06" w:rsidRPr="009F3E06" w:rsidRDefault="009F3E06" w:rsidP="009F3E06">
            <w:pPr>
              <w:pStyle w:val="Default"/>
              <w:tabs>
                <w:tab w:val="left" w:pos="3780"/>
              </w:tabs>
              <w:ind w:left="27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9F3E06">
              <w:rPr>
                <w:rFonts w:ascii="Segoe UI" w:hAnsi="Segoe UI" w:cs="Segoe UI"/>
                <w:sz w:val="20"/>
                <w:szCs w:val="22"/>
              </w:rPr>
              <w:t>40.98%</w:t>
            </w:r>
          </w:p>
        </w:tc>
        <w:tc>
          <w:tcPr>
            <w:tcW w:w="1283" w:type="dxa"/>
            <w:noWrap/>
            <w:hideMark/>
          </w:tcPr>
          <w:p w:rsidR="009F3E06" w:rsidRPr="009F3E06" w:rsidRDefault="009F3E06" w:rsidP="009F3E06">
            <w:pPr>
              <w:pStyle w:val="Default"/>
              <w:tabs>
                <w:tab w:val="left" w:pos="3780"/>
              </w:tabs>
              <w:ind w:left="27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p>
        </w:tc>
      </w:tr>
      <w:bookmarkEnd w:id="2"/>
    </w:tbl>
    <w:p w:rsidR="00C048C6" w:rsidRPr="009F3E06" w:rsidRDefault="00C048C6" w:rsidP="00567637">
      <w:pPr>
        <w:pStyle w:val="Default"/>
        <w:tabs>
          <w:tab w:val="left" w:pos="3780"/>
        </w:tabs>
        <w:ind w:left="270"/>
        <w:rPr>
          <w:rFonts w:ascii="Segoe UI" w:hAnsi="Segoe UI" w:cs="Segoe UI"/>
          <w:sz w:val="20"/>
          <w:szCs w:val="22"/>
        </w:rPr>
      </w:pPr>
    </w:p>
    <w:p w:rsidR="00972469" w:rsidRDefault="00972469" w:rsidP="00567637">
      <w:pPr>
        <w:pStyle w:val="Default"/>
        <w:tabs>
          <w:tab w:val="left" w:pos="3780"/>
        </w:tabs>
        <w:rPr>
          <w:rFonts w:ascii="Segoe UI" w:hAnsi="Segoe UI" w:cs="Segoe UI"/>
          <w:b/>
          <w:sz w:val="22"/>
          <w:szCs w:val="22"/>
        </w:rPr>
      </w:pPr>
    </w:p>
    <w:p w:rsidR="00490D24" w:rsidRDefault="00490D24" w:rsidP="00567637">
      <w:pPr>
        <w:pStyle w:val="Default"/>
        <w:numPr>
          <w:ilvl w:val="0"/>
          <w:numId w:val="18"/>
        </w:numPr>
        <w:ind w:left="270" w:hanging="270"/>
        <w:rPr>
          <w:rFonts w:ascii="Segoe UI" w:hAnsi="Segoe UI" w:cs="Segoe UI"/>
          <w:b/>
          <w:sz w:val="22"/>
          <w:szCs w:val="22"/>
        </w:rPr>
      </w:pPr>
      <w:r>
        <w:rPr>
          <w:rFonts w:ascii="Segoe UI" w:hAnsi="Segoe UI" w:cs="Segoe UI"/>
          <w:b/>
          <w:sz w:val="22"/>
          <w:szCs w:val="22"/>
        </w:rPr>
        <w:t>Random Forest:</w:t>
      </w:r>
    </w:p>
    <w:p w:rsidR="00972469" w:rsidRDefault="00972469" w:rsidP="00567637">
      <w:pPr>
        <w:pStyle w:val="Default"/>
        <w:rPr>
          <w:rFonts w:ascii="Segoe UI" w:hAnsi="Segoe UI" w:cs="Segoe UI"/>
          <w:b/>
          <w:sz w:val="22"/>
          <w:szCs w:val="22"/>
        </w:rPr>
      </w:pPr>
    </w:p>
    <w:p w:rsidR="009529FA" w:rsidRDefault="00972469" w:rsidP="00567637">
      <w:pPr>
        <w:pStyle w:val="Default"/>
        <w:ind w:left="270"/>
        <w:rPr>
          <w:rFonts w:ascii="Segoe UI" w:hAnsi="Segoe UI" w:cs="Segoe UI"/>
          <w:b/>
          <w:sz w:val="22"/>
          <w:szCs w:val="22"/>
        </w:rPr>
      </w:pPr>
      <w:r>
        <w:rPr>
          <w:rFonts w:ascii="Segoe UI" w:hAnsi="Segoe UI" w:cs="Segoe UI"/>
          <w:b/>
          <w:sz w:val="22"/>
          <w:szCs w:val="22"/>
        </w:rPr>
        <w:lastRenderedPageBreak/>
        <w:t xml:space="preserve">We used Random Forest operator </w:t>
      </w:r>
      <w:r w:rsidRPr="00972469">
        <w:rPr>
          <w:rFonts w:ascii="Segoe UI" w:hAnsi="Segoe UI" w:cs="Segoe UI"/>
          <w:sz w:val="22"/>
          <w:szCs w:val="22"/>
        </w:rPr>
        <w:t xml:space="preserve">as it gave us better performance than </w:t>
      </w:r>
      <w:r w:rsidR="006D7767">
        <w:rPr>
          <w:rFonts w:ascii="Segoe UI" w:hAnsi="Segoe UI" w:cs="Segoe UI"/>
          <w:sz w:val="22"/>
          <w:szCs w:val="22"/>
        </w:rPr>
        <w:t>W-</w:t>
      </w:r>
      <w:r w:rsidRPr="00972469">
        <w:rPr>
          <w:rFonts w:ascii="Segoe UI" w:hAnsi="Segoe UI" w:cs="Segoe UI"/>
          <w:sz w:val="22"/>
          <w:szCs w:val="22"/>
        </w:rPr>
        <w:t>Random Forest operator.</w:t>
      </w:r>
    </w:p>
    <w:p w:rsidR="00972469" w:rsidRDefault="00972469" w:rsidP="00567637">
      <w:pPr>
        <w:pStyle w:val="Default"/>
        <w:ind w:left="270"/>
        <w:rPr>
          <w:rFonts w:ascii="Segoe UI" w:hAnsi="Segoe UI" w:cs="Segoe UI"/>
          <w:b/>
          <w:sz w:val="22"/>
          <w:szCs w:val="22"/>
        </w:rPr>
      </w:pPr>
    </w:p>
    <w:tbl>
      <w:tblPr>
        <w:tblStyle w:val="ReportTable"/>
        <w:tblW w:w="0" w:type="auto"/>
        <w:tblLook w:val="04A0" w:firstRow="1" w:lastRow="0" w:firstColumn="1" w:lastColumn="0" w:noHBand="0" w:noVBand="1"/>
      </w:tblPr>
      <w:tblGrid>
        <w:gridCol w:w="2458"/>
        <w:gridCol w:w="1317"/>
        <w:gridCol w:w="5575"/>
      </w:tblGrid>
      <w:tr w:rsidR="009529FA" w:rsidRPr="00E65C5C" w:rsidTr="008C107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9529FA" w:rsidRPr="00E65C5C" w:rsidRDefault="009529FA" w:rsidP="00567637">
            <w:pPr>
              <w:rPr>
                <w:b/>
              </w:rPr>
            </w:pPr>
            <w:r>
              <w:rPr>
                <w:b/>
              </w:rPr>
              <w:t>Random Forest</w:t>
            </w:r>
            <w:r w:rsidRPr="00E65C5C">
              <w:rPr>
                <w:b/>
              </w:rPr>
              <w:t xml:space="preserve"> Parameter</w:t>
            </w:r>
            <w:r w:rsidR="00B2218A">
              <w:rPr>
                <w:b/>
              </w:rPr>
              <w:t>s</w:t>
            </w:r>
          </w:p>
        </w:tc>
        <w:tc>
          <w:tcPr>
            <w:tcW w:w="1317" w:type="dxa"/>
            <w:noWrap/>
            <w:hideMark/>
          </w:tcPr>
          <w:p w:rsidR="009529FA" w:rsidRPr="00E65C5C" w:rsidRDefault="009529FA" w:rsidP="00567637">
            <w:pPr>
              <w:cnfStyle w:val="100000000000" w:firstRow="1" w:lastRow="0" w:firstColumn="0" w:lastColumn="0" w:oddVBand="0" w:evenVBand="0" w:oddHBand="0" w:evenHBand="0" w:firstRowFirstColumn="0" w:firstRowLastColumn="0" w:lastRowFirstColumn="0" w:lastRowLastColumn="0"/>
              <w:rPr>
                <w:b/>
              </w:rPr>
            </w:pPr>
            <w:r w:rsidRPr="00E65C5C">
              <w:rPr>
                <w:b/>
              </w:rPr>
              <w:t>Best Model</w:t>
            </w:r>
          </w:p>
        </w:tc>
        <w:tc>
          <w:tcPr>
            <w:tcW w:w="5575" w:type="dxa"/>
            <w:noWrap/>
            <w:hideMark/>
          </w:tcPr>
          <w:p w:rsidR="009529FA" w:rsidRPr="00E65C5C" w:rsidRDefault="009529FA" w:rsidP="00567637">
            <w:pPr>
              <w:cnfStyle w:val="100000000000" w:firstRow="1" w:lastRow="0" w:firstColumn="0" w:lastColumn="0" w:oddVBand="0" w:evenVBand="0" w:oddHBand="0" w:evenHBand="0" w:firstRowFirstColumn="0" w:firstRowLastColumn="0" w:lastRowFirstColumn="0" w:lastRowLastColumn="0"/>
              <w:rPr>
                <w:b/>
              </w:rPr>
            </w:pPr>
            <w:r w:rsidRPr="00E65C5C">
              <w:rPr>
                <w:b/>
              </w:rPr>
              <w:t>Reasons/Significance</w:t>
            </w:r>
          </w:p>
        </w:tc>
      </w:tr>
      <w:tr w:rsidR="009529FA" w:rsidRPr="00E65C5C" w:rsidTr="008C107A">
        <w:trPr>
          <w:trHeight w:val="588"/>
        </w:trPr>
        <w:tc>
          <w:tcPr>
            <w:cnfStyle w:val="001000000000" w:firstRow="0" w:lastRow="0" w:firstColumn="1" w:lastColumn="0" w:oddVBand="0" w:evenVBand="0" w:oddHBand="0" w:evenHBand="0" w:firstRowFirstColumn="0" w:firstRowLastColumn="0" w:lastRowFirstColumn="0" w:lastRowLastColumn="0"/>
            <w:tcW w:w="2458" w:type="dxa"/>
            <w:noWrap/>
            <w:hideMark/>
          </w:tcPr>
          <w:p w:rsidR="009529FA" w:rsidRPr="00E65C5C" w:rsidRDefault="006D7767" w:rsidP="00567637">
            <w:r>
              <w:t>Number of trees</w:t>
            </w:r>
          </w:p>
        </w:tc>
        <w:tc>
          <w:tcPr>
            <w:tcW w:w="1317" w:type="dxa"/>
            <w:noWrap/>
            <w:hideMark/>
          </w:tcPr>
          <w:p w:rsidR="009529FA" w:rsidRPr="009529FA" w:rsidRDefault="006D7767" w:rsidP="0056763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1</w:t>
            </w:r>
          </w:p>
        </w:tc>
        <w:tc>
          <w:tcPr>
            <w:tcW w:w="5575" w:type="dxa"/>
            <w:noWrap/>
            <w:hideMark/>
          </w:tcPr>
          <w:p w:rsidR="009529FA" w:rsidRPr="009529FA" w:rsidRDefault="006D7767" w:rsidP="00567637">
            <w:pP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Number of trees more than 1 gave us significant change in outcome. Value of 1 gave us the best model</w:t>
            </w:r>
          </w:p>
        </w:tc>
      </w:tr>
      <w:tr w:rsidR="006D7767" w:rsidRPr="00E65C5C" w:rsidTr="008C107A">
        <w:trPr>
          <w:cnfStyle w:val="000000010000" w:firstRow="0" w:lastRow="0" w:firstColumn="0" w:lastColumn="0" w:oddVBand="0" w:evenVBand="0" w:oddHBand="0" w:evenHBand="1"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458" w:type="dxa"/>
            <w:noWrap/>
          </w:tcPr>
          <w:p w:rsidR="006D7767" w:rsidRDefault="006D7767" w:rsidP="00C3677A">
            <w:pPr>
              <w:jc w:val="center"/>
            </w:pPr>
            <w:r>
              <w:t>Criterian</w:t>
            </w:r>
          </w:p>
        </w:tc>
        <w:tc>
          <w:tcPr>
            <w:tcW w:w="1317" w:type="dxa"/>
            <w:noWrap/>
          </w:tcPr>
          <w:p w:rsidR="006D7767" w:rsidRPr="009529FA" w:rsidRDefault="006D7767" w:rsidP="00C3677A">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16"/>
              </w:rPr>
            </w:pPr>
            <w:r>
              <w:rPr>
                <w:rFonts w:asciiTheme="majorHAnsi" w:hAnsiTheme="majorHAnsi"/>
                <w:sz w:val="16"/>
              </w:rPr>
              <w:t>Gini_index</w:t>
            </w:r>
          </w:p>
        </w:tc>
        <w:tc>
          <w:tcPr>
            <w:tcW w:w="5575" w:type="dxa"/>
            <w:noWrap/>
          </w:tcPr>
          <w:p w:rsidR="006D7767" w:rsidRPr="008E27E1" w:rsidRDefault="006D7767" w:rsidP="006D7767">
            <w:pPr>
              <w:cnfStyle w:val="000000010000" w:firstRow="0" w:lastRow="0" w:firstColumn="0" w:lastColumn="0" w:oddVBand="0" w:evenVBand="0" w:oddHBand="0" w:evenHBand="1" w:firstRowFirstColumn="0" w:firstRowLastColumn="0" w:lastRowFirstColumn="0" w:lastRowLastColumn="0"/>
            </w:pPr>
            <w:r w:rsidRPr="008E27E1">
              <w:t xml:space="preserve">Out of the four criterion, </w:t>
            </w:r>
            <w:r>
              <w:t>Gini index</w:t>
            </w:r>
            <w:r w:rsidRPr="008E27E1">
              <w:t xml:space="preserve"> gave us the most optimized results</w:t>
            </w:r>
          </w:p>
        </w:tc>
      </w:tr>
      <w:tr w:rsidR="006D7767" w:rsidRPr="00E65C5C" w:rsidTr="006D7767">
        <w:trPr>
          <w:trHeight w:val="657"/>
        </w:trPr>
        <w:tc>
          <w:tcPr>
            <w:cnfStyle w:val="001000000000" w:firstRow="0" w:lastRow="0" w:firstColumn="1" w:lastColumn="0" w:oddVBand="0" w:evenVBand="0" w:oddHBand="0" w:evenHBand="0" w:firstRowFirstColumn="0" w:firstRowLastColumn="0" w:lastRowFirstColumn="0" w:lastRowLastColumn="0"/>
            <w:tcW w:w="2458" w:type="dxa"/>
            <w:noWrap/>
          </w:tcPr>
          <w:p w:rsidR="006D7767" w:rsidRDefault="006D7767" w:rsidP="00C3677A">
            <w:pPr>
              <w:jc w:val="center"/>
            </w:pPr>
            <w:r>
              <w:t>Max Depth</w:t>
            </w:r>
          </w:p>
        </w:tc>
        <w:tc>
          <w:tcPr>
            <w:tcW w:w="1317" w:type="dxa"/>
            <w:noWrap/>
          </w:tcPr>
          <w:p w:rsidR="006D7767" w:rsidRPr="009529FA" w:rsidRDefault="006D7767" w:rsidP="00C3677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6</w:t>
            </w:r>
          </w:p>
        </w:tc>
        <w:tc>
          <w:tcPr>
            <w:tcW w:w="5575" w:type="dxa"/>
            <w:noWrap/>
          </w:tcPr>
          <w:p w:rsidR="006D7767" w:rsidRPr="008E27E1" w:rsidRDefault="006D7767" w:rsidP="006D7767">
            <w:pPr>
              <w:cnfStyle w:val="000000000000" w:firstRow="0" w:lastRow="0" w:firstColumn="0" w:lastColumn="0" w:oddVBand="0" w:evenVBand="0" w:oddHBand="0" w:evenHBand="0" w:firstRowFirstColumn="0" w:firstRowLastColumn="0" w:lastRowFirstColumn="0" w:lastRowLastColumn="0"/>
            </w:pPr>
            <w:r>
              <w:t>Decreasing the depth to 6</w:t>
            </w:r>
            <w:r w:rsidRPr="008E27E1">
              <w:t xml:space="preserve"> gave us better results. A depth less than 4 and more than 15 produced drastic results.</w:t>
            </w:r>
          </w:p>
        </w:tc>
      </w:tr>
      <w:tr w:rsidR="006D7767" w:rsidRPr="008E27E1" w:rsidTr="006D776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6D7767" w:rsidRPr="008E27E1" w:rsidRDefault="006D7767" w:rsidP="00C3677A">
            <w:pPr>
              <w:jc w:val="center"/>
            </w:pPr>
            <w:r w:rsidRPr="008E27E1">
              <w:t>Pruning confidence</w:t>
            </w:r>
          </w:p>
        </w:tc>
        <w:tc>
          <w:tcPr>
            <w:tcW w:w="1317" w:type="dxa"/>
            <w:noWrap/>
            <w:hideMark/>
          </w:tcPr>
          <w:p w:rsidR="006D7767" w:rsidRPr="008E27E1" w:rsidRDefault="006D7767" w:rsidP="00C3677A">
            <w:pPr>
              <w:jc w:val="center"/>
              <w:cnfStyle w:val="000000010000" w:firstRow="0" w:lastRow="0" w:firstColumn="0" w:lastColumn="0" w:oddVBand="0" w:evenVBand="0" w:oddHBand="0" w:evenHBand="1" w:firstRowFirstColumn="0" w:firstRowLastColumn="0" w:lastRowFirstColumn="0" w:lastRowLastColumn="0"/>
            </w:pPr>
            <w:r w:rsidRPr="008E27E1">
              <w:t>0.5</w:t>
            </w:r>
          </w:p>
        </w:tc>
        <w:tc>
          <w:tcPr>
            <w:tcW w:w="5575" w:type="dxa"/>
            <w:noWrap/>
            <w:hideMark/>
          </w:tcPr>
          <w:p w:rsidR="006D7767" w:rsidRPr="008E27E1" w:rsidRDefault="006D7767" w:rsidP="006D7767">
            <w:pPr>
              <w:cnfStyle w:val="000000010000" w:firstRow="0" w:lastRow="0" w:firstColumn="0" w:lastColumn="0" w:oddVBand="0" w:evenVBand="0" w:oddHBand="0" w:evenHBand="1" w:firstRowFirstColumn="0" w:firstRowLastColumn="0" w:lastRowFirstColumn="0" w:lastRowLastColumn="0"/>
            </w:pPr>
            <w:r w:rsidRPr="008E27E1">
              <w:t>Default value of 0.5 for confidence gave us the best model</w:t>
            </w:r>
          </w:p>
        </w:tc>
      </w:tr>
      <w:tr w:rsidR="006D7767" w:rsidRPr="008E27E1" w:rsidTr="006D7767">
        <w:trPr>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6D7767" w:rsidRPr="008E27E1" w:rsidRDefault="006D7767" w:rsidP="00C3677A">
            <w:pPr>
              <w:jc w:val="center"/>
            </w:pPr>
            <w:r w:rsidRPr="008E27E1">
              <w:t>Pre-pruning</w:t>
            </w:r>
          </w:p>
        </w:tc>
        <w:tc>
          <w:tcPr>
            <w:tcW w:w="1317" w:type="dxa"/>
            <w:noWrap/>
            <w:hideMark/>
          </w:tcPr>
          <w:p w:rsidR="006D7767" w:rsidRPr="008E27E1" w:rsidRDefault="006D7767" w:rsidP="00C3677A">
            <w:pPr>
              <w:jc w:val="center"/>
              <w:cnfStyle w:val="000000000000" w:firstRow="0" w:lastRow="0" w:firstColumn="0" w:lastColumn="0" w:oddVBand="0" w:evenVBand="0" w:oddHBand="0" w:evenHBand="0" w:firstRowFirstColumn="0" w:firstRowLastColumn="0" w:lastRowFirstColumn="0" w:lastRowLastColumn="0"/>
            </w:pPr>
          </w:p>
        </w:tc>
        <w:tc>
          <w:tcPr>
            <w:tcW w:w="5575" w:type="dxa"/>
            <w:noWrap/>
            <w:hideMark/>
          </w:tcPr>
          <w:p w:rsidR="006D7767" w:rsidRPr="008E27E1" w:rsidRDefault="006D7767" w:rsidP="006D7767">
            <w:pPr>
              <w:cnfStyle w:val="000000000000" w:firstRow="0" w:lastRow="0" w:firstColumn="0" w:lastColumn="0" w:oddVBand="0" w:evenVBand="0" w:oddHBand="0" w:evenHBand="0" w:firstRowFirstColumn="0" w:firstRowLastColumn="0" w:lastRowFirstColumn="0" w:lastRowLastColumn="0"/>
            </w:pPr>
            <w:r w:rsidRPr="008E27E1">
              <w:t> </w:t>
            </w:r>
          </w:p>
        </w:tc>
      </w:tr>
      <w:tr w:rsidR="006D7767" w:rsidRPr="008E27E1" w:rsidTr="006D776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6D7767" w:rsidRPr="008E27E1" w:rsidRDefault="006D7767" w:rsidP="00C3677A">
            <w:pPr>
              <w:jc w:val="center"/>
            </w:pPr>
            <w:r w:rsidRPr="008E27E1">
              <w:t>Minimal gain</w:t>
            </w:r>
          </w:p>
        </w:tc>
        <w:tc>
          <w:tcPr>
            <w:tcW w:w="1317" w:type="dxa"/>
            <w:noWrap/>
            <w:hideMark/>
          </w:tcPr>
          <w:p w:rsidR="006D7767" w:rsidRPr="008E27E1" w:rsidRDefault="006D7767" w:rsidP="00C3677A">
            <w:pPr>
              <w:jc w:val="center"/>
              <w:cnfStyle w:val="000000010000" w:firstRow="0" w:lastRow="0" w:firstColumn="0" w:lastColumn="0" w:oddVBand="0" w:evenVBand="0" w:oddHBand="0" w:evenHBand="1" w:firstRowFirstColumn="0" w:firstRowLastColumn="0" w:lastRowFirstColumn="0" w:lastRowLastColumn="0"/>
            </w:pPr>
            <w:r w:rsidRPr="008E27E1">
              <w:t>0.0</w:t>
            </w:r>
            <w:r>
              <w:t>0</w:t>
            </w:r>
            <w:r w:rsidRPr="008E27E1">
              <w:t>1</w:t>
            </w:r>
          </w:p>
        </w:tc>
        <w:tc>
          <w:tcPr>
            <w:tcW w:w="5575" w:type="dxa"/>
            <w:noWrap/>
            <w:hideMark/>
          </w:tcPr>
          <w:p w:rsidR="006D7767" w:rsidRPr="008E27E1" w:rsidRDefault="006D7767" w:rsidP="006D7767">
            <w:pPr>
              <w:cnfStyle w:val="000000010000" w:firstRow="0" w:lastRow="0" w:firstColumn="0" w:lastColumn="0" w:oddVBand="0" w:evenVBand="0" w:oddHBand="0" w:evenHBand="1" w:firstRowFirstColumn="0" w:firstRowLastColumn="0" w:lastRowFirstColumn="0" w:lastRowLastColumn="0"/>
            </w:pPr>
            <w:r w:rsidRPr="008E27E1">
              <w:t>A minimal gain value from 0.1 to 0.001 gave us good results. But a value of 0.0</w:t>
            </w:r>
            <w:r>
              <w:t>0</w:t>
            </w:r>
            <w:r w:rsidRPr="008E27E1">
              <w:t>1 gave us the best model</w:t>
            </w:r>
          </w:p>
        </w:tc>
      </w:tr>
      <w:tr w:rsidR="006D7767" w:rsidRPr="008E27E1" w:rsidTr="006D7767">
        <w:trPr>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6D7767" w:rsidRPr="008E27E1" w:rsidRDefault="006D7767" w:rsidP="00C3677A">
            <w:pPr>
              <w:jc w:val="center"/>
            </w:pPr>
            <w:r w:rsidRPr="008E27E1">
              <w:t>Min leaf size</w:t>
            </w:r>
          </w:p>
        </w:tc>
        <w:tc>
          <w:tcPr>
            <w:tcW w:w="1317" w:type="dxa"/>
            <w:noWrap/>
            <w:hideMark/>
          </w:tcPr>
          <w:p w:rsidR="006D7767" w:rsidRPr="008E27E1" w:rsidRDefault="006D7767" w:rsidP="00C3677A">
            <w:pPr>
              <w:jc w:val="center"/>
              <w:cnfStyle w:val="000000000000" w:firstRow="0" w:lastRow="0" w:firstColumn="0" w:lastColumn="0" w:oddVBand="0" w:evenVBand="0" w:oddHBand="0" w:evenHBand="0" w:firstRowFirstColumn="0" w:firstRowLastColumn="0" w:lastRowFirstColumn="0" w:lastRowLastColumn="0"/>
            </w:pPr>
            <w:r>
              <w:t>40</w:t>
            </w:r>
          </w:p>
        </w:tc>
        <w:tc>
          <w:tcPr>
            <w:tcW w:w="5575" w:type="dxa"/>
            <w:noWrap/>
            <w:hideMark/>
          </w:tcPr>
          <w:p w:rsidR="006D7767" w:rsidRPr="008E27E1" w:rsidRDefault="006D7767" w:rsidP="006D7767">
            <w:pPr>
              <w:cnfStyle w:val="000000000000" w:firstRow="0" w:lastRow="0" w:firstColumn="0" w:lastColumn="0" w:oddVBand="0" w:evenVBand="0" w:oddHBand="0" w:evenHBand="0" w:firstRowFirstColumn="0" w:firstRowLastColumn="0" w:lastRowFirstColumn="0" w:lastRowLastColumn="0"/>
            </w:pPr>
            <w:r w:rsidRPr="008E27E1">
              <w:t>Leaf size of 1 gave us optimized output</w:t>
            </w:r>
          </w:p>
        </w:tc>
      </w:tr>
      <w:tr w:rsidR="006D7767" w:rsidRPr="008E27E1" w:rsidTr="006D776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6D7767" w:rsidRPr="008E27E1" w:rsidRDefault="006D7767" w:rsidP="00C3677A">
            <w:pPr>
              <w:jc w:val="center"/>
            </w:pPr>
            <w:r w:rsidRPr="008E27E1">
              <w:t>Min size for split</w:t>
            </w:r>
          </w:p>
        </w:tc>
        <w:tc>
          <w:tcPr>
            <w:tcW w:w="1317" w:type="dxa"/>
            <w:noWrap/>
            <w:hideMark/>
          </w:tcPr>
          <w:p w:rsidR="006D7767" w:rsidRPr="008E27E1" w:rsidRDefault="006D7767" w:rsidP="00C3677A">
            <w:pPr>
              <w:jc w:val="center"/>
              <w:cnfStyle w:val="000000010000" w:firstRow="0" w:lastRow="0" w:firstColumn="0" w:lastColumn="0" w:oddVBand="0" w:evenVBand="0" w:oddHBand="0" w:evenHBand="1" w:firstRowFirstColumn="0" w:firstRowLastColumn="0" w:lastRowFirstColumn="0" w:lastRowLastColumn="0"/>
            </w:pPr>
            <w:r>
              <w:t>10</w:t>
            </w:r>
          </w:p>
        </w:tc>
        <w:tc>
          <w:tcPr>
            <w:tcW w:w="5575" w:type="dxa"/>
            <w:noWrap/>
            <w:hideMark/>
          </w:tcPr>
          <w:p w:rsidR="006D7767" w:rsidRPr="008E27E1" w:rsidRDefault="006D7767" w:rsidP="006D7767">
            <w:pPr>
              <w:cnfStyle w:val="000000010000" w:firstRow="0" w:lastRow="0" w:firstColumn="0" w:lastColumn="0" w:oddVBand="0" w:evenVBand="0" w:oddHBand="0" w:evenHBand="1" w:firstRowFirstColumn="0" w:firstRowLastColumn="0" w:lastRowFirstColumn="0" w:lastRowLastColumn="0"/>
            </w:pPr>
            <w:r w:rsidRPr="008E27E1">
              <w:t>A value ranging from 1 to 12 gave us varying r</w:t>
            </w:r>
            <w:r>
              <w:t>esults out of which a value of 10</w:t>
            </w:r>
            <w:r w:rsidRPr="008E27E1">
              <w:t xml:space="preserve"> gave us the best model.</w:t>
            </w:r>
          </w:p>
        </w:tc>
      </w:tr>
      <w:tr w:rsidR="006D7767" w:rsidRPr="008E27E1" w:rsidTr="006D7767">
        <w:trPr>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6D7767" w:rsidRPr="008E27E1" w:rsidRDefault="006D7767" w:rsidP="00C3677A">
            <w:pPr>
              <w:jc w:val="center"/>
            </w:pPr>
            <w:r w:rsidRPr="008E27E1">
              <w:t>No. of pre</w:t>
            </w:r>
            <w:r>
              <w:t>-</w:t>
            </w:r>
            <w:r w:rsidRPr="008E27E1">
              <w:t>pruning alts</w:t>
            </w:r>
          </w:p>
        </w:tc>
        <w:tc>
          <w:tcPr>
            <w:tcW w:w="1317" w:type="dxa"/>
            <w:noWrap/>
            <w:hideMark/>
          </w:tcPr>
          <w:p w:rsidR="006D7767" w:rsidRPr="008E27E1" w:rsidRDefault="006D7767" w:rsidP="00C3677A">
            <w:pPr>
              <w:jc w:val="center"/>
              <w:cnfStyle w:val="000000000000" w:firstRow="0" w:lastRow="0" w:firstColumn="0" w:lastColumn="0" w:oddVBand="0" w:evenVBand="0" w:oddHBand="0" w:evenHBand="0" w:firstRowFirstColumn="0" w:firstRowLastColumn="0" w:lastRowFirstColumn="0" w:lastRowLastColumn="0"/>
            </w:pPr>
            <w:r w:rsidRPr="008E27E1">
              <w:t>3</w:t>
            </w:r>
          </w:p>
        </w:tc>
        <w:tc>
          <w:tcPr>
            <w:tcW w:w="5575" w:type="dxa"/>
            <w:noWrap/>
            <w:hideMark/>
          </w:tcPr>
          <w:p w:rsidR="006D7767" w:rsidRPr="008E27E1" w:rsidRDefault="006D7767" w:rsidP="006D7767">
            <w:pPr>
              <w:cnfStyle w:val="000000000000" w:firstRow="0" w:lastRow="0" w:firstColumn="0" w:lastColumn="0" w:oddVBand="0" w:evenVBand="0" w:oddHBand="0" w:evenHBand="0" w:firstRowFirstColumn="0" w:firstRowLastColumn="0" w:lastRowFirstColumn="0" w:lastRowLastColumn="0"/>
            </w:pPr>
            <w:r w:rsidRPr="008E27E1">
              <w:t>This factor did not significantly change the accuracy of the end result. Hence, default value was used</w:t>
            </w:r>
          </w:p>
        </w:tc>
      </w:tr>
      <w:tr w:rsidR="006D7767" w:rsidRPr="008E27E1" w:rsidTr="006D776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tcPr>
          <w:p w:rsidR="006D7767" w:rsidRPr="008E27E1" w:rsidRDefault="006D7767" w:rsidP="00C3677A">
            <w:pPr>
              <w:jc w:val="center"/>
            </w:pPr>
            <w:r>
              <w:t>Guess subset ratio</w:t>
            </w:r>
          </w:p>
        </w:tc>
        <w:tc>
          <w:tcPr>
            <w:tcW w:w="1317" w:type="dxa"/>
            <w:noWrap/>
          </w:tcPr>
          <w:p w:rsidR="006D7767" w:rsidRPr="008E27E1" w:rsidRDefault="006D7767" w:rsidP="00C3677A">
            <w:pPr>
              <w:jc w:val="center"/>
              <w:cnfStyle w:val="000000010000" w:firstRow="0" w:lastRow="0" w:firstColumn="0" w:lastColumn="0" w:oddVBand="0" w:evenVBand="0" w:oddHBand="0" w:evenHBand="1" w:firstRowFirstColumn="0" w:firstRowLastColumn="0" w:lastRowFirstColumn="0" w:lastRowLastColumn="0"/>
            </w:pPr>
            <w:r>
              <w:t>0.92</w:t>
            </w:r>
          </w:p>
        </w:tc>
        <w:tc>
          <w:tcPr>
            <w:tcW w:w="5575" w:type="dxa"/>
            <w:noWrap/>
          </w:tcPr>
          <w:p w:rsidR="006D7767" w:rsidRPr="008E27E1" w:rsidRDefault="006D7767" w:rsidP="006D7767">
            <w:pPr>
              <w:cnfStyle w:val="000000010000" w:firstRow="0" w:lastRow="0" w:firstColumn="0" w:lastColumn="0" w:oddVBand="0" w:evenVBand="0" w:oddHBand="0" w:evenHBand="1" w:firstRowFirstColumn="0" w:firstRowLastColumn="0" w:lastRowFirstColumn="0" w:lastRowLastColumn="0"/>
            </w:pPr>
            <w:r>
              <w:t>Values ranging from 0.6 to 0.9 gave us decent model but a value of 0.92 gave us the best model. Values below 0.6 gave us bad model.</w:t>
            </w:r>
          </w:p>
        </w:tc>
      </w:tr>
    </w:tbl>
    <w:p w:rsidR="009529FA" w:rsidRDefault="009529FA" w:rsidP="00567637">
      <w:pPr>
        <w:pStyle w:val="Default"/>
        <w:ind w:left="270"/>
        <w:rPr>
          <w:rFonts w:ascii="Segoe UI" w:hAnsi="Segoe UI" w:cs="Segoe UI"/>
          <w:b/>
          <w:sz w:val="22"/>
          <w:szCs w:val="22"/>
        </w:rPr>
      </w:pPr>
    </w:p>
    <w:p w:rsidR="009529FA" w:rsidRDefault="009529FA" w:rsidP="00567637">
      <w:pPr>
        <w:pStyle w:val="Default"/>
        <w:ind w:left="270"/>
        <w:rPr>
          <w:rFonts w:ascii="Segoe UI" w:hAnsi="Segoe UI" w:cs="Segoe UI"/>
          <w:b/>
          <w:sz w:val="22"/>
          <w:szCs w:val="22"/>
        </w:rPr>
      </w:pPr>
    </w:p>
    <w:p w:rsidR="00972469" w:rsidRDefault="00972469" w:rsidP="00567637">
      <w:pPr>
        <w:pStyle w:val="NormalWeb"/>
        <w:rPr>
          <w:rFonts w:ascii="Segoe UI" w:hAnsi="Segoe UI" w:cs="Segoe UI"/>
          <w:sz w:val="22"/>
          <w:szCs w:val="22"/>
        </w:rPr>
      </w:pPr>
      <w:r>
        <w:rPr>
          <w:rFonts w:ascii="Segoe UI" w:hAnsi="Segoe UI" w:cs="Segoe UI"/>
          <w:sz w:val="22"/>
          <w:szCs w:val="22"/>
        </w:rPr>
        <w:t xml:space="preserve">The performance results using </w:t>
      </w:r>
      <w:r w:rsidR="009B4C20">
        <w:rPr>
          <w:rFonts w:ascii="Segoe UI" w:hAnsi="Segoe UI" w:cs="Segoe UI"/>
          <w:sz w:val="22"/>
          <w:szCs w:val="22"/>
        </w:rPr>
        <w:t>Random Forest operator for T</w:t>
      </w:r>
      <w:r>
        <w:rPr>
          <w:rFonts w:ascii="Segoe UI" w:hAnsi="Segoe UI" w:cs="Segoe UI"/>
          <w:sz w:val="22"/>
          <w:szCs w:val="22"/>
        </w:rPr>
        <w:t>esting data is given below.</w:t>
      </w:r>
    </w:p>
    <w:tbl>
      <w:tblPr>
        <w:tblStyle w:val="ReportTable"/>
        <w:tblW w:w="0" w:type="auto"/>
        <w:tblLook w:val="04A0" w:firstRow="1" w:lastRow="0" w:firstColumn="1" w:lastColumn="0" w:noHBand="0" w:noVBand="1"/>
      </w:tblPr>
      <w:tblGrid>
        <w:gridCol w:w="2080"/>
        <w:gridCol w:w="960"/>
        <w:gridCol w:w="960"/>
        <w:gridCol w:w="1013"/>
      </w:tblGrid>
      <w:tr w:rsidR="00054D40" w:rsidRPr="00054D40" w:rsidTr="00054D4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noWrap/>
            <w:hideMark/>
          </w:tcPr>
          <w:p w:rsidR="00054D40" w:rsidRPr="00054D40" w:rsidRDefault="00054D40" w:rsidP="00054D40">
            <w:pPr>
              <w:pStyle w:val="Default"/>
              <w:rPr>
                <w:rFonts w:ascii="Segoe UI" w:hAnsi="Segoe UI" w:cs="Segoe UI"/>
                <w:sz w:val="20"/>
                <w:szCs w:val="22"/>
              </w:rPr>
            </w:pPr>
          </w:p>
        </w:tc>
        <w:tc>
          <w:tcPr>
            <w:tcW w:w="960" w:type="dxa"/>
            <w:noWrap/>
            <w:hideMark/>
          </w:tcPr>
          <w:p w:rsidR="00054D40" w:rsidRPr="00054D40" w:rsidRDefault="00054D40" w:rsidP="00054D40">
            <w:pPr>
              <w:pStyle w:val="Default"/>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true 0</w:t>
            </w:r>
          </w:p>
        </w:tc>
        <w:tc>
          <w:tcPr>
            <w:tcW w:w="960" w:type="dxa"/>
            <w:noWrap/>
            <w:hideMark/>
          </w:tcPr>
          <w:p w:rsidR="00054D40" w:rsidRPr="00054D40" w:rsidRDefault="00054D40" w:rsidP="00054D40">
            <w:pPr>
              <w:pStyle w:val="Default"/>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true 1</w:t>
            </w:r>
          </w:p>
        </w:tc>
        <w:tc>
          <w:tcPr>
            <w:tcW w:w="960" w:type="dxa"/>
            <w:noWrap/>
            <w:hideMark/>
          </w:tcPr>
          <w:p w:rsidR="00054D40" w:rsidRPr="00054D40" w:rsidRDefault="00054D40" w:rsidP="00054D40">
            <w:pPr>
              <w:pStyle w:val="Default"/>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class precision</w:t>
            </w:r>
          </w:p>
        </w:tc>
      </w:tr>
      <w:tr w:rsidR="00054D40" w:rsidRPr="00054D40" w:rsidTr="00054D40">
        <w:trPr>
          <w:trHeight w:val="288"/>
        </w:trPr>
        <w:tc>
          <w:tcPr>
            <w:cnfStyle w:val="001000000000" w:firstRow="0" w:lastRow="0" w:firstColumn="1" w:lastColumn="0" w:oddVBand="0" w:evenVBand="0" w:oddHBand="0" w:evenHBand="0" w:firstRowFirstColumn="0" w:firstRowLastColumn="0" w:lastRowFirstColumn="0" w:lastRowLastColumn="0"/>
            <w:tcW w:w="2080" w:type="dxa"/>
            <w:noWrap/>
            <w:hideMark/>
          </w:tcPr>
          <w:p w:rsidR="00054D40" w:rsidRPr="00054D40" w:rsidRDefault="00054D40" w:rsidP="00054D40">
            <w:pPr>
              <w:pStyle w:val="Default"/>
              <w:rPr>
                <w:rFonts w:ascii="Segoe UI" w:hAnsi="Segoe UI" w:cs="Segoe UI"/>
                <w:sz w:val="20"/>
                <w:szCs w:val="22"/>
              </w:rPr>
            </w:pPr>
            <w:r w:rsidRPr="00054D40">
              <w:rPr>
                <w:rFonts w:ascii="Segoe UI" w:hAnsi="Segoe UI" w:cs="Segoe UI"/>
                <w:sz w:val="20"/>
                <w:szCs w:val="22"/>
              </w:rPr>
              <w:t>pred. 0</w:t>
            </w:r>
          </w:p>
        </w:tc>
        <w:tc>
          <w:tcPr>
            <w:tcW w:w="960" w:type="dxa"/>
            <w:noWrap/>
            <w:hideMark/>
          </w:tcPr>
          <w:p w:rsidR="00054D40" w:rsidRPr="00054D40" w:rsidRDefault="00054D40" w:rsidP="00054D40">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1922</w:t>
            </w:r>
          </w:p>
        </w:tc>
        <w:tc>
          <w:tcPr>
            <w:tcW w:w="960" w:type="dxa"/>
            <w:noWrap/>
            <w:hideMark/>
          </w:tcPr>
          <w:p w:rsidR="00054D40" w:rsidRPr="00054D40" w:rsidRDefault="00054D40" w:rsidP="00054D40">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867</w:t>
            </w:r>
          </w:p>
        </w:tc>
        <w:tc>
          <w:tcPr>
            <w:tcW w:w="960" w:type="dxa"/>
            <w:noWrap/>
            <w:hideMark/>
          </w:tcPr>
          <w:p w:rsidR="00054D40" w:rsidRPr="00054D40" w:rsidRDefault="00054D40" w:rsidP="00054D40">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68.91%</w:t>
            </w:r>
          </w:p>
        </w:tc>
      </w:tr>
      <w:tr w:rsidR="00054D40" w:rsidRPr="00054D40" w:rsidTr="00054D4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noWrap/>
            <w:hideMark/>
          </w:tcPr>
          <w:p w:rsidR="00054D40" w:rsidRPr="00054D40" w:rsidRDefault="00054D40" w:rsidP="00054D40">
            <w:pPr>
              <w:pStyle w:val="Default"/>
              <w:rPr>
                <w:rFonts w:ascii="Segoe UI" w:hAnsi="Segoe UI" w:cs="Segoe UI"/>
                <w:sz w:val="20"/>
                <w:szCs w:val="22"/>
              </w:rPr>
            </w:pPr>
            <w:r w:rsidRPr="00054D40">
              <w:rPr>
                <w:rFonts w:ascii="Segoe UI" w:hAnsi="Segoe UI" w:cs="Segoe UI"/>
                <w:sz w:val="20"/>
                <w:szCs w:val="22"/>
              </w:rPr>
              <w:t>pred. 1</w:t>
            </w:r>
          </w:p>
        </w:tc>
        <w:tc>
          <w:tcPr>
            <w:tcW w:w="960" w:type="dxa"/>
            <w:noWrap/>
            <w:hideMark/>
          </w:tcPr>
          <w:p w:rsidR="00054D40" w:rsidRPr="00054D40" w:rsidRDefault="00054D40" w:rsidP="00054D40">
            <w:pPr>
              <w:pStyle w:val="Default"/>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671</w:t>
            </w:r>
          </w:p>
        </w:tc>
        <w:tc>
          <w:tcPr>
            <w:tcW w:w="960" w:type="dxa"/>
            <w:noWrap/>
            <w:hideMark/>
          </w:tcPr>
          <w:p w:rsidR="00054D40" w:rsidRPr="00054D40" w:rsidRDefault="00054D40" w:rsidP="00054D40">
            <w:pPr>
              <w:pStyle w:val="Default"/>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539</w:t>
            </w:r>
          </w:p>
        </w:tc>
        <w:tc>
          <w:tcPr>
            <w:tcW w:w="960" w:type="dxa"/>
            <w:noWrap/>
            <w:hideMark/>
          </w:tcPr>
          <w:p w:rsidR="00054D40" w:rsidRPr="00054D40" w:rsidRDefault="00054D40" w:rsidP="00054D40">
            <w:pPr>
              <w:pStyle w:val="Default"/>
              <w:cnfStyle w:val="000000010000" w:firstRow="0" w:lastRow="0" w:firstColumn="0" w:lastColumn="0" w:oddVBand="0" w:evenVBand="0" w:oddHBand="0" w:evenHBand="1"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44.55%</w:t>
            </w:r>
          </w:p>
        </w:tc>
      </w:tr>
      <w:tr w:rsidR="00054D40" w:rsidRPr="00054D40" w:rsidTr="00054D40">
        <w:trPr>
          <w:trHeight w:val="288"/>
        </w:trPr>
        <w:tc>
          <w:tcPr>
            <w:cnfStyle w:val="001000000000" w:firstRow="0" w:lastRow="0" w:firstColumn="1" w:lastColumn="0" w:oddVBand="0" w:evenVBand="0" w:oddHBand="0" w:evenHBand="0" w:firstRowFirstColumn="0" w:firstRowLastColumn="0" w:lastRowFirstColumn="0" w:lastRowLastColumn="0"/>
            <w:tcW w:w="2080" w:type="dxa"/>
            <w:noWrap/>
            <w:hideMark/>
          </w:tcPr>
          <w:p w:rsidR="00054D40" w:rsidRPr="00054D40" w:rsidRDefault="00054D40" w:rsidP="00054D40">
            <w:pPr>
              <w:pStyle w:val="Default"/>
              <w:rPr>
                <w:rFonts w:ascii="Segoe UI" w:hAnsi="Segoe UI" w:cs="Segoe UI"/>
                <w:sz w:val="20"/>
                <w:szCs w:val="22"/>
              </w:rPr>
            </w:pPr>
            <w:r w:rsidRPr="00054D40">
              <w:rPr>
                <w:rFonts w:ascii="Segoe UI" w:hAnsi="Segoe UI" w:cs="Segoe UI"/>
                <w:sz w:val="20"/>
                <w:szCs w:val="22"/>
              </w:rPr>
              <w:t>class recall</w:t>
            </w:r>
          </w:p>
        </w:tc>
        <w:tc>
          <w:tcPr>
            <w:tcW w:w="960" w:type="dxa"/>
            <w:noWrap/>
            <w:hideMark/>
          </w:tcPr>
          <w:p w:rsidR="00054D40" w:rsidRPr="00054D40" w:rsidRDefault="00054D40" w:rsidP="00054D40">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74.12%</w:t>
            </w:r>
          </w:p>
        </w:tc>
        <w:tc>
          <w:tcPr>
            <w:tcW w:w="960" w:type="dxa"/>
            <w:noWrap/>
            <w:hideMark/>
          </w:tcPr>
          <w:p w:rsidR="00054D40" w:rsidRPr="00054D40" w:rsidRDefault="00054D40" w:rsidP="00054D40">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r w:rsidRPr="00054D40">
              <w:rPr>
                <w:rFonts w:ascii="Segoe UI" w:hAnsi="Segoe UI" w:cs="Segoe UI"/>
                <w:sz w:val="20"/>
                <w:szCs w:val="22"/>
              </w:rPr>
              <w:t>38.34%</w:t>
            </w:r>
          </w:p>
        </w:tc>
        <w:tc>
          <w:tcPr>
            <w:tcW w:w="960" w:type="dxa"/>
            <w:noWrap/>
            <w:hideMark/>
          </w:tcPr>
          <w:p w:rsidR="00054D40" w:rsidRPr="00054D40" w:rsidRDefault="00054D40" w:rsidP="00054D40">
            <w:pPr>
              <w:pStyle w:val="Defaul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2"/>
              </w:rPr>
            </w:pPr>
          </w:p>
        </w:tc>
      </w:tr>
    </w:tbl>
    <w:p w:rsidR="00972469" w:rsidRPr="00054D40" w:rsidRDefault="00972469" w:rsidP="009B4C20">
      <w:pPr>
        <w:pStyle w:val="Default"/>
        <w:rPr>
          <w:rFonts w:ascii="Segoe UI" w:hAnsi="Segoe UI" w:cs="Segoe UI"/>
          <w:b/>
          <w:sz w:val="20"/>
          <w:szCs w:val="22"/>
        </w:rPr>
      </w:pPr>
    </w:p>
    <w:p w:rsidR="00490D24" w:rsidRDefault="00490D24" w:rsidP="00567637">
      <w:pPr>
        <w:pStyle w:val="Default"/>
        <w:numPr>
          <w:ilvl w:val="0"/>
          <w:numId w:val="18"/>
        </w:numPr>
        <w:ind w:left="270" w:hanging="270"/>
        <w:rPr>
          <w:rFonts w:ascii="Segoe UI" w:hAnsi="Segoe UI" w:cs="Segoe UI"/>
          <w:b/>
          <w:sz w:val="22"/>
          <w:szCs w:val="22"/>
        </w:rPr>
      </w:pPr>
      <w:r>
        <w:rPr>
          <w:rFonts w:ascii="Segoe UI" w:hAnsi="Segoe UI" w:cs="Segoe UI"/>
          <w:b/>
          <w:sz w:val="22"/>
          <w:szCs w:val="22"/>
        </w:rPr>
        <w:t>SVM:</w:t>
      </w:r>
    </w:p>
    <w:p w:rsidR="009529FA" w:rsidRDefault="009529FA" w:rsidP="00567637">
      <w:pPr>
        <w:pStyle w:val="Default"/>
        <w:ind w:left="270"/>
        <w:rPr>
          <w:rFonts w:ascii="Segoe UI" w:hAnsi="Segoe UI" w:cs="Segoe UI"/>
          <w:b/>
          <w:sz w:val="22"/>
          <w:szCs w:val="22"/>
        </w:rPr>
      </w:pPr>
    </w:p>
    <w:p w:rsidR="009529FA" w:rsidRDefault="009529FA" w:rsidP="00567637">
      <w:pPr>
        <w:pStyle w:val="Default"/>
        <w:ind w:left="270"/>
        <w:rPr>
          <w:rFonts w:ascii="Segoe UI" w:hAnsi="Segoe UI" w:cs="Segoe UI"/>
          <w:b/>
          <w:sz w:val="22"/>
          <w:szCs w:val="22"/>
        </w:rPr>
      </w:pPr>
    </w:p>
    <w:tbl>
      <w:tblPr>
        <w:tblStyle w:val="ReportTable"/>
        <w:tblW w:w="0" w:type="auto"/>
        <w:tblLook w:val="04A0" w:firstRow="1" w:lastRow="0" w:firstColumn="1" w:lastColumn="0" w:noHBand="0" w:noVBand="1"/>
      </w:tblPr>
      <w:tblGrid>
        <w:gridCol w:w="2458"/>
        <w:gridCol w:w="1317"/>
        <w:gridCol w:w="5575"/>
      </w:tblGrid>
      <w:tr w:rsidR="009529FA" w:rsidRPr="00E65C5C" w:rsidTr="008C107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rsidR="009529FA" w:rsidRPr="00E65C5C" w:rsidRDefault="009529FA" w:rsidP="00567637">
            <w:pPr>
              <w:rPr>
                <w:b/>
              </w:rPr>
            </w:pPr>
            <w:r>
              <w:rPr>
                <w:b/>
              </w:rPr>
              <w:t>SVM</w:t>
            </w:r>
            <w:r w:rsidRPr="00E65C5C">
              <w:rPr>
                <w:b/>
              </w:rPr>
              <w:t xml:space="preserve"> Parameter</w:t>
            </w:r>
            <w:r w:rsidR="00B2218A">
              <w:rPr>
                <w:b/>
              </w:rPr>
              <w:t>s</w:t>
            </w:r>
          </w:p>
        </w:tc>
        <w:tc>
          <w:tcPr>
            <w:tcW w:w="1317" w:type="dxa"/>
            <w:noWrap/>
            <w:hideMark/>
          </w:tcPr>
          <w:p w:rsidR="009529FA" w:rsidRPr="00E65C5C" w:rsidRDefault="009529FA" w:rsidP="00567637">
            <w:pPr>
              <w:cnfStyle w:val="100000000000" w:firstRow="1" w:lastRow="0" w:firstColumn="0" w:lastColumn="0" w:oddVBand="0" w:evenVBand="0" w:oddHBand="0" w:evenHBand="0" w:firstRowFirstColumn="0" w:firstRowLastColumn="0" w:lastRowFirstColumn="0" w:lastRowLastColumn="0"/>
              <w:rPr>
                <w:b/>
              </w:rPr>
            </w:pPr>
            <w:r w:rsidRPr="00E65C5C">
              <w:rPr>
                <w:b/>
              </w:rPr>
              <w:t>Best Model</w:t>
            </w:r>
          </w:p>
        </w:tc>
        <w:tc>
          <w:tcPr>
            <w:tcW w:w="5575" w:type="dxa"/>
            <w:noWrap/>
            <w:hideMark/>
          </w:tcPr>
          <w:p w:rsidR="009529FA" w:rsidRPr="00E65C5C" w:rsidRDefault="009529FA" w:rsidP="00567637">
            <w:pPr>
              <w:cnfStyle w:val="100000000000" w:firstRow="1" w:lastRow="0" w:firstColumn="0" w:lastColumn="0" w:oddVBand="0" w:evenVBand="0" w:oddHBand="0" w:evenHBand="0" w:firstRowFirstColumn="0" w:firstRowLastColumn="0" w:lastRowFirstColumn="0" w:lastRowLastColumn="0"/>
              <w:rPr>
                <w:b/>
              </w:rPr>
            </w:pPr>
            <w:r w:rsidRPr="00E65C5C">
              <w:rPr>
                <w:b/>
              </w:rPr>
              <w:t>Reasons/Significance</w:t>
            </w:r>
          </w:p>
        </w:tc>
      </w:tr>
      <w:tr w:rsidR="009529FA" w:rsidRPr="00E65C5C" w:rsidTr="008C107A">
        <w:trPr>
          <w:trHeight w:val="588"/>
        </w:trPr>
        <w:tc>
          <w:tcPr>
            <w:cnfStyle w:val="001000000000" w:firstRow="0" w:lastRow="0" w:firstColumn="1" w:lastColumn="0" w:oddVBand="0" w:evenVBand="0" w:oddHBand="0" w:evenHBand="0" w:firstRowFirstColumn="0" w:firstRowLastColumn="0" w:lastRowFirstColumn="0" w:lastRowLastColumn="0"/>
            <w:tcW w:w="2458" w:type="dxa"/>
            <w:noWrap/>
            <w:hideMark/>
          </w:tcPr>
          <w:p w:rsidR="009529FA" w:rsidRPr="00E65C5C" w:rsidRDefault="00F74776" w:rsidP="00567637">
            <w:r>
              <w:t>C- Confidence threshold for pruning</w:t>
            </w:r>
          </w:p>
        </w:tc>
        <w:tc>
          <w:tcPr>
            <w:tcW w:w="1317" w:type="dxa"/>
            <w:noWrap/>
            <w:hideMark/>
          </w:tcPr>
          <w:p w:rsidR="009529FA" w:rsidRPr="009529FA" w:rsidRDefault="00AA25B1" w:rsidP="0056763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1</w:t>
            </w:r>
          </w:p>
        </w:tc>
        <w:tc>
          <w:tcPr>
            <w:tcW w:w="5575" w:type="dxa"/>
            <w:noWrap/>
            <w:hideMark/>
          </w:tcPr>
          <w:p w:rsidR="009529FA" w:rsidRPr="009529FA" w:rsidRDefault="00AA25B1" w:rsidP="00567637">
            <w:pP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Confidence value above and below 1 gave us poor results. A value of 1 gave us optimal result.</w:t>
            </w:r>
          </w:p>
        </w:tc>
      </w:tr>
      <w:tr w:rsidR="00F74776" w:rsidRPr="00E65C5C" w:rsidTr="008C107A">
        <w:trPr>
          <w:cnfStyle w:val="000000010000" w:firstRow="0" w:lastRow="0" w:firstColumn="0" w:lastColumn="0" w:oddVBand="0" w:evenVBand="0" w:oddHBand="0" w:evenHBand="1"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458" w:type="dxa"/>
            <w:noWrap/>
          </w:tcPr>
          <w:p w:rsidR="00F74776" w:rsidRDefault="00F74776" w:rsidP="00567637">
            <w:r>
              <w:t>M- Minimum instances per leaf</w:t>
            </w:r>
          </w:p>
        </w:tc>
        <w:tc>
          <w:tcPr>
            <w:tcW w:w="1317" w:type="dxa"/>
            <w:noWrap/>
          </w:tcPr>
          <w:p w:rsidR="00F74776" w:rsidRPr="009529FA" w:rsidRDefault="000D2814" w:rsidP="00567637">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16"/>
              </w:rPr>
            </w:pPr>
            <w:r>
              <w:rPr>
                <w:rFonts w:asciiTheme="majorHAnsi" w:hAnsiTheme="majorHAnsi"/>
                <w:sz w:val="16"/>
              </w:rPr>
              <w:t>100,000</w:t>
            </w:r>
          </w:p>
        </w:tc>
        <w:tc>
          <w:tcPr>
            <w:tcW w:w="5575" w:type="dxa"/>
            <w:noWrap/>
          </w:tcPr>
          <w:p w:rsidR="00F74776" w:rsidRPr="009529FA" w:rsidRDefault="000D2814" w:rsidP="00567637">
            <w:pPr>
              <w:cnfStyle w:val="000000010000" w:firstRow="0" w:lastRow="0" w:firstColumn="0" w:lastColumn="0" w:oddVBand="0" w:evenVBand="0" w:oddHBand="0" w:evenHBand="1" w:firstRowFirstColumn="0" w:firstRowLastColumn="0" w:lastRowFirstColumn="0" w:lastRowLastColumn="0"/>
              <w:rPr>
                <w:rFonts w:asciiTheme="majorHAnsi" w:hAnsiTheme="majorHAnsi"/>
                <w:sz w:val="16"/>
              </w:rPr>
            </w:pPr>
            <w:r>
              <w:rPr>
                <w:rFonts w:asciiTheme="majorHAnsi" w:hAnsiTheme="majorHAnsi"/>
                <w:sz w:val="16"/>
              </w:rPr>
              <w:t>Default value gave us the best model.</w:t>
            </w:r>
          </w:p>
        </w:tc>
      </w:tr>
      <w:tr w:rsidR="00F74776" w:rsidRPr="00E65C5C" w:rsidTr="008C107A">
        <w:trPr>
          <w:trHeight w:val="588"/>
        </w:trPr>
        <w:tc>
          <w:tcPr>
            <w:cnfStyle w:val="001000000000" w:firstRow="0" w:lastRow="0" w:firstColumn="1" w:lastColumn="0" w:oddVBand="0" w:evenVBand="0" w:oddHBand="0" w:evenHBand="0" w:firstRowFirstColumn="0" w:firstRowLastColumn="0" w:lastRowFirstColumn="0" w:lastRowLastColumn="0"/>
            <w:tcW w:w="2458" w:type="dxa"/>
            <w:noWrap/>
          </w:tcPr>
          <w:p w:rsidR="00F74776" w:rsidRDefault="00F74776" w:rsidP="00567637">
            <w:r>
              <w:t>R – Use reduced error pruning</w:t>
            </w:r>
          </w:p>
        </w:tc>
        <w:tc>
          <w:tcPr>
            <w:tcW w:w="1317" w:type="dxa"/>
            <w:noWrap/>
          </w:tcPr>
          <w:p w:rsidR="00F74776" w:rsidRPr="009529FA" w:rsidRDefault="00B70600" w:rsidP="0056763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Checked</w:t>
            </w:r>
          </w:p>
        </w:tc>
        <w:tc>
          <w:tcPr>
            <w:tcW w:w="5575" w:type="dxa"/>
            <w:noWrap/>
          </w:tcPr>
          <w:p w:rsidR="00F74776" w:rsidRPr="009529FA" w:rsidRDefault="00B70600" w:rsidP="00567637">
            <w:pPr>
              <w:cnfStyle w:val="000000000000" w:firstRow="0" w:lastRow="0" w:firstColumn="0" w:lastColumn="0" w:oddVBand="0" w:evenVBand="0" w:oddHBand="0" w:evenHBand="0" w:firstRowFirstColumn="0" w:firstRowLastColumn="0" w:lastRowFirstColumn="0" w:lastRowLastColumn="0"/>
              <w:rPr>
                <w:rFonts w:asciiTheme="majorHAnsi" w:hAnsiTheme="majorHAnsi"/>
                <w:sz w:val="16"/>
              </w:rPr>
            </w:pPr>
            <w:r>
              <w:rPr>
                <w:rFonts w:asciiTheme="majorHAnsi" w:hAnsiTheme="majorHAnsi"/>
                <w:sz w:val="16"/>
              </w:rPr>
              <w:t>Option is checked to build a better model.</w:t>
            </w:r>
          </w:p>
        </w:tc>
      </w:tr>
      <w:tr w:rsidR="00F74776" w:rsidRPr="00E65C5C" w:rsidTr="008C107A">
        <w:trPr>
          <w:cnfStyle w:val="000000010000" w:firstRow="0" w:lastRow="0" w:firstColumn="0" w:lastColumn="0" w:oddVBand="0" w:evenVBand="0" w:oddHBand="0" w:evenHBand="1"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458" w:type="dxa"/>
            <w:noWrap/>
          </w:tcPr>
          <w:p w:rsidR="00F74776" w:rsidRDefault="00F74776" w:rsidP="00567637">
            <w:r>
              <w:t>B</w:t>
            </w:r>
            <w:r w:rsidR="00B70600">
              <w:t xml:space="preserve"> – Binary Splits</w:t>
            </w:r>
          </w:p>
        </w:tc>
        <w:tc>
          <w:tcPr>
            <w:tcW w:w="1317" w:type="dxa"/>
            <w:noWrap/>
          </w:tcPr>
          <w:p w:rsidR="00F74776" w:rsidRPr="009529FA" w:rsidRDefault="00B70600" w:rsidP="00567637">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16"/>
              </w:rPr>
            </w:pPr>
            <w:r>
              <w:rPr>
                <w:rFonts w:asciiTheme="majorHAnsi" w:hAnsiTheme="majorHAnsi"/>
                <w:sz w:val="16"/>
              </w:rPr>
              <w:t>Checked</w:t>
            </w:r>
          </w:p>
        </w:tc>
        <w:tc>
          <w:tcPr>
            <w:tcW w:w="5575" w:type="dxa"/>
            <w:noWrap/>
          </w:tcPr>
          <w:p w:rsidR="00F74776" w:rsidRPr="009529FA" w:rsidRDefault="00B70600" w:rsidP="00567637">
            <w:pPr>
              <w:cnfStyle w:val="000000010000" w:firstRow="0" w:lastRow="0" w:firstColumn="0" w:lastColumn="0" w:oddVBand="0" w:evenVBand="0" w:oddHBand="0" w:evenHBand="1" w:firstRowFirstColumn="0" w:firstRowLastColumn="0" w:lastRowFirstColumn="0" w:lastRowLastColumn="0"/>
              <w:rPr>
                <w:rFonts w:asciiTheme="majorHAnsi" w:hAnsiTheme="majorHAnsi"/>
                <w:sz w:val="16"/>
              </w:rPr>
            </w:pPr>
            <w:r>
              <w:rPr>
                <w:rFonts w:asciiTheme="majorHAnsi" w:hAnsiTheme="majorHAnsi"/>
                <w:sz w:val="16"/>
              </w:rPr>
              <w:t>Option is checked for binary split.</w:t>
            </w:r>
          </w:p>
        </w:tc>
      </w:tr>
    </w:tbl>
    <w:p w:rsidR="009529FA" w:rsidRDefault="009529FA" w:rsidP="00567637">
      <w:pPr>
        <w:pStyle w:val="Default"/>
        <w:ind w:left="270"/>
        <w:rPr>
          <w:rFonts w:ascii="Segoe UI" w:hAnsi="Segoe UI" w:cs="Segoe UI"/>
          <w:b/>
          <w:sz w:val="22"/>
          <w:szCs w:val="22"/>
        </w:rPr>
      </w:pPr>
    </w:p>
    <w:p w:rsidR="00CA23AF" w:rsidRPr="00972469" w:rsidRDefault="00972469" w:rsidP="00567637">
      <w:pPr>
        <w:pStyle w:val="NormalWeb"/>
        <w:rPr>
          <w:rFonts w:ascii="Segoe UI" w:hAnsi="Segoe UI" w:cs="Segoe UI"/>
          <w:sz w:val="22"/>
          <w:szCs w:val="22"/>
        </w:rPr>
      </w:pPr>
      <w:r>
        <w:rPr>
          <w:rFonts w:ascii="Segoe UI" w:hAnsi="Segoe UI" w:cs="Segoe UI"/>
          <w:sz w:val="22"/>
          <w:szCs w:val="22"/>
        </w:rPr>
        <w:lastRenderedPageBreak/>
        <w:t xml:space="preserve">The performance results using SVM operator </w:t>
      </w:r>
      <w:r w:rsidR="009B4C20">
        <w:rPr>
          <w:rFonts w:ascii="Segoe UI" w:hAnsi="Segoe UI" w:cs="Segoe UI"/>
          <w:sz w:val="22"/>
          <w:szCs w:val="22"/>
        </w:rPr>
        <w:t>for Testing data</w:t>
      </w:r>
      <w:r>
        <w:rPr>
          <w:rFonts w:ascii="Segoe UI" w:hAnsi="Segoe UI" w:cs="Segoe UI"/>
          <w:sz w:val="22"/>
          <w:szCs w:val="22"/>
        </w:rPr>
        <w:t xml:space="preserve"> is given below.</w:t>
      </w:r>
    </w:p>
    <w:tbl>
      <w:tblPr>
        <w:tblStyle w:val="ReportTable"/>
        <w:tblW w:w="0" w:type="auto"/>
        <w:tblLook w:val="04A0" w:firstRow="1" w:lastRow="0" w:firstColumn="1" w:lastColumn="0" w:noHBand="0" w:noVBand="1"/>
      </w:tblPr>
      <w:tblGrid>
        <w:gridCol w:w="960"/>
        <w:gridCol w:w="1375"/>
        <w:gridCol w:w="919"/>
        <w:gridCol w:w="1885"/>
      </w:tblGrid>
      <w:tr w:rsidR="00054D40" w:rsidRPr="00054D40" w:rsidTr="00054D4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rsidR="00054D40" w:rsidRPr="00054D40" w:rsidRDefault="00054D40" w:rsidP="00054D40">
            <w:pPr>
              <w:pStyle w:val="NormalWeb"/>
              <w:rPr>
                <w:rFonts w:ascii="Segoe UI" w:hAnsi="Segoe UI" w:cs="Segoe UI"/>
                <w:sz w:val="22"/>
                <w:szCs w:val="22"/>
              </w:rPr>
            </w:pPr>
          </w:p>
        </w:tc>
        <w:tc>
          <w:tcPr>
            <w:tcW w:w="1375" w:type="dxa"/>
            <w:noWrap/>
            <w:hideMark/>
          </w:tcPr>
          <w:p w:rsidR="00054D40" w:rsidRPr="00054D40" w:rsidRDefault="00054D40" w:rsidP="00054D40">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true 0</w:t>
            </w:r>
          </w:p>
        </w:tc>
        <w:tc>
          <w:tcPr>
            <w:tcW w:w="545" w:type="dxa"/>
            <w:noWrap/>
            <w:hideMark/>
          </w:tcPr>
          <w:p w:rsidR="00054D40" w:rsidRPr="00054D40" w:rsidRDefault="00054D40" w:rsidP="00054D40">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true 1</w:t>
            </w:r>
          </w:p>
        </w:tc>
        <w:tc>
          <w:tcPr>
            <w:tcW w:w="1885" w:type="dxa"/>
            <w:noWrap/>
            <w:hideMark/>
          </w:tcPr>
          <w:p w:rsidR="00054D40" w:rsidRPr="00054D40" w:rsidRDefault="00054D40" w:rsidP="00054D40">
            <w:pPr>
              <w:pStyle w:val="NormalWeb"/>
              <w:cnfStyle w:val="100000000000" w:firstRow="1" w:lastRow="0" w:firstColumn="0" w:lastColumn="0" w:oddVBand="0" w:evenVBand="0" w:oddHBand="0" w:evenHBand="0"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class precision</w:t>
            </w:r>
          </w:p>
        </w:tc>
      </w:tr>
      <w:tr w:rsidR="00054D40" w:rsidRPr="00054D40" w:rsidTr="00054D40">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rsidR="00054D40" w:rsidRPr="00054D40" w:rsidRDefault="00054D40" w:rsidP="00054D40">
            <w:pPr>
              <w:pStyle w:val="NormalWeb"/>
              <w:rPr>
                <w:rFonts w:ascii="Segoe UI" w:hAnsi="Segoe UI" w:cs="Segoe UI"/>
                <w:sz w:val="22"/>
                <w:szCs w:val="22"/>
              </w:rPr>
            </w:pPr>
            <w:r w:rsidRPr="00054D40">
              <w:rPr>
                <w:rFonts w:ascii="Segoe UI" w:hAnsi="Segoe UI" w:cs="Segoe UI"/>
                <w:sz w:val="22"/>
                <w:szCs w:val="22"/>
              </w:rPr>
              <w:t>pred. 0</w:t>
            </w:r>
          </w:p>
        </w:tc>
        <w:tc>
          <w:tcPr>
            <w:tcW w:w="1375" w:type="dxa"/>
            <w:noWrap/>
            <w:hideMark/>
          </w:tcPr>
          <w:p w:rsidR="00054D40" w:rsidRPr="00054D40" w:rsidRDefault="00054D40" w:rsidP="00054D40">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1899</w:t>
            </w:r>
          </w:p>
        </w:tc>
        <w:tc>
          <w:tcPr>
            <w:tcW w:w="545" w:type="dxa"/>
            <w:noWrap/>
            <w:hideMark/>
          </w:tcPr>
          <w:p w:rsidR="00054D40" w:rsidRPr="00054D40" w:rsidRDefault="00054D40" w:rsidP="00054D40">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904</w:t>
            </w:r>
          </w:p>
        </w:tc>
        <w:tc>
          <w:tcPr>
            <w:tcW w:w="1885" w:type="dxa"/>
            <w:noWrap/>
            <w:hideMark/>
          </w:tcPr>
          <w:p w:rsidR="00054D40" w:rsidRPr="00054D40" w:rsidRDefault="00054D40" w:rsidP="00054D40">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67.75%</w:t>
            </w:r>
          </w:p>
        </w:tc>
      </w:tr>
      <w:tr w:rsidR="00054D40" w:rsidRPr="00054D40" w:rsidTr="00054D4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rsidR="00054D40" w:rsidRPr="00054D40" w:rsidRDefault="00054D40" w:rsidP="00054D40">
            <w:pPr>
              <w:pStyle w:val="NormalWeb"/>
              <w:rPr>
                <w:rFonts w:ascii="Segoe UI" w:hAnsi="Segoe UI" w:cs="Segoe UI"/>
                <w:sz w:val="22"/>
                <w:szCs w:val="22"/>
              </w:rPr>
            </w:pPr>
            <w:r w:rsidRPr="00054D40">
              <w:rPr>
                <w:rFonts w:ascii="Segoe UI" w:hAnsi="Segoe UI" w:cs="Segoe UI"/>
                <w:sz w:val="22"/>
                <w:szCs w:val="22"/>
              </w:rPr>
              <w:t>pred. 1</w:t>
            </w:r>
          </w:p>
        </w:tc>
        <w:tc>
          <w:tcPr>
            <w:tcW w:w="1375" w:type="dxa"/>
            <w:noWrap/>
            <w:hideMark/>
          </w:tcPr>
          <w:p w:rsidR="00054D40" w:rsidRPr="00054D40" w:rsidRDefault="00054D40" w:rsidP="00054D40">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694</w:t>
            </w:r>
          </w:p>
        </w:tc>
        <w:tc>
          <w:tcPr>
            <w:tcW w:w="545" w:type="dxa"/>
            <w:noWrap/>
            <w:hideMark/>
          </w:tcPr>
          <w:p w:rsidR="00054D40" w:rsidRPr="00054D40" w:rsidRDefault="00054D40" w:rsidP="00054D40">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502</w:t>
            </w:r>
          </w:p>
        </w:tc>
        <w:tc>
          <w:tcPr>
            <w:tcW w:w="1885" w:type="dxa"/>
            <w:noWrap/>
            <w:hideMark/>
          </w:tcPr>
          <w:p w:rsidR="00054D40" w:rsidRPr="00054D40" w:rsidRDefault="00054D40" w:rsidP="00054D40">
            <w:pPr>
              <w:pStyle w:val="NormalWeb"/>
              <w:cnfStyle w:val="000000010000" w:firstRow="0" w:lastRow="0" w:firstColumn="0" w:lastColumn="0" w:oddVBand="0" w:evenVBand="0" w:oddHBand="0" w:evenHBand="1"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41.97%</w:t>
            </w:r>
          </w:p>
        </w:tc>
      </w:tr>
      <w:tr w:rsidR="00054D40" w:rsidRPr="00054D40" w:rsidTr="00054D40">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rsidR="00054D40" w:rsidRPr="00054D40" w:rsidRDefault="00054D40" w:rsidP="00054D40">
            <w:pPr>
              <w:pStyle w:val="NormalWeb"/>
              <w:rPr>
                <w:rFonts w:ascii="Segoe UI" w:hAnsi="Segoe UI" w:cs="Segoe UI"/>
                <w:sz w:val="22"/>
                <w:szCs w:val="22"/>
              </w:rPr>
            </w:pPr>
            <w:r w:rsidRPr="00054D40">
              <w:rPr>
                <w:rFonts w:ascii="Segoe UI" w:hAnsi="Segoe UI" w:cs="Segoe UI"/>
                <w:sz w:val="22"/>
                <w:szCs w:val="22"/>
              </w:rPr>
              <w:t>class recall</w:t>
            </w:r>
          </w:p>
        </w:tc>
        <w:tc>
          <w:tcPr>
            <w:tcW w:w="1375" w:type="dxa"/>
            <w:noWrap/>
            <w:hideMark/>
          </w:tcPr>
          <w:p w:rsidR="00054D40" w:rsidRPr="00054D40" w:rsidRDefault="00054D40" w:rsidP="00054D40">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73.24%</w:t>
            </w:r>
          </w:p>
        </w:tc>
        <w:tc>
          <w:tcPr>
            <w:tcW w:w="545" w:type="dxa"/>
            <w:noWrap/>
            <w:hideMark/>
          </w:tcPr>
          <w:p w:rsidR="00054D40" w:rsidRPr="00054D40" w:rsidRDefault="00054D40" w:rsidP="00054D40">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054D40">
              <w:rPr>
                <w:rFonts w:ascii="Segoe UI" w:hAnsi="Segoe UI" w:cs="Segoe UI"/>
                <w:sz w:val="22"/>
                <w:szCs w:val="22"/>
              </w:rPr>
              <w:t>35.70%</w:t>
            </w:r>
          </w:p>
        </w:tc>
        <w:tc>
          <w:tcPr>
            <w:tcW w:w="1885" w:type="dxa"/>
            <w:noWrap/>
            <w:hideMark/>
          </w:tcPr>
          <w:p w:rsidR="00054D40" w:rsidRPr="00054D40" w:rsidRDefault="00054D40" w:rsidP="00054D40">
            <w:pPr>
              <w:pStyle w:val="NormalWeb"/>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p>
        </w:tc>
      </w:tr>
    </w:tbl>
    <w:p w:rsidR="00BB4B09" w:rsidRPr="00512DA1" w:rsidRDefault="00BB4B09" w:rsidP="00567637">
      <w:pPr>
        <w:pStyle w:val="NormalWeb"/>
        <w:spacing w:before="0" w:beforeAutospacing="0"/>
        <w:rPr>
          <w:rFonts w:ascii="Segoe UI" w:eastAsiaTheme="minorEastAsia" w:hAnsi="Segoe UI" w:cs="Segoe UI"/>
          <w:color w:val="4C483D" w:themeColor="text2"/>
          <w:sz w:val="22"/>
          <w:szCs w:val="22"/>
          <w:lang w:eastAsia="ja-JP"/>
        </w:rPr>
      </w:pPr>
    </w:p>
    <w:p w:rsidR="00B76617" w:rsidRPr="00EA0939" w:rsidRDefault="00000B24" w:rsidP="00567637">
      <w:pPr>
        <w:pStyle w:val="NormalWeb"/>
        <w:spacing w:before="0" w:beforeAutospacing="0"/>
        <w:rPr>
          <w:rFonts w:ascii="Segoe UI" w:eastAsiaTheme="minorEastAsia" w:hAnsi="Segoe UI" w:cs="Segoe UI"/>
          <w:b/>
          <w:color w:val="FF0000"/>
          <w:sz w:val="22"/>
          <w:szCs w:val="22"/>
          <w:lang w:eastAsia="ja-JP"/>
        </w:rPr>
      </w:pPr>
      <w:r w:rsidRPr="00EA0939">
        <w:rPr>
          <w:rFonts w:ascii="Segoe UI" w:eastAsiaTheme="minorEastAsia" w:hAnsi="Segoe UI" w:cs="Segoe UI"/>
          <w:b/>
          <w:color w:val="FF0000"/>
          <w:sz w:val="22"/>
          <w:szCs w:val="22"/>
          <w:lang w:eastAsia="ja-JP"/>
        </w:rPr>
        <w:t>Provide a comparative evaluation of performance of your be</w:t>
      </w:r>
      <w:r w:rsidR="00EA0939" w:rsidRPr="00EA0939">
        <w:rPr>
          <w:rFonts w:ascii="Segoe UI" w:eastAsiaTheme="minorEastAsia" w:hAnsi="Segoe UI" w:cs="Segoe UI"/>
          <w:b/>
          <w:color w:val="FF0000"/>
          <w:sz w:val="22"/>
          <w:szCs w:val="22"/>
          <w:lang w:eastAsia="ja-JP"/>
        </w:rPr>
        <w:t>st models from each technique?</w:t>
      </w:r>
    </w:p>
    <w:p w:rsidR="00E47379" w:rsidRDefault="00A353DF" w:rsidP="00567637">
      <w:pPr>
        <w:pStyle w:val="Default"/>
        <w:jc w:val="both"/>
        <w:rPr>
          <w:rFonts w:ascii="Segoe UI" w:hAnsi="Segoe UI" w:cs="Segoe UI"/>
          <w:sz w:val="22"/>
          <w:szCs w:val="22"/>
        </w:rPr>
      </w:pPr>
      <w:r>
        <w:rPr>
          <w:rFonts w:ascii="Segoe UI" w:hAnsi="Segoe UI" w:cs="Segoe UI"/>
          <w:sz w:val="22"/>
          <w:szCs w:val="22"/>
        </w:rPr>
        <w:t>The different subset of variables were chosen carefully by first analyzing the dataset and identifying variables that are significant and then packaging them into small subsets</w:t>
      </w:r>
      <w:r w:rsidR="00E47379">
        <w:rPr>
          <w:rFonts w:ascii="Segoe UI" w:hAnsi="Segoe UI" w:cs="Segoe UI"/>
          <w:sz w:val="22"/>
          <w:szCs w:val="22"/>
        </w:rPr>
        <w:t>.</w:t>
      </w:r>
      <w:r w:rsidR="00000B24">
        <w:rPr>
          <w:rFonts w:ascii="Segoe UI" w:hAnsi="Segoe UI" w:cs="Segoe UI"/>
          <w:sz w:val="22"/>
          <w:szCs w:val="22"/>
        </w:rPr>
        <w:t xml:space="preserve"> </w:t>
      </w:r>
      <w:r w:rsidR="00E47379">
        <w:rPr>
          <w:rFonts w:ascii="Segoe UI" w:hAnsi="Segoe UI" w:cs="Segoe UI"/>
          <w:sz w:val="22"/>
          <w:szCs w:val="22"/>
        </w:rPr>
        <w:t>A subset of the variables were chosen and run on each method to check their performance. We decided to take this subset of variables based on their significance from decision tree. The list of variables that were chosen as base subse</w:t>
      </w:r>
      <w:r w:rsidR="00000B24">
        <w:rPr>
          <w:rFonts w:ascii="Segoe UI" w:hAnsi="Segoe UI" w:cs="Segoe UI"/>
          <w:sz w:val="22"/>
          <w:szCs w:val="22"/>
        </w:rPr>
        <w:t>t and model applied on them are mentioned below</w:t>
      </w:r>
      <w:r w:rsidR="00E47379">
        <w:rPr>
          <w:rFonts w:ascii="Segoe UI" w:hAnsi="Segoe UI" w:cs="Segoe UI"/>
          <w:sz w:val="22"/>
          <w:szCs w:val="22"/>
        </w:rPr>
        <w:t>.</w:t>
      </w:r>
    </w:p>
    <w:p w:rsidR="00E65C5C" w:rsidRDefault="00E65C5C" w:rsidP="00567637">
      <w:pPr>
        <w:pStyle w:val="Default"/>
        <w:ind w:firstLine="720"/>
        <w:rPr>
          <w:rFonts w:ascii="Segoe UI" w:hAnsi="Segoe UI" w:cs="Segoe UI"/>
          <w:b/>
          <w:sz w:val="22"/>
          <w:szCs w:val="22"/>
        </w:rPr>
      </w:pPr>
    </w:p>
    <w:p w:rsidR="00995343" w:rsidRDefault="00995343" w:rsidP="00567637">
      <w:pPr>
        <w:pStyle w:val="Default"/>
        <w:ind w:firstLine="720"/>
        <w:rPr>
          <w:rFonts w:ascii="Segoe UI" w:hAnsi="Segoe UI" w:cs="Segoe UI"/>
          <w:b/>
          <w:sz w:val="22"/>
          <w:szCs w:val="22"/>
        </w:rPr>
      </w:pPr>
    </w:p>
    <w:tbl>
      <w:tblPr>
        <w:tblStyle w:val="ReportTable"/>
        <w:tblW w:w="9131" w:type="dxa"/>
        <w:tblLayout w:type="fixed"/>
        <w:tblLook w:val="04A0" w:firstRow="1" w:lastRow="0" w:firstColumn="1" w:lastColumn="0" w:noHBand="0" w:noVBand="1"/>
      </w:tblPr>
      <w:tblGrid>
        <w:gridCol w:w="1075"/>
        <w:gridCol w:w="990"/>
        <w:gridCol w:w="1024"/>
        <w:gridCol w:w="1007"/>
        <w:gridCol w:w="1007"/>
        <w:gridCol w:w="1007"/>
        <w:gridCol w:w="1007"/>
        <w:gridCol w:w="1007"/>
        <w:gridCol w:w="1007"/>
      </w:tblGrid>
      <w:tr w:rsidR="00E65C5C" w:rsidRPr="00E65C5C" w:rsidTr="00E65C5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noWrap/>
            <w:hideMark/>
          </w:tcPr>
          <w:p w:rsidR="00E65C5C" w:rsidRPr="00E65C5C" w:rsidRDefault="00E65C5C" w:rsidP="00567637">
            <w:pPr>
              <w:rPr>
                <w:b/>
              </w:rPr>
            </w:pPr>
            <w:r w:rsidRPr="00E65C5C">
              <w:rPr>
                <w:b/>
              </w:rPr>
              <w:t>Model</w:t>
            </w:r>
          </w:p>
        </w:tc>
        <w:tc>
          <w:tcPr>
            <w:tcW w:w="4028" w:type="dxa"/>
            <w:gridSpan w:val="4"/>
            <w:noWrap/>
            <w:hideMark/>
          </w:tcPr>
          <w:p w:rsidR="00E65C5C" w:rsidRPr="00E65C5C" w:rsidRDefault="00E65C5C" w:rsidP="00567637">
            <w:pPr>
              <w:jc w:val="center"/>
              <w:cnfStyle w:val="100000000000" w:firstRow="1" w:lastRow="0" w:firstColumn="0" w:lastColumn="0" w:oddVBand="0" w:evenVBand="0" w:oddHBand="0" w:evenHBand="0" w:firstRowFirstColumn="0" w:firstRowLastColumn="0" w:lastRowFirstColumn="0" w:lastRowLastColumn="0"/>
              <w:rPr>
                <w:b/>
              </w:rPr>
            </w:pPr>
            <w:r w:rsidRPr="00E65C5C">
              <w:rPr>
                <w:b/>
              </w:rPr>
              <w:t>Training</w:t>
            </w:r>
          </w:p>
        </w:tc>
        <w:tc>
          <w:tcPr>
            <w:tcW w:w="4028" w:type="dxa"/>
            <w:gridSpan w:val="4"/>
            <w:noWrap/>
            <w:hideMark/>
          </w:tcPr>
          <w:p w:rsidR="00E65C5C" w:rsidRPr="00E65C5C" w:rsidRDefault="00E65C5C" w:rsidP="00567637">
            <w:pPr>
              <w:jc w:val="center"/>
              <w:cnfStyle w:val="100000000000" w:firstRow="1" w:lastRow="0" w:firstColumn="0" w:lastColumn="0" w:oddVBand="0" w:evenVBand="0" w:oddHBand="0" w:evenHBand="0" w:firstRowFirstColumn="0" w:firstRowLastColumn="0" w:lastRowFirstColumn="0" w:lastRowLastColumn="0"/>
              <w:rPr>
                <w:b/>
              </w:rPr>
            </w:pPr>
            <w:r w:rsidRPr="00E65C5C">
              <w:rPr>
                <w:b/>
              </w:rPr>
              <w:t>Validation</w:t>
            </w:r>
          </w:p>
        </w:tc>
      </w:tr>
      <w:tr w:rsidR="00E65C5C" w:rsidRPr="00E65C5C" w:rsidTr="00E65C5C">
        <w:trPr>
          <w:trHeight w:val="288"/>
        </w:trPr>
        <w:tc>
          <w:tcPr>
            <w:cnfStyle w:val="001000000000" w:firstRow="0" w:lastRow="0" w:firstColumn="1" w:lastColumn="0" w:oddVBand="0" w:evenVBand="0" w:oddHBand="0" w:evenHBand="0" w:firstRowFirstColumn="0" w:firstRowLastColumn="0" w:lastRowFirstColumn="0" w:lastRowLastColumn="0"/>
            <w:tcW w:w="1075" w:type="dxa"/>
            <w:vMerge/>
            <w:hideMark/>
          </w:tcPr>
          <w:p w:rsidR="00E65C5C" w:rsidRPr="00E65C5C" w:rsidRDefault="00E65C5C" w:rsidP="00567637">
            <w:pPr>
              <w:rPr>
                <w:b/>
              </w:rPr>
            </w:pPr>
          </w:p>
        </w:tc>
        <w:tc>
          <w:tcPr>
            <w:tcW w:w="2014" w:type="dxa"/>
            <w:gridSpan w:val="2"/>
            <w:noWrap/>
            <w:hideMark/>
          </w:tcPr>
          <w:p w:rsidR="00E65C5C" w:rsidRPr="00E65C5C" w:rsidRDefault="00E65C5C" w:rsidP="00567637">
            <w:pPr>
              <w:jc w:val="center"/>
              <w:cnfStyle w:val="000000000000" w:firstRow="0" w:lastRow="0" w:firstColumn="0" w:lastColumn="0" w:oddVBand="0" w:evenVBand="0" w:oddHBand="0" w:evenHBand="0" w:firstRowFirstColumn="0" w:firstRowLastColumn="0" w:lastRowFirstColumn="0" w:lastRowLastColumn="0"/>
              <w:rPr>
                <w:b/>
              </w:rPr>
            </w:pPr>
            <w:r>
              <w:rPr>
                <w:b/>
              </w:rPr>
              <w:t>C</w:t>
            </w:r>
            <w:r w:rsidRPr="00E65C5C">
              <w:rPr>
                <w:b/>
              </w:rPr>
              <w:t>lass recall</w:t>
            </w:r>
          </w:p>
        </w:tc>
        <w:tc>
          <w:tcPr>
            <w:tcW w:w="2014" w:type="dxa"/>
            <w:gridSpan w:val="2"/>
            <w:noWrap/>
            <w:hideMark/>
          </w:tcPr>
          <w:p w:rsidR="00E65C5C" w:rsidRPr="00E65C5C" w:rsidRDefault="00E65C5C" w:rsidP="00567637">
            <w:pPr>
              <w:jc w:val="center"/>
              <w:cnfStyle w:val="000000000000" w:firstRow="0" w:lastRow="0" w:firstColumn="0" w:lastColumn="0" w:oddVBand="0" w:evenVBand="0" w:oddHBand="0" w:evenHBand="0" w:firstRowFirstColumn="0" w:firstRowLastColumn="0" w:lastRowFirstColumn="0" w:lastRowLastColumn="0"/>
              <w:rPr>
                <w:b/>
              </w:rPr>
            </w:pPr>
            <w:r w:rsidRPr="00E65C5C">
              <w:rPr>
                <w:b/>
              </w:rPr>
              <w:t>Class Precision</w:t>
            </w:r>
          </w:p>
        </w:tc>
        <w:tc>
          <w:tcPr>
            <w:tcW w:w="2014" w:type="dxa"/>
            <w:gridSpan w:val="2"/>
            <w:noWrap/>
            <w:hideMark/>
          </w:tcPr>
          <w:p w:rsidR="00E65C5C" w:rsidRPr="00E65C5C" w:rsidRDefault="00E65C5C" w:rsidP="00567637">
            <w:pPr>
              <w:jc w:val="center"/>
              <w:cnfStyle w:val="000000000000" w:firstRow="0" w:lastRow="0" w:firstColumn="0" w:lastColumn="0" w:oddVBand="0" w:evenVBand="0" w:oddHBand="0" w:evenHBand="0" w:firstRowFirstColumn="0" w:firstRowLastColumn="0" w:lastRowFirstColumn="0" w:lastRowLastColumn="0"/>
              <w:rPr>
                <w:b/>
              </w:rPr>
            </w:pPr>
            <w:r>
              <w:rPr>
                <w:b/>
              </w:rPr>
              <w:t>C</w:t>
            </w:r>
            <w:r w:rsidRPr="00E65C5C">
              <w:rPr>
                <w:b/>
              </w:rPr>
              <w:t>lass recall</w:t>
            </w:r>
          </w:p>
        </w:tc>
        <w:tc>
          <w:tcPr>
            <w:tcW w:w="2014" w:type="dxa"/>
            <w:gridSpan w:val="2"/>
            <w:noWrap/>
            <w:hideMark/>
          </w:tcPr>
          <w:p w:rsidR="00E65C5C" w:rsidRPr="00E65C5C" w:rsidRDefault="00E65C5C" w:rsidP="00567637">
            <w:pPr>
              <w:jc w:val="center"/>
              <w:cnfStyle w:val="000000000000" w:firstRow="0" w:lastRow="0" w:firstColumn="0" w:lastColumn="0" w:oddVBand="0" w:evenVBand="0" w:oddHBand="0" w:evenHBand="0" w:firstRowFirstColumn="0" w:firstRowLastColumn="0" w:lastRowFirstColumn="0" w:lastRowLastColumn="0"/>
              <w:rPr>
                <w:b/>
              </w:rPr>
            </w:pPr>
            <w:r w:rsidRPr="00E65C5C">
              <w:rPr>
                <w:b/>
              </w:rPr>
              <w:t>Class Precision</w:t>
            </w:r>
          </w:p>
        </w:tc>
      </w:tr>
      <w:tr w:rsidR="00E65C5C" w:rsidRPr="00E65C5C" w:rsidTr="00E65C5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hideMark/>
          </w:tcPr>
          <w:p w:rsidR="00E65C5C" w:rsidRPr="00E65C5C" w:rsidRDefault="00E65C5C" w:rsidP="00567637"/>
        </w:tc>
        <w:tc>
          <w:tcPr>
            <w:tcW w:w="990"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True 0</w:t>
            </w:r>
          </w:p>
        </w:tc>
        <w:tc>
          <w:tcPr>
            <w:tcW w:w="1024"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True 1</w:t>
            </w:r>
          </w:p>
        </w:tc>
        <w:tc>
          <w:tcPr>
            <w:tcW w:w="1007"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True 0</w:t>
            </w:r>
          </w:p>
        </w:tc>
        <w:tc>
          <w:tcPr>
            <w:tcW w:w="1007"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True 1</w:t>
            </w:r>
          </w:p>
        </w:tc>
        <w:tc>
          <w:tcPr>
            <w:tcW w:w="1007"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True 0</w:t>
            </w:r>
          </w:p>
        </w:tc>
        <w:tc>
          <w:tcPr>
            <w:tcW w:w="1007"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True 1</w:t>
            </w:r>
          </w:p>
        </w:tc>
        <w:tc>
          <w:tcPr>
            <w:tcW w:w="1007"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True 0</w:t>
            </w:r>
          </w:p>
        </w:tc>
        <w:tc>
          <w:tcPr>
            <w:tcW w:w="1007" w:type="dxa"/>
            <w:noWrap/>
            <w:hideMark/>
          </w:tcPr>
          <w:p w:rsidR="00E65C5C" w:rsidRPr="00E65C5C" w:rsidRDefault="00E65C5C" w:rsidP="00567637">
            <w:pPr>
              <w:cnfStyle w:val="000000010000" w:firstRow="0" w:lastRow="0" w:firstColumn="0" w:lastColumn="0" w:oddVBand="0" w:evenVBand="0" w:oddHBand="0" w:evenHBand="1" w:firstRowFirstColumn="0" w:firstRowLastColumn="0" w:lastRowFirstColumn="0" w:lastRowLastColumn="0"/>
            </w:pPr>
            <w:r w:rsidRPr="00E65C5C">
              <w:t>True 1</w:t>
            </w:r>
          </w:p>
        </w:tc>
      </w:tr>
      <w:tr w:rsidR="00E65C5C" w:rsidRPr="00E65C5C" w:rsidTr="00E65C5C">
        <w:trPr>
          <w:trHeight w:val="288"/>
        </w:trPr>
        <w:tc>
          <w:tcPr>
            <w:cnfStyle w:val="001000000000" w:firstRow="0" w:lastRow="0" w:firstColumn="1" w:lastColumn="0" w:oddVBand="0" w:evenVBand="0" w:oddHBand="0" w:evenHBand="0" w:firstRowFirstColumn="0" w:firstRowLastColumn="0" w:lastRowFirstColumn="0" w:lastRowLastColumn="0"/>
            <w:tcW w:w="1075" w:type="dxa"/>
            <w:noWrap/>
            <w:hideMark/>
          </w:tcPr>
          <w:p w:rsidR="00E65C5C" w:rsidRPr="00E65C5C" w:rsidRDefault="00EE4594" w:rsidP="00567637">
            <w:r>
              <w:t>Decision T</w:t>
            </w:r>
            <w:r w:rsidR="00E65C5C" w:rsidRPr="00E65C5C">
              <w:t>ree</w:t>
            </w:r>
          </w:p>
        </w:tc>
        <w:tc>
          <w:tcPr>
            <w:tcW w:w="990" w:type="dxa"/>
            <w:hideMark/>
          </w:tcPr>
          <w:p w:rsidR="00E65C5C" w:rsidRPr="00E65C5C" w:rsidRDefault="00EE4594" w:rsidP="00567637">
            <w:pPr>
              <w:cnfStyle w:val="000000000000" w:firstRow="0" w:lastRow="0" w:firstColumn="0" w:lastColumn="0" w:oddVBand="0" w:evenVBand="0" w:oddHBand="0" w:evenHBand="0" w:firstRowFirstColumn="0" w:firstRowLastColumn="0" w:lastRowFirstColumn="0" w:lastRowLastColumn="0"/>
            </w:pPr>
            <w:r>
              <w:t>85.64%</w:t>
            </w:r>
          </w:p>
        </w:tc>
        <w:tc>
          <w:tcPr>
            <w:tcW w:w="1024" w:type="dxa"/>
            <w:hideMark/>
          </w:tcPr>
          <w:p w:rsidR="00E65C5C" w:rsidRPr="00E65C5C" w:rsidRDefault="00EE4594" w:rsidP="00567637">
            <w:pPr>
              <w:cnfStyle w:val="000000000000" w:firstRow="0" w:lastRow="0" w:firstColumn="0" w:lastColumn="0" w:oddVBand="0" w:evenVBand="0" w:oddHBand="0" w:evenHBand="0" w:firstRowFirstColumn="0" w:firstRowLastColumn="0" w:lastRowFirstColumn="0" w:lastRowLastColumn="0"/>
            </w:pPr>
            <w:r>
              <w:t>45.27</w:t>
            </w:r>
            <w:r w:rsidR="00E65C5C" w:rsidRPr="00E65C5C">
              <w:t>%</w:t>
            </w:r>
          </w:p>
        </w:tc>
        <w:tc>
          <w:tcPr>
            <w:tcW w:w="1007" w:type="dxa"/>
            <w:noWrap/>
            <w:hideMark/>
          </w:tcPr>
          <w:p w:rsidR="00E65C5C" w:rsidRPr="00E65C5C" w:rsidRDefault="00EE4594" w:rsidP="00567637">
            <w:pPr>
              <w:cnfStyle w:val="000000000000" w:firstRow="0" w:lastRow="0" w:firstColumn="0" w:lastColumn="0" w:oddVBand="0" w:evenVBand="0" w:oddHBand="0" w:evenHBand="0" w:firstRowFirstColumn="0" w:firstRowLastColumn="0" w:lastRowFirstColumn="0" w:lastRowLastColumn="0"/>
            </w:pPr>
            <w:r>
              <w:t>74.50</w:t>
            </w:r>
            <w:r w:rsidR="00E65C5C" w:rsidRPr="00E65C5C">
              <w:t>%</w:t>
            </w:r>
          </w:p>
        </w:tc>
        <w:tc>
          <w:tcPr>
            <w:tcW w:w="1007" w:type="dxa"/>
            <w:noWrap/>
            <w:hideMark/>
          </w:tcPr>
          <w:p w:rsidR="00E65C5C" w:rsidRPr="00E65C5C" w:rsidRDefault="00EE4594" w:rsidP="00567637">
            <w:pPr>
              <w:cnfStyle w:val="000000000000" w:firstRow="0" w:lastRow="0" w:firstColumn="0" w:lastColumn="0" w:oddVBand="0" w:evenVBand="0" w:oddHBand="0" w:evenHBand="0" w:firstRowFirstColumn="0" w:firstRowLastColumn="0" w:lastRowFirstColumn="0" w:lastRowLastColumn="0"/>
            </w:pPr>
            <w:r>
              <w:t>62.80</w:t>
            </w:r>
            <w:r w:rsidR="00E65C5C" w:rsidRPr="00E65C5C">
              <w:t>%</w:t>
            </w:r>
          </w:p>
        </w:tc>
        <w:tc>
          <w:tcPr>
            <w:tcW w:w="1007" w:type="dxa"/>
            <w:hideMark/>
          </w:tcPr>
          <w:p w:rsidR="00E65C5C" w:rsidRPr="00E65C5C" w:rsidRDefault="00EE4594" w:rsidP="00567637">
            <w:pPr>
              <w:cnfStyle w:val="000000000000" w:firstRow="0" w:lastRow="0" w:firstColumn="0" w:lastColumn="0" w:oddVBand="0" w:evenVBand="0" w:oddHBand="0" w:evenHBand="0" w:firstRowFirstColumn="0" w:firstRowLastColumn="0" w:lastRowFirstColumn="0" w:lastRowLastColumn="0"/>
            </w:pPr>
            <w:r>
              <w:t>79.44</w:t>
            </w:r>
            <w:r w:rsidR="00E65C5C" w:rsidRPr="00E65C5C">
              <w:t>%</w:t>
            </w:r>
          </w:p>
        </w:tc>
        <w:tc>
          <w:tcPr>
            <w:tcW w:w="1007" w:type="dxa"/>
            <w:hideMark/>
          </w:tcPr>
          <w:p w:rsidR="00E65C5C" w:rsidRPr="00E65C5C" w:rsidRDefault="00EE4594" w:rsidP="00567637">
            <w:pPr>
              <w:cnfStyle w:val="000000000000" w:firstRow="0" w:lastRow="0" w:firstColumn="0" w:lastColumn="0" w:oddVBand="0" w:evenVBand="0" w:oddHBand="0" w:evenHBand="0" w:firstRowFirstColumn="0" w:firstRowLastColumn="0" w:lastRowFirstColumn="0" w:lastRowLastColumn="0"/>
            </w:pPr>
            <w:r>
              <w:t>31.29</w:t>
            </w:r>
            <w:r w:rsidR="00E65C5C" w:rsidRPr="00E65C5C">
              <w:t>%</w:t>
            </w:r>
          </w:p>
        </w:tc>
        <w:tc>
          <w:tcPr>
            <w:tcW w:w="1007" w:type="dxa"/>
            <w:noWrap/>
            <w:hideMark/>
          </w:tcPr>
          <w:p w:rsidR="00E65C5C" w:rsidRPr="00E65C5C" w:rsidRDefault="00EE4594" w:rsidP="00567637">
            <w:pPr>
              <w:cnfStyle w:val="000000000000" w:firstRow="0" w:lastRow="0" w:firstColumn="0" w:lastColumn="0" w:oddVBand="0" w:evenVBand="0" w:oddHBand="0" w:evenHBand="0" w:firstRowFirstColumn="0" w:firstRowLastColumn="0" w:lastRowFirstColumn="0" w:lastRowLastColumn="0"/>
            </w:pPr>
            <w:r>
              <w:t>68.08</w:t>
            </w:r>
            <w:r w:rsidR="00E65C5C" w:rsidRPr="00E65C5C">
              <w:t>%</w:t>
            </w:r>
          </w:p>
        </w:tc>
        <w:tc>
          <w:tcPr>
            <w:tcW w:w="1007" w:type="dxa"/>
            <w:noWrap/>
            <w:hideMark/>
          </w:tcPr>
          <w:p w:rsidR="00E65C5C" w:rsidRPr="00E65C5C" w:rsidRDefault="00EE4594" w:rsidP="00567637">
            <w:pPr>
              <w:cnfStyle w:val="000000000000" w:firstRow="0" w:lastRow="0" w:firstColumn="0" w:lastColumn="0" w:oddVBand="0" w:evenVBand="0" w:oddHBand="0" w:evenHBand="0" w:firstRowFirstColumn="0" w:firstRowLastColumn="0" w:lastRowFirstColumn="0" w:lastRowLastColumn="0"/>
            </w:pPr>
            <w:r>
              <w:t>45.22</w:t>
            </w:r>
            <w:r w:rsidR="00E65C5C" w:rsidRPr="00E65C5C">
              <w:t>%</w:t>
            </w:r>
          </w:p>
        </w:tc>
      </w:tr>
      <w:tr w:rsidR="005E26E1" w:rsidRPr="00E65C5C" w:rsidTr="008C107A">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noWrap/>
          </w:tcPr>
          <w:p w:rsidR="005E26E1" w:rsidRPr="00E65C5C" w:rsidRDefault="005E26E1" w:rsidP="00567637">
            <w:r w:rsidRPr="00E65C5C">
              <w:t>W-Logistics</w:t>
            </w:r>
          </w:p>
        </w:tc>
        <w:tc>
          <w:tcPr>
            <w:tcW w:w="990" w:type="dxa"/>
            <w:vAlign w:val="center"/>
          </w:tcPr>
          <w:p w:rsidR="005E26E1" w:rsidRPr="005E26E1" w:rsidRDefault="00EE4594" w:rsidP="00567637">
            <w:pPr>
              <w:cnfStyle w:val="000000010000" w:firstRow="0" w:lastRow="0" w:firstColumn="0" w:lastColumn="0" w:oddVBand="0" w:evenVBand="0" w:oddHBand="0" w:evenHBand="1" w:firstRowFirstColumn="0" w:firstRowLastColumn="0" w:lastRowFirstColumn="0" w:lastRowLastColumn="0"/>
            </w:pPr>
            <w:r>
              <w:t>95.73</w:t>
            </w:r>
            <w:r w:rsidR="005E26E1" w:rsidRPr="005E26E1">
              <w:t>%</w:t>
            </w:r>
          </w:p>
        </w:tc>
        <w:tc>
          <w:tcPr>
            <w:tcW w:w="1024" w:type="dxa"/>
            <w:vAlign w:val="center"/>
          </w:tcPr>
          <w:p w:rsidR="005E26E1" w:rsidRPr="005E26E1" w:rsidRDefault="00EE4594" w:rsidP="00567637">
            <w:pPr>
              <w:cnfStyle w:val="000000010000" w:firstRow="0" w:lastRow="0" w:firstColumn="0" w:lastColumn="0" w:oddVBand="0" w:evenVBand="0" w:oddHBand="0" w:evenHBand="1" w:firstRowFirstColumn="0" w:firstRowLastColumn="0" w:lastRowFirstColumn="0" w:lastRowLastColumn="0"/>
            </w:pPr>
            <w:r>
              <w:t>8.84</w:t>
            </w:r>
            <w:r w:rsidR="005E26E1" w:rsidRPr="005E26E1">
              <w:t>%</w:t>
            </w:r>
          </w:p>
        </w:tc>
        <w:tc>
          <w:tcPr>
            <w:tcW w:w="1007" w:type="dxa"/>
          </w:tcPr>
          <w:p w:rsidR="005E26E1" w:rsidRPr="005E26E1" w:rsidRDefault="00EE4594" w:rsidP="00567637">
            <w:pPr>
              <w:cnfStyle w:val="000000010000" w:firstRow="0" w:lastRow="0" w:firstColumn="0" w:lastColumn="0" w:oddVBand="0" w:evenVBand="0" w:oddHBand="0" w:evenHBand="1" w:firstRowFirstColumn="0" w:firstRowLastColumn="0" w:lastRowFirstColumn="0" w:lastRowLastColumn="0"/>
            </w:pPr>
            <w:r>
              <w:t>66.23</w:t>
            </w:r>
            <w:r w:rsidR="005E26E1" w:rsidRPr="005E26E1">
              <w:t>%</w:t>
            </w:r>
          </w:p>
        </w:tc>
        <w:tc>
          <w:tcPr>
            <w:tcW w:w="1007" w:type="dxa"/>
          </w:tcPr>
          <w:p w:rsidR="005E26E1" w:rsidRPr="005E26E1" w:rsidRDefault="005E26E1" w:rsidP="00567637">
            <w:pPr>
              <w:cnfStyle w:val="000000010000" w:firstRow="0" w:lastRow="0" w:firstColumn="0" w:lastColumn="0" w:oddVBand="0" w:evenVBand="0" w:oddHBand="0" w:evenHBand="1" w:firstRowFirstColumn="0" w:firstRowLastColumn="0" w:lastRowFirstColumn="0" w:lastRowLastColumn="0"/>
            </w:pPr>
            <w:r w:rsidRPr="005E26E1">
              <w:t>5</w:t>
            </w:r>
            <w:r w:rsidR="00EE4594">
              <w:t>2.56</w:t>
            </w:r>
            <w:r w:rsidRPr="005E26E1">
              <w:t>%</w:t>
            </w:r>
          </w:p>
        </w:tc>
        <w:tc>
          <w:tcPr>
            <w:tcW w:w="1007" w:type="dxa"/>
            <w:vAlign w:val="center"/>
          </w:tcPr>
          <w:p w:rsidR="005E26E1" w:rsidRPr="005E26E1" w:rsidRDefault="00EE4594" w:rsidP="00567637">
            <w:pPr>
              <w:cnfStyle w:val="000000010000" w:firstRow="0" w:lastRow="0" w:firstColumn="0" w:lastColumn="0" w:oddVBand="0" w:evenVBand="0" w:oddHBand="0" w:evenHBand="1" w:firstRowFirstColumn="0" w:firstRowLastColumn="0" w:lastRowFirstColumn="0" w:lastRowLastColumn="0"/>
            </w:pPr>
            <w:r>
              <w:t>94.91</w:t>
            </w:r>
            <w:r w:rsidR="005E26E1" w:rsidRPr="005E26E1">
              <w:t>%</w:t>
            </w:r>
          </w:p>
        </w:tc>
        <w:tc>
          <w:tcPr>
            <w:tcW w:w="1007" w:type="dxa"/>
            <w:vAlign w:val="center"/>
          </w:tcPr>
          <w:p w:rsidR="005E26E1" w:rsidRPr="005E26E1" w:rsidRDefault="00EE4594" w:rsidP="00567637">
            <w:pPr>
              <w:cnfStyle w:val="000000010000" w:firstRow="0" w:lastRow="0" w:firstColumn="0" w:lastColumn="0" w:oddVBand="0" w:evenVBand="0" w:oddHBand="0" w:evenHBand="1" w:firstRowFirstColumn="0" w:firstRowLastColumn="0" w:lastRowFirstColumn="0" w:lastRowLastColumn="0"/>
            </w:pPr>
            <w:r>
              <w:t>9.67</w:t>
            </w:r>
            <w:r w:rsidR="005E26E1" w:rsidRPr="005E26E1">
              <w:t>%</w:t>
            </w:r>
          </w:p>
        </w:tc>
        <w:tc>
          <w:tcPr>
            <w:tcW w:w="1007" w:type="dxa"/>
          </w:tcPr>
          <w:p w:rsidR="005E26E1" w:rsidRPr="005E26E1" w:rsidRDefault="00EE4594" w:rsidP="00567637">
            <w:pPr>
              <w:cnfStyle w:val="000000010000" w:firstRow="0" w:lastRow="0" w:firstColumn="0" w:lastColumn="0" w:oddVBand="0" w:evenVBand="0" w:oddHBand="0" w:evenHBand="1" w:firstRowFirstColumn="0" w:firstRowLastColumn="0" w:lastRowFirstColumn="0" w:lastRowLastColumn="0"/>
            </w:pPr>
            <w:r>
              <w:t>65.96</w:t>
            </w:r>
            <w:r w:rsidR="005E26E1" w:rsidRPr="005E26E1">
              <w:t>%</w:t>
            </w:r>
          </w:p>
        </w:tc>
        <w:tc>
          <w:tcPr>
            <w:tcW w:w="1007" w:type="dxa"/>
          </w:tcPr>
          <w:p w:rsidR="005E26E1" w:rsidRPr="005E26E1" w:rsidRDefault="00EE4594" w:rsidP="00567637">
            <w:pPr>
              <w:cnfStyle w:val="000000010000" w:firstRow="0" w:lastRow="0" w:firstColumn="0" w:lastColumn="0" w:oddVBand="0" w:evenVBand="0" w:oddHBand="0" w:evenHBand="1" w:firstRowFirstColumn="0" w:firstRowLastColumn="0" w:lastRowFirstColumn="0" w:lastRowLastColumn="0"/>
            </w:pPr>
            <w:r>
              <w:t>50.75</w:t>
            </w:r>
            <w:r w:rsidR="005E26E1" w:rsidRPr="005E26E1">
              <w:t>%</w:t>
            </w:r>
          </w:p>
        </w:tc>
      </w:tr>
      <w:tr w:rsidR="00A01876" w:rsidRPr="00E65C5C" w:rsidTr="00A01876">
        <w:trPr>
          <w:trHeight w:val="288"/>
        </w:trPr>
        <w:tc>
          <w:tcPr>
            <w:cnfStyle w:val="001000000000" w:firstRow="0" w:lastRow="0" w:firstColumn="1" w:lastColumn="0" w:oddVBand="0" w:evenVBand="0" w:oddHBand="0" w:evenHBand="0" w:firstRowFirstColumn="0" w:firstRowLastColumn="0" w:lastRowFirstColumn="0" w:lastRowLastColumn="0"/>
            <w:tcW w:w="1075" w:type="dxa"/>
            <w:noWrap/>
          </w:tcPr>
          <w:p w:rsidR="00A01876" w:rsidRPr="00E65C5C" w:rsidRDefault="00A01876" w:rsidP="00567637">
            <w:r>
              <w:t>KNN</w:t>
            </w:r>
          </w:p>
        </w:tc>
        <w:tc>
          <w:tcPr>
            <w:tcW w:w="990" w:type="dxa"/>
          </w:tcPr>
          <w:p w:rsidR="00A01876" w:rsidRPr="00E65C5C" w:rsidRDefault="00EE4594" w:rsidP="00567637">
            <w:pPr>
              <w:cnfStyle w:val="000000000000" w:firstRow="0" w:lastRow="0" w:firstColumn="0" w:lastColumn="0" w:oddVBand="0" w:evenVBand="0" w:oddHBand="0" w:evenHBand="0" w:firstRowFirstColumn="0" w:firstRowLastColumn="0" w:lastRowFirstColumn="0" w:lastRowLastColumn="0"/>
            </w:pPr>
            <w:r>
              <w:t>88.74%</w:t>
            </w:r>
          </w:p>
        </w:tc>
        <w:tc>
          <w:tcPr>
            <w:tcW w:w="1024" w:type="dxa"/>
          </w:tcPr>
          <w:p w:rsidR="00A01876" w:rsidRPr="00E65C5C" w:rsidRDefault="00EE4594" w:rsidP="00567637">
            <w:pPr>
              <w:cnfStyle w:val="000000000000" w:firstRow="0" w:lastRow="0" w:firstColumn="0" w:lastColumn="0" w:oddVBand="0" w:evenVBand="0" w:oddHBand="0" w:evenHBand="0" w:firstRowFirstColumn="0" w:firstRowLastColumn="0" w:lastRowFirstColumn="0" w:lastRowLastColumn="0"/>
            </w:pPr>
            <w:r>
              <w:t>32.53%</w:t>
            </w:r>
          </w:p>
        </w:tc>
        <w:tc>
          <w:tcPr>
            <w:tcW w:w="1007" w:type="dxa"/>
          </w:tcPr>
          <w:p w:rsidR="00A01876" w:rsidRPr="00E65C5C" w:rsidRDefault="00EE4594" w:rsidP="00567637">
            <w:pPr>
              <w:cnfStyle w:val="000000000000" w:firstRow="0" w:lastRow="0" w:firstColumn="0" w:lastColumn="0" w:oddVBand="0" w:evenVBand="0" w:oddHBand="0" w:evenHBand="0" w:firstRowFirstColumn="0" w:firstRowLastColumn="0" w:lastRowFirstColumn="0" w:lastRowLastColumn="0"/>
            </w:pPr>
            <w:r>
              <w:t>70.68%</w:t>
            </w:r>
          </w:p>
        </w:tc>
        <w:tc>
          <w:tcPr>
            <w:tcW w:w="1007" w:type="dxa"/>
          </w:tcPr>
          <w:p w:rsidR="00A01876" w:rsidRPr="00E65C5C" w:rsidRDefault="00EE4594" w:rsidP="00567637">
            <w:pPr>
              <w:cnfStyle w:val="000000000000" w:firstRow="0" w:lastRow="0" w:firstColumn="0" w:lastColumn="0" w:oddVBand="0" w:evenVBand="0" w:oddHBand="0" w:evenHBand="0" w:firstRowFirstColumn="0" w:firstRowLastColumn="0" w:lastRowFirstColumn="0" w:lastRowLastColumn="0"/>
            </w:pPr>
            <w:r>
              <w:t>61.19%</w:t>
            </w:r>
          </w:p>
        </w:tc>
        <w:tc>
          <w:tcPr>
            <w:tcW w:w="1007" w:type="dxa"/>
          </w:tcPr>
          <w:p w:rsidR="00A01876" w:rsidRPr="00E65C5C" w:rsidRDefault="00EE4594" w:rsidP="00567637">
            <w:pPr>
              <w:cnfStyle w:val="000000000000" w:firstRow="0" w:lastRow="0" w:firstColumn="0" w:lastColumn="0" w:oddVBand="0" w:evenVBand="0" w:oddHBand="0" w:evenHBand="0" w:firstRowFirstColumn="0" w:firstRowLastColumn="0" w:lastRowFirstColumn="0" w:lastRowLastColumn="0"/>
            </w:pPr>
            <w:r>
              <w:t>74.68%</w:t>
            </w:r>
          </w:p>
        </w:tc>
        <w:tc>
          <w:tcPr>
            <w:tcW w:w="1007" w:type="dxa"/>
          </w:tcPr>
          <w:p w:rsidR="00A01876" w:rsidRPr="00E65C5C" w:rsidRDefault="00EE4594" w:rsidP="00567637">
            <w:pPr>
              <w:cnfStyle w:val="000000000000" w:firstRow="0" w:lastRow="0" w:firstColumn="0" w:lastColumn="0" w:oddVBand="0" w:evenVBand="0" w:oddHBand="0" w:evenHBand="0" w:firstRowFirstColumn="0" w:firstRowLastColumn="0" w:lastRowFirstColumn="0" w:lastRowLastColumn="0"/>
            </w:pPr>
            <w:r>
              <w:t>29.40%</w:t>
            </w:r>
          </w:p>
        </w:tc>
        <w:tc>
          <w:tcPr>
            <w:tcW w:w="1007" w:type="dxa"/>
          </w:tcPr>
          <w:p w:rsidR="00A01876" w:rsidRPr="00E65C5C" w:rsidRDefault="00EE4594" w:rsidP="00567637">
            <w:pPr>
              <w:cnfStyle w:val="000000000000" w:firstRow="0" w:lastRow="0" w:firstColumn="0" w:lastColumn="0" w:oddVBand="0" w:evenVBand="0" w:oddHBand="0" w:evenHBand="0" w:firstRowFirstColumn="0" w:firstRowLastColumn="0" w:lastRowFirstColumn="0" w:lastRowLastColumn="0"/>
            </w:pPr>
            <w:r>
              <w:t>66.73%</w:t>
            </w:r>
          </w:p>
        </w:tc>
        <w:tc>
          <w:tcPr>
            <w:tcW w:w="1007" w:type="dxa"/>
          </w:tcPr>
          <w:p w:rsidR="00A01876" w:rsidRPr="00E65C5C" w:rsidRDefault="00EE4594" w:rsidP="00567637">
            <w:pPr>
              <w:cnfStyle w:val="000000000000" w:firstRow="0" w:lastRow="0" w:firstColumn="0" w:lastColumn="0" w:oddVBand="0" w:evenVBand="0" w:oddHBand="0" w:evenHBand="0" w:firstRowFirstColumn="0" w:firstRowLastColumn="0" w:lastRowFirstColumn="0" w:lastRowLastColumn="0"/>
            </w:pPr>
            <w:r>
              <w:t>37.98%</w:t>
            </w:r>
          </w:p>
        </w:tc>
      </w:tr>
      <w:tr w:rsidR="00A01876" w:rsidRPr="00E65C5C" w:rsidTr="00E65C5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noWrap/>
          </w:tcPr>
          <w:p w:rsidR="00A01876" w:rsidRPr="00E65C5C" w:rsidRDefault="00A01876" w:rsidP="00567637">
            <w:r>
              <w:t>Random Forest</w:t>
            </w:r>
          </w:p>
        </w:tc>
        <w:tc>
          <w:tcPr>
            <w:tcW w:w="990" w:type="dxa"/>
          </w:tcPr>
          <w:p w:rsidR="00A01876" w:rsidRPr="00E65C5C" w:rsidRDefault="00EE4594" w:rsidP="00567637">
            <w:pPr>
              <w:cnfStyle w:val="000000010000" w:firstRow="0" w:lastRow="0" w:firstColumn="0" w:lastColumn="0" w:oddVBand="0" w:evenVBand="0" w:oddHBand="0" w:evenHBand="1" w:firstRowFirstColumn="0" w:firstRowLastColumn="0" w:lastRowFirstColumn="0" w:lastRowLastColumn="0"/>
            </w:pPr>
            <w:r>
              <w:t>77.99%</w:t>
            </w:r>
          </w:p>
        </w:tc>
        <w:tc>
          <w:tcPr>
            <w:tcW w:w="1024" w:type="dxa"/>
          </w:tcPr>
          <w:p w:rsidR="00A01876" w:rsidRPr="00E65C5C" w:rsidRDefault="00EE4594" w:rsidP="00567637">
            <w:pPr>
              <w:cnfStyle w:val="000000010000" w:firstRow="0" w:lastRow="0" w:firstColumn="0" w:lastColumn="0" w:oddVBand="0" w:evenVBand="0" w:oddHBand="0" w:evenHBand="1" w:firstRowFirstColumn="0" w:firstRowLastColumn="0" w:lastRowFirstColumn="0" w:lastRowLastColumn="0"/>
            </w:pPr>
            <w:r>
              <w:t>40.36%</w:t>
            </w:r>
          </w:p>
        </w:tc>
        <w:tc>
          <w:tcPr>
            <w:tcW w:w="1007" w:type="dxa"/>
          </w:tcPr>
          <w:p w:rsidR="00A01876" w:rsidRPr="00E65C5C" w:rsidRDefault="00EE4594" w:rsidP="00567637">
            <w:pPr>
              <w:cnfStyle w:val="000000010000" w:firstRow="0" w:lastRow="0" w:firstColumn="0" w:lastColumn="0" w:oddVBand="0" w:evenVBand="0" w:oddHBand="0" w:evenHBand="1" w:firstRowFirstColumn="0" w:firstRowLastColumn="0" w:lastRowFirstColumn="0" w:lastRowLastColumn="0"/>
            </w:pPr>
            <w:r>
              <w:t>71.04%</w:t>
            </w:r>
          </w:p>
        </w:tc>
        <w:tc>
          <w:tcPr>
            <w:tcW w:w="1007" w:type="dxa"/>
          </w:tcPr>
          <w:p w:rsidR="00A01876" w:rsidRPr="00E65C5C" w:rsidRDefault="00EE4594" w:rsidP="00567637">
            <w:pPr>
              <w:cnfStyle w:val="000000010000" w:firstRow="0" w:lastRow="0" w:firstColumn="0" w:lastColumn="0" w:oddVBand="0" w:evenVBand="0" w:oddHBand="0" w:evenHBand="1" w:firstRowFirstColumn="0" w:firstRowLastColumn="0" w:lastRowFirstColumn="0" w:lastRowLastColumn="0"/>
            </w:pPr>
            <w:r>
              <w:t>49.71%</w:t>
            </w:r>
          </w:p>
        </w:tc>
        <w:tc>
          <w:tcPr>
            <w:tcW w:w="1007" w:type="dxa"/>
          </w:tcPr>
          <w:p w:rsidR="00A01876" w:rsidRPr="00E65C5C" w:rsidRDefault="00EE4594" w:rsidP="00567637">
            <w:pPr>
              <w:cnfStyle w:val="000000010000" w:firstRow="0" w:lastRow="0" w:firstColumn="0" w:lastColumn="0" w:oddVBand="0" w:evenVBand="0" w:oddHBand="0" w:evenHBand="1" w:firstRowFirstColumn="0" w:firstRowLastColumn="0" w:lastRowFirstColumn="0" w:lastRowLastColumn="0"/>
            </w:pPr>
            <w:r>
              <w:t>74.66%</w:t>
            </w:r>
          </w:p>
        </w:tc>
        <w:tc>
          <w:tcPr>
            <w:tcW w:w="1007" w:type="dxa"/>
          </w:tcPr>
          <w:p w:rsidR="00A01876" w:rsidRPr="00E65C5C" w:rsidRDefault="00EE4594" w:rsidP="00567637">
            <w:pPr>
              <w:cnfStyle w:val="000000010000" w:firstRow="0" w:lastRow="0" w:firstColumn="0" w:lastColumn="0" w:oddVBand="0" w:evenVBand="0" w:oddHBand="0" w:evenHBand="1" w:firstRowFirstColumn="0" w:firstRowLastColumn="0" w:lastRowFirstColumn="0" w:lastRowLastColumn="0"/>
            </w:pPr>
            <w:r>
              <w:t>37.77%</w:t>
            </w:r>
          </w:p>
        </w:tc>
        <w:tc>
          <w:tcPr>
            <w:tcW w:w="1007" w:type="dxa"/>
          </w:tcPr>
          <w:p w:rsidR="00A01876" w:rsidRPr="00E65C5C" w:rsidRDefault="00EE4594" w:rsidP="00567637">
            <w:pPr>
              <w:cnfStyle w:val="000000010000" w:firstRow="0" w:lastRow="0" w:firstColumn="0" w:lastColumn="0" w:oddVBand="0" w:evenVBand="0" w:oddHBand="0" w:evenHBand="1" w:firstRowFirstColumn="0" w:firstRowLastColumn="0" w:lastRowFirstColumn="0" w:lastRowLastColumn="0"/>
            </w:pPr>
            <w:r>
              <w:t>68.87%</w:t>
            </w:r>
          </w:p>
        </w:tc>
        <w:tc>
          <w:tcPr>
            <w:tcW w:w="1007" w:type="dxa"/>
          </w:tcPr>
          <w:p w:rsidR="00A01876" w:rsidRPr="00E65C5C" w:rsidRDefault="00EE4594" w:rsidP="00567637">
            <w:pPr>
              <w:cnfStyle w:val="000000010000" w:firstRow="0" w:lastRow="0" w:firstColumn="0" w:lastColumn="0" w:oddVBand="0" w:evenVBand="0" w:oddHBand="0" w:evenHBand="1" w:firstRowFirstColumn="0" w:firstRowLastColumn="0" w:lastRowFirstColumn="0" w:lastRowLastColumn="0"/>
            </w:pPr>
            <w:r>
              <w:t>44.70%</w:t>
            </w:r>
          </w:p>
        </w:tc>
      </w:tr>
      <w:tr w:rsidR="00A01876" w:rsidRPr="00E65C5C" w:rsidTr="00E65C5C">
        <w:trPr>
          <w:trHeight w:val="288"/>
        </w:trPr>
        <w:tc>
          <w:tcPr>
            <w:cnfStyle w:val="001000000000" w:firstRow="0" w:lastRow="0" w:firstColumn="1" w:lastColumn="0" w:oddVBand="0" w:evenVBand="0" w:oddHBand="0" w:evenHBand="0" w:firstRowFirstColumn="0" w:firstRowLastColumn="0" w:lastRowFirstColumn="0" w:lastRowLastColumn="0"/>
            <w:tcW w:w="1075" w:type="dxa"/>
            <w:noWrap/>
          </w:tcPr>
          <w:p w:rsidR="00A01876" w:rsidRPr="00E65C5C" w:rsidRDefault="00A01876" w:rsidP="00567637">
            <w:r>
              <w:t>SVM</w:t>
            </w:r>
          </w:p>
        </w:tc>
        <w:tc>
          <w:tcPr>
            <w:tcW w:w="990" w:type="dxa"/>
          </w:tcPr>
          <w:p w:rsidR="00A01876" w:rsidRPr="00E65C5C" w:rsidRDefault="00512102" w:rsidP="00567637">
            <w:pPr>
              <w:cnfStyle w:val="000000000000" w:firstRow="0" w:lastRow="0" w:firstColumn="0" w:lastColumn="0" w:oddVBand="0" w:evenVBand="0" w:oddHBand="0" w:evenHBand="0" w:firstRowFirstColumn="0" w:firstRowLastColumn="0" w:lastRowFirstColumn="0" w:lastRowLastColumn="0"/>
            </w:pPr>
            <w:r>
              <w:t>74.81%</w:t>
            </w:r>
          </w:p>
        </w:tc>
        <w:tc>
          <w:tcPr>
            <w:tcW w:w="1024" w:type="dxa"/>
          </w:tcPr>
          <w:p w:rsidR="00A01876" w:rsidRPr="00E65C5C" w:rsidRDefault="00512102" w:rsidP="00567637">
            <w:pPr>
              <w:cnfStyle w:val="000000000000" w:firstRow="0" w:lastRow="0" w:firstColumn="0" w:lastColumn="0" w:oddVBand="0" w:evenVBand="0" w:oddHBand="0" w:evenHBand="0" w:firstRowFirstColumn="0" w:firstRowLastColumn="0" w:lastRowFirstColumn="0" w:lastRowLastColumn="0"/>
            </w:pPr>
            <w:r>
              <w:t>36.52%</w:t>
            </w:r>
          </w:p>
        </w:tc>
        <w:tc>
          <w:tcPr>
            <w:tcW w:w="1007" w:type="dxa"/>
          </w:tcPr>
          <w:p w:rsidR="00A01876" w:rsidRPr="00E65C5C" w:rsidRDefault="00512102" w:rsidP="00567637">
            <w:pPr>
              <w:cnfStyle w:val="000000000000" w:firstRow="0" w:lastRow="0" w:firstColumn="0" w:lastColumn="0" w:oddVBand="0" w:evenVBand="0" w:oddHBand="0" w:evenHBand="0" w:firstRowFirstColumn="0" w:firstRowLastColumn="0" w:lastRowFirstColumn="0" w:lastRowLastColumn="0"/>
            </w:pPr>
            <w:r>
              <w:t>68.76%</w:t>
            </w:r>
          </w:p>
        </w:tc>
        <w:tc>
          <w:tcPr>
            <w:tcW w:w="1007" w:type="dxa"/>
          </w:tcPr>
          <w:p w:rsidR="00A01876" w:rsidRPr="00E65C5C" w:rsidRDefault="00512102" w:rsidP="00567637">
            <w:pPr>
              <w:cnfStyle w:val="000000000000" w:firstRow="0" w:lastRow="0" w:firstColumn="0" w:lastColumn="0" w:oddVBand="0" w:evenVBand="0" w:oddHBand="0" w:evenHBand="0" w:firstRowFirstColumn="0" w:firstRowLastColumn="0" w:lastRowFirstColumn="0" w:lastRowLastColumn="0"/>
            </w:pPr>
            <w:r>
              <w:t>43.71%</w:t>
            </w:r>
          </w:p>
        </w:tc>
        <w:tc>
          <w:tcPr>
            <w:tcW w:w="1007" w:type="dxa"/>
          </w:tcPr>
          <w:p w:rsidR="00A01876" w:rsidRPr="00E65C5C" w:rsidRDefault="00512102" w:rsidP="00567637">
            <w:pPr>
              <w:cnfStyle w:val="000000000000" w:firstRow="0" w:lastRow="0" w:firstColumn="0" w:lastColumn="0" w:oddVBand="0" w:evenVBand="0" w:oddHBand="0" w:evenHBand="0" w:firstRowFirstColumn="0" w:firstRowLastColumn="0" w:lastRowFirstColumn="0" w:lastRowLastColumn="0"/>
            </w:pPr>
            <w:r>
              <w:t>73.24%</w:t>
            </w:r>
          </w:p>
        </w:tc>
        <w:tc>
          <w:tcPr>
            <w:tcW w:w="1007" w:type="dxa"/>
          </w:tcPr>
          <w:p w:rsidR="00A01876" w:rsidRPr="00E65C5C" w:rsidRDefault="00512102" w:rsidP="00567637">
            <w:pPr>
              <w:cnfStyle w:val="000000000000" w:firstRow="0" w:lastRow="0" w:firstColumn="0" w:lastColumn="0" w:oddVBand="0" w:evenVBand="0" w:oddHBand="0" w:evenHBand="0" w:firstRowFirstColumn="0" w:firstRowLastColumn="0" w:lastRowFirstColumn="0" w:lastRowLastColumn="0"/>
            </w:pPr>
            <w:r>
              <w:t>35.70%</w:t>
            </w:r>
          </w:p>
        </w:tc>
        <w:tc>
          <w:tcPr>
            <w:tcW w:w="1007" w:type="dxa"/>
          </w:tcPr>
          <w:p w:rsidR="00A01876" w:rsidRPr="00E65C5C" w:rsidRDefault="00512102" w:rsidP="00567637">
            <w:pPr>
              <w:cnfStyle w:val="000000000000" w:firstRow="0" w:lastRow="0" w:firstColumn="0" w:lastColumn="0" w:oddVBand="0" w:evenVBand="0" w:oddHBand="0" w:evenHBand="0" w:firstRowFirstColumn="0" w:firstRowLastColumn="0" w:lastRowFirstColumn="0" w:lastRowLastColumn="0"/>
            </w:pPr>
            <w:r>
              <w:t>67.75%</w:t>
            </w:r>
          </w:p>
        </w:tc>
        <w:tc>
          <w:tcPr>
            <w:tcW w:w="1007" w:type="dxa"/>
          </w:tcPr>
          <w:p w:rsidR="00A01876" w:rsidRPr="00E65C5C" w:rsidRDefault="00512102" w:rsidP="00567637">
            <w:pPr>
              <w:cnfStyle w:val="000000000000" w:firstRow="0" w:lastRow="0" w:firstColumn="0" w:lastColumn="0" w:oddVBand="0" w:evenVBand="0" w:oddHBand="0" w:evenHBand="0" w:firstRowFirstColumn="0" w:firstRowLastColumn="0" w:lastRowFirstColumn="0" w:lastRowLastColumn="0"/>
            </w:pPr>
            <w:r>
              <w:t>41.97%</w:t>
            </w:r>
          </w:p>
        </w:tc>
      </w:tr>
      <w:tr w:rsidR="00A01876" w:rsidRPr="00E65C5C" w:rsidTr="00E65C5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noWrap/>
            <w:hideMark/>
          </w:tcPr>
          <w:p w:rsidR="00A01876" w:rsidRPr="00E65C5C" w:rsidRDefault="00A01876" w:rsidP="00567637">
            <w:r w:rsidRPr="00E65C5C">
              <w:t xml:space="preserve">Naïve Bayes </w:t>
            </w:r>
          </w:p>
        </w:tc>
        <w:tc>
          <w:tcPr>
            <w:tcW w:w="990" w:type="dxa"/>
            <w:hideMark/>
          </w:tcPr>
          <w:p w:rsidR="00A01876" w:rsidRPr="003507C0" w:rsidRDefault="00A95740" w:rsidP="00567637">
            <w:pPr>
              <w:cnfStyle w:val="000000010000" w:firstRow="0" w:lastRow="0" w:firstColumn="0" w:lastColumn="0" w:oddVBand="0" w:evenVBand="0" w:oddHBand="0" w:evenHBand="1" w:firstRowFirstColumn="0" w:firstRowLastColumn="0" w:lastRowFirstColumn="0" w:lastRowLastColumn="0"/>
            </w:pPr>
            <w:r>
              <w:t>65.63</w:t>
            </w:r>
            <w:r w:rsidR="00267E5F" w:rsidRPr="00267E5F">
              <w:t>%</w:t>
            </w:r>
          </w:p>
        </w:tc>
        <w:tc>
          <w:tcPr>
            <w:tcW w:w="1024" w:type="dxa"/>
            <w:hideMark/>
          </w:tcPr>
          <w:p w:rsidR="00A01876" w:rsidRPr="003507C0" w:rsidRDefault="00A95740" w:rsidP="00567637">
            <w:pPr>
              <w:cnfStyle w:val="000000010000" w:firstRow="0" w:lastRow="0" w:firstColumn="0" w:lastColumn="0" w:oddVBand="0" w:evenVBand="0" w:oddHBand="0" w:evenHBand="1" w:firstRowFirstColumn="0" w:firstRowLastColumn="0" w:lastRowFirstColumn="0" w:lastRowLastColumn="0"/>
            </w:pPr>
            <w:r>
              <w:t>64.10</w:t>
            </w:r>
            <w:r w:rsidR="00267E5F" w:rsidRPr="00267E5F">
              <w:t>%</w:t>
            </w:r>
          </w:p>
        </w:tc>
        <w:tc>
          <w:tcPr>
            <w:tcW w:w="1007" w:type="dxa"/>
            <w:hideMark/>
          </w:tcPr>
          <w:p w:rsidR="00A01876" w:rsidRPr="003507C0" w:rsidRDefault="00A95740" w:rsidP="00567637">
            <w:pPr>
              <w:cnfStyle w:val="000000010000" w:firstRow="0" w:lastRow="0" w:firstColumn="0" w:lastColumn="0" w:oddVBand="0" w:evenVBand="0" w:oddHBand="0" w:evenHBand="1" w:firstRowFirstColumn="0" w:firstRowLastColumn="0" w:lastRowFirstColumn="0" w:lastRowLastColumn="0"/>
            </w:pPr>
            <w:r>
              <w:t>77.35</w:t>
            </w:r>
            <w:r w:rsidR="00267E5F" w:rsidRPr="00267E5F">
              <w:t>%</w:t>
            </w:r>
          </w:p>
        </w:tc>
        <w:tc>
          <w:tcPr>
            <w:tcW w:w="1007" w:type="dxa"/>
            <w:hideMark/>
          </w:tcPr>
          <w:p w:rsidR="00A01876" w:rsidRPr="003507C0" w:rsidRDefault="00A95740" w:rsidP="00567637">
            <w:pPr>
              <w:cnfStyle w:val="000000010000" w:firstRow="0" w:lastRow="0" w:firstColumn="0" w:lastColumn="0" w:oddVBand="0" w:evenVBand="0" w:oddHBand="0" w:evenHBand="1" w:firstRowFirstColumn="0" w:firstRowLastColumn="0" w:lastRowFirstColumn="0" w:lastRowLastColumn="0"/>
            </w:pPr>
            <w:r>
              <w:t>49.96</w:t>
            </w:r>
            <w:r w:rsidR="00267E5F" w:rsidRPr="00267E5F">
              <w:t>%</w:t>
            </w:r>
          </w:p>
        </w:tc>
        <w:tc>
          <w:tcPr>
            <w:tcW w:w="1007" w:type="dxa"/>
            <w:hideMark/>
          </w:tcPr>
          <w:p w:rsidR="00A01876" w:rsidRPr="003507C0" w:rsidRDefault="00A95740" w:rsidP="00567637">
            <w:pPr>
              <w:cnfStyle w:val="000000010000" w:firstRow="0" w:lastRow="0" w:firstColumn="0" w:lastColumn="0" w:oddVBand="0" w:evenVBand="0" w:oddHBand="0" w:evenHBand="1" w:firstRowFirstColumn="0" w:firstRowLastColumn="0" w:lastRowFirstColumn="0" w:lastRowLastColumn="0"/>
            </w:pPr>
            <w:r>
              <w:t>59.35</w:t>
            </w:r>
            <w:r w:rsidR="00267E5F" w:rsidRPr="00267E5F">
              <w:t>%</w:t>
            </w:r>
          </w:p>
        </w:tc>
        <w:tc>
          <w:tcPr>
            <w:tcW w:w="1007" w:type="dxa"/>
            <w:hideMark/>
          </w:tcPr>
          <w:p w:rsidR="00A01876" w:rsidRPr="003507C0" w:rsidRDefault="00A95740" w:rsidP="00567637">
            <w:pPr>
              <w:cnfStyle w:val="000000010000" w:firstRow="0" w:lastRow="0" w:firstColumn="0" w:lastColumn="0" w:oddVBand="0" w:evenVBand="0" w:oddHBand="0" w:evenHBand="1" w:firstRowFirstColumn="0" w:firstRowLastColumn="0" w:lastRowFirstColumn="0" w:lastRowLastColumn="0"/>
            </w:pPr>
            <w:r>
              <w:t>51.18</w:t>
            </w:r>
            <w:r w:rsidR="00267E5F" w:rsidRPr="00267E5F">
              <w:t>%</w:t>
            </w:r>
          </w:p>
        </w:tc>
        <w:tc>
          <w:tcPr>
            <w:tcW w:w="1007" w:type="dxa"/>
            <w:hideMark/>
          </w:tcPr>
          <w:p w:rsidR="00A01876" w:rsidRPr="003507C0" w:rsidRDefault="00A95740" w:rsidP="00567637">
            <w:pPr>
              <w:cnfStyle w:val="000000010000" w:firstRow="0" w:lastRow="0" w:firstColumn="0" w:lastColumn="0" w:oddVBand="0" w:evenVBand="0" w:oddHBand="0" w:evenHBand="1" w:firstRowFirstColumn="0" w:firstRowLastColumn="0" w:lastRowFirstColumn="0" w:lastRowLastColumn="0"/>
            </w:pPr>
            <w:r>
              <w:t>69.20</w:t>
            </w:r>
            <w:r w:rsidR="00267E5F" w:rsidRPr="00267E5F">
              <w:t>%</w:t>
            </w:r>
          </w:p>
        </w:tc>
        <w:tc>
          <w:tcPr>
            <w:tcW w:w="1007" w:type="dxa"/>
            <w:hideMark/>
          </w:tcPr>
          <w:p w:rsidR="00A01876" w:rsidRDefault="00A95740" w:rsidP="00567637">
            <w:pPr>
              <w:cnfStyle w:val="000000010000" w:firstRow="0" w:lastRow="0" w:firstColumn="0" w:lastColumn="0" w:oddVBand="0" w:evenVBand="0" w:oddHBand="0" w:evenHBand="1" w:firstRowFirstColumn="0" w:firstRowLastColumn="0" w:lastRowFirstColumn="0" w:lastRowLastColumn="0"/>
            </w:pPr>
            <w:r>
              <w:t>40.25</w:t>
            </w:r>
            <w:r w:rsidR="00267E5F" w:rsidRPr="00267E5F">
              <w:t>%</w:t>
            </w:r>
          </w:p>
        </w:tc>
      </w:tr>
    </w:tbl>
    <w:p w:rsidR="00E65C5C" w:rsidRDefault="00E65C5C" w:rsidP="00567637">
      <w:pPr>
        <w:pStyle w:val="Default"/>
        <w:ind w:firstLine="720"/>
        <w:rPr>
          <w:rFonts w:ascii="Segoe UI" w:hAnsi="Segoe UI" w:cs="Segoe UI"/>
          <w:b/>
          <w:sz w:val="22"/>
          <w:szCs w:val="22"/>
        </w:rPr>
      </w:pPr>
    </w:p>
    <w:p w:rsidR="008E27E1" w:rsidRPr="0068201A" w:rsidRDefault="008E27E1" w:rsidP="00567637">
      <w:pPr>
        <w:pStyle w:val="Default"/>
        <w:rPr>
          <w:rFonts w:ascii="Segoe UI" w:hAnsi="Segoe UI" w:cs="Segoe UI"/>
          <w:b/>
          <w:color w:val="FF0000"/>
          <w:sz w:val="22"/>
          <w:szCs w:val="22"/>
        </w:rPr>
      </w:pPr>
      <w:r w:rsidRPr="0068201A">
        <w:rPr>
          <w:rFonts w:ascii="Segoe UI" w:hAnsi="Segoe UI" w:cs="Segoe UI"/>
          <w:b/>
          <w:color w:val="FF0000"/>
          <w:sz w:val="22"/>
          <w:szCs w:val="22"/>
        </w:rPr>
        <w:t>Does variable selection/PCA make a difference for the different models?</w:t>
      </w:r>
    </w:p>
    <w:p w:rsidR="008E27E1" w:rsidRPr="00DD3F40" w:rsidRDefault="008E27E1" w:rsidP="00567637">
      <w:pPr>
        <w:pStyle w:val="Default"/>
        <w:ind w:firstLine="720"/>
        <w:rPr>
          <w:rFonts w:ascii="Segoe UI" w:hAnsi="Segoe UI" w:cs="Segoe UI"/>
          <w:sz w:val="22"/>
          <w:szCs w:val="22"/>
        </w:rPr>
      </w:pPr>
    </w:p>
    <w:p w:rsidR="00E47379" w:rsidRDefault="00E47379" w:rsidP="00567637">
      <w:pPr>
        <w:pStyle w:val="Default"/>
        <w:jc w:val="both"/>
        <w:rPr>
          <w:rFonts w:ascii="Segoe UI" w:hAnsi="Segoe UI" w:cs="Segoe UI"/>
          <w:sz w:val="22"/>
          <w:szCs w:val="22"/>
        </w:rPr>
      </w:pPr>
      <w:r>
        <w:rPr>
          <w:rFonts w:ascii="Segoe UI" w:hAnsi="Segoe UI" w:cs="Segoe UI"/>
          <w:sz w:val="22"/>
          <w:szCs w:val="22"/>
        </w:rPr>
        <w:t xml:space="preserve">We tried </w:t>
      </w:r>
      <w:r w:rsidR="00F30B32">
        <w:rPr>
          <w:rFonts w:ascii="Segoe UI" w:hAnsi="Segoe UI" w:cs="Segoe UI"/>
          <w:sz w:val="22"/>
          <w:szCs w:val="22"/>
        </w:rPr>
        <w:t xml:space="preserve">excluding </w:t>
      </w:r>
      <w:r>
        <w:rPr>
          <w:rFonts w:ascii="Segoe UI" w:hAnsi="Segoe UI" w:cs="Segoe UI"/>
          <w:sz w:val="22"/>
          <w:szCs w:val="22"/>
        </w:rPr>
        <w:t xml:space="preserve">combination of </w:t>
      </w:r>
      <w:r w:rsidR="00F30B32">
        <w:rPr>
          <w:rFonts w:ascii="Segoe UI" w:hAnsi="Segoe UI" w:cs="Segoe UI"/>
          <w:sz w:val="22"/>
          <w:szCs w:val="22"/>
        </w:rPr>
        <w:t>PCA’s and PCA’s individually and checked if it affects the performance significantly.</w:t>
      </w:r>
      <w:r>
        <w:rPr>
          <w:rFonts w:ascii="Segoe UI" w:hAnsi="Segoe UI" w:cs="Segoe UI"/>
          <w:sz w:val="22"/>
          <w:szCs w:val="22"/>
        </w:rPr>
        <w:t xml:space="preserve"> The significance of PCA’s across the </w:t>
      </w:r>
      <w:r w:rsidR="00D41F2C">
        <w:rPr>
          <w:rFonts w:ascii="Segoe UI" w:hAnsi="Segoe UI" w:cs="Segoe UI"/>
          <w:sz w:val="22"/>
          <w:szCs w:val="22"/>
        </w:rPr>
        <w:t>six</w:t>
      </w:r>
      <w:r>
        <w:rPr>
          <w:rFonts w:ascii="Segoe UI" w:hAnsi="Segoe UI" w:cs="Segoe UI"/>
          <w:sz w:val="22"/>
          <w:szCs w:val="22"/>
        </w:rPr>
        <w:t xml:space="preserve"> techniques are given below.</w:t>
      </w:r>
    </w:p>
    <w:p w:rsidR="00E47379" w:rsidRDefault="00E47379" w:rsidP="00567637">
      <w:pPr>
        <w:pStyle w:val="Default"/>
        <w:jc w:val="both"/>
        <w:rPr>
          <w:rFonts w:ascii="Segoe UI" w:hAnsi="Segoe UI" w:cs="Segoe UI"/>
          <w:sz w:val="22"/>
          <w:szCs w:val="22"/>
        </w:rPr>
      </w:pPr>
    </w:p>
    <w:p w:rsidR="006E67B4" w:rsidRDefault="006E67B4" w:rsidP="00567637">
      <w:pPr>
        <w:pStyle w:val="Default"/>
        <w:jc w:val="both"/>
        <w:rPr>
          <w:rFonts w:ascii="Segoe UI" w:hAnsi="Segoe UI" w:cs="Segoe UI"/>
          <w:sz w:val="22"/>
          <w:szCs w:val="22"/>
        </w:rPr>
      </w:pPr>
      <w:r w:rsidRPr="006E67B4">
        <w:rPr>
          <w:rFonts w:ascii="Segoe UI" w:hAnsi="Segoe UI" w:cs="Segoe UI"/>
          <w:b/>
          <w:sz w:val="22"/>
          <w:szCs w:val="22"/>
        </w:rPr>
        <w:t>Decision Tree</w:t>
      </w:r>
      <w:r>
        <w:rPr>
          <w:rFonts w:ascii="Segoe UI" w:hAnsi="Segoe UI" w:cs="Segoe UI"/>
          <w:sz w:val="22"/>
          <w:szCs w:val="22"/>
        </w:rPr>
        <w:t>:</w:t>
      </w:r>
    </w:p>
    <w:p w:rsidR="006E67B4" w:rsidRDefault="006E67B4" w:rsidP="00567637">
      <w:pPr>
        <w:pStyle w:val="Default"/>
        <w:jc w:val="both"/>
        <w:rPr>
          <w:rFonts w:ascii="Segoe UI" w:hAnsi="Segoe UI" w:cs="Segoe UI"/>
          <w:sz w:val="22"/>
          <w:szCs w:val="22"/>
        </w:rPr>
      </w:pPr>
    </w:p>
    <w:p w:rsidR="005F78BF" w:rsidRDefault="006408C7" w:rsidP="00567637">
      <w:pPr>
        <w:pStyle w:val="Default"/>
        <w:jc w:val="both"/>
        <w:rPr>
          <w:rFonts w:ascii="Segoe UI" w:hAnsi="Segoe UI" w:cs="Segoe UI"/>
          <w:sz w:val="22"/>
          <w:szCs w:val="22"/>
        </w:rPr>
      </w:pPr>
      <w:r>
        <w:rPr>
          <w:rFonts w:ascii="Segoe UI" w:hAnsi="Segoe UI" w:cs="Segoe UI"/>
          <w:sz w:val="22"/>
          <w:szCs w:val="22"/>
        </w:rPr>
        <w:t xml:space="preserve">We tried excluding different combinations of subset of PCAs and evaluated the model by comparing the results from our base model which includes all the PCAs. We found out that by </w:t>
      </w:r>
    </w:p>
    <w:p w:rsidR="006E67B4" w:rsidRDefault="00765796" w:rsidP="00567637">
      <w:pPr>
        <w:pStyle w:val="Default"/>
        <w:jc w:val="both"/>
        <w:rPr>
          <w:rFonts w:ascii="Segoe UI" w:hAnsi="Segoe UI" w:cs="Segoe UI"/>
          <w:sz w:val="22"/>
          <w:szCs w:val="22"/>
        </w:rPr>
      </w:pPr>
      <w:r>
        <w:rPr>
          <w:rFonts w:ascii="Segoe UI" w:hAnsi="Segoe UI" w:cs="Segoe UI"/>
          <w:sz w:val="22"/>
          <w:szCs w:val="22"/>
        </w:rPr>
        <w:t xml:space="preserve">Excluding Neighborhood </w:t>
      </w:r>
      <w:r w:rsidR="00465454">
        <w:rPr>
          <w:rFonts w:ascii="Segoe UI" w:hAnsi="Segoe UI" w:cs="Segoe UI"/>
          <w:sz w:val="22"/>
          <w:szCs w:val="22"/>
        </w:rPr>
        <w:t xml:space="preserve">Population and Military </w:t>
      </w:r>
      <w:r w:rsidR="006E67B4">
        <w:rPr>
          <w:rFonts w:ascii="Segoe UI" w:hAnsi="Segoe UI" w:cs="Segoe UI"/>
          <w:sz w:val="22"/>
          <w:szCs w:val="22"/>
        </w:rPr>
        <w:t xml:space="preserve">PCAs gave us </w:t>
      </w:r>
      <w:r w:rsidR="006408C7">
        <w:rPr>
          <w:rFonts w:ascii="Segoe UI" w:hAnsi="Segoe UI" w:cs="Segoe UI"/>
          <w:sz w:val="22"/>
          <w:szCs w:val="22"/>
        </w:rPr>
        <w:t xml:space="preserve">the best model </w:t>
      </w:r>
      <w:r>
        <w:rPr>
          <w:rFonts w:ascii="Segoe UI" w:hAnsi="Segoe UI" w:cs="Segoe UI"/>
          <w:sz w:val="22"/>
          <w:szCs w:val="22"/>
        </w:rPr>
        <w:t>based on performance of recall. Please refer Appendix section of the d</w:t>
      </w:r>
      <w:r w:rsidR="00C540FE">
        <w:rPr>
          <w:rFonts w:ascii="Segoe UI" w:hAnsi="Segoe UI" w:cs="Segoe UI"/>
          <w:sz w:val="22"/>
          <w:szCs w:val="22"/>
        </w:rPr>
        <w:t>ocument for performance metrics in the attached excel sheet.</w:t>
      </w:r>
    </w:p>
    <w:p w:rsidR="006E67B4" w:rsidRDefault="006E67B4" w:rsidP="00567637">
      <w:pPr>
        <w:pStyle w:val="Default"/>
        <w:jc w:val="both"/>
        <w:rPr>
          <w:rFonts w:ascii="Segoe UI" w:hAnsi="Segoe UI" w:cs="Segoe UI"/>
          <w:sz w:val="22"/>
          <w:szCs w:val="22"/>
        </w:rPr>
      </w:pPr>
    </w:p>
    <w:p w:rsidR="00A96FB4" w:rsidRDefault="00A96FB4" w:rsidP="00567637">
      <w:pPr>
        <w:pStyle w:val="Default"/>
        <w:jc w:val="both"/>
        <w:rPr>
          <w:rFonts w:ascii="Segoe UI" w:hAnsi="Segoe UI" w:cs="Segoe UI"/>
          <w:sz w:val="22"/>
          <w:szCs w:val="22"/>
        </w:rPr>
      </w:pPr>
      <w:r w:rsidRPr="00A96FB4">
        <w:rPr>
          <w:rFonts w:ascii="Segoe UI" w:hAnsi="Segoe UI" w:cs="Segoe UI"/>
          <w:b/>
          <w:sz w:val="22"/>
          <w:szCs w:val="22"/>
        </w:rPr>
        <w:t>W-J48</w:t>
      </w:r>
      <w:r>
        <w:rPr>
          <w:rFonts w:ascii="Segoe UI" w:hAnsi="Segoe UI" w:cs="Segoe UI"/>
          <w:sz w:val="22"/>
          <w:szCs w:val="22"/>
        </w:rPr>
        <w:t>:</w:t>
      </w:r>
    </w:p>
    <w:p w:rsidR="00A96FB4" w:rsidRDefault="00A96FB4" w:rsidP="00567637">
      <w:pPr>
        <w:pStyle w:val="Default"/>
        <w:jc w:val="both"/>
        <w:rPr>
          <w:rFonts w:ascii="Segoe UI" w:hAnsi="Segoe UI" w:cs="Segoe UI"/>
          <w:sz w:val="22"/>
          <w:szCs w:val="22"/>
        </w:rPr>
      </w:pPr>
    </w:p>
    <w:p w:rsidR="00A96FB4" w:rsidRDefault="00A55254" w:rsidP="00567637">
      <w:pPr>
        <w:pStyle w:val="Default"/>
        <w:jc w:val="both"/>
        <w:rPr>
          <w:rFonts w:ascii="Segoe UI" w:hAnsi="Segoe UI" w:cs="Segoe UI"/>
          <w:sz w:val="22"/>
          <w:szCs w:val="22"/>
        </w:rPr>
      </w:pPr>
      <w:r>
        <w:rPr>
          <w:rFonts w:ascii="Segoe UI" w:hAnsi="Segoe UI" w:cs="Segoe UI"/>
          <w:sz w:val="22"/>
          <w:szCs w:val="22"/>
        </w:rPr>
        <w:t>We tried excluding different combinations of subset off PCAs and evaluated the model comparing the results from our base model which includes all the PCAs. We identified that by excluding Gift History PCA increased the performance of recall</w:t>
      </w:r>
      <w:r w:rsidR="00D41F2C">
        <w:rPr>
          <w:rFonts w:ascii="Segoe UI" w:hAnsi="Segoe UI" w:cs="Segoe UI"/>
          <w:sz w:val="22"/>
          <w:szCs w:val="22"/>
        </w:rPr>
        <w:t xml:space="preserve"> and precision but it was not better than the model obtained from our base set of attributes.</w:t>
      </w:r>
    </w:p>
    <w:p w:rsidR="00A353DF" w:rsidRDefault="00A353DF" w:rsidP="00567637">
      <w:pPr>
        <w:pStyle w:val="Default"/>
        <w:jc w:val="both"/>
        <w:rPr>
          <w:rFonts w:ascii="Segoe UI" w:hAnsi="Segoe UI" w:cs="Segoe UI"/>
          <w:sz w:val="22"/>
          <w:szCs w:val="22"/>
        </w:rPr>
      </w:pPr>
      <w:r>
        <w:rPr>
          <w:rFonts w:ascii="Segoe UI" w:hAnsi="Segoe UI" w:cs="Segoe UI"/>
          <w:sz w:val="22"/>
          <w:szCs w:val="22"/>
        </w:rPr>
        <w:t xml:space="preserve"> </w:t>
      </w:r>
    </w:p>
    <w:p w:rsidR="007D32F1" w:rsidRDefault="007D32F1" w:rsidP="00567637">
      <w:pPr>
        <w:pStyle w:val="Default"/>
        <w:jc w:val="both"/>
        <w:rPr>
          <w:rFonts w:ascii="Segoe UI" w:hAnsi="Segoe UI" w:cs="Segoe UI"/>
          <w:sz w:val="22"/>
          <w:szCs w:val="22"/>
        </w:rPr>
      </w:pPr>
      <w:r w:rsidRPr="00FB3995">
        <w:rPr>
          <w:rFonts w:ascii="Segoe UI" w:hAnsi="Segoe UI" w:cs="Segoe UI"/>
          <w:b/>
          <w:sz w:val="22"/>
          <w:szCs w:val="22"/>
        </w:rPr>
        <w:t>W-Logistic</w:t>
      </w:r>
      <w:r>
        <w:rPr>
          <w:rFonts w:ascii="Segoe UI" w:hAnsi="Segoe UI" w:cs="Segoe UI"/>
          <w:sz w:val="22"/>
          <w:szCs w:val="22"/>
        </w:rPr>
        <w:t>:</w:t>
      </w:r>
    </w:p>
    <w:p w:rsidR="007D32F1" w:rsidRDefault="007D32F1" w:rsidP="00567637">
      <w:pPr>
        <w:pStyle w:val="Default"/>
        <w:jc w:val="both"/>
        <w:rPr>
          <w:rFonts w:ascii="Segoe UI" w:hAnsi="Segoe UI" w:cs="Segoe UI"/>
          <w:sz w:val="22"/>
          <w:szCs w:val="22"/>
        </w:rPr>
      </w:pPr>
    </w:p>
    <w:p w:rsidR="007D32F1" w:rsidRDefault="00AD34ED" w:rsidP="00567637">
      <w:pPr>
        <w:pStyle w:val="Default"/>
        <w:jc w:val="both"/>
        <w:rPr>
          <w:rFonts w:ascii="Segoe UI" w:hAnsi="Segoe UI" w:cs="Segoe UI"/>
          <w:sz w:val="22"/>
          <w:szCs w:val="22"/>
        </w:rPr>
      </w:pPr>
      <w:r>
        <w:rPr>
          <w:rFonts w:ascii="Segoe UI" w:hAnsi="Segoe UI" w:cs="Segoe UI"/>
          <w:sz w:val="22"/>
          <w:szCs w:val="22"/>
        </w:rPr>
        <w:t>We first tried to convert the numerical attributes to Binary attributes as Logistic Regression produces best results for categorical variables.</w:t>
      </w:r>
      <w:r w:rsidR="00EA0939">
        <w:rPr>
          <w:rFonts w:ascii="Segoe UI" w:hAnsi="Segoe UI" w:cs="Segoe UI"/>
          <w:sz w:val="22"/>
          <w:szCs w:val="22"/>
        </w:rPr>
        <w:t xml:space="preserve"> </w:t>
      </w:r>
      <w:r>
        <w:rPr>
          <w:rFonts w:ascii="Segoe UI" w:hAnsi="Segoe UI" w:cs="Segoe UI"/>
          <w:sz w:val="22"/>
          <w:szCs w:val="22"/>
        </w:rPr>
        <w:t xml:space="preserve">However, Logistic regression requires large number of data to get a good model. A small dataset with less number of events will result in biased outcome. In spite of trying out different PCAs the output was biased towards 0s as the dataset contains more number of records in the same category. Hence, there was no significant </w:t>
      </w:r>
      <w:r w:rsidR="00EA0939">
        <w:rPr>
          <w:rFonts w:ascii="Segoe UI" w:hAnsi="Segoe UI" w:cs="Segoe UI"/>
          <w:sz w:val="22"/>
          <w:szCs w:val="22"/>
        </w:rPr>
        <w:t>improvements</w:t>
      </w:r>
      <w:r>
        <w:rPr>
          <w:rFonts w:ascii="Segoe UI" w:hAnsi="Segoe UI" w:cs="Segoe UI"/>
          <w:sz w:val="22"/>
          <w:szCs w:val="22"/>
        </w:rPr>
        <w:t xml:space="preserve"> in the results</w:t>
      </w:r>
      <w:r w:rsidR="00EA0939">
        <w:rPr>
          <w:rFonts w:ascii="Segoe UI" w:hAnsi="Segoe UI" w:cs="Segoe UI"/>
          <w:sz w:val="22"/>
          <w:szCs w:val="22"/>
        </w:rPr>
        <w:t xml:space="preserve"> compared to the best model obtained</w:t>
      </w:r>
      <w:r>
        <w:rPr>
          <w:rFonts w:ascii="Segoe UI" w:hAnsi="Segoe UI" w:cs="Segoe UI"/>
          <w:sz w:val="22"/>
          <w:szCs w:val="22"/>
        </w:rPr>
        <w:t xml:space="preserve">. </w:t>
      </w:r>
    </w:p>
    <w:p w:rsidR="007D1BF7" w:rsidRDefault="007D1BF7" w:rsidP="00567637">
      <w:pPr>
        <w:pStyle w:val="Default"/>
        <w:jc w:val="both"/>
        <w:rPr>
          <w:rFonts w:ascii="Segoe UI" w:hAnsi="Segoe UI" w:cs="Segoe UI"/>
          <w:sz w:val="22"/>
          <w:szCs w:val="22"/>
        </w:rPr>
      </w:pPr>
    </w:p>
    <w:p w:rsidR="007D1BF7" w:rsidRDefault="007D1BF7" w:rsidP="00567637">
      <w:pPr>
        <w:pStyle w:val="Default"/>
        <w:jc w:val="both"/>
        <w:rPr>
          <w:rFonts w:ascii="Segoe UI" w:hAnsi="Segoe UI" w:cs="Segoe UI"/>
          <w:sz w:val="22"/>
          <w:szCs w:val="22"/>
        </w:rPr>
      </w:pPr>
    </w:p>
    <w:p w:rsidR="00A353DF" w:rsidRDefault="00A353DF" w:rsidP="00567637">
      <w:pPr>
        <w:pStyle w:val="Default"/>
        <w:jc w:val="both"/>
        <w:rPr>
          <w:rFonts w:ascii="Segoe UI" w:hAnsi="Segoe UI" w:cs="Segoe UI"/>
          <w:sz w:val="22"/>
          <w:szCs w:val="22"/>
        </w:rPr>
      </w:pPr>
      <w:r w:rsidRPr="007D32F1">
        <w:rPr>
          <w:rFonts w:ascii="Segoe UI" w:hAnsi="Segoe UI" w:cs="Segoe UI"/>
          <w:b/>
          <w:sz w:val="22"/>
          <w:szCs w:val="22"/>
        </w:rPr>
        <w:t>Naïve Bayes</w:t>
      </w:r>
      <w:r>
        <w:rPr>
          <w:rFonts w:ascii="Segoe UI" w:hAnsi="Segoe UI" w:cs="Segoe UI"/>
          <w:sz w:val="22"/>
          <w:szCs w:val="22"/>
        </w:rPr>
        <w:t>:</w:t>
      </w:r>
    </w:p>
    <w:p w:rsidR="00E47379" w:rsidRDefault="00E47379" w:rsidP="00567637">
      <w:pPr>
        <w:pStyle w:val="Default"/>
        <w:jc w:val="both"/>
        <w:rPr>
          <w:rFonts w:ascii="Segoe UI" w:hAnsi="Segoe UI" w:cs="Segoe UI"/>
          <w:sz w:val="22"/>
          <w:szCs w:val="22"/>
        </w:rPr>
      </w:pPr>
    </w:p>
    <w:p w:rsidR="007D32F1" w:rsidRDefault="00F30B32" w:rsidP="00567637">
      <w:pPr>
        <w:pStyle w:val="Default"/>
        <w:jc w:val="both"/>
        <w:rPr>
          <w:rFonts w:ascii="Segoe UI" w:hAnsi="Segoe UI" w:cs="Segoe UI"/>
          <w:sz w:val="22"/>
          <w:szCs w:val="22"/>
        </w:rPr>
      </w:pPr>
      <w:r>
        <w:rPr>
          <w:rFonts w:ascii="Segoe UI" w:hAnsi="Segoe UI" w:cs="Segoe UI"/>
          <w:sz w:val="22"/>
          <w:szCs w:val="22"/>
        </w:rPr>
        <w:t xml:space="preserve">Excluding subset of PCA’s or individual </w:t>
      </w:r>
      <w:r w:rsidR="007D32F1">
        <w:rPr>
          <w:rFonts w:ascii="Segoe UI" w:hAnsi="Segoe UI" w:cs="Segoe UI"/>
          <w:sz w:val="22"/>
          <w:szCs w:val="22"/>
        </w:rPr>
        <w:t>PCAs</w:t>
      </w:r>
      <w:r>
        <w:rPr>
          <w:rFonts w:ascii="Segoe UI" w:hAnsi="Segoe UI" w:cs="Segoe UI"/>
          <w:sz w:val="22"/>
          <w:szCs w:val="22"/>
        </w:rPr>
        <w:t xml:space="preserve"> did not improve the performance when compared to th</w:t>
      </w:r>
      <w:r w:rsidR="007D32F1">
        <w:rPr>
          <w:rFonts w:ascii="Segoe UI" w:hAnsi="Segoe UI" w:cs="Segoe UI"/>
          <w:sz w:val="22"/>
          <w:szCs w:val="22"/>
        </w:rPr>
        <w:t xml:space="preserve">e base model. </w:t>
      </w:r>
      <w:r w:rsidR="008422F1">
        <w:rPr>
          <w:rFonts w:ascii="Segoe UI" w:hAnsi="Segoe UI" w:cs="Segoe UI"/>
          <w:sz w:val="22"/>
          <w:szCs w:val="22"/>
        </w:rPr>
        <w:t xml:space="preserve">The performance reduced significantly without including PCAs. </w:t>
      </w:r>
      <w:r w:rsidR="007D32F1">
        <w:rPr>
          <w:rFonts w:ascii="Segoe UI" w:hAnsi="Segoe UI" w:cs="Segoe UI"/>
          <w:sz w:val="22"/>
          <w:szCs w:val="22"/>
        </w:rPr>
        <w:t xml:space="preserve">Highest performance was obtained by excluding </w:t>
      </w:r>
      <w:r w:rsidR="004D0B79">
        <w:rPr>
          <w:rFonts w:ascii="Segoe UI" w:hAnsi="Segoe UI" w:cs="Segoe UI"/>
          <w:sz w:val="22"/>
          <w:szCs w:val="22"/>
        </w:rPr>
        <w:t xml:space="preserve">PCA1- Military &amp; </w:t>
      </w:r>
      <w:r w:rsidR="00A55254">
        <w:rPr>
          <w:rFonts w:ascii="Segoe UI" w:hAnsi="Segoe UI" w:cs="Segoe UI"/>
          <w:sz w:val="22"/>
          <w:szCs w:val="22"/>
        </w:rPr>
        <w:t>PCA3-Neighbourhood Population</w:t>
      </w:r>
      <w:r w:rsidR="007D32F1">
        <w:rPr>
          <w:rFonts w:ascii="Segoe UI" w:hAnsi="Segoe UI" w:cs="Segoe UI"/>
          <w:sz w:val="22"/>
          <w:szCs w:val="22"/>
        </w:rPr>
        <w:t xml:space="preserve"> but it was not better than the model obtained from </w:t>
      </w:r>
      <w:r w:rsidR="005545CD">
        <w:rPr>
          <w:rFonts w:ascii="Segoe UI" w:hAnsi="Segoe UI" w:cs="Segoe UI"/>
          <w:sz w:val="22"/>
          <w:szCs w:val="22"/>
        </w:rPr>
        <w:t>our</w:t>
      </w:r>
      <w:r w:rsidR="007D32F1">
        <w:rPr>
          <w:rFonts w:ascii="Segoe UI" w:hAnsi="Segoe UI" w:cs="Segoe UI"/>
          <w:sz w:val="22"/>
          <w:szCs w:val="22"/>
        </w:rPr>
        <w:t xml:space="preserve"> base set of attributes.</w:t>
      </w:r>
    </w:p>
    <w:p w:rsidR="00D41F2C" w:rsidRDefault="00D41F2C" w:rsidP="00567637">
      <w:pPr>
        <w:pStyle w:val="Default"/>
        <w:jc w:val="both"/>
        <w:rPr>
          <w:rFonts w:ascii="Segoe UI" w:hAnsi="Segoe UI" w:cs="Segoe UI"/>
          <w:sz w:val="22"/>
          <w:szCs w:val="22"/>
        </w:rPr>
      </w:pPr>
    </w:p>
    <w:p w:rsidR="00A353DF" w:rsidRDefault="00D41F2C" w:rsidP="00567637">
      <w:pPr>
        <w:pStyle w:val="Default"/>
        <w:jc w:val="both"/>
        <w:rPr>
          <w:rFonts w:ascii="Segoe UI" w:hAnsi="Segoe UI" w:cs="Segoe UI"/>
          <w:sz w:val="22"/>
          <w:szCs w:val="22"/>
        </w:rPr>
      </w:pPr>
      <w:r w:rsidRPr="00D41F2C">
        <w:rPr>
          <w:rFonts w:ascii="Segoe UI" w:hAnsi="Segoe UI" w:cs="Segoe UI"/>
          <w:b/>
          <w:sz w:val="22"/>
          <w:szCs w:val="22"/>
        </w:rPr>
        <w:t>KNN</w:t>
      </w:r>
      <w:r>
        <w:rPr>
          <w:rFonts w:ascii="Segoe UI" w:hAnsi="Segoe UI" w:cs="Segoe UI"/>
          <w:sz w:val="22"/>
          <w:szCs w:val="22"/>
        </w:rPr>
        <w:t>:</w:t>
      </w:r>
    </w:p>
    <w:p w:rsidR="00D41F2C" w:rsidRDefault="00D476BD" w:rsidP="00567637">
      <w:pPr>
        <w:pStyle w:val="Default"/>
        <w:jc w:val="both"/>
        <w:rPr>
          <w:rFonts w:ascii="Segoe UI" w:hAnsi="Segoe UI" w:cs="Segoe UI"/>
          <w:sz w:val="22"/>
          <w:szCs w:val="22"/>
        </w:rPr>
      </w:pPr>
      <w:r>
        <w:rPr>
          <w:rFonts w:ascii="Segoe UI" w:hAnsi="Segoe UI" w:cs="Segoe UI"/>
          <w:sz w:val="22"/>
          <w:szCs w:val="22"/>
        </w:rPr>
        <w:t xml:space="preserve"> </w:t>
      </w:r>
    </w:p>
    <w:p w:rsidR="00D476BD" w:rsidRDefault="00D476BD" w:rsidP="00567637">
      <w:pPr>
        <w:pStyle w:val="Default"/>
        <w:jc w:val="both"/>
        <w:rPr>
          <w:rFonts w:ascii="Segoe UI" w:hAnsi="Segoe UI" w:cs="Segoe UI"/>
          <w:sz w:val="22"/>
          <w:szCs w:val="22"/>
        </w:rPr>
      </w:pPr>
      <w:r>
        <w:rPr>
          <w:rFonts w:ascii="Segoe UI" w:hAnsi="Segoe UI" w:cs="Segoe UI"/>
          <w:sz w:val="22"/>
          <w:szCs w:val="22"/>
        </w:rPr>
        <w:t>Excluding Gift History PCA and Neighborhood Population PCAs gave us a decent model but when compared to base model the performance was degraded. The base model with all the three PCAs gave us the best model using KNN. KNN produced erratic results with and without PCAs.</w:t>
      </w:r>
    </w:p>
    <w:p w:rsidR="00E242DF" w:rsidRDefault="00E242DF" w:rsidP="00567637">
      <w:pPr>
        <w:pStyle w:val="Default"/>
        <w:jc w:val="both"/>
        <w:rPr>
          <w:rFonts w:ascii="Segoe UI" w:hAnsi="Segoe UI" w:cs="Segoe UI"/>
          <w:sz w:val="22"/>
          <w:szCs w:val="22"/>
        </w:rPr>
      </w:pPr>
    </w:p>
    <w:p w:rsidR="00D41F2C" w:rsidRDefault="00D41F2C" w:rsidP="00567637">
      <w:pPr>
        <w:pStyle w:val="Default"/>
        <w:jc w:val="both"/>
        <w:rPr>
          <w:rFonts w:ascii="Segoe UI" w:hAnsi="Segoe UI" w:cs="Segoe UI"/>
          <w:sz w:val="22"/>
          <w:szCs w:val="22"/>
        </w:rPr>
      </w:pPr>
      <w:r w:rsidRPr="00D41F2C">
        <w:rPr>
          <w:rFonts w:ascii="Segoe UI" w:hAnsi="Segoe UI" w:cs="Segoe UI"/>
          <w:b/>
          <w:sz w:val="22"/>
          <w:szCs w:val="22"/>
        </w:rPr>
        <w:t>SVM</w:t>
      </w:r>
      <w:r>
        <w:rPr>
          <w:rFonts w:ascii="Segoe UI" w:hAnsi="Segoe UI" w:cs="Segoe UI"/>
          <w:sz w:val="22"/>
          <w:szCs w:val="22"/>
        </w:rPr>
        <w:t>:</w:t>
      </w:r>
    </w:p>
    <w:p w:rsidR="00C540FE" w:rsidRDefault="00C540FE" w:rsidP="00567637">
      <w:pPr>
        <w:pStyle w:val="Default"/>
        <w:jc w:val="both"/>
        <w:rPr>
          <w:rFonts w:ascii="Segoe UI" w:hAnsi="Segoe UI" w:cs="Segoe UI"/>
          <w:sz w:val="22"/>
          <w:szCs w:val="22"/>
        </w:rPr>
      </w:pPr>
    </w:p>
    <w:p w:rsidR="00C540FE" w:rsidRDefault="00C540FE" w:rsidP="00567637">
      <w:pPr>
        <w:pStyle w:val="Default"/>
        <w:jc w:val="both"/>
        <w:rPr>
          <w:rFonts w:ascii="Segoe UI" w:hAnsi="Segoe UI" w:cs="Segoe UI"/>
          <w:sz w:val="22"/>
          <w:szCs w:val="22"/>
        </w:rPr>
      </w:pPr>
      <w:r>
        <w:rPr>
          <w:rFonts w:ascii="Segoe UI" w:hAnsi="Segoe UI" w:cs="Segoe UI"/>
          <w:sz w:val="22"/>
          <w:szCs w:val="22"/>
        </w:rPr>
        <w:t>Excluding Neighborhood Population PCA gave us a good model but it was not better than the base model which consists of all the PCAs. The results of the performance are given in the Appendix section of this document in the attached excel sheet</w:t>
      </w:r>
    </w:p>
    <w:p w:rsidR="00D41F2C" w:rsidRDefault="00D41F2C" w:rsidP="00567637">
      <w:pPr>
        <w:pStyle w:val="Default"/>
        <w:jc w:val="both"/>
        <w:rPr>
          <w:rFonts w:ascii="Segoe UI" w:hAnsi="Segoe UI" w:cs="Segoe UI"/>
          <w:sz w:val="22"/>
          <w:szCs w:val="22"/>
        </w:rPr>
      </w:pPr>
    </w:p>
    <w:p w:rsidR="00D41F2C" w:rsidRDefault="00D41F2C" w:rsidP="00567637">
      <w:pPr>
        <w:pStyle w:val="Default"/>
        <w:jc w:val="both"/>
        <w:rPr>
          <w:rFonts w:ascii="Segoe UI" w:hAnsi="Segoe UI" w:cs="Segoe UI"/>
          <w:sz w:val="22"/>
          <w:szCs w:val="22"/>
        </w:rPr>
      </w:pPr>
      <w:r w:rsidRPr="00D41F2C">
        <w:rPr>
          <w:rFonts w:ascii="Segoe UI" w:hAnsi="Segoe UI" w:cs="Segoe UI"/>
          <w:b/>
          <w:sz w:val="22"/>
          <w:szCs w:val="22"/>
        </w:rPr>
        <w:t>Random Forest</w:t>
      </w:r>
      <w:r>
        <w:rPr>
          <w:rFonts w:ascii="Segoe UI" w:hAnsi="Segoe UI" w:cs="Segoe UI"/>
          <w:sz w:val="22"/>
          <w:szCs w:val="22"/>
        </w:rPr>
        <w:t>:</w:t>
      </w:r>
    </w:p>
    <w:p w:rsidR="0062481F" w:rsidRDefault="0062481F" w:rsidP="00567637">
      <w:pPr>
        <w:pStyle w:val="Default"/>
        <w:jc w:val="both"/>
        <w:rPr>
          <w:rFonts w:ascii="Segoe UI" w:hAnsi="Segoe UI" w:cs="Segoe UI"/>
          <w:sz w:val="22"/>
          <w:szCs w:val="22"/>
        </w:rPr>
      </w:pPr>
    </w:p>
    <w:p w:rsidR="0062481F" w:rsidRDefault="0062481F" w:rsidP="0062481F">
      <w:pPr>
        <w:pStyle w:val="Default"/>
        <w:jc w:val="both"/>
        <w:rPr>
          <w:rFonts w:ascii="Segoe UI" w:hAnsi="Segoe UI" w:cs="Segoe UI"/>
          <w:sz w:val="22"/>
          <w:szCs w:val="22"/>
        </w:rPr>
      </w:pPr>
      <w:r>
        <w:rPr>
          <w:rFonts w:ascii="Segoe UI" w:hAnsi="Segoe UI" w:cs="Segoe UI"/>
          <w:sz w:val="22"/>
          <w:szCs w:val="22"/>
        </w:rPr>
        <w:t xml:space="preserve">We tried excluding different combinations of subset of PCAs and evaluated the model by comparing the results from our base model which includes all the PCAs. We found out that by </w:t>
      </w:r>
    </w:p>
    <w:p w:rsidR="0062481F" w:rsidRDefault="0062481F" w:rsidP="0062481F">
      <w:pPr>
        <w:pStyle w:val="Default"/>
        <w:jc w:val="both"/>
        <w:rPr>
          <w:rFonts w:ascii="Segoe UI" w:hAnsi="Segoe UI" w:cs="Segoe UI"/>
          <w:sz w:val="22"/>
          <w:szCs w:val="22"/>
        </w:rPr>
      </w:pPr>
      <w:r>
        <w:rPr>
          <w:rFonts w:ascii="Segoe UI" w:hAnsi="Segoe UI" w:cs="Segoe UI"/>
          <w:sz w:val="22"/>
          <w:szCs w:val="22"/>
        </w:rPr>
        <w:t xml:space="preserve">Excluding Neighborhood </w:t>
      </w:r>
      <w:r w:rsidR="0037032A">
        <w:rPr>
          <w:rFonts w:ascii="Segoe UI" w:hAnsi="Segoe UI" w:cs="Segoe UI"/>
          <w:sz w:val="22"/>
          <w:szCs w:val="22"/>
        </w:rPr>
        <w:t xml:space="preserve">Population and Gift History </w:t>
      </w:r>
      <w:r>
        <w:rPr>
          <w:rFonts w:ascii="Segoe UI" w:hAnsi="Segoe UI" w:cs="Segoe UI"/>
          <w:sz w:val="22"/>
          <w:szCs w:val="22"/>
        </w:rPr>
        <w:t>PCAs gave us the best model based on performance of recall. Please refer the attached excel sheet</w:t>
      </w:r>
      <w:r w:rsidR="0037032A">
        <w:rPr>
          <w:rFonts w:ascii="Segoe UI" w:hAnsi="Segoe UI" w:cs="Segoe UI"/>
          <w:sz w:val="22"/>
          <w:szCs w:val="22"/>
        </w:rPr>
        <w:t xml:space="preserve"> in Appendix section of the document</w:t>
      </w:r>
      <w:r>
        <w:rPr>
          <w:rFonts w:ascii="Segoe UI" w:hAnsi="Segoe UI" w:cs="Segoe UI"/>
          <w:sz w:val="22"/>
          <w:szCs w:val="22"/>
        </w:rPr>
        <w:t>.</w:t>
      </w:r>
    </w:p>
    <w:p w:rsidR="0062481F" w:rsidRDefault="0062481F" w:rsidP="00567637">
      <w:pPr>
        <w:pStyle w:val="Default"/>
        <w:jc w:val="both"/>
        <w:rPr>
          <w:rFonts w:ascii="Segoe UI" w:hAnsi="Segoe UI" w:cs="Segoe UI"/>
          <w:sz w:val="22"/>
          <w:szCs w:val="22"/>
        </w:rPr>
      </w:pPr>
    </w:p>
    <w:p w:rsidR="008E27E1" w:rsidRDefault="008E27E1" w:rsidP="00567637">
      <w:pPr>
        <w:pStyle w:val="Default"/>
        <w:jc w:val="both"/>
        <w:rPr>
          <w:rFonts w:ascii="Segoe UI" w:hAnsi="Segoe UI" w:cs="Segoe UI"/>
          <w:sz w:val="22"/>
          <w:szCs w:val="22"/>
        </w:rPr>
      </w:pPr>
    </w:p>
    <w:p w:rsidR="0062481F" w:rsidRDefault="0062481F" w:rsidP="00567637">
      <w:pPr>
        <w:pStyle w:val="Default"/>
        <w:jc w:val="both"/>
        <w:rPr>
          <w:rFonts w:ascii="Segoe UI" w:hAnsi="Segoe UI" w:cs="Segoe UI"/>
          <w:sz w:val="22"/>
          <w:szCs w:val="22"/>
        </w:rPr>
      </w:pPr>
    </w:p>
    <w:p w:rsidR="00955554" w:rsidRDefault="00955554" w:rsidP="00567637">
      <w:pPr>
        <w:pStyle w:val="Heading1"/>
        <w:spacing w:line="240" w:lineRule="auto"/>
        <w:jc w:val="both"/>
      </w:pPr>
      <w:bookmarkStart w:id="3" w:name="_Toc445527934"/>
      <w:r>
        <w:lastRenderedPageBreak/>
        <w:t xml:space="preserve">Question </w:t>
      </w:r>
      <w:r w:rsidR="00512DA1">
        <w:t>2</w:t>
      </w:r>
      <w:bookmarkEnd w:id="3"/>
    </w:p>
    <w:p w:rsidR="00000B24" w:rsidRPr="00912B05" w:rsidRDefault="00000B24" w:rsidP="00567637">
      <w:pPr>
        <w:pStyle w:val="Default"/>
        <w:jc w:val="both"/>
        <w:rPr>
          <w:rFonts w:ascii="Segoe UI" w:hAnsi="Segoe UI" w:cs="Segoe UI"/>
          <w:sz w:val="22"/>
          <w:szCs w:val="22"/>
        </w:rPr>
      </w:pPr>
    </w:p>
    <w:p w:rsidR="00512DA1" w:rsidRPr="00512DA1" w:rsidRDefault="00512DA1" w:rsidP="00567637">
      <w:pPr>
        <w:pStyle w:val="Default"/>
        <w:jc w:val="both"/>
        <w:rPr>
          <w:rFonts w:ascii="Segoe UI" w:hAnsi="Segoe UI" w:cs="Segoe UI"/>
          <w:color w:val="4C483D" w:themeColor="text2"/>
          <w:sz w:val="22"/>
          <w:szCs w:val="22"/>
        </w:rPr>
      </w:pPr>
      <w:r w:rsidRPr="00D372BC">
        <w:rPr>
          <w:rFonts w:ascii="Segoe UI" w:hAnsi="Segoe UI" w:cs="Segoe UI"/>
          <w:color w:val="4C483D" w:themeColor="text2"/>
          <w:sz w:val="22"/>
          <w:szCs w:val="22"/>
          <w:u w:val="single"/>
        </w:rPr>
        <w:t>Calculate Net Profit</w:t>
      </w:r>
      <w:r w:rsidRPr="00512DA1">
        <w:rPr>
          <w:rFonts w:ascii="Segoe UI" w:hAnsi="Segoe UI" w:cs="Segoe UI"/>
          <w:color w:val="4C483D" w:themeColor="text2"/>
          <w:sz w:val="22"/>
          <w:szCs w:val="22"/>
        </w:rPr>
        <w:t>: For each method in Question 1 (choose the ‘best’ model for each method/technique, either with the full or reduced set of variables), calculate the lift of net profit for both the training and validation set based on the actual response rate (5.1%). Again, the expected donation, given that they are donors, is $13.00, and the total cost of each mailing is $0.68. (Hint: to calculate estima</w:t>
      </w:r>
      <w:r>
        <w:rPr>
          <w:rFonts w:ascii="Segoe UI" w:hAnsi="Segoe UI" w:cs="Segoe UI"/>
          <w:color w:val="4C483D" w:themeColor="text2"/>
          <w:sz w:val="22"/>
          <w:szCs w:val="22"/>
        </w:rPr>
        <w:t xml:space="preserve">ted net profit, we will need to </w:t>
      </w:r>
      <w:r w:rsidRPr="00512DA1">
        <w:rPr>
          <w:rFonts w:ascii="Segoe UI" w:hAnsi="Segoe UI" w:cs="Segoe UI"/>
          <w:color w:val="4C483D" w:themeColor="text2"/>
          <w:sz w:val="22"/>
          <w:szCs w:val="22"/>
        </w:rPr>
        <w:t>”undo” the effects of the weighted sampling, and calculate the net profit that would reflect the actual response distribution of 5.1% donors and 94.9% non-donors.)</w:t>
      </w:r>
    </w:p>
    <w:p w:rsidR="008276CD" w:rsidRPr="00912B05" w:rsidRDefault="008276CD" w:rsidP="00567637">
      <w:pPr>
        <w:pStyle w:val="Default"/>
        <w:jc w:val="both"/>
        <w:rPr>
          <w:rFonts w:ascii="Segoe UI" w:hAnsi="Segoe UI" w:cs="Segoe UI"/>
          <w:sz w:val="22"/>
          <w:szCs w:val="22"/>
        </w:rPr>
      </w:pPr>
    </w:p>
    <w:p w:rsidR="00745F54" w:rsidRDefault="005F78BF" w:rsidP="00567637">
      <w:pPr>
        <w:spacing w:line="240" w:lineRule="auto"/>
        <w:jc w:val="both"/>
        <w:rPr>
          <w:rFonts w:ascii="Segoe UI" w:hAnsi="Segoe UI" w:cs="Segoe UI"/>
          <w:color w:val="000000"/>
          <w:sz w:val="22"/>
          <w:szCs w:val="22"/>
        </w:rPr>
      </w:pPr>
      <w:r>
        <w:rPr>
          <w:rFonts w:ascii="Segoe UI" w:hAnsi="Segoe UI" w:cs="Segoe UI"/>
          <w:color w:val="000000"/>
          <w:sz w:val="22"/>
          <w:szCs w:val="22"/>
        </w:rPr>
        <w:t xml:space="preserve"> The original dataset consisted of 5.1% of donors and 94.9% of non-donors. To calculate the Net Profit for our best model we have used 40% response to avoid random sampling </w:t>
      </w:r>
      <w:r w:rsidR="00667CF1">
        <w:rPr>
          <w:rFonts w:ascii="Segoe UI" w:hAnsi="Segoe UI" w:cs="Segoe UI"/>
          <w:color w:val="000000"/>
          <w:sz w:val="22"/>
          <w:szCs w:val="22"/>
        </w:rPr>
        <w:t xml:space="preserve">because using same ratio in the sample would lead to biased output.  We have calculated the Maximum Cumulative Profit and Net Profit for training and validation data for the best models from each technique. Maximum Cumulative Profit </w:t>
      </w:r>
      <w:r w:rsidR="00745F54">
        <w:rPr>
          <w:rFonts w:ascii="Segoe UI" w:hAnsi="Segoe UI" w:cs="Segoe UI"/>
          <w:color w:val="000000"/>
          <w:sz w:val="22"/>
          <w:szCs w:val="22"/>
        </w:rPr>
        <w:t>and Net Profit were</w:t>
      </w:r>
      <w:r w:rsidR="00667CF1">
        <w:rPr>
          <w:rFonts w:ascii="Segoe UI" w:hAnsi="Segoe UI" w:cs="Segoe UI"/>
          <w:color w:val="000000"/>
          <w:sz w:val="22"/>
          <w:szCs w:val="22"/>
        </w:rPr>
        <w:t xml:space="preserve"> calc</w:t>
      </w:r>
      <w:r w:rsidR="00206529">
        <w:rPr>
          <w:rFonts w:ascii="Segoe UI" w:hAnsi="Segoe UI" w:cs="Segoe UI"/>
          <w:color w:val="000000"/>
          <w:sz w:val="22"/>
          <w:szCs w:val="22"/>
        </w:rPr>
        <w:t>ulated using the below formula.</w:t>
      </w:r>
    </w:p>
    <w:p w:rsidR="00667CF1" w:rsidRDefault="00667CF1" w:rsidP="00567637">
      <w:pPr>
        <w:spacing w:line="240" w:lineRule="auto"/>
        <w:jc w:val="both"/>
        <w:rPr>
          <w:rFonts w:ascii="Segoe UI" w:hAnsi="Segoe UI" w:cs="Segoe UI"/>
          <w:color w:val="000000"/>
          <w:sz w:val="22"/>
          <w:szCs w:val="22"/>
        </w:rPr>
      </w:pPr>
      <w:r w:rsidRPr="00745F54">
        <w:rPr>
          <w:rFonts w:ascii="Segoe UI" w:hAnsi="Segoe UI" w:cs="Segoe UI"/>
          <w:b/>
          <w:color w:val="000000"/>
          <w:sz w:val="22"/>
          <w:szCs w:val="22"/>
        </w:rPr>
        <w:t>Actual Profit</w:t>
      </w:r>
      <w:r w:rsidR="00745F54">
        <w:rPr>
          <w:rFonts w:ascii="Segoe UI" w:hAnsi="Segoe UI" w:cs="Segoe UI"/>
          <w:b/>
          <w:color w:val="000000"/>
          <w:sz w:val="22"/>
          <w:szCs w:val="22"/>
        </w:rPr>
        <w:t xml:space="preserve"> per donor</w:t>
      </w:r>
      <w:r>
        <w:rPr>
          <w:rFonts w:ascii="Segoe UI" w:hAnsi="Segoe UI" w:cs="Segoe UI"/>
          <w:color w:val="000000"/>
          <w:sz w:val="22"/>
          <w:szCs w:val="22"/>
        </w:rPr>
        <w:t xml:space="preserve"> = </w:t>
      </w:r>
      <w:r w:rsidR="00745F54">
        <w:rPr>
          <w:rFonts w:ascii="Segoe UI" w:hAnsi="Segoe UI" w:cs="Segoe UI"/>
          <w:color w:val="000000"/>
          <w:sz w:val="22"/>
          <w:szCs w:val="22"/>
        </w:rPr>
        <w:t>$</w:t>
      </w:r>
      <w:r>
        <w:rPr>
          <w:rFonts w:ascii="Segoe UI" w:hAnsi="Segoe UI" w:cs="Segoe UI"/>
          <w:color w:val="000000"/>
          <w:sz w:val="22"/>
          <w:szCs w:val="22"/>
        </w:rPr>
        <w:t xml:space="preserve">13 – </w:t>
      </w:r>
      <w:r w:rsidR="00745F54">
        <w:rPr>
          <w:rFonts w:ascii="Segoe UI" w:hAnsi="Segoe UI" w:cs="Segoe UI"/>
          <w:color w:val="000000"/>
          <w:sz w:val="22"/>
          <w:szCs w:val="22"/>
        </w:rPr>
        <w:t>$</w:t>
      </w:r>
      <w:r>
        <w:rPr>
          <w:rFonts w:ascii="Segoe UI" w:hAnsi="Segoe UI" w:cs="Segoe UI"/>
          <w:color w:val="000000"/>
          <w:sz w:val="22"/>
          <w:szCs w:val="22"/>
        </w:rPr>
        <w:t>0.68 =</w:t>
      </w:r>
      <w:r w:rsidR="00745F54">
        <w:rPr>
          <w:rFonts w:ascii="Segoe UI" w:hAnsi="Segoe UI" w:cs="Segoe UI"/>
          <w:color w:val="000000"/>
          <w:sz w:val="22"/>
          <w:szCs w:val="22"/>
        </w:rPr>
        <w:t>$</w:t>
      </w:r>
      <w:r>
        <w:rPr>
          <w:rFonts w:ascii="Segoe UI" w:hAnsi="Segoe UI" w:cs="Segoe UI"/>
          <w:color w:val="000000"/>
          <w:sz w:val="22"/>
          <w:szCs w:val="22"/>
        </w:rPr>
        <w:t>12.32</w:t>
      </w:r>
    </w:p>
    <w:p w:rsidR="00667CF1" w:rsidRDefault="00667CF1" w:rsidP="00567637">
      <w:pPr>
        <w:spacing w:line="240" w:lineRule="auto"/>
        <w:jc w:val="both"/>
        <w:rPr>
          <w:rFonts w:ascii="Segoe UI" w:hAnsi="Segoe UI" w:cs="Segoe UI"/>
          <w:color w:val="000000"/>
          <w:sz w:val="22"/>
          <w:szCs w:val="22"/>
        </w:rPr>
      </w:pPr>
      <w:r w:rsidRPr="00745F54">
        <w:rPr>
          <w:rFonts w:ascii="Segoe UI" w:hAnsi="Segoe UI" w:cs="Segoe UI"/>
          <w:b/>
          <w:color w:val="000000"/>
          <w:sz w:val="22"/>
          <w:szCs w:val="22"/>
        </w:rPr>
        <w:t>Actual Cost</w:t>
      </w:r>
      <w:r>
        <w:rPr>
          <w:rFonts w:ascii="Segoe UI" w:hAnsi="Segoe UI" w:cs="Segoe UI"/>
          <w:color w:val="000000"/>
          <w:sz w:val="22"/>
          <w:szCs w:val="22"/>
        </w:rPr>
        <w:t xml:space="preserve"> = -</w:t>
      </w:r>
      <w:r w:rsidR="00745F54">
        <w:rPr>
          <w:rFonts w:ascii="Segoe UI" w:hAnsi="Segoe UI" w:cs="Segoe UI"/>
          <w:color w:val="000000"/>
          <w:sz w:val="22"/>
          <w:szCs w:val="22"/>
        </w:rPr>
        <w:t>$0</w:t>
      </w:r>
      <w:r>
        <w:rPr>
          <w:rFonts w:ascii="Segoe UI" w:hAnsi="Segoe UI" w:cs="Segoe UI"/>
          <w:color w:val="000000"/>
          <w:sz w:val="22"/>
          <w:szCs w:val="22"/>
        </w:rPr>
        <w:t>.68</w:t>
      </w:r>
    </w:p>
    <w:p w:rsidR="00667CF1" w:rsidRDefault="00667CF1" w:rsidP="00567637">
      <w:pPr>
        <w:spacing w:line="240" w:lineRule="auto"/>
        <w:jc w:val="both"/>
        <w:rPr>
          <w:rFonts w:ascii="Segoe UI" w:hAnsi="Segoe UI" w:cs="Segoe UI"/>
          <w:color w:val="000000"/>
          <w:sz w:val="22"/>
          <w:szCs w:val="22"/>
        </w:rPr>
      </w:pPr>
      <w:r>
        <w:rPr>
          <w:rFonts w:ascii="Segoe UI" w:hAnsi="Segoe UI" w:cs="Segoe UI"/>
          <w:color w:val="000000"/>
          <w:sz w:val="22"/>
          <w:szCs w:val="22"/>
        </w:rPr>
        <w:t>T</w:t>
      </w:r>
      <w:r w:rsidR="00745F54">
        <w:rPr>
          <w:rFonts w:ascii="Segoe UI" w:hAnsi="Segoe UI" w:cs="Segoe UI"/>
          <w:color w:val="000000"/>
          <w:sz w:val="22"/>
          <w:szCs w:val="22"/>
        </w:rPr>
        <w:t>o</w:t>
      </w:r>
      <w:r>
        <w:rPr>
          <w:rFonts w:ascii="Segoe UI" w:hAnsi="Segoe UI" w:cs="Segoe UI"/>
          <w:color w:val="000000"/>
          <w:sz w:val="22"/>
          <w:szCs w:val="22"/>
        </w:rPr>
        <w:t xml:space="preserve"> undo the weighting effects we performed the following calculations:</w:t>
      </w:r>
    </w:p>
    <w:p w:rsidR="00667CF1" w:rsidRDefault="00667CF1" w:rsidP="00567637">
      <w:pPr>
        <w:spacing w:line="240" w:lineRule="auto"/>
        <w:jc w:val="both"/>
        <w:rPr>
          <w:rFonts w:ascii="Segoe UI" w:hAnsi="Segoe UI" w:cs="Segoe UI"/>
          <w:color w:val="000000"/>
          <w:sz w:val="22"/>
          <w:szCs w:val="22"/>
        </w:rPr>
      </w:pPr>
      <w:r w:rsidRPr="00745F54">
        <w:rPr>
          <w:rFonts w:ascii="Segoe UI" w:hAnsi="Segoe UI" w:cs="Segoe UI"/>
          <w:b/>
          <w:color w:val="000000"/>
          <w:sz w:val="22"/>
          <w:szCs w:val="22"/>
        </w:rPr>
        <w:t>Weighted Profit</w:t>
      </w:r>
      <w:r>
        <w:rPr>
          <w:rFonts w:ascii="Segoe UI" w:hAnsi="Segoe UI" w:cs="Segoe UI"/>
          <w:color w:val="000000"/>
          <w:sz w:val="22"/>
          <w:szCs w:val="22"/>
        </w:rPr>
        <w:t xml:space="preserve"> = (12.32* 0.051)/0.35 =$1.7952</w:t>
      </w:r>
    </w:p>
    <w:p w:rsidR="00667CF1" w:rsidRDefault="00667CF1" w:rsidP="00567637">
      <w:pPr>
        <w:spacing w:line="240" w:lineRule="auto"/>
        <w:jc w:val="both"/>
        <w:rPr>
          <w:rFonts w:ascii="Segoe UI" w:hAnsi="Segoe UI" w:cs="Segoe UI"/>
          <w:color w:val="000000"/>
          <w:sz w:val="22"/>
          <w:szCs w:val="22"/>
        </w:rPr>
      </w:pPr>
      <w:r w:rsidRPr="00745F54">
        <w:rPr>
          <w:rFonts w:ascii="Segoe UI" w:hAnsi="Segoe UI" w:cs="Segoe UI"/>
          <w:b/>
          <w:color w:val="000000"/>
          <w:sz w:val="22"/>
          <w:szCs w:val="22"/>
        </w:rPr>
        <w:t>Weighted Cost</w:t>
      </w:r>
      <w:r>
        <w:rPr>
          <w:rFonts w:ascii="Segoe UI" w:hAnsi="Segoe UI" w:cs="Segoe UI"/>
          <w:color w:val="000000"/>
          <w:sz w:val="22"/>
          <w:szCs w:val="22"/>
        </w:rPr>
        <w:t xml:space="preserve"> = (0.68*0.949)/0.65 = $0.9928</w:t>
      </w:r>
    </w:p>
    <w:p w:rsidR="00667CF1" w:rsidRDefault="00F03A58" w:rsidP="00567637">
      <w:pPr>
        <w:spacing w:line="240" w:lineRule="auto"/>
        <w:jc w:val="both"/>
        <w:rPr>
          <w:rFonts w:ascii="Segoe UI" w:hAnsi="Segoe UI" w:cs="Segoe UI"/>
          <w:color w:val="000000"/>
          <w:sz w:val="22"/>
          <w:szCs w:val="22"/>
        </w:rPr>
      </w:pPr>
      <w:r>
        <w:rPr>
          <w:rFonts w:ascii="Segoe UI" w:hAnsi="Segoe UI" w:cs="Segoe UI"/>
          <w:color w:val="000000"/>
          <w:sz w:val="22"/>
          <w:szCs w:val="22"/>
        </w:rPr>
        <w:t xml:space="preserve">The Maximum Cumulative Profit was calculated using these adjusted values. We have not included </w:t>
      </w:r>
      <w:r w:rsidRPr="00AE6F97">
        <w:rPr>
          <w:rFonts w:ascii="Segoe UI" w:hAnsi="Segoe UI" w:cs="Segoe UI"/>
          <w:b/>
          <w:color w:val="000000"/>
          <w:sz w:val="22"/>
          <w:szCs w:val="22"/>
        </w:rPr>
        <w:t>opportunity cost</w:t>
      </w:r>
      <w:r>
        <w:rPr>
          <w:rFonts w:ascii="Segoe UI" w:hAnsi="Segoe UI" w:cs="Segoe UI"/>
          <w:color w:val="000000"/>
          <w:sz w:val="22"/>
          <w:szCs w:val="22"/>
        </w:rPr>
        <w:t xml:space="preserve"> to calculate net profit.</w:t>
      </w:r>
    </w:p>
    <w:p w:rsidR="00F03A58" w:rsidRDefault="00F03A58" w:rsidP="00567637">
      <w:pPr>
        <w:spacing w:line="240" w:lineRule="auto"/>
        <w:jc w:val="both"/>
        <w:rPr>
          <w:rFonts w:ascii="Segoe UI" w:hAnsi="Segoe UI" w:cs="Segoe UI"/>
          <w:color w:val="000000"/>
          <w:sz w:val="22"/>
          <w:szCs w:val="22"/>
        </w:rPr>
      </w:pPr>
      <w:r>
        <w:rPr>
          <w:rFonts w:ascii="Segoe UI" w:hAnsi="Segoe UI" w:cs="Segoe UI"/>
          <w:color w:val="000000"/>
          <w:sz w:val="22"/>
          <w:szCs w:val="22"/>
        </w:rPr>
        <w:t xml:space="preserve">The comparison between different models is given below. </w:t>
      </w:r>
    </w:p>
    <w:tbl>
      <w:tblPr>
        <w:tblStyle w:val="ReportTable"/>
        <w:tblW w:w="0" w:type="auto"/>
        <w:tblLook w:val="04A0" w:firstRow="1" w:lastRow="0" w:firstColumn="1" w:lastColumn="0" w:noHBand="0" w:noVBand="1"/>
      </w:tblPr>
      <w:tblGrid>
        <w:gridCol w:w="2245"/>
        <w:gridCol w:w="2575"/>
        <w:gridCol w:w="1475"/>
      </w:tblGrid>
      <w:tr w:rsidR="00180ADA" w:rsidRPr="00180ADA" w:rsidTr="00180AD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5" w:type="dxa"/>
            <w:noWrap/>
            <w:hideMark/>
          </w:tcPr>
          <w:p w:rsidR="00180ADA" w:rsidRPr="00180ADA" w:rsidRDefault="00180ADA" w:rsidP="00180ADA">
            <w:pPr>
              <w:jc w:val="both"/>
              <w:rPr>
                <w:rFonts w:ascii="Segoe UI" w:hAnsi="Segoe UI" w:cs="Segoe UI"/>
                <w:color w:val="000000"/>
                <w:sz w:val="20"/>
                <w:szCs w:val="22"/>
              </w:rPr>
            </w:pPr>
          </w:p>
        </w:tc>
        <w:tc>
          <w:tcPr>
            <w:tcW w:w="4050" w:type="dxa"/>
            <w:gridSpan w:val="2"/>
            <w:noWrap/>
            <w:hideMark/>
          </w:tcPr>
          <w:p w:rsidR="00180ADA" w:rsidRPr="00180ADA" w:rsidRDefault="00180ADA" w:rsidP="00180ADA">
            <w:pPr>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000000"/>
                <w:sz w:val="20"/>
                <w:szCs w:val="22"/>
              </w:rPr>
            </w:pPr>
            <w:r w:rsidRPr="00180ADA">
              <w:rPr>
                <w:rFonts w:ascii="Segoe UI" w:hAnsi="Segoe UI" w:cs="Segoe UI"/>
                <w:color w:val="000000"/>
                <w:sz w:val="20"/>
                <w:szCs w:val="22"/>
              </w:rPr>
              <w:t>Testing</w:t>
            </w:r>
          </w:p>
        </w:tc>
      </w:tr>
      <w:tr w:rsidR="00180ADA" w:rsidRPr="00180ADA" w:rsidTr="00180ADA">
        <w:trPr>
          <w:trHeight w:val="288"/>
        </w:trPr>
        <w:tc>
          <w:tcPr>
            <w:cnfStyle w:val="001000000000" w:firstRow="0" w:lastRow="0" w:firstColumn="1" w:lastColumn="0" w:oddVBand="0" w:evenVBand="0" w:oddHBand="0" w:evenHBand="0" w:firstRowFirstColumn="0" w:firstRowLastColumn="0" w:lastRowFirstColumn="0" w:lastRowLastColumn="0"/>
            <w:tcW w:w="2245" w:type="dxa"/>
            <w:noWrap/>
            <w:hideMark/>
          </w:tcPr>
          <w:p w:rsidR="00180ADA" w:rsidRPr="00180ADA" w:rsidRDefault="00180ADA" w:rsidP="00180ADA">
            <w:pPr>
              <w:jc w:val="both"/>
              <w:rPr>
                <w:rFonts w:ascii="Segoe UI" w:hAnsi="Segoe UI" w:cs="Segoe UI"/>
                <w:color w:val="000000"/>
                <w:sz w:val="20"/>
                <w:szCs w:val="22"/>
              </w:rPr>
            </w:pPr>
            <w:r w:rsidRPr="00180ADA">
              <w:rPr>
                <w:rFonts w:ascii="Segoe UI" w:hAnsi="Segoe UI" w:cs="Segoe UI"/>
                <w:color w:val="000000"/>
                <w:sz w:val="20"/>
                <w:szCs w:val="22"/>
              </w:rPr>
              <w:t>Model</w:t>
            </w:r>
          </w:p>
        </w:tc>
        <w:tc>
          <w:tcPr>
            <w:tcW w:w="2575" w:type="dxa"/>
            <w:noWrap/>
            <w:hideMark/>
          </w:tcPr>
          <w:p w:rsidR="00180ADA" w:rsidRPr="00180ADA" w:rsidRDefault="00180ADA" w:rsidP="00180ADA">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Max Cumulative Profit</w:t>
            </w:r>
          </w:p>
        </w:tc>
        <w:tc>
          <w:tcPr>
            <w:tcW w:w="1475" w:type="dxa"/>
            <w:noWrap/>
            <w:hideMark/>
          </w:tcPr>
          <w:p w:rsidR="00180ADA" w:rsidRPr="00180ADA" w:rsidRDefault="00180ADA" w:rsidP="00180ADA">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Net Profit</w:t>
            </w:r>
          </w:p>
        </w:tc>
      </w:tr>
      <w:tr w:rsidR="00180ADA" w:rsidRPr="00180ADA" w:rsidTr="00180ADA">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5" w:type="dxa"/>
            <w:noWrap/>
            <w:hideMark/>
          </w:tcPr>
          <w:p w:rsidR="00180ADA" w:rsidRPr="00180ADA" w:rsidRDefault="00180ADA" w:rsidP="00180ADA">
            <w:pPr>
              <w:jc w:val="both"/>
              <w:rPr>
                <w:rFonts w:ascii="Segoe UI" w:hAnsi="Segoe UI" w:cs="Segoe UI"/>
                <w:color w:val="000000"/>
                <w:sz w:val="20"/>
                <w:szCs w:val="22"/>
              </w:rPr>
            </w:pPr>
            <w:r w:rsidRPr="00180ADA">
              <w:rPr>
                <w:rFonts w:ascii="Segoe UI" w:hAnsi="Segoe UI" w:cs="Segoe UI"/>
                <w:color w:val="000000"/>
                <w:sz w:val="20"/>
                <w:szCs w:val="22"/>
              </w:rPr>
              <w:t>Decision Tree</w:t>
            </w:r>
          </w:p>
        </w:tc>
        <w:tc>
          <w:tcPr>
            <w:tcW w:w="2575" w:type="dxa"/>
            <w:noWrap/>
            <w:hideMark/>
          </w:tcPr>
          <w:p w:rsidR="00180ADA" w:rsidRPr="00180ADA" w:rsidRDefault="00180ADA" w:rsidP="00180ADA">
            <w:pPr>
              <w:jc w:val="both"/>
              <w:cnfStyle w:val="000000010000" w:firstRow="0" w:lastRow="0" w:firstColumn="0" w:lastColumn="0" w:oddVBand="0" w:evenVBand="0" w:oddHBand="0" w:evenHBand="1"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410.95</w:t>
            </w:r>
          </w:p>
        </w:tc>
        <w:tc>
          <w:tcPr>
            <w:tcW w:w="1475" w:type="dxa"/>
            <w:noWrap/>
            <w:hideMark/>
          </w:tcPr>
          <w:p w:rsidR="00180ADA" w:rsidRPr="00180ADA" w:rsidRDefault="00180ADA" w:rsidP="00180ADA">
            <w:pPr>
              <w:jc w:val="both"/>
              <w:cnfStyle w:val="000000010000" w:firstRow="0" w:lastRow="0" w:firstColumn="0" w:lastColumn="0" w:oddVBand="0" w:evenVBand="0" w:oddHBand="0" w:evenHBand="1"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310.16</w:t>
            </w:r>
          </w:p>
        </w:tc>
      </w:tr>
      <w:tr w:rsidR="00180ADA" w:rsidRPr="00180ADA" w:rsidTr="00180ADA">
        <w:trPr>
          <w:trHeight w:val="288"/>
        </w:trPr>
        <w:tc>
          <w:tcPr>
            <w:cnfStyle w:val="001000000000" w:firstRow="0" w:lastRow="0" w:firstColumn="1" w:lastColumn="0" w:oddVBand="0" w:evenVBand="0" w:oddHBand="0" w:evenHBand="0" w:firstRowFirstColumn="0" w:firstRowLastColumn="0" w:lastRowFirstColumn="0" w:lastRowLastColumn="0"/>
            <w:tcW w:w="2245" w:type="dxa"/>
            <w:noWrap/>
            <w:hideMark/>
          </w:tcPr>
          <w:p w:rsidR="00180ADA" w:rsidRPr="00180ADA" w:rsidRDefault="00180ADA" w:rsidP="00180ADA">
            <w:pPr>
              <w:jc w:val="both"/>
              <w:rPr>
                <w:rFonts w:ascii="Segoe UI" w:hAnsi="Segoe UI" w:cs="Segoe UI"/>
                <w:color w:val="000000"/>
                <w:sz w:val="20"/>
                <w:szCs w:val="22"/>
              </w:rPr>
            </w:pPr>
            <w:r w:rsidRPr="00180ADA">
              <w:rPr>
                <w:rFonts w:ascii="Segoe UI" w:hAnsi="Segoe UI" w:cs="Segoe UI"/>
                <w:color w:val="000000"/>
                <w:sz w:val="20"/>
                <w:szCs w:val="22"/>
              </w:rPr>
              <w:t>Logistic Regression</w:t>
            </w:r>
          </w:p>
        </w:tc>
        <w:tc>
          <w:tcPr>
            <w:tcW w:w="2575" w:type="dxa"/>
            <w:noWrap/>
            <w:hideMark/>
          </w:tcPr>
          <w:p w:rsidR="00180ADA" w:rsidRPr="00180ADA" w:rsidRDefault="00180ADA" w:rsidP="00180ADA">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377.9</w:t>
            </w:r>
          </w:p>
        </w:tc>
        <w:tc>
          <w:tcPr>
            <w:tcW w:w="1475" w:type="dxa"/>
            <w:noWrap/>
            <w:hideMark/>
          </w:tcPr>
          <w:p w:rsidR="00180ADA" w:rsidRPr="00180ADA" w:rsidRDefault="00180ADA" w:rsidP="00180ADA">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113.0976</w:t>
            </w:r>
          </w:p>
        </w:tc>
      </w:tr>
      <w:tr w:rsidR="00180ADA" w:rsidRPr="00180ADA" w:rsidTr="00180ADA">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5" w:type="dxa"/>
            <w:noWrap/>
            <w:hideMark/>
          </w:tcPr>
          <w:p w:rsidR="00180ADA" w:rsidRPr="00180ADA" w:rsidRDefault="00180ADA" w:rsidP="00180ADA">
            <w:pPr>
              <w:jc w:val="both"/>
              <w:rPr>
                <w:rFonts w:ascii="Segoe UI" w:hAnsi="Segoe UI" w:cs="Segoe UI"/>
                <w:color w:val="000000"/>
                <w:sz w:val="20"/>
                <w:szCs w:val="22"/>
              </w:rPr>
            </w:pPr>
            <w:r w:rsidRPr="00180ADA">
              <w:rPr>
                <w:rFonts w:ascii="Segoe UI" w:hAnsi="Segoe UI" w:cs="Segoe UI"/>
                <w:color w:val="000000"/>
                <w:sz w:val="20"/>
                <w:szCs w:val="22"/>
              </w:rPr>
              <w:t>Naïve Bayes</w:t>
            </w:r>
          </w:p>
        </w:tc>
        <w:tc>
          <w:tcPr>
            <w:tcW w:w="2575" w:type="dxa"/>
            <w:noWrap/>
            <w:hideMark/>
          </w:tcPr>
          <w:p w:rsidR="00180ADA" w:rsidRPr="00180ADA" w:rsidRDefault="00180ADA" w:rsidP="00180ADA">
            <w:pPr>
              <w:jc w:val="both"/>
              <w:cnfStyle w:val="000000010000" w:firstRow="0" w:lastRow="0" w:firstColumn="0" w:lastColumn="0" w:oddVBand="0" w:evenVBand="0" w:oddHBand="0" w:evenHBand="1"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274.45</w:t>
            </w:r>
          </w:p>
        </w:tc>
        <w:tc>
          <w:tcPr>
            <w:tcW w:w="1475" w:type="dxa"/>
            <w:noWrap/>
            <w:hideMark/>
          </w:tcPr>
          <w:p w:rsidR="00180ADA" w:rsidRPr="00180ADA" w:rsidRDefault="00180ADA" w:rsidP="00180ADA">
            <w:pPr>
              <w:jc w:val="both"/>
              <w:cnfStyle w:val="000000010000" w:firstRow="0" w:lastRow="0" w:firstColumn="0" w:lastColumn="0" w:oddVBand="0" w:evenVBand="0" w:oddHBand="0" w:evenHBand="1"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242.5424</w:t>
            </w:r>
          </w:p>
        </w:tc>
      </w:tr>
      <w:tr w:rsidR="00180ADA" w:rsidRPr="00180ADA" w:rsidTr="00180ADA">
        <w:trPr>
          <w:trHeight w:val="288"/>
        </w:trPr>
        <w:tc>
          <w:tcPr>
            <w:cnfStyle w:val="001000000000" w:firstRow="0" w:lastRow="0" w:firstColumn="1" w:lastColumn="0" w:oddVBand="0" w:evenVBand="0" w:oddHBand="0" w:evenHBand="0" w:firstRowFirstColumn="0" w:firstRowLastColumn="0" w:lastRowFirstColumn="0" w:lastRowLastColumn="0"/>
            <w:tcW w:w="2245" w:type="dxa"/>
            <w:noWrap/>
            <w:hideMark/>
          </w:tcPr>
          <w:p w:rsidR="00180ADA" w:rsidRPr="00180ADA" w:rsidRDefault="00180ADA" w:rsidP="00180ADA">
            <w:pPr>
              <w:jc w:val="both"/>
              <w:rPr>
                <w:rFonts w:ascii="Segoe UI" w:hAnsi="Segoe UI" w:cs="Segoe UI"/>
                <w:color w:val="000000"/>
                <w:sz w:val="20"/>
                <w:szCs w:val="22"/>
              </w:rPr>
            </w:pPr>
            <w:r w:rsidRPr="00180ADA">
              <w:rPr>
                <w:rFonts w:ascii="Segoe UI" w:hAnsi="Segoe UI" w:cs="Segoe UI"/>
                <w:color w:val="000000"/>
                <w:sz w:val="20"/>
                <w:szCs w:val="22"/>
              </w:rPr>
              <w:t>K-NN</w:t>
            </w:r>
          </w:p>
        </w:tc>
        <w:tc>
          <w:tcPr>
            <w:tcW w:w="2575" w:type="dxa"/>
            <w:noWrap/>
            <w:hideMark/>
          </w:tcPr>
          <w:p w:rsidR="00180ADA" w:rsidRPr="00180ADA" w:rsidRDefault="00180ADA" w:rsidP="00180ADA">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477.03</w:t>
            </w:r>
          </w:p>
        </w:tc>
        <w:tc>
          <w:tcPr>
            <w:tcW w:w="1475" w:type="dxa"/>
            <w:noWrap/>
            <w:hideMark/>
          </w:tcPr>
          <w:p w:rsidR="00180ADA" w:rsidRPr="00180ADA" w:rsidRDefault="00180ADA" w:rsidP="00180ADA">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45.2472</w:t>
            </w:r>
          </w:p>
        </w:tc>
      </w:tr>
      <w:tr w:rsidR="00180ADA" w:rsidRPr="00180ADA" w:rsidTr="00180ADA">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45" w:type="dxa"/>
            <w:noWrap/>
            <w:hideMark/>
          </w:tcPr>
          <w:p w:rsidR="00180ADA" w:rsidRPr="00180ADA" w:rsidRDefault="00180ADA" w:rsidP="00180ADA">
            <w:pPr>
              <w:jc w:val="both"/>
              <w:rPr>
                <w:rFonts w:ascii="Segoe UI" w:hAnsi="Segoe UI" w:cs="Segoe UI"/>
                <w:color w:val="000000"/>
                <w:sz w:val="20"/>
                <w:szCs w:val="22"/>
              </w:rPr>
            </w:pPr>
            <w:r w:rsidRPr="00180ADA">
              <w:rPr>
                <w:rFonts w:ascii="Segoe UI" w:hAnsi="Segoe UI" w:cs="Segoe UI"/>
                <w:color w:val="000000"/>
                <w:sz w:val="20"/>
                <w:szCs w:val="22"/>
              </w:rPr>
              <w:t>Random Forest</w:t>
            </w:r>
          </w:p>
        </w:tc>
        <w:tc>
          <w:tcPr>
            <w:tcW w:w="2575" w:type="dxa"/>
            <w:noWrap/>
            <w:hideMark/>
          </w:tcPr>
          <w:p w:rsidR="00180ADA" w:rsidRPr="00180ADA" w:rsidRDefault="00180ADA" w:rsidP="00180ADA">
            <w:pPr>
              <w:jc w:val="both"/>
              <w:cnfStyle w:val="000000010000" w:firstRow="0" w:lastRow="0" w:firstColumn="0" w:lastColumn="0" w:oddVBand="0" w:evenVBand="0" w:oddHBand="0" w:evenHBand="1"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462.81</w:t>
            </w:r>
          </w:p>
        </w:tc>
        <w:tc>
          <w:tcPr>
            <w:tcW w:w="1475" w:type="dxa"/>
            <w:noWrap/>
            <w:hideMark/>
          </w:tcPr>
          <w:p w:rsidR="00180ADA" w:rsidRPr="00180ADA" w:rsidRDefault="00180ADA" w:rsidP="00180ADA">
            <w:pPr>
              <w:jc w:val="both"/>
              <w:cnfStyle w:val="000000010000" w:firstRow="0" w:lastRow="0" w:firstColumn="0" w:lastColumn="0" w:oddVBand="0" w:evenVBand="0" w:oddHBand="0" w:evenHBand="1"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303.8784</w:t>
            </w:r>
          </w:p>
        </w:tc>
      </w:tr>
      <w:tr w:rsidR="00180ADA" w:rsidRPr="00180ADA" w:rsidTr="00180ADA">
        <w:trPr>
          <w:trHeight w:val="288"/>
        </w:trPr>
        <w:tc>
          <w:tcPr>
            <w:cnfStyle w:val="001000000000" w:firstRow="0" w:lastRow="0" w:firstColumn="1" w:lastColumn="0" w:oddVBand="0" w:evenVBand="0" w:oddHBand="0" w:evenHBand="0" w:firstRowFirstColumn="0" w:firstRowLastColumn="0" w:lastRowFirstColumn="0" w:lastRowLastColumn="0"/>
            <w:tcW w:w="2245" w:type="dxa"/>
            <w:noWrap/>
            <w:hideMark/>
          </w:tcPr>
          <w:p w:rsidR="00180ADA" w:rsidRPr="00180ADA" w:rsidRDefault="00180ADA" w:rsidP="00180ADA">
            <w:pPr>
              <w:jc w:val="both"/>
              <w:rPr>
                <w:rFonts w:ascii="Segoe UI" w:hAnsi="Segoe UI" w:cs="Segoe UI"/>
                <w:color w:val="000000"/>
                <w:sz w:val="20"/>
                <w:szCs w:val="22"/>
              </w:rPr>
            </w:pPr>
            <w:r w:rsidRPr="00180ADA">
              <w:rPr>
                <w:rFonts w:ascii="Segoe UI" w:hAnsi="Segoe UI" w:cs="Segoe UI"/>
                <w:color w:val="000000"/>
                <w:sz w:val="20"/>
                <w:szCs w:val="22"/>
              </w:rPr>
              <w:t>SVM</w:t>
            </w:r>
          </w:p>
        </w:tc>
        <w:tc>
          <w:tcPr>
            <w:tcW w:w="2575" w:type="dxa"/>
            <w:noWrap/>
            <w:hideMark/>
          </w:tcPr>
          <w:p w:rsidR="00180ADA" w:rsidRPr="00180ADA" w:rsidRDefault="00180ADA" w:rsidP="00180ADA">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267.56</w:t>
            </w:r>
          </w:p>
        </w:tc>
        <w:tc>
          <w:tcPr>
            <w:tcW w:w="1475" w:type="dxa"/>
            <w:noWrap/>
            <w:hideMark/>
          </w:tcPr>
          <w:p w:rsidR="00180ADA" w:rsidRPr="00180ADA" w:rsidRDefault="00180ADA" w:rsidP="00180ADA">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80ADA">
              <w:rPr>
                <w:rFonts w:ascii="Segoe UI" w:hAnsi="Segoe UI" w:cs="Segoe UI"/>
                <w:color w:val="000000"/>
                <w:szCs w:val="22"/>
              </w:rPr>
              <w:t>212.1872</w:t>
            </w:r>
          </w:p>
        </w:tc>
      </w:tr>
    </w:tbl>
    <w:p w:rsidR="00567637" w:rsidRDefault="00567637" w:rsidP="00567637">
      <w:pPr>
        <w:spacing w:line="240" w:lineRule="auto"/>
        <w:jc w:val="both"/>
        <w:rPr>
          <w:rFonts w:ascii="Segoe UI" w:hAnsi="Segoe UI" w:cs="Segoe UI"/>
          <w:color w:val="000000"/>
          <w:sz w:val="22"/>
          <w:szCs w:val="22"/>
        </w:rPr>
      </w:pPr>
    </w:p>
    <w:p w:rsidR="00567637" w:rsidRPr="005F78BF" w:rsidRDefault="00567637" w:rsidP="00567637">
      <w:pPr>
        <w:spacing w:line="240" w:lineRule="auto"/>
        <w:jc w:val="both"/>
        <w:rPr>
          <w:rFonts w:ascii="Segoe UI" w:hAnsi="Segoe UI" w:cs="Segoe UI"/>
          <w:color w:val="000000"/>
          <w:sz w:val="22"/>
          <w:szCs w:val="22"/>
        </w:rPr>
      </w:pPr>
      <w:r>
        <w:rPr>
          <w:rFonts w:ascii="Segoe UI" w:hAnsi="Segoe UI" w:cs="Segoe UI"/>
          <w:color w:val="000000"/>
          <w:sz w:val="22"/>
          <w:szCs w:val="22"/>
        </w:rPr>
        <w:lastRenderedPageBreak/>
        <w:t>Based on the above table it can be inferred that the</w:t>
      </w:r>
      <w:r w:rsidR="00680C99">
        <w:rPr>
          <w:rFonts w:ascii="Segoe UI" w:hAnsi="Segoe UI" w:cs="Segoe UI"/>
          <w:color w:val="000000"/>
          <w:sz w:val="22"/>
          <w:szCs w:val="22"/>
        </w:rPr>
        <w:t xml:space="preserve"> maximum lift was obtained from Decision Tree</w:t>
      </w:r>
      <w:r>
        <w:rPr>
          <w:rFonts w:ascii="Segoe UI" w:hAnsi="Segoe UI" w:cs="Segoe UI"/>
          <w:color w:val="000000"/>
          <w:sz w:val="22"/>
          <w:szCs w:val="22"/>
        </w:rPr>
        <w:t xml:space="preserve"> model for the validation data.</w:t>
      </w:r>
    </w:p>
    <w:p w:rsidR="00401E71" w:rsidRDefault="00401E71" w:rsidP="00567637">
      <w:pPr>
        <w:pStyle w:val="Heading1"/>
        <w:spacing w:line="240" w:lineRule="auto"/>
        <w:jc w:val="both"/>
      </w:pPr>
      <w:bookmarkStart w:id="4" w:name="_Toc445527935"/>
      <w:r>
        <w:t>Question 3</w:t>
      </w:r>
      <w:bookmarkEnd w:id="4"/>
    </w:p>
    <w:p w:rsidR="00230C27" w:rsidRDefault="00401E71" w:rsidP="00567637">
      <w:pPr>
        <w:spacing w:line="240" w:lineRule="auto"/>
        <w:rPr>
          <w:rFonts w:ascii="Segoe UI" w:hAnsi="Segoe UI" w:cs="Segoe UI"/>
          <w:sz w:val="22"/>
          <w:szCs w:val="22"/>
        </w:rPr>
      </w:pPr>
      <w:r w:rsidRPr="00D372BC">
        <w:rPr>
          <w:rFonts w:ascii="Segoe UI" w:hAnsi="Segoe UI" w:cs="Segoe UI"/>
          <w:sz w:val="22"/>
          <w:szCs w:val="22"/>
          <w:u w:val="single"/>
        </w:rPr>
        <w:t>Draw Lift Curves</w:t>
      </w:r>
      <w:r w:rsidRPr="00401E71">
        <w:rPr>
          <w:rFonts w:ascii="Segoe UI" w:hAnsi="Segoe UI" w:cs="Segoe UI"/>
          <w:sz w:val="22"/>
          <w:szCs w:val="22"/>
        </w:rPr>
        <w:t>: Draw each model’s net profit lift curve for the validation set onto a single graph. Are there any models that dominate?</w:t>
      </w:r>
    </w:p>
    <w:p w:rsidR="008C107A" w:rsidRDefault="008C107A" w:rsidP="00567637">
      <w:pPr>
        <w:spacing w:line="240" w:lineRule="auto"/>
        <w:rPr>
          <w:rFonts w:ascii="Segoe UI" w:hAnsi="Segoe UI" w:cs="Segoe UI"/>
          <w:b/>
          <w:color w:val="000000"/>
          <w:sz w:val="22"/>
          <w:szCs w:val="22"/>
        </w:rPr>
      </w:pPr>
      <w:r w:rsidRPr="008C107A">
        <w:rPr>
          <w:rFonts w:ascii="Segoe UI" w:hAnsi="Segoe UI" w:cs="Segoe UI"/>
          <w:color w:val="000000"/>
          <w:sz w:val="22"/>
          <w:szCs w:val="22"/>
        </w:rPr>
        <w:t>Net Profit lift curves for the validation set were plotted for the best classification models from each technique.</w:t>
      </w:r>
      <w:r>
        <w:rPr>
          <w:rFonts w:ascii="Segoe UI" w:hAnsi="Segoe UI" w:cs="Segoe UI"/>
          <w:color w:val="000000"/>
          <w:sz w:val="22"/>
          <w:szCs w:val="22"/>
        </w:rPr>
        <w:t xml:space="preserve"> The lift graph is given below. From the graph it can be inferred</w:t>
      </w:r>
      <w:r w:rsidR="00A7429D">
        <w:rPr>
          <w:rFonts w:ascii="Segoe UI" w:hAnsi="Segoe UI" w:cs="Segoe UI"/>
          <w:color w:val="000000"/>
          <w:sz w:val="22"/>
          <w:szCs w:val="22"/>
        </w:rPr>
        <w:t xml:space="preserve"> that the </w:t>
      </w:r>
      <w:r w:rsidR="003D1724">
        <w:rPr>
          <w:rFonts w:ascii="Segoe UI" w:hAnsi="Segoe UI" w:cs="Segoe UI"/>
          <w:color w:val="000000"/>
          <w:sz w:val="22"/>
          <w:szCs w:val="22"/>
        </w:rPr>
        <w:t>Decision Tree</w:t>
      </w:r>
      <w:r w:rsidR="00A7429D">
        <w:rPr>
          <w:rFonts w:ascii="Segoe UI" w:hAnsi="Segoe UI" w:cs="Segoe UI"/>
          <w:color w:val="000000"/>
          <w:sz w:val="22"/>
          <w:szCs w:val="22"/>
        </w:rPr>
        <w:t xml:space="preserve"> model dominates the lift curve with maximum cumulative profit of </w:t>
      </w:r>
      <w:r w:rsidR="003D1724" w:rsidRPr="003D1724">
        <w:rPr>
          <w:rFonts w:ascii="Segoe UI" w:hAnsi="Segoe UI" w:cs="Segoe UI"/>
          <w:b/>
          <w:color w:val="000000"/>
          <w:sz w:val="22"/>
          <w:szCs w:val="22"/>
        </w:rPr>
        <w:t>410.95</w:t>
      </w:r>
      <w:r w:rsidR="003D1724">
        <w:rPr>
          <w:rFonts w:ascii="Segoe UI" w:hAnsi="Segoe UI" w:cs="Segoe UI"/>
          <w:b/>
          <w:color w:val="000000"/>
          <w:sz w:val="22"/>
          <w:szCs w:val="22"/>
        </w:rPr>
        <w:t>.</w:t>
      </w:r>
    </w:p>
    <w:p w:rsidR="004B12EB" w:rsidRPr="008C107A" w:rsidRDefault="000F6F8A" w:rsidP="00567637">
      <w:pPr>
        <w:spacing w:line="240" w:lineRule="auto"/>
        <w:rPr>
          <w:rFonts w:ascii="Segoe UI" w:hAnsi="Segoe UI" w:cs="Segoe UI"/>
          <w:color w:val="000000"/>
          <w:sz w:val="22"/>
          <w:szCs w:val="22"/>
        </w:rPr>
      </w:pPr>
      <w:r>
        <w:rPr>
          <w:noProof/>
          <w:lang w:eastAsia="en-US"/>
        </w:rPr>
        <w:drawing>
          <wp:inline distT="0" distB="0" distL="0" distR="0" wp14:anchorId="4B5948D0" wp14:editId="00911F87">
            <wp:extent cx="5943600" cy="3877945"/>
            <wp:effectExtent l="0" t="0" r="0" b="825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B4C49" w:rsidRDefault="00BB4C49" w:rsidP="00567637">
      <w:pPr>
        <w:pStyle w:val="Heading1"/>
        <w:spacing w:line="240" w:lineRule="auto"/>
        <w:jc w:val="both"/>
      </w:pPr>
    </w:p>
    <w:p w:rsidR="00401E71" w:rsidRDefault="00401E71" w:rsidP="00567637">
      <w:pPr>
        <w:pStyle w:val="Heading1"/>
        <w:spacing w:line="240" w:lineRule="auto"/>
        <w:jc w:val="both"/>
      </w:pPr>
      <w:bookmarkStart w:id="5" w:name="_Toc445527936"/>
      <w:r>
        <w:t>Question 4</w:t>
      </w:r>
      <w:bookmarkEnd w:id="5"/>
    </w:p>
    <w:p w:rsidR="00401E71" w:rsidRDefault="00401E71" w:rsidP="00567637">
      <w:pPr>
        <w:spacing w:line="240" w:lineRule="auto"/>
        <w:rPr>
          <w:rFonts w:ascii="Segoe UI" w:hAnsi="Segoe UI" w:cs="Segoe UI"/>
          <w:sz w:val="22"/>
          <w:szCs w:val="22"/>
        </w:rPr>
      </w:pPr>
      <w:r w:rsidRPr="00D372BC">
        <w:rPr>
          <w:rFonts w:ascii="Segoe UI" w:hAnsi="Segoe UI" w:cs="Segoe UI"/>
          <w:sz w:val="22"/>
          <w:szCs w:val="22"/>
          <w:u w:val="single"/>
        </w:rPr>
        <w:t>Best Model</w:t>
      </w:r>
      <w:r w:rsidRPr="00401E71">
        <w:rPr>
          <w:rFonts w:ascii="Segoe UI" w:hAnsi="Segoe UI" w:cs="Segoe UI"/>
          <w:sz w:val="22"/>
          <w:szCs w:val="22"/>
        </w:rPr>
        <w:t>: From your answers above, what do you think is the “best” model? (What criteria do you use to determine ‘best’?) Summarize the performance of the ‘best’ model from each method, in terms of Net Profit from predicting donors in the validation dataset; at what cutoff is the best performance obtained?</w:t>
      </w:r>
    </w:p>
    <w:p w:rsidR="00BB4C49" w:rsidRDefault="00BB4C49" w:rsidP="00BB4C49">
      <w:pPr>
        <w:spacing w:line="240" w:lineRule="auto"/>
        <w:jc w:val="both"/>
        <w:rPr>
          <w:rFonts w:ascii="Segoe UI" w:hAnsi="Segoe UI" w:cs="Segoe UI"/>
          <w:color w:val="000000"/>
          <w:sz w:val="22"/>
          <w:szCs w:val="22"/>
        </w:rPr>
      </w:pPr>
      <w:r>
        <w:rPr>
          <w:rFonts w:ascii="Segoe UI" w:hAnsi="Segoe UI" w:cs="Segoe UI"/>
          <w:color w:val="000000"/>
          <w:sz w:val="22"/>
          <w:szCs w:val="22"/>
        </w:rPr>
        <w:t>We used Maximum cumulative Profit criteria to choose our best model. The best model for each technique is given below along with their cut-off value.</w:t>
      </w:r>
    </w:p>
    <w:p w:rsidR="00054D40" w:rsidRDefault="00054D40" w:rsidP="00BB4C49">
      <w:pPr>
        <w:spacing w:line="240" w:lineRule="auto"/>
        <w:jc w:val="both"/>
        <w:rPr>
          <w:rFonts w:ascii="Segoe UI" w:hAnsi="Segoe UI" w:cs="Segoe UI"/>
          <w:color w:val="000000"/>
          <w:sz w:val="22"/>
          <w:szCs w:val="22"/>
        </w:rPr>
      </w:pPr>
    </w:p>
    <w:tbl>
      <w:tblPr>
        <w:tblW w:w="5040" w:type="dxa"/>
        <w:tblInd w:w="-10" w:type="dxa"/>
        <w:tblLook w:val="04A0" w:firstRow="1" w:lastRow="0" w:firstColumn="1" w:lastColumn="0" w:noHBand="0" w:noVBand="1"/>
      </w:tblPr>
      <w:tblGrid>
        <w:gridCol w:w="1560"/>
        <w:gridCol w:w="2200"/>
        <w:gridCol w:w="1280"/>
      </w:tblGrid>
      <w:tr w:rsidR="00553A9D" w:rsidRPr="00553A9D" w:rsidTr="00B953E4">
        <w:trPr>
          <w:trHeight w:val="315"/>
        </w:trPr>
        <w:tc>
          <w:tcPr>
            <w:tcW w:w="1560" w:type="dxa"/>
            <w:tcBorders>
              <w:top w:val="single" w:sz="8" w:space="0" w:color="F4B084"/>
              <w:left w:val="single" w:sz="8" w:space="0" w:color="F4B084"/>
              <w:bottom w:val="single" w:sz="8" w:space="0" w:color="F4B084"/>
              <w:right w:val="single" w:sz="4" w:space="0" w:color="F4B084"/>
            </w:tcBorders>
            <w:shd w:val="clear" w:color="auto" w:fill="DF1010" w:themeFill="accent1" w:themeFillShade="BF"/>
            <w:noWrap/>
            <w:vAlign w:val="bottom"/>
            <w:hideMark/>
          </w:tcPr>
          <w:p w:rsidR="00553A9D" w:rsidRPr="00553A9D" w:rsidRDefault="00553A9D" w:rsidP="00B953E4">
            <w:pPr>
              <w:spacing w:before="60" w:after="60" w:line="240" w:lineRule="auto"/>
              <w:jc w:val="center"/>
              <w:rPr>
                <w:rFonts w:asciiTheme="majorHAnsi" w:hAnsiTheme="majorHAnsi"/>
                <w:b/>
                <w:color w:val="FFFFFF" w:themeColor="background1"/>
                <w:sz w:val="16"/>
              </w:rPr>
            </w:pPr>
            <w:r w:rsidRPr="00553A9D">
              <w:rPr>
                <w:rFonts w:asciiTheme="majorHAnsi" w:hAnsiTheme="majorHAnsi"/>
                <w:b/>
                <w:color w:val="FFFFFF" w:themeColor="background1"/>
                <w:sz w:val="16"/>
              </w:rPr>
              <w:t>Model</w:t>
            </w:r>
          </w:p>
        </w:tc>
        <w:tc>
          <w:tcPr>
            <w:tcW w:w="2200" w:type="dxa"/>
            <w:tcBorders>
              <w:top w:val="single" w:sz="8" w:space="0" w:color="F4B084"/>
              <w:left w:val="nil"/>
              <w:bottom w:val="single" w:sz="8" w:space="0" w:color="F4B084"/>
              <w:right w:val="single" w:sz="4" w:space="0" w:color="F4B084"/>
            </w:tcBorders>
            <w:shd w:val="clear" w:color="auto" w:fill="DF1010" w:themeFill="accent1" w:themeFillShade="BF"/>
            <w:noWrap/>
            <w:vAlign w:val="bottom"/>
            <w:hideMark/>
          </w:tcPr>
          <w:p w:rsidR="00553A9D" w:rsidRPr="00553A9D" w:rsidRDefault="00553A9D" w:rsidP="00B953E4">
            <w:pPr>
              <w:spacing w:before="60" w:after="60" w:line="240" w:lineRule="auto"/>
              <w:jc w:val="center"/>
              <w:rPr>
                <w:rFonts w:asciiTheme="majorHAnsi" w:hAnsiTheme="majorHAnsi"/>
                <w:b/>
                <w:color w:val="FFFFFF" w:themeColor="background1"/>
                <w:sz w:val="16"/>
              </w:rPr>
            </w:pPr>
            <w:r w:rsidRPr="00553A9D">
              <w:rPr>
                <w:rFonts w:asciiTheme="majorHAnsi" w:hAnsiTheme="majorHAnsi"/>
                <w:b/>
                <w:color w:val="FFFFFF" w:themeColor="background1"/>
                <w:sz w:val="16"/>
              </w:rPr>
              <w:t>Max Cumulative Profit</w:t>
            </w:r>
          </w:p>
        </w:tc>
        <w:tc>
          <w:tcPr>
            <w:tcW w:w="1280" w:type="dxa"/>
            <w:tcBorders>
              <w:top w:val="single" w:sz="8" w:space="0" w:color="F4B084"/>
              <w:left w:val="nil"/>
              <w:bottom w:val="single" w:sz="8" w:space="0" w:color="F4B084"/>
              <w:right w:val="single" w:sz="8" w:space="0" w:color="F4B084"/>
            </w:tcBorders>
            <w:shd w:val="clear" w:color="auto" w:fill="DF1010" w:themeFill="accent1" w:themeFillShade="BF"/>
            <w:noWrap/>
            <w:vAlign w:val="bottom"/>
            <w:hideMark/>
          </w:tcPr>
          <w:p w:rsidR="00553A9D" w:rsidRPr="00553A9D" w:rsidRDefault="00553A9D" w:rsidP="00B953E4">
            <w:pPr>
              <w:spacing w:before="60" w:after="60" w:line="240" w:lineRule="auto"/>
              <w:jc w:val="center"/>
              <w:rPr>
                <w:rFonts w:asciiTheme="majorHAnsi" w:hAnsiTheme="majorHAnsi"/>
                <w:b/>
                <w:color w:val="FFFFFF" w:themeColor="background1"/>
                <w:sz w:val="16"/>
              </w:rPr>
            </w:pPr>
            <w:r w:rsidRPr="00553A9D">
              <w:rPr>
                <w:rFonts w:asciiTheme="majorHAnsi" w:hAnsiTheme="majorHAnsi"/>
                <w:b/>
                <w:color w:val="FFFFFF" w:themeColor="background1"/>
                <w:sz w:val="16"/>
              </w:rPr>
              <w:t>Cut-off level</w:t>
            </w:r>
          </w:p>
        </w:tc>
      </w:tr>
      <w:tr w:rsidR="002F0185" w:rsidRPr="00553A9D" w:rsidTr="00F86842">
        <w:trPr>
          <w:trHeight w:val="300"/>
        </w:trPr>
        <w:tc>
          <w:tcPr>
            <w:tcW w:w="1560" w:type="dxa"/>
            <w:tcBorders>
              <w:top w:val="nil"/>
              <w:left w:val="single" w:sz="4" w:space="0" w:color="F4B084"/>
              <w:bottom w:val="single" w:sz="4" w:space="0" w:color="F4B084"/>
              <w:right w:val="single" w:sz="4" w:space="0" w:color="F4B084"/>
            </w:tcBorders>
            <w:shd w:val="clear" w:color="auto" w:fill="00B050"/>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Decision Tree</w:t>
            </w:r>
          </w:p>
        </w:tc>
        <w:tc>
          <w:tcPr>
            <w:tcW w:w="2200" w:type="dxa"/>
            <w:tcBorders>
              <w:top w:val="nil"/>
              <w:left w:val="nil"/>
              <w:bottom w:val="single" w:sz="4" w:space="0" w:color="F4B084"/>
              <w:right w:val="single" w:sz="4" w:space="0" w:color="F4B084"/>
            </w:tcBorders>
            <w:shd w:val="clear" w:color="auto" w:fill="00B050"/>
            <w:noWrap/>
            <w:vAlign w:val="bottom"/>
            <w:hideMark/>
          </w:tcPr>
          <w:p w:rsidR="002F0185" w:rsidRPr="00182090" w:rsidRDefault="002F0185" w:rsidP="002F0185">
            <w:pPr>
              <w:spacing w:after="0" w:line="240" w:lineRule="auto"/>
              <w:jc w:val="center"/>
              <w:rPr>
                <w:rFonts w:asciiTheme="majorHAnsi" w:hAnsiTheme="majorHAnsi"/>
                <w:sz w:val="18"/>
                <w:szCs w:val="18"/>
              </w:rPr>
            </w:pPr>
            <w:r>
              <w:rPr>
                <w:rFonts w:asciiTheme="majorHAnsi" w:hAnsiTheme="majorHAnsi"/>
                <w:sz w:val="18"/>
                <w:szCs w:val="18"/>
              </w:rPr>
              <w:t>410.95</w:t>
            </w:r>
          </w:p>
        </w:tc>
        <w:tc>
          <w:tcPr>
            <w:tcW w:w="1280" w:type="dxa"/>
            <w:tcBorders>
              <w:top w:val="nil"/>
              <w:left w:val="nil"/>
              <w:bottom w:val="single" w:sz="4" w:space="0" w:color="F4B084"/>
              <w:right w:val="single" w:sz="4" w:space="0" w:color="F4B084"/>
            </w:tcBorders>
            <w:shd w:val="clear" w:color="auto" w:fill="00B050"/>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 </w:t>
            </w:r>
            <w:r w:rsidR="00F86842">
              <w:rPr>
                <w:rFonts w:asciiTheme="majorHAnsi" w:hAnsiTheme="majorHAnsi"/>
                <w:sz w:val="18"/>
                <w:szCs w:val="18"/>
              </w:rPr>
              <w:t>0.4</w:t>
            </w:r>
          </w:p>
        </w:tc>
      </w:tr>
      <w:tr w:rsidR="002F0185" w:rsidRPr="00553A9D" w:rsidTr="00553A9D">
        <w:trPr>
          <w:trHeight w:val="300"/>
        </w:trPr>
        <w:tc>
          <w:tcPr>
            <w:tcW w:w="1560" w:type="dxa"/>
            <w:tcBorders>
              <w:top w:val="nil"/>
              <w:left w:val="single" w:sz="4" w:space="0" w:color="F4B084"/>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Logistic</w:t>
            </w:r>
            <w:r w:rsidRPr="002F0185">
              <w:rPr>
                <w:rFonts w:asciiTheme="majorHAnsi" w:hAnsiTheme="majorHAnsi"/>
                <w:sz w:val="18"/>
                <w:szCs w:val="18"/>
              </w:rPr>
              <w:t xml:space="preserve"> Regression</w:t>
            </w:r>
          </w:p>
        </w:tc>
        <w:tc>
          <w:tcPr>
            <w:tcW w:w="2200" w:type="dxa"/>
            <w:tcBorders>
              <w:top w:val="nil"/>
              <w:left w:val="nil"/>
              <w:bottom w:val="single" w:sz="4" w:space="0" w:color="F4B084"/>
              <w:right w:val="single" w:sz="4" w:space="0" w:color="F4B084"/>
            </w:tcBorders>
            <w:shd w:val="clear" w:color="auto" w:fill="auto"/>
            <w:noWrap/>
            <w:vAlign w:val="bottom"/>
            <w:hideMark/>
          </w:tcPr>
          <w:p w:rsidR="002F0185" w:rsidRPr="00182090" w:rsidRDefault="002F0185" w:rsidP="002F0185">
            <w:pPr>
              <w:spacing w:after="0" w:line="240" w:lineRule="auto"/>
              <w:jc w:val="center"/>
              <w:rPr>
                <w:rFonts w:asciiTheme="majorHAnsi" w:hAnsiTheme="majorHAnsi"/>
                <w:sz w:val="18"/>
                <w:szCs w:val="18"/>
              </w:rPr>
            </w:pPr>
            <w:r>
              <w:rPr>
                <w:rFonts w:asciiTheme="majorHAnsi" w:hAnsiTheme="majorHAnsi"/>
                <w:sz w:val="18"/>
                <w:szCs w:val="18"/>
              </w:rPr>
              <w:t>377.90</w:t>
            </w:r>
          </w:p>
        </w:tc>
        <w:tc>
          <w:tcPr>
            <w:tcW w:w="1280" w:type="dxa"/>
            <w:tcBorders>
              <w:top w:val="nil"/>
              <w:left w:val="nil"/>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 </w:t>
            </w:r>
            <w:r w:rsidR="00C017E9">
              <w:rPr>
                <w:rFonts w:asciiTheme="majorHAnsi" w:hAnsiTheme="majorHAnsi"/>
                <w:sz w:val="18"/>
                <w:szCs w:val="18"/>
              </w:rPr>
              <w:t>0.33</w:t>
            </w:r>
          </w:p>
        </w:tc>
      </w:tr>
      <w:tr w:rsidR="002F0185" w:rsidRPr="00553A9D" w:rsidTr="00553A9D">
        <w:trPr>
          <w:trHeight w:val="300"/>
        </w:trPr>
        <w:tc>
          <w:tcPr>
            <w:tcW w:w="1560" w:type="dxa"/>
            <w:tcBorders>
              <w:top w:val="nil"/>
              <w:left w:val="single" w:sz="4" w:space="0" w:color="F4B084"/>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Naïve Bayes</w:t>
            </w:r>
          </w:p>
        </w:tc>
        <w:tc>
          <w:tcPr>
            <w:tcW w:w="2200" w:type="dxa"/>
            <w:tcBorders>
              <w:top w:val="nil"/>
              <w:left w:val="nil"/>
              <w:bottom w:val="single" w:sz="4" w:space="0" w:color="F4B084"/>
              <w:right w:val="single" w:sz="4" w:space="0" w:color="F4B084"/>
            </w:tcBorders>
            <w:shd w:val="clear" w:color="auto" w:fill="auto"/>
            <w:noWrap/>
            <w:vAlign w:val="bottom"/>
            <w:hideMark/>
          </w:tcPr>
          <w:p w:rsidR="002F0185" w:rsidRPr="00182090" w:rsidRDefault="002F0185" w:rsidP="002F0185">
            <w:pPr>
              <w:spacing w:after="0" w:line="240" w:lineRule="auto"/>
              <w:jc w:val="center"/>
              <w:rPr>
                <w:rFonts w:asciiTheme="majorHAnsi" w:hAnsiTheme="majorHAnsi"/>
                <w:sz w:val="18"/>
                <w:szCs w:val="18"/>
              </w:rPr>
            </w:pPr>
            <w:r>
              <w:rPr>
                <w:rFonts w:asciiTheme="majorHAnsi" w:hAnsiTheme="majorHAnsi"/>
                <w:sz w:val="18"/>
                <w:szCs w:val="18"/>
              </w:rPr>
              <w:t>274.45</w:t>
            </w:r>
          </w:p>
        </w:tc>
        <w:tc>
          <w:tcPr>
            <w:tcW w:w="1280" w:type="dxa"/>
            <w:tcBorders>
              <w:top w:val="nil"/>
              <w:left w:val="nil"/>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 </w:t>
            </w:r>
            <w:r w:rsidR="00CA7C0F">
              <w:rPr>
                <w:rFonts w:asciiTheme="majorHAnsi" w:hAnsiTheme="majorHAnsi"/>
                <w:sz w:val="18"/>
                <w:szCs w:val="18"/>
              </w:rPr>
              <w:t>0.41</w:t>
            </w:r>
          </w:p>
        </w:tc>
      </w:tr>
      <w:tr w:rsidR="002F0185" w:rsidRPr="00553A9D" w:rsidTr="00553A9D">
        <w:trPr>
          <w:trHeight w:val="300"/>
        </w:trPr>
        <w:tc>
          <w:tcPr>
            <w:tcW w:w="1560" w:type="dxa"/>
            <w:tcBorders>
              <w:top w:val="nil"/>
              <w:left w:val="single" w:sz="4" w:space="0" w:color="F4B084"/>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K-NN</w:t>
            </w:r>
          </w:p>
        </w:tc>
        <w:tc>
          <w:tcPr>
            <w:tcW w:w="2200" w:type="dxa"/>
            <w:tcBorders>
              <w:top w:val="nil"/>
              <w:left w:val="nil"/>
              <w:bottom w:val="single" w:sz="4" w:space="0" w:color="F4B084"/>
              <w:right w:val="single" w:sz="4" w:space="0" w:color="F4B084"/>
            </w:tcBorders>
            <w:shd w:val="clear" w:color="auto" w:fill="auto"/>
            <w:noWrap/>
            <w:vAlign w:val="bottom"/>
            <w:hideMark/>
          </w:tcPr>
          <w:p w:rsidR="002F0185" w:rsidRPr="00D73E34" w:rsidRDefault="00D73E34" w:rsidP="00D73E34">
            <w:pPr>
              <w:spacing w:after="0" w:line="240" w:lineRule="auto"/>
              <w:jc w:val="center"/>
              <w:rPr>
                <w:rFonts w:asciiTheme="majorHAnsi" w:hAnsiTheme="majorHAnsi"/>
                <w:sz w:val="18"/>
                <w:szCs w:val="18"/>
              </w:rPr>
            </w:pPr>
            <w:r w:rsidRPr="00D73E34">
              <w:rPr>
                <w:rFonts w:asciiTheme="majorHAnsi" w:hAnsiTheme="majorHAnsi"/>
                <w:sz w:val="18"/>
                <w:szCs w:val="18"/>
              </w:rPr>
              <w:t>82.6608</w:t>
            </w:r>
          </w:p>
        </w:tc>
        <w:tc>
          <w:tcPr>
            <w:tcW w:w="1280" w:type="dxa"/>
            <w:tcBorders>
              <w:top w:val="nil"/>
              <w:left w:val="nil"/>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 </w:t>
            </w:r>
            <w:r w:rsidR="00C017E9">
              <w:rPr>
                <w:rFonts w:asciiTheme="majorHAnsi" w:hAnsiTheme="majorHAnsi"/>
                <w:sz w:val="18"/>
                <w:szCs w:val="18"/>
              </w:rPr>
              <w:t>0.45</w:t>
            </w:r>
          </w:p>
        </w:tc>
      </w:tr>
      <w:tr w:rsidR="002F0185" w:rsidRPr="00553A9D" w:rsidTr="00553A9D">
        <w:trPr>
          <w:trHeight w:val="300"/>
        </w:trPr>
        <w:tc>
          <w:tcPr>
            <w:tcW w:w="1560" w:type="dxa"/>
            <w:tcBorders>
              <w:top w:val="nil"/>
              <w:left w:val="single" w:sz="4" w:space="0" w:color="F4B084"/>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Random Forest</w:t>
            </w:r>
          </w:p>
        </w:tc>
        <w:tc>
          <w:tcPr>
            <w:tcW w:w="2200" w:type="dxa"/>
            <w:tcBorders>
              <w:top w:val="nil"/>
              <w:left w:val="nil"/>
              <w:bottom w:val="single" w:sz="4" w:space="0" w:color="F4B084"/>
              <w:right w:val="single" w:sz="4" w:space="0" w:color="F4B084"/>
            </w:tcBorders>
            <w:shd w:val="clear" w:color="auto" w:fill="auto"/>
            <w:noWrap/>
            <w:vAlign w:val="bottom"/>
            <w:hideMark/>
          </w:tcPr>
          <w:p w:rsidR="002F0185" w:rsidRPr="00D73E34" w:rsidRDefault="00D73E34" w:rsidP="00D73E34">
            <w:pPr>
              <w:spacing w:after="0" w:line="240" w:lineRule="auto"/>
              <w:jc w:val="center"/>
              <w:rPr>
                <w:rFonts w:asciiTheme="majorHAnsi" w:hAnsiTheme="majorHAnsi"/>
                <w:sz w:val="18"/>
                <w:szCs w:val="18"/>
              </w:rPr>
            </w:pPr>
            <w:r w:rsidRPr="00D73E34">
              <w:rPr>
                <w:rFonts w:asciiTheme="majorHAnsi" w:hAnsiTheme="majorHAnsi"/>
                <w:sz w:val="18"/>
                <w:szCs w:val="18"/>
              </w:rPr>
              <w:t>355.7352</w:t>
            </w:r>
          </w:p>
        </w:tc>
        <w:tc>
          <w:tcPr>
            <w:tcW w:w="1280" w:type="dxa"/>
            <w:tcBorders>
              <w:top w:val="nil"/>
              <w:left w:val="nil"/>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2F0185">
              <w:rPr>
                <w:rFonts w:asciiTheme="majorHAnsi" w:hAnsiTheme="majorHAnsi"/>
                <w:sz w:val="18"/>
                <w:szCs w:val="18"/>
              </w:rPr>
              <w:t>0.3</w:t>
            </w:r>
          </w:p>
        </w:tc>
      </w:tr>
      <w:tr w:rsidR="002F0185" w:rsidRPr="00553A9D" w:rsidTr="00553A9D">
        <w:trPr>
          <w:trHeight w:val="300"/>
        </w:trPr>
        <w:tc>
          <w:tcPr>
            <w:tcW w:w="1560" w:type="dxa"/>
            <w:tcBorders>
              <w:top w:val="nil"/>
              <w:left w:val="single" w:sz="4" w:space="0" w:color="F4B084"/>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SVM</w:t>
            </w:r>
          </w:p>
        </w:tc>
        <w:tc>
          <w:tcPr>
            <w:tcW w:w="2200" w:type="dxa"/>
            <w:tcBorders>
              <w:top w:val="nil"/>
              <w:left w:val="nil"/>
              <w:bottom w:val="single" w:sz="4" w:space="0" w:color="F4B084"/>
              <w:right w:val="single" w:sz="4" w:space="0" w:color="F4B084"/>
            </w:tcBorders>
            <w:shd w:val="clear" w:color="auto" w:fill="auto"/>
            <w:noWrap/>
            <w:vAlign w:val="bottom"/>
            <w:hideMark/>
          </w:tcPr>
          <w:p w:rsidR="002F0185" w:rsidRPr="00182090" w:rsidRDefault="002F0185" w:rsidP="002F0185">
            <w:pPr>
              <w:spacing w:after="0" w:line="240" w:lineRule="auto"/>
              <w:jc w:val="center"/>
              <w:rPr>
                <w:rFonts w:asciiTheme="majorHAnsi" w:hAnsiTheme="majorHAnsi"/>
                <w:sz w:val="18"/>
                <w:szCs w:val="18"/>
              </w:rPr>
            </w:pPr>
            <w:r>
              <w:rPr>
                <w:rFonts w:asciiTheme="majorHAnsi" w:hAnsiTheme="majorHAnsi"/>
                <w:sz w:val="18"/>
                <w:szCs w:val="18"/>
              </w:rPr>
              <w:t>267.56</w:t>
            </w:r>
          </w:p>
        </w:tc>
        <w:tc>
          <w:tcPr>
            <w:tcW w:w="1280" w:type="dxa"/>
            <w:tcBorders>
              <w:top w:val="nil"/>
              <w:left w:val="nil"/>
              <w:bottom w:val="single" w:sz="4" w:space="0" w:color="F4B084"/>
              <w:right w:val="single" w:sz="4" w:space="0" w:color="F4B084"/>
            </w:tcBorders>
            <w:shd w:val="clear" w:color="auto" w:fill="auto"/>
            <w:noWrap/>
            <w:vAlign w:val="bottom"/>
            <w:hideMark/>
          </w:tcPr>
          <w:p w:rsidR="002F0185" w:rsidRPr="00553A9D" w:rsidRDefault="002F0185" w:rsidP="002F0185">
            <w:pPr>
              <w:spacing w:after="0" w:line="240" w:lineRule="auto"/>
              <w:jc w:val="center"/>
              <w:rPr>
                <w:rFonts w:asciiTheme="majorHAnsi" w:hAnsiTheme="majorHAnsi"/>
                <w:sz w:val="18"/>
                <w:szCs w:val="18"/>
              </w:rPr>
            </w:pPr>
            <w:r w:rsidRPr="00553A9D">
              <w:rPr>
                <w:rFonts w:asciiTheme="majorHAnsi" w:hAnsiTheme="majorHAnsi"/>
                <w:sz w:val="18"/>
                <w:szCs w:val="18"/>
              </w:rPr>
              <w:t> </w:t>
            </w:r>
            <w:r w:rsidR="00C017E9">
              <w:rPr>
                <w:rFonts w:asciiTheme="majorHAnsi" w:hAnsiTheme="majorHAnsi"/>
                <w:sz w:val="18"/>
                <w:szCs w:val="18"/>
              </w:rPr>
              <w:t>0.3</w:t>
            </w:r>
          </w:p>
        </w:tc>
      </w:tr>
    </w:tbl>
    <w:p w:rsidR="00A7429D" w:rsidRDefault="00A7429D" w:rsidP="00567637">
      <w:pPr>
        <w:spacing w:line="240" w:lineRule="auto"/>
        <w:rPr>
          <w:rFonts w:ascii="Segoe UI" w:hAnsi="Segoe UI" w:cs="Segoe UI"/>
          <w:sz w:val="22"/>
          <w:szCs w:val="22"/>
        </w:rPr>
      </w:pPr>
    </w:p>
    <w:p w:rsidR="00553A9D" w:rsidRDefault="00553A9D" w:rsidP="00567637">
      <w:pPr>
        <w:spacing w:line="240" w:lineRule="auto"/>
        <w:rPr>
          <w:rFonts w:ascii="Segoe UI" w:hAnsi="Segoe UI" w:cs="Segoe UI"/>
          <w:sz w:val="22"/>
          <w:szCs w:val="22"/>
        </w:rPr>
      </w:pPr>
      <w:r>
        <w:rPr>
          <w:rFonts w:ascii="Segoe UI" w:hAnsi="Segoe UI" w:cs="Segoe UI"/>
          <w:sz w:val="22"/>
          <w:szCs w:val="22"/>
        </w:rPr>
        <w:t xml:space="preserve">From the above table it can be inferred that ‘Decision Tree’ is our best model as the maximum cumulative profit is highest for Decision Tree model. </w:t>
      </w:r>
    </w:p>
    <w:p w:rsidR="00553A9D" w:rsidRPr="00401E71" w:rsidRDefault="00553A9D" w:rsidP="00567637">
      <w:pPr>
        <w:spacing w:line="240" w:lineRule="auto"/>
        <w:rPr>
          <w:rFonts w:ascii="Segoe UI" w:hAnsi="Segoe UI" w:cs="Segoe UI"/>
          <w:sz w:val="22"/>
          <w:szCs w:val="22"/>
        </w:rPr>
      </w:pPr>
      <w:r>
        <w:rPr>
          <w:rFonts w:ascii="Segoe UI" w:hAnsi="Segoe UI" w:cs="Segoe UI"/>
          <w:sz w:val="22"/>
          <w:szCs w:val="22"/>
        </w:rPr>
        <w:t>The cut-off value for our best mode</w:t>
      </w:r>
      <w:r w:rsidR="00B06110">
        <w:rPr>
          <w:rFonts w:ascii="Segoe UI" w:hAnsi="Segoe UI" w:cs="Segoe UI"/>
          <w:sz w:val="22"/>
          <w:szCs w:val="22"/>
        </w:rPr>
        <w:t xml:space="preserve">l was </w:t>
      </w:r>
      <w:r w:rsidR="00B14D47">
        <w:rPr>
          <w:rFonts w:ascii="Segoe UI" w:hAnsi="Segoe UI" w:cs="Segoe UI"/>
          <w:b/>
          <w:sz w:val="22"/>
          <w:szCs w:val="22"/>
        </w:rPr>
        <w:t>0.4</w:t>
      </w:r>
      <w:r>
        <w:rPr>
          <w:rFonts w:ascii="Segoe UI" w:hAnsi="Segoe UI" w:cs="Segoe UI"/>
          <w:sz w:val="22"/>
          <w:szCs w:val="22"/>
        </w:rPr>
        <w:t>.</w:t>
      </w:r>
      <w:r w:rsidR="00B06110">
        <w:rPr>
          <w:rFonts w:ascii="Segoe UI" w:hAnsi="Segoe UI" w:cs="Segoe UI"/>
          <w:sz w:val="22"/>
          <w:szCs w:val="22"/>
        </w:rPr>
        <w:t xml:space="preserve"> The maximum profit was obtained at </w:t>
      </w:r>
      <w:r w:rsidR="00C635A1">
        <w:rPr>
          <w:rFonts w:ascii="Segoe UI" w:hAnsi="Segoe UI" w:cs="Segoe UI"/>
          <w:sz w:val="22"/>
          <w:szCs w:val="22"/>
        </w:rPr>
        <w:t>‘</w:t>
      </w:r>
      <w:r w:rsidR="00EB6EBA">
        <w:rPr>
          <w:rFonts w:ascii="Segoe UI" w:hAnsi="Segoe UI" w:cs="Segoe UI"/>
          <w:sz w:val="22"/>
          <w:szCs w:val="22"/>
        </w:rPr>
        <w:t>1215</w:t>
      </w:r>
      <w:r w:rsidR="00C635A1">
        <w:rPr>
          <w:rFonts w:ascii="Segoe UI" w:hAnsi="Segoe UI" w:cs="Segoe UI"/>
          <w:sz w:val="22"/>
          <w:szCs w:val="22"/>
        </w:rPr>
        <w:t xml:space="preserve">’ data point. Hence our best model targets </w:t>
      </w:r>
      <w:r w:rsidR="00EB6EBA" w:rsidRPr="00EB6EBA">
        <w:rPr>
          <w:rFonts w:ascii="Segoe UI" w:hAnsi="Segoe UI" w:cs="Segoe UI"/>
          <w:b/>
          <w:sz w:val="22"/>
          <w:szCs w:val="22"/>
        </w:rPr>
        <w:t>30.4</w:t>
      </w:r>
      <w:r w:rsidR="00C635A1" w:rsidRPr="00EB6EBA">
        <w:rPr>
          <w:rFonts w:ascii="Segoe UI" w:hAnsi="Segoe UI" w:cs="Segoe UI"/>
          <w:b/>
          <w:sz w:val="22"/>
          <w:szCs w:val="22"/>
        </w:rPr>
        <w:t>%</w:t>
      </w:r>
      <w:r w:rsidR="00EB6EBA" w:rsidRPr="00EB6EBA">
        <w:rPr>
          <w:rFonts w:ascii="Segoe UI" w:hAnsi="Segoe UI" w:cs="Segoe UI"/>
          <w:b/>
          <w:sz w:val="22"/>
          <w:szCs w:val="22"/>
        </w:rPr>
        <w:t xml:space="preserve"> </w:t>
      </w:r>
      <w:r w:rsidR="00C635A1" w:rsidRPr="00EB6EBA">
        <w:rPr>
          <w:rFonts w:ascii="Segoe UI" w:hAnsi="Segoe UI" w:cs="Segoe UI"/>
          <w:sz w:val="22"/>
          <w:szCs w:val="22"/>
        </w:rPr>
        <w:t>(</w:t>
      </w:r>
      <w:r w:rsidR="00EB6EBA" w:rsidRPr="00EB6EBA">
        <w:rPr>
          <w:rFonts w:ascii="Segoe UI" w:hAnsi="Segoe UI" w:cs="Segoe UI"/>
          <w:sz w:val="22"/>
          <w:szCs w:val="22"/>
        </w:rPr>
        <w:t>1215</w:t>
      </w:r>
      <w:r w:rsidR="00C635A1" w:rsidRPr="00EB6EBA">
        <w:rPr>
          <w:rFonts w:ascii="Segoe UI" w:hAnsi="Segoe UI" w:cs="Segoe UI"/>
          <w:sz w:val="22"/>
          <w:szCs w:val="22"/>
        </w:rPr>
        <w:t>/</w:t>
      </w:r>
      <w:r w:rsidR="00EB6EBA" w:rsidRPr="00EB6EBA">
        <w:rPr>
          <w:rFonts w:ascii="Segoe UI" w:hAnsi="Segoe UI" w:cs="Segoe UI"/>
          <w:sz w:val="22"/>
          <w:szCs w:val="22"/>
        </w:rPr>
        <w:t>4000</w:t>
      </w:r>
      <w:r w:rsidR="00C635A1" w:rsidRPr="00EB6EBA">
        <w:rPr>
          <w:rFonts w:ascii="Segoe UI" w:hAnsi="Segoe UI" w:cs="Segoe UI"/>
          <w:sz w:val="22"/>
          <w:szCs w:val="22"/>
        </w:rPr>
        <w:t xml:space="preserve"> =</w:t>
      </w:r>
      <w:r w:rsidR="00EB6EBA" w:rsidRPr="00EB6EBA">
        <w:rPr>
          <w:rFonts w:ascii="Segoe UI" w:hAnsi="Segoe UI" w:cs="Segoe UI"/>
          <w:sz w:val="22"/>
          <w:szCs w:val="22"/>
        </w:rPr>
        <w:t xml:space="preserve"> 0.30375</w:t>
      </w:r>
      <w:r w:rsidR="00C635A1" w:rsidRPr="00EB6EBA">
        <w:rPr>
          <w:rFonts w:ascii="Segoe UI" w:hAnsi="Segoe UI" w:cs="Segoe UI"/>
          <w:sz w:val="22"/>
          <w:szCs w:val="22"/>
        </w:rPr>
        <w:t>)</w:t>
      </w:r>
      <w:r w:rsidR="00C635A1">
        <w:rPr>
          <w:rFonts w:ascii="Segoe UI" w:hAnsi="Segoe UI" w:cs="Segoe UI"/>
          <w:sz w:val="22"/>
          <w:szCs w:val="22"/>
        </w:rPr>
        <w:t xml:space="preserve"> of individuals from the unseen data.</w:t>
      </w:r>
    </w:p>
    <w:p w:rsidR="00D372BC" w:rsidRDefault="00D372BC" w:rsidP="00567637">
      <w:pPr>
        <w:pStyle w:val="Heading1"/>
        <w:spacing w:line="240" w:lineRule="auto"/>
        <w:jc w:val="both"/>
      </w:pPr>
      <w:bookmarkStart w:id="6" w:name="_Toc445527937"/>
      <w:r>
        <w:t>Question 5</w:t>
      </w:r>
      <w:bookmarkEnd w:id="6"/>
    </w:p>
    <w:p w:rsidR="00512DA1" w:rsidRPr="008E4C81" w:rsidRDefault="00D372BC" w:rsidP="00567637">
      <w:pPr>
        <w:spacing w:line="240" w:lineRule="auto"/>
        <w:rPr>
          <w:rFonts w:ascii="Segoe UI" w:hAnsi="Segoe UI" w:cs="Segoe UI"/>
          <w:sz w:val="22"/>
          <w:szCs w:val="22"/>
        </w:rPr>
      </w:pPr>
      <w:r w:rsidRPr="00D372BC">
        <w:rPr>
          <w:rFonts w:ascii="Segoe UI" w:hAnsi="Segoe UI" w:cs="Segoe UI"/>
          <w:sz w:val="22"/>
          <w:szCs w:val="22"/>
          <w:u w:val="single"/>
        </w:rPr>
        <w:t>Testing</w:t>
      </w:r>
      <w:r w:rsidRPr="00D372BC">
        <w:rPr>
          <w:rFonts w:ascii="Segoe UI" w:hAnsi="Segoe UI" w:cs="Segoe UI"/>
          <w:sz w:val="22"/>
          <w:szCs w:val="22"/>
        </w:rPr>
        <w:t xml:space="preserve"> -The file FutureFundraising.xls contains the attributes for future mailing candidates. Using your “best” model from Step 2 (#5), which of these candidates do you predict as donors and non-donors? List them in descending order of probability of being a donor. What cutoff do you use to predict donor/non-donor? Submit this file (xls format), with your best model’s pred</w:t>
      </w:r>
      <w:r w:rsidR="008E4C81">
        <w:rPr>
          <w:rFonts w:ascii="Segoe UI" w:hAnsi="Segoe UI" w:cs="Segoe UI"/>
          <w:sz w:val="22"/>
          <w:szCs w:val="22"/>
        </w:rPr>
        <w:t>ictions (prob of being a donor).</w:t>
      </w:r>
    </w:p>
    <w:p w:rsidR="008E4C81" w:rsidRDefault="008E4C81" w:rsidP="00567637">
      <w:pPr>
        <w:spacing w:line="240" w:lineRule="auto"/>
        <w:rPr>
          <w:rFonts w:ascii="Segoe UI" w:hAnsi="Segoe UI" w:cs="Segoe UI"/>
          <w:color w:val="000000"/>
          <w:sz w:val="22"/>
          <w:szCs w:val="22"/>
        </w:rPr>
      </w:pPr>
      <w:r w:rsidRPr="008E4C81">
        <w:rPr>
          <w:rFonts w:ascii="Segoe UI" w:hAnsi="Segoe UI" w:cs="Segoe UI"/>
          <w:color w:val="000000"/>
          <w:sz w:val="22"/>
          <w:szCs w:val="22"/>
        </w:rPr>
        <w:t xml:space="preserve">We used our </w:t>
      </w:r>
      <w:r>
        <w:rPr>
          <w:rFonts w:ascii="Segoe UI" w:hAnsi="Segoe UI" w:cs="Segoe UI"/>
          <w:color w:val="000000"/>
          <w:sz w:val="22"/>
          <w:szCs w:val="22"/>
        </w:rPr>
        <w:t>best model identified from step 2 to predict future mailing candidates from unseen data- FutureFundraising.xls</w:t>
      </w:r>
    </w:p>
    <w:p w:rsidR="008E4C81" w:rsidRDefault="008E4C81" w:rsidP="00567637">
      <w:pPr>
        <w:spacing w:line="240" w:lineRule="auto"/>
        <w:rPr>
          <w:rFonts w:ascii="Segoe UI" w:hAnsi="Segoe UI" w:cs="Segoe UI"/>
          <w:color w:val="000000"/>
          <w:sz w:val="22"/>
          <w:szCs w:val="22"/>
        </w:rPr>
      </w:pPr>
      <w:r>
        <w:rPr>
          <w:rFonts w:ascii="Segoe UI" w:hAnsi="Segoe UI" w:cs="Segoe UI"/>
          <w:color w:val="000000"/>
          <w:sz w:val="22"/>
          <w:szCs w:val="22"/>
        </w:rPr>
        <w:t xml:space="preserve">Our best classification model predicted </w:t>
      </w:r>
      <w:r w:rsidR="00F86842" w:rsidRPr="00F86842">
        <w:rPr>
          <w:rFonts w:ascii="Segoe UI" w:hAnsi="Segoe UI" w:cs="Segoe UI"/>
          <w:b/>
          <w:color w:val="000000"/>
          <w:sz w:val="22"/>
          <w:szCs w:val="22"/>
        </w:rPr>
        <w:t>5481</w:t>
      </w:r>
      <w:r>
        <w:rPr>
          <w:rFonts w:ascii="Segoe UI" w:hAnsi="Segoe UI" w:cs="Segoe UI"/>
          <w:color w:val="000000"/>
          <w:sz w:val="22"/>
          <w:szCs w:val="22"/>
        </w:rPr>
        <w:t xml:space="preserve"> donors out of </w:t>
      </w:r>
      <w:r w:rsidR="004A4A77" w:rsidRPr="00F86842">
        <w:rPr>
          <w:rFonts w:ascii="Segoe UI" w:hAnsi="Segoe UI" w:cs="Segoe UI"/>
          <w:b/>
          <w:color w:val="000000"/>
          <w:sz w:val="22"/>
          <w:szCs w:val="22"/>
        </w:rPr>
        <w:t>2</w:t>
      </w:r>
      <w:r w:rsidR="009677EA" w:rsidRPr="00F86842">
        <w:rPr>
          <w:rFonts w:ascii="Segoe UI" w:hAnsi="Segoe UI" w:cs="Segoe UI"/>
          <w:b/>
          <w:color w:val="000000"/>
          <w:sz w:val="22"/>
          <w:szCs w:val="22"/>
        </w:rPr>
        <w:t>0,000</w:t>
      </w:r>
      <w:r w:rsidR="009677EA">
        <w:rPr>
          <w:rFonts w:ascii="Segoe UI" w:hAnsi="Segoe UI" w:cs="Segoe UI"/>
          <w:color w:val="000000"/>
          <w:sz w:val="22"/>
          <w:szCs w:val="22"/>
        </w:rPr>
        <w:t xml:space="preserve"> mailing candidates. We used a cutoff/Threshold value of </w:t>
      </w:r>
      <w:r w:rsidR="00F86842" w:rsidRPr="00F86842">
        <w:rPr>
          <w:rFonts w:ascii="Segoe UI" w:hAnsi="Segoe UI" w:cs="Segoe UI"/>
          <w:b/>
          <w:color w:val="000000"/>
          <w:sz w:val="22"/>
          <w:szCs w:val="22"/>
        </w:rPr>
        <w:t>0.4</w:t>
      </w:r>
      <w:r w:rsidR="009677EA">
        <w:rPr>
          <w:rFonts w:ascii="Segoe UI" w:hAnsi="Segoe UI" w:cs="Segoe UI"/>
          <w:color w:val="000000"/>
          <w:sz w:val="22"/>
          <w:szCs w:val="22"/>
        </w:rPr>
        <w:t xml:space="preserve"> to predict donors.</w:t>
      </w:r>
      <w:r w:rsidR="00F86842">
        <w:rPr>
          <w:rFonts w:ascii="Segoe UI" w:hAnsi="Segoe UI" w:cs="Segoe UI"/>
          <w:color w:val="000000"/>
          <w:sz w:val="22"/>
          <w:szCs w:val="22"/>
        </w:rPr>
        <w:t xml:space="preserve"> Hence our best model would target </w:t>
      </w:r>
      <w:r w:rsidR="00F86842" w:rsidRPr="00F86842">
        <w:rPr>
          <w:rFonts w:ascii="Segoe UI" w:hAnsi="Segoe UI" w:cs="Segoe UI"/>
          <w:b/>
          <w:color w:val="000000"/>
          <w:sz w:val="22"/>
          <w:szCs w:val="22"/>
        </w:rPr>
        <w:t>27.4%</w:t>
      </w:r>
      <w:r w:rsidR="00F86842">
        <w:rPr>
          <w:rFonts w:ascii="Segoe UI" w:hAnsi="Segoe UI" w:cs="Segoe UI"/>
          <w:color w:val="000000"/>
          <w:sz w:val="22"/>
          <w:szCs w:val="22"/>
        </w:rPr>
        <w:t xml:space="preserve"> (5481/20,000 = 0.2741) of individuals from unseen data. </w:t>
      </w:r>
    </w:p>
    <w:p w:rsidR="009677EA" w:rsidRPr="008E4C81" w:rsidRDefault="009677EA" w:rsidP="00567637">
      <w:pPr>
        <w:spacing w:line="240" w:lineRule="auto"/>
        <w:rPr>
          <w:rFonts w:ascii="Segoe UI" w:hAnsi="Segoe UI" w:cs="Segoe UI"/>
          <w:color w:val="000000"/>
          <w:sz w:val="22"/>
          <w:szCs w:val="22"/>
        </w:rPr>
      </w:pPr>
      <w:r>
        <w:rPr>
          <w:rFonts w:ascii="Segoe UI" w:hAnsi="Segoe UI" w:cs="Segoe UI"/>
          <w:color w:val="000000"/>
          <w:sz w:val="22"/>
          <w:szCs w:val="22"/>
        </w:rPr>
        <w:t>Please refer to the attached excel file for the results.</w:t>
      </w:r>
    </w:p>
    <w:p w:rsidR="00512DA1" w:rsidRDefault="00512DA1" w:rsidP="00567637">
      <w:pPr>
        <w:spacing w:line="240" w:lineRule="auto"/>
      </w:pPr>
    </w:p>
    <w:p w:rsidR="00512DA1" w:rsidRDefault="00512DA1" w:rsidP="00567637">
      <w:pPr>
        <w:spacing w:line="240" w:lineRule="auto"/>
      </w:pPr>
    </w:p>
    <w:p w:rsidR="00512DA1" w:rsidRDefault="00512DA1" w:rsidP="00567637">
      <w:pPr>
        <w:spacing w:line="240" w:lineRule="auto"/>
      </w:pPr>
    </w:p>
    <w:p w:rsidR="00512DA1" w:rsidRDefault="00512DA1" w:rsidP="00567637">
      <w:pPr>
        <w:spacing w:line="240" w:lineRule="auto"/>
      </w:pPr>
    </w:p>
    <w:p w:rsidR="00512DA1" w:rsidRDefault="00512DA1" w:rsidP="00567637">
      <w:pPr>
        <w:spacing w:line="240" w:lineRule="auto"/>
      </w:pPr>
    </w:p>
    <w:p w:rsidR="00512DA1" w:rsidRDefault="00512DA1" w:rsidP="00567637">
      <w:pPr>
        <w:pStyle w:val="Heading1"/>
        <w:spacing w:line="240" w:lineRule="auto"/>
      </w:pPr>
    </w:p>
    <w:p w:rsidR="00512DA1" w:rsidRDefault="00512DA1" w:rsidP="00567637">
      <w:pPr>
        <w:pStyle w:val="Heading1"/>
        <w:spacing w:line="240" w:lineRule="auto"/>
      </w:pPr>
    </w:p>
    <w:p w:rsidR="00512DA1" w:rsidRDefault="00512DA1" w:rsidP="00567637">
      <w:pPr>
        <w:pStyle w:val="Heading1"/>
        <w:spacing w:line="240" w:lineRule="auto"/>
      </w:pPr>
    </w:p>
    <w:p w:rsidR="00512DA1" w:rsidRDefault="00512DA1" w:rsidP="00567637">
      <w:pPr>
        <w:spacing w:line="240" w:lineRule="auto"/>
      </w:pPr>
    </w:p>
    <w:p w:rsidR="00512DA1" w:rsidRDefault="00512DA1" w:rsidP="00567637">
      <w:pPr>
        <w:spacing w:line="240" w:lineRule="auto"/>
      </w:pPr>
    </w:p>
    <w:p w:rsidR="00512DA1" w:rsidRDefault="00512DA1" w:rsidP="00567637">
      <w:pPr>
        <w:spacing w:line="240" w:lineRule="auto"/>
      </w:pPr>
    </w:p>
    <w:p w:rsidR="00512DA1" w:rsidRPr="00512DA1" w:rsidRDefault="00512DA1" w:rsidP="00567637">
      <w:pPr>
        <w:spacing w:line="240" w:lineRule="auto"/>
      </w:pPr>
    </w:p>
    <w:p w:rsidR="00912B05" w:rsidRDefault="00912B05" w:rsidP="00567637">
      <w:pPr>
        <w:pStyle w:val="Heading1"/>
        <w:spacing w:line="240" w:lineRule="auto"/>
      </w:pPr>
      <w:bookmarkStart w:id="7" w:name="_Toc445527938"/>
      <w:r>
        <w:t>Appendix</w:t>
      </w:r>
      <w:bookmarkEnd w:id="7"/>
      <w:r>
        <w:t xml:space="preserve"> </w:t>
      </w:r>
    </w:p>
    <w:p w:rsidR="00C017E9" w:rsidRPr="00C017E9" w:rsidRDefault="00C017E9" w:rsidP="00C017E9">
      <w: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17" o:title=""/>
          </v:shape>
          <o:OLEObject Type="Embed" ProgID="Excel.SheetMacroEnabled.12" ShapeID="_x0000_i1025" DrawAspect="Icon" ObjectID="_1519270384" r:id="rId18"/>
        </w:object>
      </w:r>
    </w:p>
    <w:p w:rsidR="00580BBA" w:rsidRPr="00AE2B2A" w:rsidRDefault="00E15228" w:rsidP="00567637">
      <w:pPr>
        <w:spacing w:line="240" w:lineRule="auto"/>
        <w:rPr>
          <w:rFonts w:ascii="Tahoma" w:eastAsia="Adobe Gothic Std B" w:hAnsi="Tahoma" w:cs="Tahoma"/>
        </w:rPr>
      </w:pPr>
      <w:r w:rsidRPr="00AE2B2A">
        <w:rPr>
          <w:rFonts w:ascii="Tahoma" w:eastAsia="Adobe Gothic Std B" w:hAnsi="Tahoma" w:cs="Tahoma"/>
        </w:rPr>
        <w:t>Exhibit 1</w:t>
      </w:r>
    </w:p>
    <w:tbl>
      <w:tblPr>
        <w:tblStyle w:val="ReportTable"/>
        <w:tblW w:w="4585" w:type="dxa"/>
        <w:tblLook w:val="04A0" w:firstRow="1" w:lastRow="0" w:firstColumn="1" w:lastColumn="0" w:noHBand="0" w:noVBand="1"/>
      </w:tblPr>
      <w:tblGrid>
        <w:gridCol w:w="1421"/>
        <w:gridCol w:w="1550"/>
        <w:gridCol w:w="1614"/>
      </w:tblGrid>
      <w:tr w:rsidR="00E36A06" w:rsidRPr="00E15228" w:rsidTr="00FA556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1" w:type="dxa"/>
            <w:noWrap/>
            <w:hideMark/>
          </w:tcPr>
          <w:p w:rsidR="00E36A06" w:rsidRPr="00E15228" w:rsidRDefault="00E36A06" w:rsidP="00567637">
            <w:r w:rsidRPr="00E15228">
              <w:t>PCA-1</w:t>
            </w:r>
          </w:p>
        </w:tc>
        <w:tc>
          <w:tcPr>
            <w:tcW w:w="1550" w:type="dxa"/>
            <w:noWrap/>
            <w:hideMark/>
          </w:tcPr>
          <w:p w:rsidR="00E36A06" w:rsidRPr="00E15228" w:rsidRDefault="00E36A06" w:rsidP="00567637">
            <w:pPr>
              <w:cnfStyle w:val="100000000000" w:firstRow="1" w:lastRow="0" w:firstColumn="0" w:lastColumn="0" w:oddVBand="0" w:evenVBand="0" w:oddHBand="0" w:evenHBand="0" w:firstRowFirstColumn="0" w:firstRowLastColumn="0" w:lastRowFirstColumn="0" w:lastRowLastColumn="0"/>
            </w:pPr>
            <w:r w:rsidRPr="00E15228">
              <w:t>PCA-2</w:t>
            </w:r>
          </w:p>
        </w:tc>
        <w:tc>
          <w:tcPr>
            <w:tcW w:w="1614" w:type="dxa"/>
            <w:noWrap/>
            <w:hideMark/>
          </w:tcPr>
          <w:p w:rsidR="00E36A06" w:rsidRPr="00E15228" w:rsidRDefault="00E36A06" w:rsidP="00567637">
            <w:pPr>
              <w:cnfStyle w:val="100000000000" w:firstRow="1" w:lastRow="0" w:firstColumn="0" w:lastColumn="0" w:oddVBand="0" w:evenVBand="0" w:oddHBand="0" w:evenHBand="0" w:firstRowFirstColumn="0" w:firstRowLastColumn="0" w:lastRowFirstColumn="0" w:lastRowLastColumn="0"/>
            </w:pPr>
            <w:r w:rsidRPr="00E15228">
              <w:t>PCA-3</w:t>
            </w:r>
          </w:p>
        </w:tc>
      </w:tr>
      <w:tr w:rsidR="00E36A06" w:rsidRPr="00E15228" w:rsidTr="00FA556E">
        <w:trPr>
          <w:trHeight w:val="288"/>
        </w:trPr>
        <w:tc>
          <w:tcPr>
            <w:cnfStyle w:val="001000000000" w:firstRow="0" w:lastRow="0" w:firstColumn="1" w:lastColumn="0" w:oddVBand="0" w:evenVBand="0" w:oddHBand="0" w:evenHBand="0" w:firstRowFirstColumn="0" w:firstRowLastColumn="0" w:lastRowFirstColumn="0" w:lastRowLastColumn="0"/>
            <w:tcW w:w="1421" w:type="dxa"/>
            <w:noWrap/>
            <w:hideMark/>
          </w:tcPr>
          <w:p w:rsidR="00E36A06" w:rsidRPr="00E15228" w:rsidRDefault="009B4D82" w:rsidP="00567637">
            <w:pPr>
              <w:pStyle w:val="NoSpacing"/>
              <w:rPr>
                <w:rFonts w:ascii="Tahoma" w:hAnsi="Tahoma" w:cs="Tahoma"/>
                <w:b/>
                <w:sz w:val="18"/>
                <w:szCs w:val="18"/>
              </w:rPr>
            </w:pPr>
            <w:r>
              <w:rPr>
                <w:rFonts w:ascii="Tahoma" w:hAnsi="Tahoma" w:cs="Tahoma"/>
                <w:b/>
                <w:sz w:val="18"/>
                <w:szCs w:val="18"/>
              </w:rPr>
              <w:t>Military &amp; Veterans</w:t>
            </w:r>
          </w:p>
        </w:tc>
        <w:tc>
          <w:tcPr>
            <w:tcW w:w="1550" w:type="dxa"/>
            <w:noWrap/>
            <w:hideMark/>
          </w:tcPr>
          <w:p w:rsidR="00E36A06" w:rsidRPr="00E15228" w:rsidRDefault="009B4D82" w:rsidP="00567637">
            <w:pPr>
              <w:pStyle w:val="NoSpacing"/>
              <w:cnfStyle w:val="000000000000" w:firstRow="0" w:lastRow="0" w:firstColumn="0" w:lastColumn="0" w:oddVBand="0" w:evenVBand="0" w:oddHBand="0" w:evenHBand="0" w:firstRowFirstColumn="0" w:firstRowLastColumn="0" w:lastRowFirstColumn="0" w:lastRowLastColumn="0"/>
              <w:rPr>
                <w:rFonts w:ascii="Tahoma" w:hAnsi="Tahoma" w:cs="Tahoma"/>
                <w:b/>
                <w:sz w:val="18"/>
                <w:szCs w:val="18"/>
              </w:rPr>
            </w:pPr>
            <w:r>
              <w:rPr>
                <w:rFonts w:ascii="Tahoma" w:hAnsi="Tahoma" w:cs="Tahoma"/>
                <w:b/>
                <w:sz w:val="18"/>
                <w:szCs w:val="18"/>
              </w:rPr>
              <w:t>Gift History</w:t>
            </w:r>
          </w:p>
        </w:tc>
        <w:tc>
          <w:tcPr>
            <w:tcW w:w="1614" w:type="dxa"/>
            <w:noWrap/>
            <w:hideMark/>
          </w:tcPr>
          <w:p w:rsidR="00E36A06" w:rsidRPr="00E15228" w:rsidRDefault="009B4D82" w:rsidP="00567637">
            <w:pPr>
              <w:pStyle w:val="NoSpacing"/>
              <w:cnfStyle w:val="000000000000" w:firstRow="0" w:lastRow="0" w:firstColumn="0" w:lastColumn="0" w:oddVBand="0" w:evenVBand="0" w:oddHBand="0" w:evenHBand="0" w:firstRowFirstColumn="0" w:firstRowLastColumn="0" w:lastRowFirstColumn="0" w:lastRowLastColumn="0"/>
              <w:rPr>
                <w:rFonts w:ascii="Tahoma" w:hAnsi="Tahoma" w:cs="Tahoma"/>
                <w:b/>
                <w:sz w:val="18"/>
                <w:szCs w:val="18"/>
              </w:rPr>
            </w:pPr>
            <w:r>
              <w:rPr>
                <w:rFonts w:ascii="Tahoma" w:hAnsi="Tahoma" w:cs="Tahoma"/>
                <w:b/>
                <w:sz w:val="18"/>
                <w:szCs w:val="18"/>
              </w:rPr>
              <w:t>Neighborhood Population</w:t>
            </w:r>
          </w:p>
        </w:tc>
      </w:tr>
      <w:tr w:rsidR="00E36A06" w:rsidRPr="00E15228" w:rsidTr="00FA556E">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21" w:type="dxa"/>
            <w:noWrap/>
          </w:tcPr>
          <w:p w:rsidR="00E36A06" w:rsidRPr="00FA556E" w:rsidRDefault="00FA556E" w:rsidP="00FA556E">
            <w:pPr>
              <w:ind w:firstLineChars="100" w:firstLine="180"/>
              <w:jc w:val="center"/>
              <w:rPr>
                <w:rFonts w:ascii="Tahoma" w:hAnsi="Tahoma" w:cs="Tahoma"/>
                <w:sz w:val="18"/>
                <w:szCs w:val="18"/>
              </w:rPr>
            </w:pPr>
            <w:r w:rsidRPr="00FA556E">
              <w:rPr>
                <w:rFonts w:ascii="Tahoma" w:hAnsi="Tahoma" w:cs="Tahoma"/>
                <w:sz w:val="18"/>
                <w:szCs w:val="18"/>
              </w:rPr>
              <w:t>FEDGOV</w:t>
            </w:r>
          </w:p>
        </w:tc>
        <w:tc>
          <w:tcPr>
            <w:tcW w:w="1550" w:type="dxa"/>
            <w:noWrap/>
            <w:hideMark/>
          </w:tcPr>
          <w:p w:rsidR="00FA556E" w:rsidRPr="00FA556E" w:rsidRDefault="00FA556E" w:rsidP="00FA556E">
            <w:pPr>
              <w:ind w:firstLineChars="100" w:firstLine="180"/>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r w:rsidRPr="00FA556E">
              <w:rPr>
                <w:rFonts w:ascii="Tahoma" w:hAnsi="Tahoma" w:cs="Tahoma"/>
                <w:sz w:val="18"/>
                <w:szCs w:val="18"/>
              </w:rPr>
              <w:t>AVGGIFT</w:t>
            </w:r>
          </w:p>
          <w:p w:rsidR="00E36A06" w:rsidRPr="00E15228" w:rsidRDefault="00E36A06" w:rsidP="00FA556E">
            <w:pPr>
              <w:ind w:firstLine="180"/>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p>
        </w:tc>
        <w:tc>
          <w:tcPr>
            <w:tcW w:w="1614" w:type="dxa"/>
            <w:noWrap/>
          </w:tcPr>
          <w:p w:rsidR="00E36A06" w:rsidRPr="00FA556E" w:rsidRDefault="00FA556E" w:rsidP="00FA556E">
            <w:pPr>
              <w:ind w:firstLineChars="100" w:firstLine="180"/>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r w:rsidRPr="00FA556E">
              <w:rPr>
                <w:rFonts w:ascii="Tahoma" w:hAnsi="Tahoma" w:cs="Tahoma"/>
                <w:sz w:val="18"/>
                <w:szCs w:val="18"/>
              </w:rPr>
              <w:t>POP901</w:t>
            </w:r>
          </w:p>
        </w:tc>
      </w:tr>
      <w:tr w:rsidR="00FA556E" w:rsidRPr="00E15228" w:rsidTr="00FA556E">
        <w:trPr>
          <w:trHeight w:val="288"/>
        </w:trPr>
        <w:tc>
          <w:tcPr>
            <w:cnfStyle w:val="001000000000" w:firstRow="0" w:lastRow="0" w:firstColumn="1" w:lastColumn="0" w:oddVBand="0" w:evenVBand="0" w:oddHBand="0" w:evenHBand="0" w:firstRowFirstColumn="0" w:firstRowLastColumn="0" w:lastRowFirstColumn="0" w:lastRowLastColumn="0"/>
            <w:tcW w:w="1421" w:type="dxa"/>
            <w:noWrap/>
            <w:vAlign w:val="center"/>
          </w:tcPr>
          <w:p w:rsidR="00FA556E" w:rsidRPr="00FA556E" w:rsidRDefault="00FA556E" w:rsidP="00FA556E">
            <w:pPr>
              <w:ind w:firstLineChars="100" w:firstLine="180"/>
              <w:jc w:val="center"/>
              <w:rPr>
                <w:rFonts w:ascii="Tahoma" w:hAnsi="Tahoma" w:cs="Tahoma"/>
                <w:sz w:val="18"/>
                <w:szCs w:val="18"/>
              </w:rPr>
            </w:pPr>
            <w:r w:rsidRPr="00FA556E">
              <w:rPr>
                <w:rFonts w:ascii="Tahoma" w:hAnsi="Tahoma" w:cs="Tahoma"/>
                <w:sz w:val="18"/>
                <w:szCs w:val="18"/>
              </w:rPr>
              <w:t>LOCALGOV</w:t>
            </w:r>
          </w:p>
          <w:p w:rsidR="00FA556E" w:rsidRPr="00FA556E" w:rsidRDefault="00FA556E" w:rsidP="00FA556E">
            <w:pPr>
              <w:ind w:firstLineChars="100" w:firstLine="180"/>
              <w:jc w:val="center"/>
              <w:rPr>
                <w:rFonts w:ascii="Tahoma" w:hAnsi="Tahoma" w:cs="Tahoma"/>
                <w:sz w:val="18"/>
                <w:szCs w:val="18"/>
              </w:rPr>
            </w:pPr>
          </w:p>
        </w:tc>
        <w:tc>
          <w:tcPr>
            <w:tcW w:w="1550" w:type="dxa"/>
            <w:noWrap/>
            <w:vAlign w:val="center"/>
            <w:hideMark/>
          </w:tcPr>
          <w:p w:rsidR="00FA556E" w:rsidRPr="00FA556E" w:rsidRDefault="00FA556E" w:rsidP="00FA556E">
            <w:pPr>
              <w:ind w:firstLineChars="100" w:firstLine="180"/>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FA556E">
              <w:rPr>
                <w:rFonts w:ascii="Tahoma" w:hAnsi="Tahoma" w:cs="Tahoma"/>
                <w:sz w:val="18"/>
                <w:szCs w:val="18"/>
              </w:rPr>
              <w:t>CARDGIFT</w:t>
            </w:r>
          </w:p>
        </w:tc>
        <w:tc>
          <w:tcPr>
            <w:tcW w:w="1614" w:type="dxa"/>
            <w:noWrap/>
          </w:tcPr>
          <w:p w:rsidR="00FA556E" w:rsidRPr="00E15228" w:rsidRDefault="00FA556E" w:rsidP="00FA556E">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FA556E">
              <w:rPr>
                <w:rFonts w:ascii="Tahoma" w:hAnsi="Tahoma" w:cs="Tahoma"/>
                <w:sz w:val="18"/>
                <w:szCs w:val="18"/>
              </w:rPr>
              <w:t>POP902</w:t>
            </w:r>
          </w:p>
        </w:tc>
      </w:tr>
      <w:tr w:rsidR="00E36A06" w:rsidRPr="00E15228" w:rsidTr="00FA556E">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1" w:type="dxa"/>
            <w:noWrap/>
          </w:tcPr>
          <w:p w:rsidR="00FA556E" w:rsidRPr="00FA556E" w:rsidRDefault="00FA556E" w:rsidP="00FA556E">
            <w:pPr>
              <w:ind w:firstLineChars="100" w:firstLine="180"/>
              <w:jc w:val="center"/>
              <w:rPr>
                <w:rFonts w:ascii="Tahoma" w:hAnsi="Tahoma" w:cs="Tahoma"/>
                <w:sz w:val="18"/>
                <w:szCs w:val="18"/>
              </w:rPr>
            </w:pPr>
            <w:r w:rsidRPr="00FA556E">
              <w:rPr>
                <w:rFonts w:ascii="Tahoma" w:hAnsi="Tahoma" w:cs="Tahoma"/>
                <w:sz w:val="18"/>
                <w:szCs w:val="18"/>
              </w:rPr>
              <w:t>MALEMILI</w:t>
            </w:r>
          </w:p>
          <w:p w:rsidR="00E36A06" w:rsidRPr="00E15228" w:rsidRDefault="00E36A06" w:rsidP="00FA556E">
            <w:pPr>
              <w:jc w:val="center"/>
              <w:rPr>
                <w:rFonts w:ascii="Tahoma" w:hAnsi="Tahoma" w:cs="Tahoma"/>
                <w:sz w:val="18"/>
                <w:szCs w:val="18"/>
              </w:rPr>
            </w:pPr>
          </w:p>
        </w:tc>
        <w:tc>
          <w:tcPr>
            <w:tcW w:w="1550" w:type="dxa"/>
            <w:noWrap/>
          </w:tcPr>
          <w:p w:rsidR="00FA556E" w:rsidRPr="00FA556E" w:rsidRDefault="00FA556E" w:rsidP="00FA556E">
            <w:pPr>
              <w:ind w:firstLineChars="100" w:firstLine="180"/>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r w:rsidRPr="00FA556E">
              <w:rPr>
                <w:rFonts w:ascii="Tahoma" w:hAnsi="Tahoma" w:cs="Tahoma"/>
                <w:sz w:val="18"/>
                <w:szCs w:val="18"/>
              </w:rPr>
              <w:t>LASTGIFT</w:t>
            </w:r>
          </w:p>
          <w:p w:rsidR="00E36A06" w:rsidRPr="00E15228" w:rsidRDefault="00E36A06" w:rsidP="00FA556E">
            <w:pPr>
              <w:ind w:firstLine="180"/>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p>
        </w:tc>
        <w:tc>
          <w:tcPr>
            <w:tcW w:w="1614" w:type="dxa"/>
            <w:noWrap/>
          </w:tcPr>
          <w:p w:rsidR="00E36A06" w:rsidRPr="00E15228" w:rsidRDefault="00FA556E" w:rsidP="00FA556E">
            <w:pPr>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r w:rsidRPr="00FA556E">
              <w:rPr>
                <w:rFonts w:ascii="Tahoma" w:hAnsi="Tahoma" w:cs="Tahoma"/>
                <w:sz w:val="18"/>
                <w:szCs w:val="18"/>
              </w:rPr>
              <w:t>POP903</w:t>
            </w:r>
          </w:p>
        </w:tc>
      </w:tr>
      <w:tr w:rsidR="00E36A06" w:rsidRPr="00E15228" w:rsidTr="00FA556E">
        <w:trPr>
          <w:trHeight w:val="81"/>
        </w:trPr>
        <w:tc>
          <w:tcPr>
            <w:cnfStyle w:val="001000000000" w:firstRow="0" w:lastRow="0" w:firstColumn="1" w:lastColumn="0" w:oddVBand="0" w:evenVBand="0" w:oddHBand="0" w:evenHBand="0" w:firstRowFirstColumn="0" w:firstRowLastColumn="0" w:lastRowFirstColumn="0" w:lastRowLastColumn="0"/>
            <w:tcW w:w="1421" w:type="dxa"/>
            <w:noWrap/>
          </w:tcPr>
          <w:p w:rsidR="00FA556E" w:rsidRPr="00FA556E" w:rsidRDefault="00FA556E" w:rsidP="00FA556E">
            <w:pPr>
              <w:ind w:firstLineChars="100" w:firstLine="180"/>
              <w:jc w:val="center"/>
              <w:rPr>
                <w:rFonts w:ascii="Tahoma" w:hAnsi="Tahoma" w:cs="Tahoma"/>
                <w:sz w:val="18"/>
                <w:szCs w:val="18"/>
              </w:rPr>
            </w:pPr>
            <w:r w:rsidRPr="00FA556E">
              <w:rPr>
                <w:rFonts w:ascii="Tahoma" w:hAnsi="Tahoma" w:cs="Tahoma"/>
                <w:sz w:val="18"/>
                <w:szCs w:val="18"/>
              </w:rPr>
              <w:t>MALEVET</w:t>
            </w:r>
          </w:p>
          <w:p w:rsidR="00E36A06" w:rsidRPr="00E15228" w:rsidRDefault="00E36A06" w:rsidP="00FA556E">
            <w:pPr>
              <w:jc w:val="center"/>
              <w:rPr>
                <w:rFonts w:ascii="Tahoma" w:hAnsi="Tahoma" w:cs="Tahoma"/>
                <w:sz w:val="18"/>
                <w:szCs w:val="18"/>
              </w:rPr>
            </w:pPr>
          </w:p>
        </w:tc>
        <w:tc>
          <w:tcPr>
            <w:tcW w:w="1550" w:type="dxa"/>
            <w:noWrap/>
          </w:tcPr>
          <w:p w:rsidR="00FA556E" w:rsidRPr="00FA556E" w:rsidRDefault="00FA556E" w:rsidP="00FA556E">
            <w:pPr>
              <w:ind w:firstLineChars="100" w:firstLine="180"/>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FA556E">
              <w:rPr>
                <w:rFonts w:ascii="Tahoma" w:hAnsi="Tahoma" w:cs="Tahoma"/>
                <w:sz w:val="18"/>
                <w:szCs w:val="18"/>
              </w:rPr>
              <w:t>MAXRAMNT</w:t>
            </w:r>
          </w:p>
          <w:p w:rsidR="00E36A06" w:rsidRPr="00E15228" w:rsidRDefault="00E36A06" w:rsidP="00FA556E">
            <w:pPr>
              <w:ind w:firstLine="180"/>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
        </w:tc>
        <w:tc>
          <w:tcPr>
            <w:tcW w:w="1614" w:type="dxa"/>
            <w:noWrap/>
          </w:tcPr>
          <w:p w:rsidR="00E36A06" w:rsidRPr="00E15228" w:rsidRDefault="00FA556E" w:rsidP="00FA556E">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FA556E">
              <w:rPr>
                <w:rFonts w:ascii="Tahoma" w:hAnsi="Tahoma" w:cs="Tahoma"/>
                <w:sz w:val="18"/>
                <w:szCs w:val="18"/>
              </w:rPr>
              <w:t>POP90C1</w:t>
            </w:r>
          </w:p>
        </w:tc>
      </w:tr>
      <w:tr w:rsidR="00E36A06" w:rsidRPr="00E15228" w:rsidTr="00FA556E">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1" w:type="dxa"/>
            <w:noWrap/>
          </w:tcPr>
          <w:p w:rsidR="00FA556E" w:rsidRPr="00FA556E" w:rsidRDefault="00FA556E" w:rsidP="00FA556E">
            <w:pPr>
              <w:ind w:firstLineChars="100" w:firstLine="180"/>
              <w:jc w:val="center"/>
              <w:rPr>
                <w:rFonts w:ascii="Tahoma" w:hAnsi="Tahoma" w:cs="Tahoma"/>
                <w:sz w:val="18"/>
                <w:szCs w:val="18"/>
              </w:rPr>
            </w:pPr>
            <w:r w:rsidRPr="00FA556E">
              <w:rPr>
                <w:rFonts w:ascii="Tahoma" w:hAnsi="Tahoma" w:cs="Tahoma"/>
                <w:sz w:val="18"/>
                <w:szCs w:val="18"/>
              </w:rPr>
              <w:t>STATEGOV</w:t>
            </w:r>
          </w:p>
          <w:p w:rsidR="00E36A06" w:rsidRPr="00E15228" w:rsidRDefault="00E36A06" w:rsidP="00FA556E">
            <w:pPr>
              <w:jc w:val="center"/>
              <w:rPr>
                <w:rFonts w:ascii="Tahoma" w:hAnsi="Tahoma" w:cs="Tahoma"/>
                <w:sz w:val="18"/>
                <w:szCs w:val="18"/>
              </w:rPr>
            </w:pPr>
          </w:p>
        </w:tc>
        <w:tc>
          <w:tcPr>
            <w:tcW w:w="1550" w:type="dxa"/>
            <w:noWrap/>
          </w:tcPr>
          <w:p w:rsidR="00FA556E" w:rsidRPr="00FA556E" w:rsidRDefault="00FA556E" w:rsidP="00FA556E">
            <w:pPr>
              <w:ind w:firstLineChars="100" w:firstLine="180"/>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r w:rsidRPr="00FA556E">
              <w:rPr>
                <w:rFonts w:ascii="Tahoma" w:hAnsi="Tahoma" w:cs="Tahoma"/>
                <w:sz w:val="18"/>
                <w:szCs w:val="18"/>
              </w:rPr>
              <w:t>MINRAMNT</w:t>
            </w:r>
          </w:p>
          <w:p w:rsidR="00E36A06" w:rsidRPr="00E15228" w:rsidRDefault="00E36A06" w:rsidP="00FA556E">
            <w:pPr>
              <w:ind w:firstLine="180"/>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p>
        </w:tc>
        <w:tc>
          <w:tcPr>
            <w:tcW w:w="1614" w:type="dxa"/>
            <w:noWrap/>
          </w:tcPr>
          <w:p w:rsidR="00E36A06" w:rsidRPr="00E15228" w:rsidRDefault="00FA556E" w:rsidP="00FA556E">
            <w:pPr>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r w:rsidRPr="00FA556E">
              <w:rPr>
                <w:rFonts w:ascii="Tahoma" w:hAnsi="Tahoma" w:cs="Tahoma"/>
                <w:sz w:val="18"/>
                <w:szCs w:val="18"/>
              </w:rPr>
              <w:t>POP90C2</w:t>
            </w:r>
          </w:p>
        </w:tc>
      </w:tr>
      <w:tr w:rsidR="00E36A06" w:rsidRPr="00E15228" w:rsidTr="00FA556E">
        <w:trPr>
          <w:trHeight w:val="288"/>
        </w:trPr>
        <w:tc>
          <w:tcPr>
            <w:cnfStyle w:val="001000000000" w:firstRow="0" w:lastRow="0" w:firstColumn="1" w:lastColumn="0" w:oddVBand="0" w:evenVBand="0" w:oddHBand="0" w:evenHBand="0" w:firstRowFirstColumn="0" w:firstRowLastColumn="0" w:lastRowFirstColumn="0" w:lastRowLastColumn="0"/>
            <w:tcW w:w="1421" w:type="dxa"/>
            <w:noWrap/>
          </w:tcPr>
          <w:p w:rsidR="00FA556E" w:rsidRPr="00FA556E" w:rsidRDefault="00FA556E" w:rsidP="00FA556E">
            <w:pPr>
              <w:ind w:firstLineChars="100" w:firstLine="180"/>
              <w:jc w:val="center"/>
              <w:rPr>
                <w:rFonts w:ascii="Tahoma" w:hAnsi="Tahoma" w:cs="Tahoma"/>
                <w:sz w:val="18"/>
                <w:szCs w:val="18"/>
              </w:rPr>
            </w:pPr>
            <w:r w:rsidRPr="00FA556E">
              <w:rPr>
                <w:rFonts w:ascii="Tahoma" w:hAnsi="Tahoma" w:cs="Tahoma"/>
                <w:sz w:val="18"/>
                <w:szCs w:val="18"/>
              </w:rPr>
              <w:t>VIETVETS</w:t>
            </w:r>
          </w:p>
          <w:p w:rsidR="00E36A06" w:rsidRPr="00E15228" w:rsidRDefault="00E36A06" w:rsidP="00FA556E">
            <w:pPr>
              <w:jc w:val="center"/>
              <w:rPr>
                <w:rFonts w:ascii="Tahoma" w:hAnsi="Tahoma" w:cs="Tahoma"/>
                <w:sz w:val="18"/>
                <w:szCs w:val="18"/>
              </w:rPr>
            </w:pPr>
          </w:p>
        </w:tc>
        <w:tc>
          <w:tcPr>
            <w:tcW w:w="1550" w:type="dxa"/>
            <w:noWrap/>
          </w:tcPr>
          <w:p w:rsidR="00FA556E" w:rsidRPr="00FA556E" w:rsidRDefault="00FA556E" w:rsidP="00FA556E">
            <w:pPr>
              <w:ind w:firstLineChars="100" w:firstLine="180"/>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FA556E">
              <w:rPr>
                <w:rFonts w:ascii="Tahoma" w:hAnsi="Tahoma" w:cs="Tahoma"/>
                <w:sz w:val="18"/>
                <w:szCs w:val="18"/>
              </w:rPr>
              <w:t>NGIFTALL</w:t>
            </w:r>
          </w:p>
          <w:p w:rsidR="00E36A06" w:rsidRPr="00E15228" w:rsidRDefault="00E36A06" w:rsidP="00FA556E">
            <w:pPr>
              <w:ind w:firstLine="180"/>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
        </w:tc>
        <w:tc>
          <w:tcPr>
            <w:tcW w:w="1614" w:type="dxa"/>
            <w:noWrap/>
            <w:hideMark/>
          </w:tcPr>
          <w:p w:rsidR="00E36A06" w:rsidRPr="00E15228" w:rsidRDefault="00FA556E" w:rsidP="00FA556E">
            <w:pPr>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FA556E">
              <w:rPr>
                <w:rFonts w:ascii="Tahoma" w:hAnsi="Tahoma" w:cs="Tahoma"/>
                <w:sz w:val="18"/>
                <w:szCs w:val="18"/>
              </w:rPr>
              <w:t>POP90C3</w:t>
            </w:r>
          </w:p>
        </w:tc>
      </w:tr>
      <w:tr w:rsidR="00E36A06" w:rsidRPr="00E15228" w:rsidTr="00FA556E">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21" w:type="dxa"/>
            <w:noWrap/>
          </w:tcPr>
          <w:p w:rsidR="00FA556E" w:rsidRPr="00FA556E" w:rsidRDefault="00FA556E" w:rsidP="00FA556E">
            <w:pPr>
              <w:ind w:firstLineChars="100" w:firstLine="180"/>
              <w:jc w:val="center"/>
              <w:rPr>
                <w:rFonts w:ascii="Tahoma" w:hAnsi="Tahoma" w:cs="Tahoma"/>
                <w:sz w:val="18"/>
                <w:szCs w:val="18"/>
              </w:rPr>
            </w:pPr>
            <w:r w:rsidRPr="00FA556E">
              <w:rPr>
                <w:rFonts w:ascii="Tahoma" w:hAnsi="Tahoma" w:cs="Tahoma"/>
                <w:sz w:val="18"/>
                <w:szCs w:val="18"/>
              </w:rPr>
              <w:t>WWIIVETS</w:t>
            </w:r>
          </w:p>
          <w:p w:rsidR="00E36A06" w:rsidRPr="00E15228" w:rsidRDefault="00E36A06" w:rsidP="00FA556E">
            <w:pPr>
              <w:jc w:val="center"/>
              <w:rPr>
                <w:rFonts w:ascii="Tahoma" w:hAnsi="Tahoma" w:cs="Tahoma"/>
                <w:sz w:val="18"/>
                <w:szCs w:val="18"/>
              </w:rPr>
            </w:pPr>
          </w:p>
        </w:tc>
        <w:tc>
          <w:tcPr>
            <w:tcW w:w="1550" w:type="dxa"/>
            <w:noWrap/>
          </w:tcPr>
          <w:p w:rsidR="00FA556E" w:rsidRPr="00FA556E" w:rsidRDefault="00FA556E" w:rsidP="00FA556E">
            <w:pPr>
              <w:ind w:firstLineChars="100" w:firstLine="180"/>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r w:rsidRPr="00FA556E">
              <w:rPr>
                <w:rFonts w:ascii="Tahoma" w:hAnsi="Tahoma" w:cs="Tahoma"/>
                <w:sz w:val="18"/>
                <w:szCs w:val="18"/>
              </w:rPr>
              <w:t>RAMNTALL</w:t>
            </w:r>
          </w:p>
          <w:p w:rsidR="00E36A06" w:rsidRPr="00E15228" w:rsidRDefault="00E36A06" w:rsidP="00FA556E">
            <w:pPr>
              <w:ind w:firstLine="180"/>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p>
        </w:tc>
        <w:tc>
          <w:tcPr>
            <w:tcW w:w="1614" w:type="dxa"/>
            <w:noWrap/>
            <w:hideMark/>
          </w:tcPr>
          <w:p w:rsidR="00E36A06" w:rsidRPr="00E15228" w:rsidRDefault="00FA556E" w:rsidP="00FA556E">
            <w:pPr>
              <w:jc w:val="center"/>
              <w:cnfStyle w:val="000000010000" w:firstRow="0" w:lastRow="0" w:firstColumn="0" w:lastColumn="0" w:oddVBand="0" w:evenVBand="0" w:oddHBand="0" w:evenHBand="1" w:firstRowFirstColumn="0" w:firstRowLastColumn="0" w:lastRowFirstColumn="0" w:lastRowLastColumn="0"/>
              <w:rPr>
                <w:rFonts w:ascii="Tahoma" w:hAnsi="Tahoma" w:cs="Tahoma"/>
                <w:sz w:val="18"/>
                <w:szCs w:val="18"/>
              </w:rPr>
            </w:pPr>
            <w:r w:rsidRPr="00FA556E">
              <w:rPr>
                <w:rFonts w:ascii="Tahoma" w:hAnsi="Tahoma" w:cs="Tahoma"/>
                <w:sz w:val="18"/>
                <w:szCs w:val="18"/>
              </w:rPr>
              <w:t>POP90C4</w:t>
            </w:r>
          </w:p>
        </w:tc>
      </w:tr>
      <w:tr w:rsidR="00FA556E" w:rsidRPr="00E15228" w:rsidTr="00FA556E">
        <w:trPr>
          <w:trHeight w:val="288"/>
        </w:trPr>
        <w:tc>
          <w:tcPr>
            <w:cnfStyle w:val="001000000000" w:firstRow="0" w:lastRow="0" w:firstColumn="1" w:lastColumn="0" w:oddVBand="0" w:evenVBand="0" w:oddHBand="0" w:evenHBand="0" w:firstRowFirstColumn="0" w:firstRowLastColumn="0" w:lastRowFirstColumn="0" w:lastRowLastColumn="0"/>
            <w:tcW w:w="1421" w:type="dxa"/>
            <w:noWrap/>
          </w:tcPr>
          <w:p w:rsidR="00FA556E" w:rsidRPr="00FA556E" w:rsidRDefault="00FA556E" w:rsidP="00FA556E">
            <w:pPr>
              <w:ind w:firstLineChars="100" w:firstLine="180"/>
              <w:jc w:val="center"/>
              <w:rPr>
                <w:rFonts w:ascii="Tahoma" w:hAnsi="Tahoma" w:cs="Tahoma"/>
                <w:sz w:val="18"/>
                <w:szCs w:val="18"/>
              </w:rPr>
            </w:pPr>
          </w:p>
        </w:tc>
        <w:tc>
          <w:tcPr>
            <w:tcW w:w="1550" w:type="dxa"/>
            <w:noWrap/>
          </w:tcPr>
          <w:p w:rsidR="00FA556E" w:rsidRPr="00FA556E" w:rsidRDefault="00FA556E" w:rsidP="00FA556E">
            <w:pPr>
              <w:ind w:firstLineChars="100" w:firstLine="180"/>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
        </w:tc>
        <w:tc>
          <w:tcPr>
            <w:tcW w:w="1614" w:type="dxa"/>
            <w:noWrap/>
          </w:tcPr>
          <w:p w:rsidR="00FA556E" w:rsidRPr="00FA556E" w:rsidRDefault="00FA556E" w:rsidP="00FA556E">
            <w:pPr>
              <w:ind w:firstLineChars="100" w:firstLine="180"/>
              <w:jc w:val="cente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FA556E">
              <w:rPr>
                <w:rFonts w:ascii="Tahoma" w:hAnsi="Tahoma" w:cs="Tahoma"/>
                <w:sz w:val="18"/>
                <w:szCs w:val="18"/>
              </w:rPr>
              <w:t>POP90C5</w:t>
            </w:r>
          </w:p>
        </w:tc>
      </w:tr>
    </w:tbl>
    <w:p w:rsidR="00E15228" w:rsidRDefault="00E15228" w:rsidP="00567637">
      <w:pPr>
        <w:spacing w:line="240" w:lineRule="auto"/>
      </w:pPr>
    </w:p>
    <w:p w:rsidR="00000B24" w:rsidRDefault="00FA028F" w:rsidP="00567637">
      <w:pPr>
        <w:spacing w:line="240" w:lineRule="auto"/>
        <w:rPr>
          <w:rFonts w:ascii="Tahoma" w:eastAsia="Adobe Gothic Std B" w:hAnsi="Tahoma" w:cs="Tahoma"/>
        </w:rPr>
      </w:pPr>
      <w:r w:rsidRPr="00AE2B2A">
        <w:rPr>
          <w:rFonts w:ascii="Tahoma" w:eastAsia="Adobe Gothic Std B" w:hAnsi="Tahoma" w:cs="Tahoma"/>
        </w:rPr>
        <w:t>Exhibit 2</w:t>
      </w:r>
    </w:p>
    <w:p w:rsidR="00FA028F" w:rsidRDefault="00180ADA" w:rsidP="00567637">
      <w:pPr>
        <w:spacing w:line="240" w:lineRule="auto"/>
      </w:pPr>
      <w:r>
        <w:rPr>
          <w:rFonts w:ascii="Tahoma" w:eastAsia="Adobe Gothic Std B" w:hAnsi="Tahoma" w:cs="Tahoma"/>
        </w:rPr>
        <w:lastRenderedPageBreak/>
        <w:pict>
          <v:shape id="_x0000_i1026" type="#_x0000_t75" style="width:468pt;height:69.6pt">
            <v:imagedata r:id="rId19" o:title="Exhibit 2"/>
          </v:shape>
        </w:pict>
      </w:r>
    </w:p>
    <w:p w:rsidR="00000B24" w:rsidRDefault="00000B24" w:rsidP="00567637">
      <w:pPr>
        <w:spacing w:line="240" w:lineRule="auto"/>
      </w:pPr>
    </w:p>
    <w:p w:rsidR="00000B24" w:rsidRDefault="00000B24" w:rsidP="00567637">
      <w:pPr>
        <w:spacing w:line="240" w:lineRule="auto"/>
      </w:pPr>
    </w:p>
    <w:p w:rsidR="00000B24" w:rsidRDefault="00000B24" w:rsidP="00567637">
      <w:pPr>
        <w:spacing w:line="240" w:lineRule="auto"/>
      </w:pPr>
    </w:p>
    <w:p w:rsidR="00000B24" w:rsidRDefault="00000B24" w:rsidP="00567637">
      <w:pPr>
        <w:spacing w:line="240" w:lineRule="auto"/>
      </w:pPr>
    </w:p>
    <w:p w:rsidR="00000B24" w:rsidRDefault="00000B24" w:rsidP="00567637">
      <w:pPr>
        <w:spacing w:line="240" w:lineRule="auto"/>
      </w:pPr>
    </w:p>
    <w:p w:rsidR="00000B24" w:rsidRDefault="00000B24" w:rsidP="00567637">
      <w:pPr>
        <w:spacing w:line="240" w:lineRule="auto"/>
      </w:pPr>
    </w:p>
    <w:p w:rsidR="00E15228" w:rsidRPr="00AE2B2A" w:rsidRDefault="00580BBA" w:rsidP="00567637">
      <w:pPr>
        <w:spacing w:line="240" w:lineRule="auto"/>
        <w:rPr>
          <w:rFonts w:ascii="Tahoma" w:eastAsia="Adobe Gothic Std B" w:hAnsi="Tahoma" w:cs="Tahoma"/>
        </w:rPr>
      </w:pPr>
      <w:r w:rsidRPr="00AE2B2A">
        <w:rPr>
          <w:rFonts w:ascii="Tahoma" w:eastAsia="Adobe Gothic Std B" w:hAnsi="Tahoma" w:cs="Tahoma"/>
        </w:rPr>
        <w:t>Exhibit 3</w:t>
      </w:r>
    </w:p>
    <w:p w:rsidR="00B2795C" w:rsidRDefault="00B2795C" w:rsidP="00567637">
      <w:pPr>
        <w:spacing w:line="240" w:lineRule="auto"/>
      </w:pPr>
      <w:r>
        <w:rPr>
          <w:rFonts w:ascii="Segoe UI" w:hAnsi="Segoe UI" w:cs="Segoe UI"/>
          <w:b/>
          <w:noProof/>
          <w:sz w:val="22"/>
          <w:szCs w:val="22"/>
          <w:lang w:eastAsia="en-US"/>
        </w:rPr>
        <w:drawing>
          <wp:inline distT="0" distB="0" distL="0" distR="0">
            <wp:extent cx="5943600" cy="3432941"/>
            <wp:effectExtent l="0" t="0" r="0" b="0"/>
            <wp:docPr id="3" name="Picture 3" descr="Append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end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32941"/>
                    </a:xfrm>
                    <a:prstGeom prst="rect">
                      <a:avLst/>
                    </a:prstGeom>
                    <a:noFill/>
                    <a:ln>
                      <a:noFill/>
                    </a:ln>
                  </pic:spPr>
                </pic:pic>
              </a:graphicData>
            </a:graphic>
          </wp:inline>
        </w:drawing>
      </w:r>
    </w:p>
    <w:p w:rsidR="00920C89" w:rsidRDefault="00920C89" w:rsidP="00567637">
      <w:pPr>
        <w:spacing w:line="240" w:lineRule="auto"/>
        <w:rPr>
          <w:rFonts w:ascii="Tahoma" w:eastAsia="Adobe Gothic Std B" w:hAnsi="Tahoma" w:cs="Tahoma"/>
        </w:rPr>
      </w:pPr>
    </w:p>
    <w:p w:rsidR="00920C89" w:rsidRDefault="00920C89" w:rsidP="00567637">
      <w:pPr>
        <w:spacing w:line="240" w:lineRule="auto"/>
        <w:rPr>
          <w:rFonts w:ascii="Tahoma" w:eastAsia="Adobe Gothic Std B" w:hAnsi="Tahoma" w:cs="Tahoma"/>
        </w:rPr>
      </w:pPr>
    </w:p>
    <w:p w:rsidR="00920C89" w:rsidRDefault="00920C89" w:rsidP="00567637">
      <w:pPr>
        <w:spacing w:line="240" w:lineRule="auto"/>
        <w:rPr>
          <w:rFonts w:ascii="Tahoma" w:eastAsia="Adobe Gothic Std B" w:hAnsi="Tahoma" w:cs="Tahoma"/>
        </w:rPr>
      </w:pPr>
    </w:p>
    <w:p w:rsidR="00580BBA" w:rsidRDefault="00580BBA" w:rsidP="00567637">
      <w:pPr>
        <w:spacing w:line="240" w:lineRule="auto"/>
        <w:rPr>
          <w:rFonts w:ascii="Tahoma" w:eastAsia="Adobe Gothic Std B" w:hAnsi="Tahoma" w:cs="Tahoma"/>
        </w:rPr>
      </w:pPr>
      <w:r w:rsidRPr="00AE2B2A">
        <w:rPr>
          <w:rFonts w:ascii="Tahoma" w:eastAsia="Adobe Gothic Std B" w:hAnsi="Tahoma" w:cs="Tahoma"/>
        </w:rPr>
        <w:t>Exhibit 4</w:t>
      </w:r>
    </w:p>
    <w:p w:rsidR="00920C89" w:rsidRPr="00AE2B2A" w:rsidRDefault="00FD26F5" w:rsidP="00567637">
      <w:pPr>
        <w:spacing w:line="240" w:lineRule="auto"/>
        <w:rPr>
          <w:rFonts w:ascii="Tahoma" w:eastAsia="Adobe Gothic Std B" w:hAnsi="Tahoma" w:cs="Tahoma"/>
        </w:rPr>
      </w:pPr>
      <w:r>
        <w:rPr>
          <w:rFonts w:ascii="Tahoma" w:eastAsia="Adobe Gothic Std B" w:hAnsi="Tahoma" w:cs="Tahoma"/>
        </w:rPr>
        <w:object w:dxaOrig="1543" w:dyaOrig="995">
          <v:shape id="_x0000_i1027" type="#_x0000_t75" style="width:77.4pt;height:49.8pt" o:ole="">
            <v:imagedata r:id="rId21" o:title=""/>
          </v:shape>
          <o:OLEObject Type="Embed" ProgID="Excel.Sheet.12" ShapeID="_x0000_i1027" DrawAspect="Icon" ObjectID="_1519270385" r:id="rId22"/>
        </w:object>
      </w:r>
    </w:p>
    <w:p w:rsidR="00580BBA" w:rsidRPr="00AE2B2A" w:rsidRDefault="00580BBA" w:rsidP="00567637">
      <w:pPr>
        <w:spacing w:line="240" w:lineRule="auto"/>
        <w:rPr>
          <w:rFonts w:ascii="Tahoma" w:hAnsi="Tahoma" w:cs="Tahoma"/>
        </w:rPr>
      </w:pPr>
      <w:r w:rsidRPr="00AE2B2A">
        <w:rPr>
          <w:rFonts w:ascii="Tahoma" w:hAnsi="Tahoma" w:cs="Tahoma"/>
        </w:rPr>
        <w:t>Exhibit 5</w:t>
      </w:r>
    </w:p>
    <w:bookmarkStart w:id="8" w:name="_MON_1519268028"/>
    <w:bookmarkEnd w:id="8"/>
    <w:p w:rsidR="00B2795C" w:rsidRDefault="00FD26F5" w:rsidP="00567637">
      <w:pPr>
        <w:spacing w:line="240" w:lineRule="auto"/>
      </w:pPr>
      <w:r>
        <w:object w:dxaOrig="1543" w:dyaOrig="995">
          <v:shape id="_x0000_i1028" type="#_x0000_t75" style="width:77.4pt;height:49.8pt" o:ole="">
            <v:imagedata r:id="rId23" o:title=""/>
          </v:shape>
          <o:OLEObject Type="Embed" ProgID="Word.Document.12" ShapeID="_x0000_i1028" DrawAspect="Icon" ObjectID="_1519270386" r:id="rId24">
            <o:FieldCodes>\s</o:FieldCodes>
          </o:OLEObject>
        </w:object>
      </w:r>
    </w:p>
    <w:p w:rsidR="00FD26F5" w:rsidRDefault="00FD26F5" w:rsidP="00567637">
      <w:pPr>
        <w:spacing w:line="240" w:lineRule="auto"/>
        <w:rPr>
          <w:rFonts w:ascii="Tahoma" w:hAnsi="Tahoma" w:cs="Tahoma"/>
        </w:rPr>
      </w:pPr>
      <w:r w:rsidRPr="00FD26F5">
        <w:rPr>
          <w:rFonts w:ascii="Tahoma" w:hAnsi="Tahoma" w:cs="Tahoma"/>
        </w:rPr>
        <w:t>Exhibit 6</w:t>
      </w:r>
    </w:p>
    <w:p w:rsidR="00FD26F5" w:rsidRDefault="00FD26F5" w:rsidP="00567637">
      <w:pPr>
        <w:spacing w:line="240" w:lineRule="auto"/>
        <w:rPr>
          <w:rFonts w:ascii="Tahoma" w:hAnsi="Tahoma" w:cs="Tahoma"/>
        </w:rPr>
      </w:pPr>
      <w:r>
        <w:rPr>
          <w:rFonts w:ascii="Tahoma" w:hAnsi="Tahoma" w:cs="Tahoma"/>
        </w:rPr>
        <w:object w:dxaOrig="1543" w:dyaOrig="995">
          <v:shape id="_x0000_i1029" type="#_x0000_t75" style="width:77.4pt;height:49.8pt" o:ole="">
            <v:imagedata r:id="rId25" o:title=""/>
          </v:shape>
          <o:OLEObject Type="Embed" ProgID="Excel.Sheet.12" ShapeID="_x0000_i1029" DrawAspect="Icon" ObjectID="_1519270387" r:id="rId26"/>
        </w:object>
      </w:r>
    </w:p>
    <w:p w:rsidR="00FD26F5" w:rsidRPr="00FD26F5" w:rsidRDefault="00FD26F5" w:rsidP="00567637">
      <w:pPr>
        <w:spacing w:line="240" w:lineRule="auto"/>
        <w:rPr>
          <w:rFonts w:ascii="Tahoma" w:hAnsi="Tahoma" w:cs="Tahoma"/>
        </w:rPr>
      </w:pPr>
    </w:p>
    <w:p w:rsidR="00FD26F5" w:rsidRDefault="00FD26F5" w:rsidP="00567637">
      <w:pPr>
        <w:spacing w:line="240" w:lineRule="auto"/>
      </w:pPr>
    </w:p>
    <w:p w:rsidR="006408C7" w:rsidRDefault="006408C7" w:rsidP="00567637">
      <w:pPr>
        <w:spacing w:line="240" w:lineRule="auto"/>
      </w:pPr>
    </w:p>
    <w:p w:rsidR="006408C7" w:rsidRDefault="006408C7" w:rsidP="00567637">
      <w:pPr>
        <w:spacing w:line="240" w:lineRule="auto"/>
      </w:pPr>
    </w:p>
    <w:sectPr w:rsidR="006408C7">
      <w:footerReference w:type="default" r:id="rId27"/>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253" w:rsidRDefault="00FD0253">
      <w:pPr>
        <w:spacing w:after="0" w:line="240" w:lineRule="auto"/>
      </w:pPr>
      <w:r>
        <w:separator/>
      </w:r>
    </w:p>
  </w:endnote>
  <w:endnote w:type="continuationSeparator" w:id="0">
    <w:p w:rsidR="00FD0253" w:rsidRDefault="00FD0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107A" w:rsidRDefault="00FD0253">
    <w:pPr>
      <w:pStyle w:val="Footer"/>
    </w:pPr>
    <w:sdt>
      <w:sdtPr>
        <w:alias w:val="Title"/>
        <w:tag w:val=""/>
        <w:id w:val="280004402"/>
        <w:placeholder>
          <w:docPart w:val="1221C6D8227D42EBBC1D081F47DD29C7"/>
        </w:placeholder>
        <w:dataBinding w:prefixMappings="xmlns:ns0='http://purl.org/dc/elements/1.1/' xmlns:ns1='http://schemas.openxmlformats.org/package/2006/metadata/core-properties' " w:xpath="/ns1:coreProperties[1]/ns0:title[1]" w:storeItemID="{6C3C8BC8-F283-45AE-878A-BAB7291924A1}"/>
        <w:text/>
      </w:sdtPr>
      <w:sdtEndPr/>
      <w:sdtContent>
        <w:r w:rsidR="008C107A">
          <w:t>Data Mining</w:t>
        </w:r>
      </w:sdtContent>
    </w:sdt>
    <w:r w:rsidR="008C107A">
      <w:t xml:space="preserve"> - </w:t>
    </w:r>
    <w:sdt>
      <w:sdtPr>
        <w:alias w:val="Date"/>
        <w:tag w:val=""/>
        <w:id w:val="-1976370188"/>
        <w:placeholder>
          <w:docPart w:val="30741BC917F649828540B77CA0E8DEEE"/>
        </w:placeholder>
        <w:dataBinding w:prefixMappings="xmlns:ns0='http://schemas.microsoft.com/office/2006/coverPageProps' " w:xpath="/ns0:CoverPageProperties[1]/ns0:PublishDate[1]" w:storeItemID="{55AF091B-3C7A-41E3-B477-F2FDAA23CFDA}"/>
        <w:date w:fullDate="2016-03-09T00:00:00Z">
          <w:dateFormat w:val="MMMM d, yyyy"/>
          <w:lid w:val="en-US"/>
          <w:storeMappedDataAs w:val="dateTime"/>
          <w:calendar w:val="gregorian"/>
        </w:date>
      </w:sdtPr>
      <w:sdtEndPr/>
      <w:sdtContent>
        <w:r w:rsidR="008C107A">
          <w:t>March 9, 2016</w:t>
        </w:r>
      </w:sdtContent>
    </w:sdt>
    <w:r w:rsidR="008C107A">
      <w:ptab w:relativeTo="margin" w:alignment="right" w:leader="none"/>
    </w:r>
    <w:r w:rsidR="008C107A">
      <w:fldChar w:fldCharType="begin"/>
    </w:r>
    <w:r w:rsidR="008C107A">
      <w:instrText xml:space="preserve"> PAGE   \* MERGEFORMAT </w:instrText>
    </w:r>
    <w:r w:rsidR="008C107A">
      <w:fldChar w:fldCharType="separate"/>
    </w:r>
    <w:r w:rsidR="009F3E06">
      <w:rPr>
        <w:noProof/>
      </w:rPr>
      <w:t>6</w:t>
    </w:r>
    <w:r w:rsidR="008C107A">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253" w:rsidRDefault="00FD0253">
      <w:pPr>
        <w:spacing w:after="0" w:line="240" w:lineRule="auto"/>
      </w:pPr>
      <w:r>
        <w:separator/>
      </w:r>
    </w:p>
  </w:footnote>
  <w:footnote w:type="continuationSeparator" w:id="0">
    <w:p w:rsidR="00FD0253" w:rsidRDefault="00FD02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CF64E8"/>
    <w:multiLevelType w:val="hybridMultilevel"/>
    <w:tmpl w:val="B99C20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B2171"/>
    <w:multiLevelType w:val="hybridMultilevel"/>
    <w:tmpl w:val="50DC9C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95133E"/>
    <w:multiLevelType w:val="hybridMultilevel"/>
    <w:tmpl w:val="3B22D104"/>
    <w:lvl w:ilvl="0" w:tplc="BB4CD6B4">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93B16"/>
    <w:multiLevelType w:val="hybridMultilevel"/>
    <w:tmpl w:val="EBB40D88"/>
    <w:lvl w:ilvl="0" w:tplc="65E80BF2">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D33D0"/>
    <w:multiLevelType w:val="hybridMultilevel"/>
    <w:tmpl w:val="27D43A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D55D4"/>
    <w:multiLevelType w:val="hybridMultilevel"/>
    <w:tmpl w:val="DBE209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DE3636"/>
    <w:multiLevelType w:val="hybridMultilevel"/>
    <w:tmpl w:val="F32EC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1238A"/>
    <w:multiLevelType w:val="hybridMultilevel"/>
    <w:tmpl w:val="00C266CE"/>
    <w:lvl w:ilvl="0" w:tplc="633EB480">
      <w:start w:val="5"/>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1860E2"/>
    <w:multiLevelType w:val="hybridMultilevel"/>
    <w:tmpl w:val="255C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E7CE8"/>
    <w:multiLevelType w:val="hybridMultilevel"/>
    <w:tmpl w:val="0BC27AAA"/>
    <w:lvl w:ilvl="0" w:tplc="276CDBDA">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91E71FA"/>
    <w:multiLevelType w:val="hybridMultilevel"/>
    <w:tmpl w:val="909C2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C3281"/>
    <w:multiLevelType w:val="hybridMultilevel"/>
    <w:tmpl w:val="DA745098"/>
    <w:lvl w:ilvl="0" w:tplc="05F8727E">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56434F"/>
    <w:multiLevelType w:val="hybridMultilevel"/>
    <w:tmpl w:val="F8C67480"/>
    <w:lvl w:ilvl="0" w:tplc="65E80BF2">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E56C24"/>
    <w:multiLevelType w:val="hybridMultilevel"/>
    <w:tmpl w:val="D7B60454"/>
    <w:lvl w:ilvl="0" w:tplc="81D43000">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A469D0"/>
    <w:multiLevelType w:val="hybridMultilevel"/>
    <w:tmpl w:val="A936171C"/>
    <w:lvl w:ilvl="0" w:tplc="DF3EE44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81944"/>
    <w:multiLevelType w:val="hybridMultilevel"/>
    <w:tmpl w:val="BA5624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B710A5"/>
    <w:multiLevelType w:val="hybridMultilevel"/>
    <w:tmpl w:val="8EF002D6"/>
    <w:lvl w:ilvl="0" w:tplc="65E80BF2">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E92858"/>
    <w:multiLevelType w:val="hybridMultilevel"/>
    <w:tmpl w:val="EA0C4DDC"/>
    <w:lvl w:ilvl="0" w:tplc="65E80BF2">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471E68"/>
    <w:multiLevelType w:val="hybridMultilevel"/>
    <w:tmpl w:val="DAA80D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67FFC"/>
    <w:multiLevelType w:val="hybridMultilevel"/>
    <w:tmpl w:val="9718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9C43C6"/>
    <w:multiLevelType w:val="hybridMultilevel"/>
    <w:tmpl w:val="5BDA1498"/>
    <w:lvl w:ilvl="0" w:tplc="65E80BF2">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7D7A01"/>
    <w:multiLevelType w:val="hybridMultilevel"/>
    <w:tmpl w:val="13A641F6"/>
    <w:lvl w:ilvl="0" w:tplc="6E845F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8A35D6"/>
    <w:multiLevelType w:val="hybridMultilevel"/>
    <w:tmpl w:val="A672F2C8"/>
    <w:lvl w:ilvl="0" w:tplc="65E80BF2">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A2606A"/>
    <w:multiLevelType w:val="hybridMultilevel"/>
    <w:tmpl w:val="B6709A5E"/>
    <w:lvl w:ilvl="0" w:tplc="6CBE28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2465F2"/>
    <w:multiLevelType w:val="hybridMultilevel"/>
    <w:tmpl w:val="FBE2B8C4"/>
    <w:lvl w:ilvl="0" w:tplc="6E4E383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7"/>
  </w:num>
  <w:num w:numId="3">
    <w:abstractNumId w:val="12"/>
  </w:num>
  <w:num w:numId="4">
    <w:abstractNumId w:val="1"/>
  </w:num>
  <w:num w:numId="5">
    <w:abstractNumId w:val="0"/>
  </w:num>
  <w:num w:numId="6">
    <w:abstractNumId w:val="4"/>
  </w:num>
  <w:num w:numId="7">
    <w:abstractNumId w:val="28"/>
  </w:num>
  <w:num w:numId="8">
    <w:abstractNumId w:val="27"/>
  </w:num>
  <w:num w:numId="9">
    <w:abstractNumId w:val="22"/>
  </w:num>
  <w:num w:numId="10">
    <w:abstractNumId w:val="3"/>
  </w:num>
  <w:num w:numId="11">
    <w:abstractNumId w:val="18"/>
  </w:num>
  <w:num w:numId="12">
    <w:abstractNumId w:val="26"/>
  </w:num>
  <w:num w:numId="13">
    <w:abstractNumId w:val="9"/>
  </w:num>
  <w:num w:numId="14">
    <w:abstractNumId w:val="2"/>
  </w:num>
  <w:num w:numId="15">
    <w:abstractNumId w:val="23"/>
  </w:num>
  <w:num w:numId="16">
    <w:abstractNumId w:val="20"/>
  </w:num>
  <w:num w:numId="17">
    <w:abstractNumId w:val="21"/>
  </w:num>
  <w:num w:numId="18">
    <w:abstractNumId w:val="13"/>
  </w:num>
  <w:num w:numId="19">
    <w:abstractNumId w:val="16"/>
  </w:num>
  <w:num w:numId="20">
    <w:abstractNumId w:val="24"/>
  </w:num>
  <w:num w:numId="21">
    <w:abstractNumId w:val="14"/>
  </w:num>
  <w:num w:numId="22">
    <w:abstractNumId w:val="5"/>
  </w:num>
  <w:num w:numId="23">
    <w:abstractNumId w:val="11"/>
  </w:num>
  <w:num w:numId="24">
    <w:abstractNumId w:val="19"/>
  </w:num>
  <w:num w:numId="25">
    <w:abstractNumId w:val="25"/>
  </w:num>
  <w:num w:numId="26">
    <w:abstractNumId w:val="6"/>
  </w:num>
  <w:num w:numId="27">
    <w:abstractNumId w:val="8"/>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6D9"/>
    <w:rsid w:val="00000B24"/>
    <w:rsid w:val="00054D40"/>
    <w:rsid w:val="0008011F"/>
    <w:rsid w:val="000817B1"/>
    <w:rsid w:val="000B426B"/>
    <w:rsid w:val="000B658D"/>
    <w:rsid w:val="000D2814"/>
    <w:rsid w:val="000F178A"/>
    <w:rsid w:val="000F6F8A"/>
    <w:rsid w:val="00124B4A"/>
    <w:rsid w:val="00146102"/>
    <w:rsid w:val="00180ADA"/>
    <w:rsid w:val="00182090"/>
    <w:rsid w:val="0018615B"/>
    <w:rsid w:val="001A3439"/>
    <w:rsid w:val="001B0D4A"/>
    <w:rsid w:val="00206529"/>
    <w:rsid w:val="00210FC7"/>
    <w:rsid w:val="00230C27"/>
    <w:rsid w:val="00267E5F"/>
    <w:rsid w:val="00286E43"/>
    <w:rsid w:val="002C1020"/>
    <w:rsid w:val="002F0185"/>
    <w:rsid w:val="00326DD5"/>
    <w:rsid w:val="00354825"/>
    <w:rsid w:val="0037032A"/>
    <w:rsid w:val="0038424D"/>
    <w:rsid w:val="003D04B1"/>
    <w:rsid w:val="003D1724"/>
    <w:rsid w:val="00401E71"/>
    <w:rsid w:val="004313A0"/>
    <w:rsid w:val="00465454"/>
    <w:rsid w:val="00476191"/>
    <w:rsid w:val="00490D24"/>
    <w:rsid w:val="004A4095"/>
    <w:rsid w:val="004A4A77"/>
    <w:rsid w:val="004B12EB"/>
    <w:rsid w:val="004D0B79"/>
    <w:rsid w:val="004F0D6D"/>
    <w:rsid w:val="004F32F4"/>
    <w:rsid w:val="00512102"/>
    <w:rsid w:val="00512DA1"/>
    <w:rsid w:val="005324CD"/>
    <w:rsid w:val="005519F3"/>
    <w:rsid w:val="00553A9D"/>
    <w:rsid w:val="005545CD"/>
    <w:rsid w:val="00557F60"/>
    <w:rsid w:val="00567637"/>
    <w:rsid w:val="005708B1"/>
    <w:rsid w:val="00580BBA"/>
    <w:rsid w:val="00585626"/>
    <w:rsid w:val="005E26E1"/>
    <w:rsid w:val="005E380B"/>
    <w:rsid w:val="005E4F1E"/>
    <w:rsid w:val="005F78BF"/>
    <w:rsid w:val="0062481F"/>
    <w:rsid w:val="006408C7"/>
    <w:rsid w:val="00667CF1"/>
    <w:rsid w:val="00676F95"/>
    <w:rsid w:val="00680C99"/>
    <w:rsid w:val="00681813"/>
    <w:rsid w:val="0068201A"/>
    <w:rsid w:val="00683F8D"/>
    <w:rsid w:val="006A042D"/>
    <w:rsid w:val="006C73FE"/>
    <w:rsid w:val="006D7767"/>
    <w:rsid w:val="006E67B4"/>
    <w:rsid w:val="00745F54"/>
    <w:rsid w:val="00765796"/>
    <w:rsid w:val="0077356C"/>
    <w:rsid w:val="007752CB"/>
    <w:rsid w:val="00780DEA"/>
    <w:rsid w:val="007C3801"/>
    <w:rsid w:val="007C4F52"/>
    <w:rsid w:val="007D1BF7"/>
    <w:rsid w:val="007D32F1"/>
    <w:rsid w:val="007F74EF"/>
    <w:rsid w:val="008072CB"/>
    <w:rsid w:val="008276CD"/>
    <w:rsid w:val="008305DC"/>
    <w:rsid w:val="008422F1"/>
    <w:rsid w:val="008575EC"/>
    <w:rsid w:val="008C107A"/>
    <w:rsid w:val="008D38D1"/>
    <w:rsid w:val="008E27E1"/>
    <w:rsid w:val="008E4C81"/>
    <w:rsid w:val="008F09FB"/>
    <w:rsid w:val="00910D59"/>
    <w:rsid w:val="00912B05"/>
    <w:rsid w:val="00920C89"/>
    <w:rsid w:val="0094761F"/>
    <w:rsid w:val="009529FA"/>
    <w:rsid w:val="00955554"/>
    <w:rsid w:val="009677EA"/>
    <w:rsid w:val="00972469"/>
    <w:rsid w:val="00993673"/>
    <w:rsid w:val="00995343"/>
    <w:rsid w:val="009A443C"/>
    <w:rsid w:val="009B4C20"/>
    <w:rsid w:val="009B4D82"/>
    <w:rsid w:val="009B6A4E"/>
    <w:rsid w:val="009D6DD7"/>
    <w:rsid w:val="009E34B8"/>
    <w:rsid w:val="009F3E06"/>
    <w:rsid w:val="00A01876"/>
    <w:rsid w:val="00A2773D"/>
    <w:rsid w:val="00A32D56"/>
    <w:rsid w:val="00A353DF"/>
    <w:rsid w:val="00A55254"/>
    <w:rsid w:val="00A55A36"/>
    <w:rsid w:val="00A7429D"/>
    <w:rsid w:val="00A74DDC"/>
    <w:rsid w:val="00A903E3"/>
    <w:rsid w:val="00A95740"/>
    <w:rsid w:val="00A96FB4"/>
    <w:rsid w:val="00AA0EF2"/>
    <w:rsid w:val="00AA25B1"/>
    <w:rsid w:val="00AD34ED"/>
    <w:rsid w:val="00AE2B2A"/>
    <w:rsid w:val="00AE6F97"/>
    <w:rsid w:val="00AF044C"/>
    <w:rsid w:val="00AF2526"/>
    <w:rsid w:val="00B06110"/>
    <w:rsid w:val="00B14D47"/>
    <w:rsid w:val="00B200FA"/>
    <w:rsid w:val="00B2218A"/>
    <w:rsid w:val="00B2795C"/>
    <w:rsid w:val="00B70600"/>
    <w:rsid w:val="00B76617"/>
    <w:rsid w:val="00B802CE"/>
    <w:rsid w:val="00B9090A"/>
    <w:rsid w:val="00B953E4"/>
    <w:rsid w:val="00BA6AFF"/>
    <w:rsid w:val="00BB4B09"/>
    <w:rsid w:val="00BB4C49"/>
    <w:rsid w:val="00C017E9"/>
    <w:rsid w:val="00C048C6"/>
    <w:rsid w:val="00C132C0"/>
    <w:rsid w:val="00C3677A"/>
    <w:rsid w:val="00C540FE"/>
    <w:rsid w:val="00C635A1"/>
    <w:rsid w:val="00C7054B"/>
    <w:rsid w:val="00CA23AF"/>
    <w:rsid w:val="00CA7C0F"/>
    <w:rsid w:val="00D060C6"/>
    <w:rsid w:val="00D231CE"/>
    <w:rsid w:val="00D372BC"/>
    <w:rsid w:val="00D41F2C"/>
    <w:rsid w:val="00D476BD"/>
    <w:rsid w:val="00D66455"/>
    <w:rsid w:val="00D72C05"/>
    <w:rsid w:val="00D73E34"/>
    <w:rsid w:val="00D90D11"/>
    <w:rsid w:val="00D91FA4"/>
    <w:rsid w:val="00DA2A72"/>
    <w:rsid w:val="00DB76D9"/>
    <w:rsid w:val="00E15228"/>
    <w:rsid w:val="00E242DF"/>
    <w:rsid w:val="00E316DC"/>
    <w:rsid w:val="00E36A06"/>
    <w:rsid w:val="00E47379"/>
    <w:rsid w:val="00E65C5C"/>
    <w:rsid w:val="00E67A4F"/>
    <w:rsid w:val="00E960F6"/>
    <w:rsid w:val="00EA0939"/>
    <w:rsid w:val="00EB2C25"/>
    <w:rsid w:val="00EB6EBA"/>
    <w:rsid w:val="00EE4594"/>
    <w:rsid w:val="00EE5F7D"/>
    <w:rsid w:val="00F03A58"/>
    <w:rsid w:val="00F30B32"/>
    <w:rsid w:val="00F54CD0"/>
    <w:rsid w:val="00F66E94"/>
    <w:rsid w:val="00F73947"/>
    <w:rsid w:val="00F74776"/>
    <w:rsid w:val="00F75948"/>
    <w:rsid w:val="00F86842"/>
    <w:rsid w:val="00FA028F"/>
    <w:rsid w:val="00FA041D"/>
    <w:rsid w:val="00FA556E"/>
    <w:rsid w:val="00FB3995"/>
    <w:rsid w:val="00FB6352"/>
    <w:rsid w:val="00FC22A4"/>
    <w:rsid w:val="00FD0253"/>
    <w:rsid w:val="00FD0F9F"/>
    <w:rsid w:val="00FD26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F638895A-B895-4D60-8016-2A64F5233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2"/>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2"/>
    <w:unhideWhenUsed/>
    <w:qFormat/>
    <w:pPr>
      <w:keepNext/>
      <w:keepLines/>
      <w:spacing w:before="360" w:after="120"/>
      <w:outlineLvl w:val="2"/>
    </w:pPr>
    <w:rPr>
      <w:b/>
      <w:bCs/>
      <w:i/>
      <w:iCs/>
      <w:sz w:val="24"/>
      <w:szCs w:val="24"/>
    </w:rPr>
  </w:style>
  <w:style w:type="paragraph" w:styleId="Heading4">
    <w:name w:val="heading 4"/>
    <w:basedOn w:val="Normal"/>
    <w:next w:val="Normal"/>
    <w:link w:val="Heading4Char"/>
    <w:uiPriority w:val="2"/>
    <w:unhideWhenUsed/>
    <w:qFormat/>
    <w:pPr>
      <w:keepNext/>
      <w:keepLines/>
      <w:spacing w:before="240" w:after="120"/>
      <w:contextualSpacing/>
      <w:outlineLvl w:val="3"/>
    </w:pPr>
    <w:rPr>
      <w:rFonts w:asciiTheme="majorHAnsi" w:eastAsiaTheme="majorEastAsia" w:hAnsiTheme="majorHAnsi" w:cstheme="majorBidi"/>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3"/>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3"/>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qFormat/>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qFormat/>
    <w:rPr>
      <w:color w:val="FFFFFF" w:themeColor="background1"/>
      <w:sz w:val="22"/>
      <w:szCs w:val="22"/>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Pr>
      <w:b/>
      <w:bCs/>
      <w:sz w:val="26"/>
      <w:szCs w:val="26"/>
    </w:rPr>
  </w:style>
  <w:style w:type="paragraph" w:styleId="TOCHeading">
    <w:name w:val="TOC Heading"/>
    <w:basedOn w:val="Heading1"/>
    <w:next w:val="Normal"/>
    <w:uiPriority w:val="9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qFormat/>
    <w:pPr>
      <w:numPr>
        <w:numId w:val="1"/>
      </w:numPr>
      <w:tabs>
        <w:tab w:val="right" w:leader="dot" w:pos="6120"/>
      </w:tabs>
      <w:spacing w:after="140" w:line="240" w:lineRule="auto"/>
      <w:ind w:right="3240"/>
    </w:pPr>
    <w:rPr>
      <w:b/>
      <w:bCs/>
      <w:sz w:val="26"/>
      <w:szCs w:val="26"/>
    </w:rPr>
  </w:style>
  <w:style w:type="character" w:customStyle="1" w:styleId="NoSpacingChar">
    <w:name w:val="No Spacing Char"/>
    <w:basedOn w:val="DefaultParagraphFont"/>
    <w:link w:val="NoSpacing"/>
    <w:uiPriority w:val="1"/>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2"/>
    <w:rPr>
      <w:b/>
      <w:bCs/>
      <w:i/>
      <w:iCs/>
      <w:sz w:val="24"/>
      <w:szCs w:val="24"/>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character" w:customStyle="1" w:styleId="Heading4Char">
    <w:name w:val="Heading 4 Char"/>
    <w:basedOn w:val="DefaultParagraphFont"/>
    <w:link w:val="Heading4"/>
    <w:uiPriority w:val="2"/>
    <w:rPr>
      <w:rFonts w:asciiTheme="majorHAnsi" w:eastAsiaTheme="majorEastAsia" w:hAnsiTheme="majorHAnsi" w:cstheme="majorBidi"/>
    </w:rPr>
  </w:style>
  <w:style w:type="table" w:customStyle="1" w:styleId="ReportTable">
    <w:name w:val="Report Table"/>
    <w:basedOn w:val="TableNormal"/>
    <w:uiPriority w:val="99"/>
    <w:rsid w:val="009F3E06"/>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99"/>
    <w:semiHidden/>
    <w:unhideWhenUsed/>
    <w:pPr>
      <w:spacing w:after="100"/>
      <w:ind w:left="720" w:right="3240"/>
    </w:pPr>
  </w:style>
  <w:style w:type="paragraph" w:styleId="TOC4">
    <w:name w:val="toc 4"/>
    <w:basedOn w:val="Normal"/>
    <w:next w:val="Normal"/>
    <w:autoRedefine/>
    <w:uiPriority w:val="99"/>
    <w:semiHidden/>
    <w:unhideWhenUsed/>
    <w:pPr>
      <w:spacing w:after="100"/>
      <w:ind w:left="720" w:right="3240"/>
    </w:pPr>
  </w:style>
  <w:style w:type="paragraph" w:styleId="ListBullet">
    <w:name w:val="List Bullet"/>
    <w:basedOn w:val="Normal"/>
    <w:uiPriority w:val="2"/>
    <w:unhideWhenUsed/>
    <w:qFormat/>
    <w:pPr>
      <w:numPr>
        <w:numId w:val="4"/>
      </w:numPr>
      <w:spacing w:after="240"/>
      <w:contextualSpacing/>
    </w:pPr>
  </w:style>
  <w:style w:type="paragraph" w:styleId="ListBullet2">
    <w:name w:val="List Bullet 2"/>
    <w:basedOn w:val="Normal"/>
    <w:uiPriority w:val="2"/>
    <w:unhideWhenUsed/>
    <w:qFormat/>
    <w:pPr>
      <w:numPr>
        <w:numId w:val="5"/>
      </w:numPr>
      <w:spacing w:after="240"/>
      <w:contextualSpacing/>
    </w:pPr>
  </w:style>
  <w:style w:type="character" w:styleId="Strong">
    <w:name w:val="Strong"/>
    <w:basedOn w:val="DefaultParagraphFont"/>
    <w:uiPriority w:val="6"/>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character" w:customStyle="1" w:styleId="CheckboxChar">
    <w:name w:val="Checkbox Char"/>
    <w:basedOn w:val="DefaultParagraphFont"/>
    <w:link w:val="Checkbox"/>
    <w:uiPriority w:val="3"/>
    <w:rPr>
      <w:color w:val="F24F4F" w:themeColor="accent1"/>
    </w:rPr>
  </w:style>
  <w:style w:type="paragraph" w:styleId="Closing">
    <w:name w:val="Closing"/>
    <w:basedOn w:val="Normal"/>
    <w:link w:val="ClosingChar"/>
    <w:uiPriority w:val="99"/>
    <w:unhideWhenUsed/>
    <w:qFormat/>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qFormat/>
    <w:rsid w:val="00DB76D9"/>
    <w:pPr>
      <w:spacing w:after="160" w:line="259" w:lineRule="auto"/>
      <w:ind w:left="720"/>
      <w:contextualSpacing/>
    </w:pPr>
    <w:rPr>
      <w:rFonts w:eastAsiaTheme="minorHAnsi"/>
      <w:color w:val="auto"/>
      <w:sz w:val="22"/>
      <w:szCs w:val="22"/>
      <w:lang w:eastAsia="en-US"/>
    </w:rPr>
  </w:style>
  <w:style w:type="paragraph" w:customStyle="1" w:styleId="Default">
    <w:name w:val="Default"/>
    <w:rsid w:val="00AF044C"/>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8E27E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39397">
      <w:bodyDiv w:val="1"/>
      <w:marLeft w:val="0"/>
      <w:marRight w:val="0"/>
      <w:marTop w:val="0"/>
      <w:marBottom w:val="0"/>
      <w:divBdr>
        <w:top w:val="none" w:sz="0" w:space="0" w:color="auto"/>
        <w:left w:val="none" w:sz="0" w:space="0" w:color="auto"/>
        <w:bottom w:val="none" w:sz="0" w:space="0" w:color="auto"/>
        <w:right w:val="none" w:sz="0" w:space="0" w:color="auto"/>
      </w:divBdr>
    </w:div>
    <w:div w:id="159202761">
      <w:bodyDiv w:val="1"/>
      <w:marLeft w:val="0"/>
      <w:marRight w:val="0"/>
      <w:marTop w:val="0"/>
      <w:marBottom w:val="0"/>
      <w:divBdr>
        <w:top w:val="none" w:sz="0" w:space="0" w:color="auto"/>
        <w:left w:val="none" w:sz="0" w:space="0" w:color="auto"/>
        <w:bottom w:val="none" w:sz="0" w:space="0" w:color="auto"/>
        <w:right w:val="none" w:sz="0" w:space="0" w:color="auto"/>
      </w:divBdr>
    </w:div>
    <w:div w:id="166949538">
      <w:bodyDiv w:val="1"/>
      <w:marLeft w:val="0"/>
      <w:marRight w:val="0"/>
      <w:marTop w:val="0"/>
      <w:marBottom w:val="0"/>
      <w:divBdr>
        <w:top w:val="none" w:sz="0" w:space="0" w:color="auto"/>
        <w:left w:val="none" w:sz="0" w:space="0" w:color="auto"/>
        <w:bottom w:val="none" w:sz="0" w:space="0" w:color="auto"/>
        <w:right w:val="none" w:sz="0" w:space="0" w:color="auto"/>
      </w:divBdr>
    </w:div>
    <w:div w:id="209146827">
      <w:bodyDiv w:val="1"/>
      <w:marLeft w:val="0"/>
      <w:marRight w:val="0"/>
      <w:marTop w:val="0"/>
      <w:marBottom w:val="0"/>
      <w:divBdr>
        <w:top w:val="none" w:sz="0" w:space="0" w:color="auto"/>
        <w:left w:val="none" w:sz="0" w:space="0" w:color="auto"/>
        <w:bottom w:val="none" w:sz="0" w:space="0" w:color="auto"/>
        <w:right w:val="none" w:sz="0" w:space="0" w:color="auto"/>
      </w:divBdr>
    </w:div>
    <w:div w:id="221987350">
      <w:bodyDiv w:val="1"/>
      <w:marLeft w:val="0"/>
      <w:marRight w:val="0"/>
      <w:marTop w:val="0"/>
      <w:marBottom w:val="0"/>
      <w:divBdr>
        <w:top w:val="none" w:sz="0" w:space="0" w:color="auto"/>
        <w:left w:val="none" w:sz="0" w:space="0" w:color="auto"/>
        <w:bottom w:val="none" w:sz="0" w:space="0" w:color="auto"/>
        <w:right w:val="none" w:sz="0" w:space="0" w:color="auto"/>
      </w:divBdr>
    </w:div>
    <w:div w:id="275215676">
      <w:bodyDiv w:val="1"/>
      <w:marLeft w:val="0"/>
      <w:marRight w:val="0"/>
      <w:marTop w:val="0"/>
      <w:marBottom w:val="0"/>
      <w:divBdr>
        <w:top w:val="none" w:sz="0" w:space="0" w:color="auto"/>
        <w:left w:val="none" w:sz="0" w:space="0" w:color="auto"/>
        <w:bottom w:val="none" w:sz="0" w:space="0" w:color="auto"/>
        <w:right w:val="none" w:sz="0" w:space="0" w:color="auto"/>
      </w:divBdr>
    </w:div>
    <w:div w:id="277761849">
      <w:bodyDiv w:val="1"/>
      <w:marLeft w:val="0"/>
      <w:marRight w:val="0"/>
      <w:marTop w:val="0"/>
      <w:marBottom w:val="0"/>
      <w:divBdr>
        <w:top w:val="none" w:sz="0" w:space="0" w:color="auto"/>
        <w:left w:val="none" w:sz="0" w:space="0" w:color="auto"/>
        <w:bottom w:val="none" w:sz="0" w:space="0" w:color="auto"/>
        <w:right w:val="none" w:sz="0" w:space="0" w:color="auto"/>
      </w:divBdr>
    </w:div>
    <w:div w:id="282348253">
      <w:bodyDiv w:val="1"/>
      <w:marLeft w:val="0"/>
      <w:marRight w:val="0"/>
      <w:marTop w:val="0"/>
      <w:marBottom w:val="0"/>
      <w:divBdr>
        <w:top w:val="none" w:sz="0" w:space="0" w:color="auto"/>
        <w:left w:val="none" w:sz="0" w:space="0" w:color="auto"/>
        <w:bottom w:val="none" w:sz="0" w:space="0" w:color="auto"/>
        <w:right w:val="none" w:sz="0" w:space="0" w:color="auto"/>
      </w:divBdr>
    </w:div>
    <w:div w:id="289870826">
      <w:bodyDiv w:val="1"/>
      <w:marLeft w:val="0"/>
      <w:marRight w:val="0"/>
      <w:marTop w:val="0"/>
      <w:marBottom w:val="0"/>
      <w:divBdr>
        <w:top w:val="none" w:sz="0" w:space="0" w:color="auto"/>
        <w:left w:val="none" w:sz="0" w:space="0" w:color="auto"/>
        <w:bottom w:val="none" w:sz="0" w:space="0" w:color="auto"/>
        <w:right w:val="none" w:sz="0" w:space="0" w:color="auto"/>
      </w:divBdr>
    </w:div>
    <w:div w:id="311836684">
      <w:bodyDiv w:val="1"/>
      <w:marLeft w:val="0"/>
      <w:marRight w:val="0"/>
      <w:marTop w:val="0"/>
      <w:marBottom w:val="0"/>
      <w:divBdr>
        <w:top w:val="none" w:sz="0" w:space="0" w:color="auto"/>
        <w:left w:val="none" w:sz="0" w:space="0" w:color="auto"/>
        <w:bottom w:val="none" w:sz="0" w:space="0" w:color="auto"/>
        <w:right w:val="none" w:sz="0" w:space="0" w:color="auto"/>
      </w:divBdr>
    </w:div>
    <w:div w:id="357121402">
      <w:bodyDiv w:val="1"/>
      <w:marLeft w:val="0"/>
      <w:marRight w:val="0"/>
      <w:marTop w:val="0"/>
      <w:marBottom w:val="0"/>
      <w:divBdr>
        <w:top w:val="none" w:sz="0" w:space="0" w:color="auto"/>
        <w:left w:val="none" w:sz="0" w:space="0" w:color="auto"/>
        <w:bottom w:val="none" w:sz="0" w:space="0" w:color="auto"/>
        <w:right w:val="none" w:sz="0" w:space="0" w:color="auto"/>
      </w:divBdr>
    </w:div>
    <w:div w:id="375400455">
      <w:bodyDiv w:val="1"/>
      <w:marLeft w:val="0"/>
      <w:marRight w:val="0"/>
      <w:marTop w:val="0"/>
      <w:marBottom w:val="0"/>
      <w:divBdr>
        <w:top w:val="none" w:sz="0" w:space="0" w:color="auto"/>
        <w:left w:val="none" w:sz="0" w:space="0" w:color="auto"/>
        <w:bottom w:val="none" w:sz="0" w:space="0" w:color="auto"/>
        <w:right w:val="none" w:sz="0" w:space="0" w:color="auto"/>
      </w:divBdr>
    </w:div>
    <w:div w:id="452483454">
      <w:bodyDiv w:val="1"/>
      <w:marLeft w:val="0"/>
      <w:marRight w:val="0"/>
      <w:marTop w:val="0"/>
      <w:marBottom w:val="0"/>
      <w:divBdr>
        <w:top w:val="none" w:sz="0" w:space="0" w:color="auto"/>
        <w:left w:val="none" w:sz="0" w:space="0" w:color="auto"/>
        <w:bottom w:val="none" w:sz="0" w:space="0" w:color="auto"/>
        <w:right w:val="none" w:sz="0" w:space="0" w:color="auto"/>
      </w:divBdr>
    </w:div>
    <w:div w:id="477385329">
      <w:bodyDiv w:val="1"/>
      <w:marLeft w:val="0"/>
      <w:marRight w:val="0"/>
      <w:marTop w:val="0"/>
      <w:marBottom w:val="0"/>
      <w:divBdr>
        <w:top w:val="none" w:sz="0" w:space="0" w:color="auto"/>
        <w:left w:val="none" w:sz="0" w:space="0" w:color="auto"/>
        <w:bottom w:val="none" w:sz="0" w:space="0" w:color="auto"/>
        <w:right w:val="none" w:sz="0" w:space="0" w:color="auto"/>
      </w:divBdr>
    </w:div>
    <w:div w:id="558900152">
      <w:bodyDiv w:val="1"/>
      <w:marLeft w:val="0"/>
      <w:marRight w:val="0"/>
      <w:marTop w:val="0"/>
      <w:marBottom w:val="0"/>
      <w:divBdr>
        <w:top w:val="none" w:sz="0" w:space="0" w:color="auto"/>
        <w:left w:val="none" w:sz="0" w:space="0" w:color="auto"/>
        <w:bottom w:val="none" w:sz="0" w:space="0" w:color="auto"/>
        <w:right w:val="none" w:sz="0" w:space="0" w:color="auto"/>
      </w:divBdr>
    </w:div>
    <w:div w:id="562641697">
      <w:bodyDiv w:val="1"/>
      <w:marLeft w:val="0"/>
      <w:marRight w:val="0"/>
      <w:marTop w:val="0"/>
      <w:marBottom w:val="0"/>
      <w:divBdr>
        <w:top w:val="none" w:sz="0" w:space="0" w:color="auto"/>
        <w:left w:val="none" w:sz="0" w:space="0" w:color="auto"/>
        <w:bottom w:val="none" w:sz="0" w:space="0" w:color="auto"/>
        <w:right w:val="none" w:sz="0" w:space="0" w:color="auto"/>
      </w:divBdr>
    </w:div>
    <w:div w:id="589512034">
      <w:bodyDiv w:val="1"/>
      <w:marLeft w:val="0"/>
      <w:marRight w:val="0"/>
      <w:marTop w:val="0"/>
      <w:marBottom w:val="0"/>
      <w:divBdr>
        <w:top w:val="none" w:sz="0" w:space="0" w:color="auto"/>
        <w:left w:val="none" w:sz="0" w:space="0" w:color="auto"/>
        <w:bottom w:val="none" w:sz="0" w:space="0" w:color="auto"/>
        <w:right w:val="none" w:sz="0" w:space="0" w:color="auto"/>
      </w:divBdr>
    </w:div>
    <w:div w:id="599920232">
      <w:bodyDiv w:val="1"/>
      <w:marLeft w:val="0"/>
      <w:marRight w:val="0"/>
      <w:marTop w:val="0"/>
      <w:marBottom w:val="0"/>
      <w:divBdr>
        <w:top w:val="none" w:sz="0" w:space="0" w:color="auto"/>
        <w:left w:val="none" w:sz="0" w:space="0" w:color="auto"/>
        <w:bottom w:val="none" w:sz="0" w:space="0" w:color="auto"/>
        <w:right w:val="none" w:sz="0" w:space="0" w:color="auto"/>
      </w:divBdr>
    </w:div>
    <w:div w:id="615407531">
      <w:bodyDiv w:val="1"/>
      <w:marLeft w:val="0"/>
      <w:marRight w:val="0"/>
      <w:marTop w:val="0"/>
      <w:marBottom w:val="0"/>
      <w:divBdr>
        <w:top w:val="none" w:sz="0" w:space="0" w:color="auto"/>
        <w:left w:val="none" w:sz="0" w:space="0" w:color="auto"/>
        <w:bottom w:val="none" w:sz="0" w:space="0" w:color="auto"/>
        <w:right w:val="none" w:sz="0" w:space="0" w:color="auto"/>
      </w:divBdr>
    </w:div>
    <w:div w:id="621347310">
      <w:bodyDiv w:val="1"/>
      <w:marLeft w:val="0"/>
      <w:marRight w:val="0"/>
      <w:marTop w:val="0"/>
      <w:marBottom w:val="0"/>
      <w:divBdr>
        <w:top w:val="none" w:sz="0" w:space="0" w:color="auto"/>
        <w:left w:val="none" w:sz="0" w:space="0" w:color="auto"/>
        <w:bottom w:val="none" w:sz="0" w:space="0" w:color="auto"/>
        <w:right w:val="none" w:sz="0" w:space="0" w:color="auto"/>
      </w:divBdr>
    </w:div>
    <w:div w:id="669866885">
      <w:bodyDiv w:val="1"/>
      <w:marLeft w:val="0"/>
      <w:marRight w:val="0"/>
      <w:marTop w:val="0"/>
      <w:marBottom w:val="0"/>
      <w:divBdr>
        <w:top w:val="none" w:sz="0" w:space="0" w:color="auto"/>
        <w:left w:val="none" w:sz="0" w:space="0" w:color="auto"/>
        <w:bottom w:val="none" w:sz="0" w:space="0" w:color="auto"/>
        <w:right w:val="none" w:sz="0" w:space="0" w:color="auto"/>
      </w:divBdr>
    </w:div>
    <w:div w:id="676034096">
      <w:bodyDiv w:val="1"/>
      <w:marLeft w:val="0"/>
      <w:marRight w:val="0"/>
      <w:marTop w:val="0"/>
      <w:marBottom w:val="0"/>
      <w:divBdr>
        <w:top w:val="none" w:sz="0" w:space="0" w:color="auto"/>
        <w:left w:val="none" w:sz="0" w:space="0" w:color="auto"/>
        <w:bottom w:val="none" w:sz="0" w:space="0" w:color="auto"/>
        <w:right w:val="none" w:sz="0" w:space="0" w:color="auto"/>
      </w:divBdr>
    </w:div>
    <w:div w:id="693530869">
      <w:bodyDiv w:val="1"/>
      <w:marLeft w:val="0"/>
      <w:marRight w:val="0"/>
      <w:marTop w:val="0"/>
      <w:marBottom w:val="0"/>
      <w:divBdr>
        <w:top w:val="none" w:sz="0" w:space="0" w:color="auto"/>
        <w:left w:val="none" w:sz="0" w:space="0" w:color="auto"/>
        <w:bottom w:val="none" w:sz="0" w:space="0" w:color="auto"/>
        <w:right w:val="none" w:sz="0" w:space="0" w:color="auto"/>
      </w:divBdr>
    </w:div>
    <w:div w:id="696663966">
      <w:bodyDiv w:val="1"/>
      <w:marLeft w:val="0"/>
      <w:marRight w:val="0"/>
      <w:marTop w:val="0"/>
      <w:marBottom w:val="0"/>
      <w:divBdr>
        <w:top w:val="none" w:sz="0" w:space="0" w:color="auto"/>
        <w:left w:val="none" w:sz="0" w:space="0" w:color="auto"/>
        <w:bottom w:val="none" w:sz="0" w:space="0" w:color="auto"/>
        <w:right w:val="none" w:sz="0" w:space="0" w:color="auto"/>
      </w:divBdr>
    </w:div>
    <w:div w:id="728378312">
      <w:bodyDiv w:val="1"/>
      <w:marLeft w:val="0"/>
      <w:marRight w:val="0"/>
      <w:marTop w:val="0"/>
      <w:marBottom w:val="0"/>
      <w:divBdr>
        <w:top w:val="none" w:sz="0" w:space="0" w:color="auto"/>
        <w:left w:val="none" w:sz="0" w:space="0" w:color="auto"/>
        <w:bottom w:val="none" w:sz="0" w:space="0" w:color="auto"/>
        <w:right w:val="none" w:sz="0" w:space="0" w:color="auto"/>
      </w:divBdr>
    </w:div>
    <w:div w:id="745960103">
      <w:bodyDiv w:val="1"/>
      <w:marLeft w:val="0"/>
      <w:marRight w:val="0"/>
      <w:marTop w:val="0"/>
      <w:marBottom w:val="0"/>
      <w:divBdr>
        <w:top w:val="none" w:sz="0" w:space="0" w:color="auto"/>
        <w:left w:val="none" w:sz="0" w:space="0" w:color="auto"/>
        <w:bottom w:val="none" w:sz="0" w:space="0" w:color="auto"/>
        <w:right w:val="none" w:sz="0" w:space="0" w:color="auto"/>
      </w:divBdr>
    </w:div>
    <w:div w:id="809712558">
      <w:bodyDiv w:val="1"/>
      <w:marLeft w:val="0"/>
      <w:marRight w:val="0"/>
      <w:marTop w:val="0"/>
      <w:marBottom w:val="0"/>
      <w:divBdr>
        <w:top w:val="none" w:sz="0" w:space="0" w:color="auto"/>
        <w:left w:val="none" w:sz="0" w:space="0" w:color="auto"/>
        <w:bottom w:val="none" w:sz="0" w:space="0" w:color="auto"/>
        <w:right w:val="none" w:sz="0" w:space="0" w:color="auto"/>
      </w:divBdr>
    </w:div>
    <w:div w:id="813565117">
      <w:bodyDiv w:val="1"/>
      <w:marLeft w:val="0"/>
      <w:marRight w:val="0"/>
      <w:marTop w:val="0"/>
      <w:marBottom w:val="0"/>
      <w:divBdr>
        <w:top w:val="none" w:sz="0" w:space="0" w:color="auto"/>
        <w:left w:val="none" w:sz="0" w:space="0" w:color="auto"/>
        <w:bottom w:val="none" w:sz="0" w:space="0" w:color="auto"/>
        <w:right w:val="none" w:sz="0" w:space="0" w:color="auto"/>
      </w:divBdr>
    </w:div>
    <w:div w:id="820928828">
      <w:bodyDiv w:val="1"/>
      <w:marLeft w:val="0"/>
      <w:marRight w:val="0"/>
      <w:marTop w:val="0"/>
      <w:marBottom w:val="0"/>
      <w:divBdr>
        <w:top w:val="none" w:sz="0" w:space="0" w:color="auto"/>
        <w:left w:val="none" w:sz="0" w:space="0" w:color="auto"/>
        <w:bottom w:val="none" w:sz="0" w:space="0" w:color="auto"/>
        <w:right w:val="none" w:sz="0" w:space="0" w:color="auto"/>
      </w:divBdr>
    </w:div>
    <w:div w:id="822088242">
      <w:bodyDiv w:val="1"/>
      <w:marLeft w:val="0"/>
      <w:marRight w:val="0"/>
      <w:marTop w:val="0"/>
      <w:marBottom w:val="0"/>
      <w:divBdr>
        <w:top w:val="none" w:sz="0" w:space="0" w:color="auto"/>
        <w:left w:val="none" w:sz="0" w:space="0" w:color="auto"/>
        <w:bottom w:val="none" w:sz="0" w:space="0" w:color="auto"/>
        <w:right w:val="none" w:sz="0" w:space="0" w:color="auto"/>
      </w:divBdr>
    </w:div>
    <w:div w:id="825711108">
      <w:bodyDiv w:val="1"/>
      <w:marLeft w:val="0"/>
      <w:marRight w:val="0"/>
      <w:marTop w:val="0"/>
      <w:marBottom w:val="0"/>
      <w:divBdr>
        <w:top w:val="none" w:sz="0" w:space="0" w:color="auto"/>
        <w:left w:val="none" w:sz="0" w:space="0" w:color="auto"/>
        <w:bottom w:val="none" w:sz="0" w:space="0" w:color="auto"/>
        <w:right w:val="none" w:sz="0" w:space="0" w:color="auto"/>
      </w:divBdr>
    </w:div>
    <w:div w:id="832138014">
      <w:bodyDiv w:val="1"/>
      <w:marLeft w:val="0"/>
      <w:marRight w:val="0"/>
      <w:marTop w:val="0"/>
      <w:marBottom w:val="0"/>
      <w:divBdr>
        <w:top w:val="none" w:sz="0" w:space="0" w:color="auto"/>
        <w:left w:val="none" w:sz="0" w:space="0" w:color="auto"/>
        <w:bottom w:val="none" w:sz="0" w:space="0" w:color="auto"/>
        <w:right w:val="none" w:sz="0" w:space="0" w:color="auto"/>
      </w:divBdr>
    </w:div>
    <w:div w:id="842472581">
      <w:bodyDiv w:val="1"/>
      <w:marLeft w:val="0"/>
      <w:marRight w:val="0"/>
      <w:marTop w:val="0"/>
      <w:marBottom w:val="0"/>
      <w:divBdr>
        <w:top w:val="none" w:sz="0" w:space="0" w:color="auto"/>
        <w:left w:val="none" w:sz="0" w:space="0" w:color="auto"/>
        <w:bottom w:val="none" w:sz="0" w:space="0" w:color="auto"/>
        <w:right w:val="none" w:sz="0" w:space="0" w:color="auto"/>
      </w:divBdr>
    </w:div>
    <w:div w:id="876506240">
      <w:bodyDiv w:val="1"/>
      <w:marLeft w:val="0"/>
      <w:marRight w:val="0"/>
      <w:marTop w:val="0"/>
      <w:marBottom w:val="0"/>
      <w:divBdr>
        <w:top w:val="none" w:sz="0" w:space="0" w:color="auto"/>
        <w:left w:val="none" w:sz="0" w:space="0" w:color="auto"/>
        <w:bottom w:val="none" w:sz="0" w:space="0" w:color="auto"/>
        <w:right w:val="none" w:sz="0" w:space="0" w:color="auto"/>
      </w:divBdr>
    </w:div>
    <w:div w:id="897519226">
      <w:bodyDiv w:val="1"/>
      <w:marLeft w:val="0"/>
      <w:marRight w:val="0"/>
      <w:marTop w:val="0"/>
      <w:marBottom w:val="0"/>
      <w:divBdr>
        <w:top w:val="none" w:sz="0" w:space="0" w:color="auto"/>
        <w:left w:val="none" w:sz="0" w:space="0" w:color="auto"/>
        <w:bottom w:val="none" w:sz="0" w:space="0" w:color="auto"/>
        <w:right w:val="none" w:sz="0" w:space="0" w:color="auto"/>
      </w:divBdr>
    </w:div>
    <w:div w:id="901141929">
      <w:bodyDiv w:val="1"/>
      <w:marLeft w:val="0"/>
      <w:marRight w:val="0"/>
      <w:marTop w:val="0"/>
      <w:marBottom w:val="0"/>
      <w:divBdr>
        <w:top w:val="none" w:sz="0" w:space="0" w:color="auto"/>
        <w:left w:val="none" w:sz="0" w:space="0" w:color="auto"/>
        <w:bottom w:val="none" w:sz="0" w:space="0" w:color="auto"/>
        <w:right w:val="none" w:sz="0" w:space="0" w:color="auto"/>
      </w:divBdr>
    </w:div>
    <w:div w:id="915825709">
      <w:bodyDiv w:val="1"/>
      <w:marLeft w:val="0"/>
      <w:marRight w:val="0"/>
      <w:marTop w:val="0"/>
      <w:marBottom w:val="0"/>
      <w:divBdr>
        <w:top w:val="none" w:sz="0" w:space="0" w:color="auto"/>
        <w:left w:val="none" w:sz="0" w:space="0" w:color="auto"/>
        <w:bottom w:val="none" w:sz="0" w:space="0" w:color="auto"/>
        <w:right w:val="none" w:sz="0" w:space="0" w:color="auto"/>
      </w:divBdr>
    </w:div>
    <w:div w:id="920063034">
      <w:bodyDiv w:val="1"/>
      <w:marLeft w:val="0"/>
      <w:marRight w:val="0"/>
      <w:marTop w:val="0"/>
      <w:marBottom w:val="0"/>
      <w:divBdr>
        <w:top w:val="none" w:sz="0" w:space="0" w:color="auto"/>
        <w:left w:val="none" w:sz="0" w:space="0" w:color="auto"/>
        <w:bottom w:val="none" w:sz="0" w:space="0" w:color="auto"/>
        <w:right w:val="none" w:sz="0" w:space="0" w:color="auto"/>
      </w:divBdr>
    </w:div>
    <w:div w:id="942570330">
      <w:bodyDiv w:val="1"/>
      <w:marLeft w:val="0"/>
      <w:marRight w:val="0"/>
      <w:marTop w:val="0"/>
      <w:marBottom w:val="0"/>
      <w:divBdr>
        <w:top w:val="none" w:sz="0" w:space="0" w:color="auto"/>
        <w:left w:val="none" w:sz="0" w:space="0" w:color="auto"/>
        <w:bottom w:val="none" w:sz="0" w:space="0" w:color="auto"/>
        <w:right w:val="none" w:sz="0" w:space="0" w:color="auto"/>
      </w:divBdr>
    </w:div>
    <w:div w:id="98261351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89619144">
      <w:bodyDiv w:val="1"/>
      <w:marLeft w:val="0"/>
      <w:marRight w:val="0"/>
      <w:marTop w:val="0"/>
      <w:marBottom w:val="0"/>
      <w:divBdr>
        <w:top w:val="none" w:sz="0" w:space="0" w:color="auto"/>
        <w:left w:val="none" w:sz="0" w:space="0" w:color="auto"/>
        <w:bottom w:val="none" w:sz="0" w:space="0" w:color="auto"/>
        <w:right w:val="none" w:sz="0" w:space="0" w:color="auto"/>
      </w:divBdr>
    </w:div>
    <w:div w:id="1098407065">
      <w:bodyDiv w:val="1"/>
      <w:marLeft w:val="0"/>
      <w:marRight w:val="0"/>
      <w:marTop w:val="0"/>
      <w:marBottom w:val="0"/>
      <w:divBdr>
        <w:top w:val="none" w:sz="0" w:space="0" w:color="auto"/>
        <w:left w:val="none" w:sz="0" w:space="0" w:color="auto"/>
        <w:bottom w:val="none" w:sz="0" w:space="0" w:color="auto"/>
        <w:right w:val="none" w:sz="0" w:space="0" w:color="auto"/>
      </w:divBdr>
    </w:div>
    <w:div w:id="1112625112">
      <w:bodyDiv w:val="1"/>
      <w:marLeft w:val="0"/>
      <w:marRight w:val="0"/>
      <w:marTop w:val="0"/>
      <w:marBottom w:val="0"/>
      <w:divBdr>
        <w:top w:val="none" w:sz="0" w:space="0" w:color="auto"/>
        <w:left w:val="none" w:sz="0" w:space="0" w:color="auto"/>
        <w:bottom w:val="none" w:sz="0" w:space="0" w:color="auto"/>
        <w:right w:val="none" w:sz="0" w:space="0" w:color="auto"/>
      </w:divBdr>
    </w:div>
    <w:div w:id="1116365556">
      <w:bodyDiv w:val="1"/>
      <w:marLeft w:val="0"/>
      <w:marRight w:val="0"/>
      <w:marTop w:val="0"/>
      <w:marBottom w:val="0"/>
      <w:divBdr>
        <w:top w:val="none" w:sz="0" w:space="0" w:color="auto"/>
        <w:left w:val="none" w:sz="0" w:space="0" w:color="auto"/>
        <w:bottom w:val="none" w:sz="0" w:space="0" w:color="auto"/>
        <w:right w:val="none" w:sz="0" w:space="0" w:color="auto"/>
      </w:divBdr>
    </w:div>
    <w:div w:id="1126654284">
      <w:bodyDiv w:val="1"/>
      <w:marLeft w:val="0"/>
      <w:marRight w:val="0"/>
      <w:marTop w:val="0"/>
      <w:marBottom w:val="0"/>
      <w:divBdr>
        <w:top w:val="none" w:sz="0" w:space="0" w:color="auto"/>
        <w:left w:val="none" w:sz="0" w:space="0" w:color="auto"/>
        <w:bottom w:val="none" w:sz="0" w:space="0" w:color="auto"/>
        <w:right w:val="none" w:sz="0" w:space="0" w:color="auto"/>
      </w:divBdr>
    </w:div>
    <w:div w:id="1130436843">
      <w:bodyDiv w:val="1"/>
      <w:marLeft w:val="0"/>
      <w:marRight w:val="0"/>
      <w:marTop w:val="0"/>
      <w:marBottom w:val="0"/>
      <w:divBdr>
        <w:top w:val="none" w:sz="0" w:space="0" w:color="auto"/>
        <w:left w:val="none" w:sz="0" w:space="0" w:color="auto"/>
        <w:bottom w:val="none" w:sz="0" w:space="0" w:color="auto"/>
        <w:right w:val="none" w:sz="0" w:space="0" w:color="auto"/>
      </w:divBdr>
    </w:div>
    <w:div w:id="1152259185">
      <w:bodyDiv w:val="1"/>
      <w:marLeft w:val="0"/>
      <w:marRight w:val="0"/>
      <w:marTop w:val="0"/>
      <w:marBottom w:val="0"/>
      <w:divBdr>
        <w:top w:val="none" w:sz="0" w:space="0" w:color="auto"/>
        <w:left w:val="none" w:sz="0" w:space="0" w:color="auto"/>
        <w:bottom w:val="none" w:sz="0" w:space="0" w:color="auto"/>
        <w:right w:val="none" w:sz="0" w:space="0" w:color="auto"/>
      </w:divBdr>
    </w:div>
    <w:div w:id="1165247095">
      <w:bodyDiv w:val="1"/>
      <w:marLeft w:val="0"/>
      <w:marRight w:val="0"/>
      <w:marTop w:val="0"/>
      <w:marBottom w:val="0"/>
      <w:divBdr>
        <w:top w:val="none" w:sz="0" w:space="0" w:color="auto"/>
        <w:left w:val="none" w:sz="0" w:space="0" w:color="auto"/>
        <w:bottom w:val="none" w:sz="0" w:space="0" w:color="auto"/>
        <w:right w:val="none" w:sz="0" w:space="0" w:color="auto"/>
      </w:divBdr>
    </w:div>
    <w:div w:id="1202330476">
      <w:bodyDiv w:val="1"/>
      <w:marLeft w:val="0"/>
      <w:marRight w:val="0"/>
      <w:marTop w:val="0"/>
      <w:marBottom w:val="0"/>
      <w:divBdr>
        <w:top w:val="none" w:sz="0" w:space="0" w:color="auto"/>
        <w:left w:val="none" w:sz="0" w:space="0" w:color="auto"/>
        <w:bottom w:val="none" w:sz="0" w:space="0" w:color="auto"/>
        <w:right w:val="none" w:sz="0" w:space="0" w:color="auto"/>
      </w:divBdr>
    </w:div>
    <w:div w:id="1204099611">
      <w:bodyDiv w:val="1"/>
      <w:marLeft w:val="0"/>
      <w:marRight w:val="0"/>
      <w:marTop w:val="0"/>
      <w:marBottom w:val="0"/>
      <w:divBdr>
        <w:top w:val="none" w:sz="0" w:space="0" w:color="auto"/>
        <w:left w:val="none" w:sz="0" w:space="0" w:color="auto"/>
        <w:bottom w:val="none" w:sz="0" w:space="0" w:color="auto"/>
        <w:right w:val="none" w:sz="0" w:space="0" w:color="auto"/>
      </w:divBdr>
    </w:div>
    <w:div w:id="1208181263">
      <w:bodyDiv w:val="1"/>
      <w:marLeft w:val="0"/>
      <w:marRight w:val="0"/>
      <w:marTop w:val="0"/>
      <w:marBottom w:val="0"/>
      <w:divBdr>
        <w:top w:val="none" w:sz="0" w:space="0" w:color="auto"/>
        <w:left w:val="none" w:sz="0" w:space="0" w:color="auto"/>
        <w:bottom w:val="none" w:sz="0" w:space="0" w:color="auto"/>
        <w:right w:val="none" w:sz="0" w:space="0" w:color="auto"/>
      </w:divBdr>
    </w:div>
    <w:div w:id="1212811682">
      <w:bodyDiv w:val="1"/>
      <w:marLeft w:val="0"/>
      <w:marRight w:val="0"/>
      <w:marTop w:val="0"/>
      <w:marBottom w:val="0"/>
      <w:divBdr>
        <w:top w:val="none" w:sz="0" w:space="0" w:color="auto"/>
        <w:left w:val="none" w:sz="0" w:space="0" w:color="auto"/>
        <w:bottom w:val="none" w:sz="0" w:space="0" w:color="auto"/>
        <w:right w:val="none" w:sz="0" w:space="0" w:color="auto"/>
      </w:divBdr>
    </w:div>
    <w:div w:id="1213923664">
      <w:bodyDiv w:val="1"/>
      <w:marLeft w:val="0"/>
      <w:marRight w:val="0"/>
      <w:marTop w:val="0"/>
      <w:marBottom w:val="0"/>
      <w:divBdr>
        <w:top w:val="none" w:sz="0" w:space="0" w:color="auto"/>
        <w:left w:val="none" w:sz="0" w:space="0" w:color="auto"/>
        <w:bottom w:val="none" w:sz="0" w:space="0" w:color="auto"/>
        <w:right w:val="none" w:sz="0" w:space="0" w:color="auto"/>
      </w:divBdr>
    </w:div>
    <w:div w:id="1226837293">
      <w:bodyDiv w:val="1"/>
      <w:marLeft w:val="0"/>
      <w:marRight w:val="0"/>
      <w:marTop w:val="0"/>
      <w:marBottom w:val="0"/>
      <w:divBdr>
        <w:top w:val="none" w:sz="0" w:space="0" w:color="auto"/>
        <w:left w:val="none" w:sz="0" w:space="0" w:color="auto"/>
        <w:bottom w:val="none" w:sz="0" w:space="0" w:color="auto"/>
        <w:right w:val="none" w:sz="0" w:space="0" w:color="auto"/>
      </w:divBdr>
    </w:div>
    <w:div w:id="1251156665">
      <w:bodyDiv w:val="1"/>
      <w:marLeft w:val="0"/>
      <w:marRight w:val="0"/>
      <w:marTop w:val="0"/>
      <w:marBottom w:val="0"/>
      <w:divBdr>
        <w:top w:val="none" w:sz="0" w:space="0" w:color="auto"/>
        <w:left w:val="none" w:sz="0" w:space="0" w:color="auto"/>
        <w:bottom w:val="none" w:sz="0" w:space="0" w:color="auto"/>
        <w:right w:val="none" w:sz="0" w:space="0" w:color="auto"/>
      </w:divBdr>
    </w:div>
    <w:div w:id="1258518656">
      <w:bodyDiv w:val="1"/>
      <w:marLeft w:val="0"/>
      <w:marRight w:val="0"/>
      <w:marTop w:val="0"/>
      <w:marBottom w:val="0"/>
      <w:divBdr>
        <w:top w:val="none" w:sz="0" w:space="0" w:color="auto"/>
        <w:left w:val="none" w:sz="0" w:space="0" w:color="auto"/>
        <w:bottom w:val="none" w:sz="0" w:space="0" w:color="auto"/>
        <w:right w:val="none" w:sz="0" w:space="0" w:color="auto"/>
      </w:divBdr>
    </w:div>
    <w:div w:id="1260748358">
      <w:bodyDiv w:val="1"/>
      <w:marLeft w:val="0"/>
      <w:marRight w:val="0"/>
      <w:marTop w:val="0"/>
      <w:marBottom w:val="0"/>
      <w:divBdr>
        <w:top w:val="none" w:sz="0" w:space="0" w:color="auto"/>
        <w:left w:val="none" w:sz="0" w:space="0" w:color="auto"/>
        <w:bottom w:val="none" w:sz="0" w:space="0" w:color="auto"/>
        <w:right w:val="none" w:sz="0" w:space="0" w:color="auto"/>
      </w:divBdr>
    </w:div>
    <w:div w:id="1270165738">
      <w:bodyDiv w:val="1"/>
      <w:marLeft w:val="0"/>
      <w:marRight w:val="0"/>
      <w:marTop w:val="0"/>
      <w:marBottom w:val="0"/>
      <w:divBdr>
        <w:top w:val="none" w:sz="0" w:space="0" w:color="auto"/>
        <w:left w:val="none" w:sz="0" w:space="0" w:color="auto"/>
        <w:bottom w:val="none" w:sz="0" w:space="0" w:color="auto"/>
        <w:right w:val="none" w:sz="0" w:space="0" w:color="auto"/>
      </w:divBdr>
    </w:div>
    <w:div w:id="1297183180">
      <w:bodyDiv w:val="1"/>
      <w:marLeft w:val="0"/>
      <w:marRight w:val="0"/>
      <w:marTop w:val="0"/>
      <w:marBottom w:val="0"/>
      <w:divBdr>
        <w:top w:val="none" w:sz="0" w:space="0" w:color="auto"/>
        <w:left w:val="none" w:sz="0" w:space="0" w:color="auto"/>
        <w:bottom w:val="none" w:sz="0" w:space="0" w:color="auto"/>
        <w:right w:val="none" w:sz="0" w:space="0" w:color="auto"/>
      </w:divBdr>
    </w:div>
    <w:div w:id="1312634617">
      <w:bodyDiv w:val="1"/>
      <w:marLeft w:val="0"/>
      <w:marRight w:val="0"/>
      <w:marTop w:val="0"/>
      <w:marBottom w:val="0"/>
      <w:divBdr>
        <w:top w:val="none" w:sz="0" w:space="0" w:color="auto"/>
        <w:left w:val="none" w:sz="0" w:space="0" w:color="auto"/>
        <w:bottom w:val="none" w:sz="0" w:space="0" w:color="auto"/>
        <w:right w:val="none" w:sz="0" w:space="0" w:color="auto"/>
      </w:divBdr>
    </w:div>
    <w:div w:id="1325015177">
      <w:bodyDiv w:val="1"/>
      <w:marLeft w:val="0"/>
      <w:marRight w:val="0"/>
      <w:marTop w:val="0"/>
      <w:marBottom w:val="0"/>
      <w:divBdr>
        <w:top w:val="none" w:sz="0" w:space="0" w:color="auto"/>
        <w:left w:val="none" w:sz="0" w:space="0" w:color="auto"/>
        <w:bottom w:val="none" w:sz="0" w:space="0" w:color="auto"/>
        <w:right w:val="none" w:sz="0" w:space="0" w:color="auto"/>
      </w:divBdr>
    </w:div>
    <w:div w:id="1342663927">
      <w:bodyDiv w:val="1"/>
      <w:marLeft w:val="0"/>
      <w:marRight w:val="0"/>
      <w:marTop w:val="0"/>
      <w:marBottom w:val="0"/>
      <w:divBdr>
        <w:top w:val="none" w:sz="0" w:space="0" w:color="auto"/>
        <w:left w:val="none" w:sz="0" w:space="0" w:color="auto"/>
        <w:bottom w:val="none" w:sz="0" w:space="0" w:color="auto"/>
        <w:right w:val="none" w:sz="0" w:space="0" w:color="auto"/>
      </w:divBdr>
    </w:div>
    <w:div w:id="136020638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86026572">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15929039">
      <w:bodyDiv w:val="1"/>
      <w:marLeft w:val="0"/>
      <w:marRight w:val="0"/>
      <w:marTop w:val="0"/>
      <w:marBottom w:val="0"/>
      <w:divBdr>
        <w:top w:val="none" w:sz="0" w:space="0" w:color="auto"/>
        <w:left w:val="none" w:sz="0" w:space="0" w:color="auto"/>
        <w:bottom w:val="none" w:sz="0" w:space="0" w:color="auto"/>
        <w:right w:val="none" w:sz="0" w:space="0" w:color="auto"/>
      </w:divBdr>
    </w:div>
    <w:div w:id="1419331328">
      <w:bodyDiv w:val="1"/>
      <w:marLeft w:val="0"/>
      <w:marRight w:val="0"/>
      <w:marTop w:val="0"/>
      <w:marBottom w:val="0"/>
      <w:divBdr>
        <w:top w:val="none" w:sz="0" w:space="0" w:color="auto"/>
        <w:left w:val="none" w:sz="0" w:space="0" w:color="auto"/>
        <w:bottom w:val="none" w:sz="0" w:space="0" w:color="auto"/>
        <w:right w:val="none" w:sz="0" w:space="0" w:color="auto"/>
      </w:divBdr>
    </w:div>
    <w:div w:id="1425569092">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49272758">
      <w:bodyDiv w:val="1"/>
      <w:marLeft w:val="0"/>
      <w:marRight w:val="0"/>
      <w:marTop w:val="0"/>
      <w:marBottom w:val="0"/>
      <w:divBdr>
        <w:top w:val="none" w:sz="0" w:space="0" w:color="auto"/>
        <w:left w:val="none" w:sz="0" w:space="0" w:color="auto"/>
        <w:bottom w:val="none" w:sz="0" w:space="0" w:color="auto"/>
        <w:right w:val="none" w:sz="0" w:space="0" w:color="auto"/>
      </w:divBdr>
    </w:div>
    <w:div w:id="1459839496">
      <w:bodyDiv w:val="1"/>
      <w:marLeft w:val="0"/>
      <w:marRight w:val="0"/>
      <w:marTop w:val="0"/>
      <w:marBottom w:val="0"/>
      <w:divBdr>
        <w:top w:val="none" w:sz="0" w:space="0" w:color="auto"/>
        <w:left w:val="none" w:sz="0" w:space="0" w:color="auto"/>
        <w:bottom w:val="none" w:sz="0" w:space="0" w:color="auto"/>
        <w:right w:val="none" w:sz="0" w:space="0" w:color="auto"/>
      </w:divBdr>
    </w:div>
    <w:div w:id="1467623415">
      <w:bodyDiv w:val="1"/>
      <w:marLeft w:val="0"/>
      <w:marRight w:val="0"/>
      <w:marTop w:val="0"/>
      <w:marBottom w:val="0"/>
      <w:divBdr>
        <w:top w:val="none" w:sz="0" w:space="0" w:color="auto"/>
        <w:left w:val="none" w:sz="0" w:space="0" w:color="auto"/>
        <w:bottom w:val="none" w:sz="0" w:space="0" w:color="auto"/>
        <w:right w:val="none" w:sz="0" w:space="0" w:color="auto"/>
      </w:divBdr>
    </w:div>
    <w:div w:id="1470592743">
      <w:bodyDiv w:val="1"/>
      <w:marLeft w:val="0"/>
      <w:marRight w:val="0"/>
      <w:marTop w:val="0"/>
      <w:marBottom w:val="0"/>
      <w:divBdr>
        <w:top w:val="none" w:sz="0" w:space="0" w:color="auto"/>
        <w:left w:val="none" w:sz="0" w:space="0" w:color="auto"/>
        <w:bottom w:val="none" w:sz="0" w:space="0" w:color="auto"/>
        <w:right w:val="none" w:sz="0" w:space="0" w:color="auto"/>
      </w:divBdr>
    </w:div>
    <w:div w:id="1473601171">
      <w:bodyDiv w:val="1"/>
      <w:marLeft w:val="0"/>
      <w:marRight w:val="0"/>
      <w:marTop w:val="0"/>
      <w:marBottom w:val="0"/>
      <w:divBdr>
        <w:top w:val="none" w:sz="0" w:space="0" w:color="auto"/>
        <w:left w:val="none" w:sz="0" w:space="0" w:color="auto"/>
        <w:bottom w:val="none" w:sz="0" w:space="0" w:color="auto"/>
        <w:right w:val="none" w:sz="0" w:space="0" w:color="auto"/>
      </w:divBdr>
    </w:div>
    <w:div w:id="1475830906">
      <w:bodyDiv w:val="1"/>
      <w:marLeft w:val="0"/>
      <w:marRight w:val="0"/>
      <w:marTop w:val="0"/>
      <w:marBottom w:val="0"/>
      <w:divBdr>
        <w:top w:val="none" w:sz="0" w:space="0" w:color="auto"/>
        <w:left w:val="none" w:sz="0" w:space="0" w:color="auto"/>
        <w:bottom w:val="none" w:sz="0" w:space="0" w:color="auto"/>
        <w:right w:val="none" w:sz="0" w:space="0" w:color="auto"/>
      </w:divBdr>
    </w:div>
    <w:div w:id="1487164801">
      <w:bodyDiv w:val="1"/>
      <w:marLeft w:val="0"/>
      <w:marRight w:val="0"/>
      <w:marTop w:val="0"/>
      <w:marBottom w:val="0"/>
      <w:divBdr>
        <w:top w:val="none" w:sz="0" w:space="0" w:color="auto"/>
        <w:left w:val="none" w:sz="0" w:space="0" w:color="auto"/>
        <w:bottom w:val="none" w:sz="0" w:space="0" w:color="auto"/>
        <w:right w:val="none" w:sz="0" w:space="0" w:color="auto"/>
      </w:divBdr>
    </w:div>
    <w:div w:id="1514687443">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67841972">
      <w:bodyDiv w:val="1"/>
      <w:marLeft w:val="0"/>
      <w:marRight w:val="0"/>
      <w:marTop w:val="0"/>
      <w:marBottom w:val="0"/>
      <w:divBdr>
        <w:top w:val="none" w:sz="0" w:space="0" w:color="auto"/>
        <w:left w:val="none" w:sz="0" w:space="0" w:color="auto"/>
        <w:bottom w:val="none" w:sz="0" w:space="0" w:color="auto"/>
        <w:right w:val="none" w:sz="0" w:space="0" w:color="auto"/>
      </w:divBdr>
    </w:div>
    <w:div w:id="1571963276">
      <w:bodyDiv w:val="1"/>
      <w:marLeft w:val="0"/>
      <w:marRight w:val="0"/>
      <w:marTop w:val="0"/>
      <w:marBottom w:val="0"/>
      <w:divBdr>
        <w:top w:val="none" w:sz="0" w:space="0" w:color="auto"/>
        <w:left w:val="none" w:sz="0" w:space="0" w:color="auto"/>
        <w:bottom w:val="none" w:sz="0" w:space="0" w:color="auto"/>
        <w:right w:val="none" w:sz="0" w:space="0" w:color="auto"/>
      </w:divBdr>
    </w:div>
    <w:div w:id="1593392155">
      <w:bodyDiv w:val="1"/>
      <w:marLeft w:val="0"/>
      <w:marRight w:val="0"/>
      <w:marTop w:val="0"/>
      <w:marBottom w:val="0"/>
      <w:divBdr>
        <w:top w:val="none" w:sz="0" w:space="0" w:color="auto"/>
        <w:left w:val="none" w:sz="0" w:space="0" w:color="auto"/>
        <w:bottom w:val="none" w:sz="0" w:space="0" w:color="auto"/>
        <w:right w:val="none" w:sz="0" w:space="0" w:color="auto"/>
      </w:divBdr>
    </w:div>
    <w:div w:id="1641425298">
      <w:bodyDiv w:val="1"/>
      <w:marLeft w:val="0"/>
      <w:marRight w:val="0"/>
      <w:marTop w:val="0"/>
      <w:marBottom w:val="0"/>
      <w:divBdr>
        <w:top w:val="none" w:sz="0" w:space="0" w:color="auto"/>
        <w:left w:val="none" w:sz="0" w:space="0" w:color="auto"/>
        <w:bottom w:val="none" w:sz="0" w:space="0" w:color="auto"/>
        <w:right w:val="none" w:sz="0" w:space="0" w:color="auto"/>
      </w:divBdr>
    </w:div>
    <w:div w:id="1669409294">
      <w:bodyDiv w:val="1"/>
      <w:marLeft w:val="0"/>
      <w:marRight w:val="0"/>
      <w:marTop w:val="0"/>
      <w:marBottom w:val="0"/>
      <w:divBdr>
        <w:top w:val="none" w:sz="0" w:space="0" w:color="auto"/>
        <w:left w:val="none" w:sz="0" w:space="0" w:color="auto"/>
        <w:bottom w:val="none" w:sz="0" w:space="0" w:color="auto"/>
        <w:right w:val="none" w:sz="0" w:space="0" w:color="auto"/>
      </w:divBdr>
    </w:div>
    <w:div w:id="1669945430">
      <w:bodyDiv w:val="1"/>
      <w:marLeft w:val="0"/>
      <w:marRight w:val="0"/>
      <w:marTop w:val="0"/>
      <w:marBottom w:val="0"/>
      <w:divBdr>
        <w:top w:val="none" w:sz="0" w:space="0" w:color="auto"/>
        <w:left w:val="none" w:sz="0" w:space="0" w:color="auto"/>
        <w:bottom w:val="none" w:sz="0" w:space="0" w:color="auto"/>
        <w:right w:val="none" w:sz="0" w:space="0" w:color="auto"/>
      </w:divBdr>
    </w:div>
    <w:div w:id="1683169760">
      <w:bodyDiv w:val="1"/>
      <w:marLeft w:val="0"/>
      <w:marRight w:val="0"/>
      <w:marTop w:val="0"/>
      <w:marBottom w:val="0"/>
      <w:divBdr>
        <w:top w:val="none" w:sz="0" w:space="0" w:color="auto"/>
        <w:left w:val="none" w:sz="0" w:space="0" w:color="auto"/>
        <w:bottom w:val="none" w:sz="0" w:space="0" w:color="auto"/>
        <w:right w:val="none" w:sz="0" w:space="0" w:color="auto"/>
      </w:divBdr>
    </w:div>
    <w:div w:id="1686517824">
      <w:bodyDiv w:val="1"/>
      <w:marLeft w:val="0"/>
      <w:marRight w:val="0"/>
      <w:marTop w:val="0"/>
      <w:marBottom w:val="0"/>
      <w:divBdr>
        <w:top w:val="none" w:sz="0" w:space="0" w:color="auto"/>
        <w:left w:val="none" w:sz="0" w:space="0" w:color="auto"/>
        <w:bottom w:val="none" w:sz="0" w:space="0" w:color="auto"/>
        <w:right w:val="none" w:sz="0" w:space="0" w:color="auto"/>
      </w:divBdr>
    </w:div>
    <w:div w:id="1722361995">
      <w:bodyDiv w:val="1"/>
      <w:marLeft w:val="0"/>
      <w:marRight w:val="0"/>
      <w:marTop w:val="0"/>
      <w:marBottom w:val="0"/>
      <w:divBdr>
        <w:top w:val="none" w:sz="0" w:space="0" w:color="auto"/>
        <w:left w:val="none" w:sz="0" w:space="0" w:color="auto"/>
        <w:bottom w:val="none" w:sz="0" w:space="0" w:color="auto"/>
        <w:right w:val="none" w:sz="0" w:space="0" w:color="auto"/>
      </w:divBdr>
    </w:div>
    <w:div w:id="1750805970">
      <w:bodyDiv w:val="1"/>
      <w:marLeft w:val="0"/>
      <w:marRight w:val="0"/>
      <w:marTop w:val="0"/>
      <w:marBottom w:val="0"/>
      <w:divBdr>
        <w:top w:val="none" w:sz="0" w:space="0" w:color="auto"/>
        <w:left w:val="none" w:sz="0" w:space="0" w:color="auto"/>
        <w:bottom w:val="none" w:sz="0" w:space="0" w:color="auto"/>
        <w:right w:val="none" w:sz="0" w:space="0" w:color="auto"/>
      </w:divBdr>
    </w:div>
    <w:div w:id="1755004344">
      <w:bodyDiv w:val="1"/>
      <w:marLeft w:val="0"/>
      <w:marRight w:val="0"/>
      <w:marTop w:val="0"/>
      <w:marBottom w:val="0"/>
      <w:divBdr>
        <w:top w:val="none" w:sz="0" w:space="0" w:color="auto"/>
        <w:left w:val="none" w:sz="0" w:space="0" w:color="auto"/>
        <w:bottom w:val="none" w:sz="0" w:space="0" w:color="auto"/>
        <w:right w:val="none" w:sz="0" w:space="0" w:color="auto"/>
      </w:divBdr>
    </w:div>
    <w:div w:id="1758137028">
      <w:bodyDiv w:val="1"/>
      <w:marLeft w:val="0"/>
      <w:marRight w:val="0"/>
      <w:marTop w:val="0"/>
      <w:marBottom w:val="0"/>
      <w:divBdr>
        <w:top w:val="none" w:sz="0" w:space="0" w:color="auto"/>
        <w:left w:val="none" w:sz="0" w:space="0" w:color="auto"/>
        <w:bottom w:val="none" w:sz="0" w:space="0" w:color="auto"/>
        <w:right w:val="none" w:sz="0" w:space="0" w:color="auto"/>
      </w:divBdr>
    </w:div>
    <w:div w:id="1791430807">
      <w:bodyDiv w:val="1"/>
      <w:marLeft w:val="0"/>
      <w:marRight w:val="0"/>
      <w:marTop w:val="0"/>
      <w:marBottom w:val="0"/>
      <w:divBdr>
        <w:top w:val="none" w:sz="0" w:space="0" w:color="auto"/>
        <w:left w:val="none" w:sz="0" w:space="0" w:color="auto"/>
        <w:bottom w:val="none" w:sz="0" w:space="0" w:color="auto"/>
        <w:right w:val="none" w:sz="0" w:space="0" w:color="auto"/>
      </w:divBdr>
    </w:div>
    <w:div w:id="1802649055">
      <w:bodyDiv w:val="1"/>
      <w:marLeft w:val="0"/>
      <w:marRight w:val="0"/>
      <w:marTop w:val="0"/>
      <w:marBottom w:val="0"/>
      <w:divBdr>
        <w:top w:val="none" w:sz="0" w:space="0" w:color="auto"/>
        <w:left w:val="none" w:sz="0" w:space="0" w:color="auto"/>
        <w:bottom w:val="none" w:sz="0" w:space="0" w:color="auto"/>
        <w:right w:val="none" w:sz="0" w:space="0" w:color="auto"/>
      </w:divBdr>
    </w:div>
    <w:div w:id="1826243359">
      <w:bodyDiv w:val="1"/>
      <w:marLeft w:val="0"/>
      <w:marRight w:val="0"/>
      <w:marTop w:val="0"/>
      <w:marBottom w:val="0"/>
      <w:divBdr>
        <w:top w:val="none" w:sz="0" w:space="0" w:color="auto"/>
        <w:left w:val="none" w:sz="0" w:space="0" w:color="auto"/>
        <w:bottom w:val="none" w:sz="0" w:space="0" w:color="auto"/>
        <w:right w:val="none" w:sz="0" w:space="0" w:color="auto"/>
      </w:divBdr>
    </w:div>
    <w:div w:id="1949000246">
      <w:bodyDiv w:val="1"/>
      <w:marLeft w:val="0"/>
      <w:marRight w:val="0"/>
      <w:marTop w:val="0"/>
      <w:marBottom w:val="0"/>
      <w:divBdr>
        <w:top w:val="none" w:sz="0" w:space="0" w:color="auto"/>
        <w:left w:val="none" w:sz="0" w:space="0" w:color="auto"/>
        <w:bottom w:val="none" w:sz="0" w:space="0" w:color="auto"/>
        <w:right w:val="none" w:sz="0" w:space="0" w:color="auto"/>
      </w:divBdr>
    </w:div>
    <w:div w:id="1965427715">
      <w:bodyDiv w:val="1"/>
      <w:marLeft w:val="0"/>
      <w:marRight w:val="0"/>
      <w:marTop w:val="0"/>
      <w:marBottom w:val="0"/>
      <w:divBdr>
        <w:top w:val="none" w:sz="0" w:space="0" w:color="auto"/>
        <w:left w:val="none" w:sz="0" w:space="0" w:color="auto"/>
        <w:bottom w:val="none" w:sz="0" w:space="0" w:color="auto"/>
        <w:right w:val="none" w:sz="0" w:space="0" w:color="auto"/>
      </w:divBdr>
    </w:div>
    <w:div w:id="1999722296">
      <w:bodyDiv w:val="1"/>
      <w:marLeft w:val="0"/>
      <w:marRight w:val="0"/>
      <w:marTop w:val="0"/>
      <w:marBottom w:val="0"/>
      <w:divBdr>
        <w:top w:val="none" w:sz="0" w:space="0" w:color="auto"/>
        <w:left w:val="none" w:sz="0" w:space="0" w:color="auto"/>
        <w:bottom w:val="none" w:sz="0" w:space="0" w:color="auto"/>
        <w:right w:val="none" w:sz="0" w:space="0" w:color="auto"/>
      </w:divBdr>
    </w:div>
    <w:div w:id="2023122174">
      <w:bodyDiv w:val="1"/>
      <w:marLeft w:val="0"/>
      <w:marRight w:val="0"/>
      <w:marTop w:val="0"/>
      <w:marBottom w:val="0"/>
      <w:divBdr>
        <w:top w:val="none" w:sz="0" w:space="0" w:color="auto"/>
        <w:left w:val="none" w:sz="0" w:space="0" w:color="auto"/>
        <w:bottom w:val="none" w:sz="0" w:space="0" w:color="auto"/>
        <w:right w:val="none" w:sz="0" w:space="0" w:color="auto"/>
      </w:divBdr>
    </w:div>
    <w:div w:id="2025470226">
      <w:bodyDiv w:val="1"/>
      <w:marLeft w:val="0"/>
      <w:marRight w:val="0"/>
      <w:marTop w:val="0"/>
      <w:marBottom w:val="0"/>
      <w:divBdr>
        <w:top w:val="none" w:sz="0" w:space="0" w:color="auto"/>
        <w:left w:val="none" w:sz="0" w:space="0" w:color="auto"/>
        <w:bottom w:val="none" w:sz="0" w:space="0" w:color="auto"/>
        <w:right w:val="none" w:sz="0" w:space="0" w:color="auto"/>
      </w:divBdr>
    </w:div>
    <w:div w:id="2030793982">
      <w:bodyDiv w:val="1"/>
      <w:marLeft w:val="0"/>
      <w:marRight w:val="0"/>
      <w:marTop w:val="0"/>
      <w:marBottom w:val="0"/>
      <w:divBdr>
        <w:top w:val="none" w:sz="0" w:space="0" w:color="auto"/>
        <w:left w:val="none" w:sz="0" w:space="0" w:color="auto"/>
        <w:bottom w:val="none" w:sz="0" w:space="0" w:color="auto"/>
        <w:right w:val="none" w:sz="0" w:space="0" w:color="auto"/>
      </w:divBdr>
    </w:div>
    <w:div w:id="2054190947">
      <w:bodyDiv w:val="1"/>
      <w:marLeft w:val="0"/>
      <w:marRight w:val="0"/>
      <w:marTop w:val="0"/>
      <w:marBottom w:val="0"/>
      <w:divBdr>
        <w:top w:val="none" w:sz="0" w:space="0" w:color="auto"/>
        <w:left w:val="none" w:sz="0" w:space="0" w:color="auto"/>
        <w:bottom w:val="none" w:sz="0" w:space="0" w:color="auto"/>
        <w:right w:val="none" w:sz="0" w:space="0" w:color="auto"/>
      </w:divBdr>
    </w:div>
    <w:div w:id="2090077526">
      <w:bodyDiv w:val="1"/>
      <w:marLeft w:val="0"/>
      <w:marRight w:val="0"/>
      <w:marTop w:val="0"/>
      <w:marBottom w:val="0"/>
      <w:divBdr>
        <w:top w:val="none" w:sz="0" w:space="0" w:color="auto"/>
        <w:left w:val="none" w:sz="0" w:space="0" w:color="auto"/>
        <w:bottom w:val="none" w:sz="0" w:space="0" w:color="auto"/>
        <w:right w:val="none" w:sz="0" w:space="0" w:color="auto"/>
      </w:divBdr>
    </w:div>
    <w:div w:id="2126539438">
      <w:bodyDiv w:val="1"/>
      <w:marLeft w:val="0"/>
      <w:marRight w:val="0"/>
      <w:marTop w:val="0"/>
      <w:marBottom w:val="0"/>
      <w:divBdr>
        <w:top w:val="none" w:sz="0" w:space="0" w:color="auto"/>
        <w:left w:val="none" w:sz="0" w:space="0" w:color="auto"/>
        <w:bottom w:val="none" w:sz="0" w:space="0" w:color="auto"/>
        <w:right w:val="none" w:sz="0" w:space="0" w:color="auto"/>
      </w:divBdr>
    </w:div>
    <w:div w:id="2126657054">
      <w:bodyDiv w:val="1"/>
      <w:marLeft w:val="0"/>
      <w:marRight w:val="0"/>
      <w:marTop w:val="0"/>
      <w:marBottom w:val="0"/>
      <w:divBdr>
        <w:top w:val="none" w:sz="0" w:space="0" w:color="auto"/>
        <w:left w:val="none" w:sz="0" w:space="0" w:color="auto"/>
        <w:bottom w:val="none" w:sz="0" w:space="0" w:color="auto"/>
        <w:right w:val="none" w:sz="0" w:space="0" w:color="auto"/>
      </w:divBdr>
    </w:div>
    <w:div w:id="213752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Praman3@uic.edu" TargetMode="External"/><Relationship Id="rId18" Type="http://schemas.openxmlformats.org/officeDocument/2006/relationships/package" Target="embeddings/Microsoft_Excel_Macro-Enabled_Worksheet1.xlsm"/><Relationship Id="rId26" Type="http://schemas.openxmlformats.org/officeDocument/2006/relationships/package" Target="embeddings/Microsoft_Excel_Worksheet4.xlsx"/><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webSettings" Target="webSettings.xml"/><Relationship Id="rId12" Type="http://schemas.openxmlformats.org/officeDocument/2006/relationships/hyperlink" Target="mailto:Vshank3@uic.edu" TargetMode="External"/><Relationship Id="rId17" Type="http://schemas.openxmlformats.org/officeDocument/2006/relationships/image" Target="media/image1.emf"/><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3.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santh5@uic.edu" TargetMode="External"/><Relationship Id="rId24" Type="http://schemas.openxmlformats.org/officeDocument/2006/relationships/package" Target="embeddings/Microsoft_Word_Document3.docx"/><Relationship Id="rId5" Type="http://schemas.openxmlformats.org/officeDocument/2006/relationships/styles" Target="styles.xml"/><Relationship Id="rId15" Type="http://schemas.openxmlformats.org/officeDocument/2006/relationships/hyperlink" Target="mailto:Vshank3@uic.edu" TargetMode="External"/><Relationship Id="rId23" Type="http://schemas.openxmlformats.org/officeDocument/2006/relationships/image" Target="media/image5.emf"/><Relationship Id="rId28" Type="http://schemas.openxmlformats.org/officeDocument/2006/relationships/fontTable" Target="fontTable.xml"/><Relationship Id="rId10" Type="http://schemas.openxmlformats.org/officeDocument/2006/relationships/hyperlink" Target="mailto:Praman3@uic.edu" TargetMode="External"/><Relationship Id="rId19"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Ssanth5@uic.edu" TargetMode="External"/><Relationship Id="rId22" Type="http://schemas.openxmlformats.org/officeDocument/2006/relationships/package" Target="embeddings/Microsoft_Excel_Worksheet2.xlsx"/><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iram\AppData\Roaming\Microsoft\Templates\Client%20satisfaction%20survey%20report%20(Red%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rem\Downloads\Curve%20(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'[Curve (3).xlsx]Testing'!$A$1</c:f>
              <c:strCache>
                <c:ptCount val="1"/>
                <c:pt idx="0">
                  <c:v>W-Random Forest</c:v>
                </c:pt>
              </c:strCache>
            </c:strRef>
          </c:tx>
          <c:spPr>
            <a:ln w="28575" cap="rnd">
              <a:solidFill>
                <a:schemeClr val="accent1"/>
              </a:solidFill>
              <a:round/>
            </a:ln>
            <a:effectLst/>
          </c:spPr>
          <c:marker>
            <c:symbol val="none"/>
          </c:marker>
          <c:val>
            <c:numRef>
              <c:f>'[Curve (3).xlsx]Testing'!$A$2:$A$4000</c:f>
              <c:numCache>
                <c:formatCode>General</c:formatCode>
                <c:ptCount val="3999"/>
                <c:pt idx="0">
                  <c:v>-0.99280000000000002</c:v>
                </c:pt>
                <c:pt idx="1">
                  <c:v>0.802399999999999</c:v>
                </c:pt>
                <c:pt idx="2">
                  <c:v>-0.19040000000000001</c:v>
                </c:pt>
                <c:pt idx="3">
                  <c:v>1.60479999999999</c:v>
                </c:pt>
                <c:pt idx="4">
                  <c:v>0.61199999999999899</c:v>
                </c:pt>
                <c:pt idx="5">
                  <c:v>2.4071999999999898</c:v>
                </c:pt>
                <c:pt idx="6">
                  <c:v>4.2023999999999901</c:v>
                </c:pt>
                <c:pt idx="7">
                  <c:v>3.2095999999999898</c:v>
                </c:pt>
                <c:pt idx="8">
                  <c:v>2.2167999999999899</c:v>
                </c:pt>
                <c:pt idx="9">
                  <c:v>4.0119999999999898</c:v>
                </c:pt>
                <c:pt idx="10">
                  <c:v>3.0191999999999899</c:v>
                </c:pt>
                <c:pt idx="11">
                  <c:v>2.02639999999999</c:v>
                </c:pt>
                <c:pt idx="12">
                  <c:v>1.0335999999999901</c:v>
                </c:pt>
                <c:pt idx="13">
                  <c:v>2.82879999999999</c:v>
                </c:pt>
                <c:pt idx="14">
                  <c:v>1.8359999999999901</c:v>
                </c:pt>
                <c:pt idx="15">
                  <c:v>3.63119999999999</c:v>
                </c:pt>
                <c:pt idx="16">
                  <c:v>5.4263999999999903</c:v>
                </c:pt>
                <c:pt idx="17">
                  <c:v>7.2215999999999898</c:v>
                </c:pt>
                <c:pt idx="18">
                  <c:v>6.2287999999999899</c:v>
                </c:pt>
                <c:pt idx="19">
                  <c:v>5.23599999999999</c:v>
                </c:pt>
                <c:pt idx="20">
                  <c:v>4.2431999999999901</c:v>
                </c:pt>
                <c:pt idx="21">
                  <c:v>3.2503999999999902</c:v>
                </c:pt>
                <c:pt idx="22">
                  <c:v>5.0455999999999896</c:v>
                </c:pt>
                <c:pt idx="23">
                  <c:v>4.0527999999999897</c:v>
                </c:pt>
                <c:pt idx="24">
                  <c:v>3.0599999999999898</c:v>
                </c:pt>
                <c:pt idx="25">
                  <c:v>2.0671999999999899</c:v>
                </c:pt>
                <c:pt idx="26">
                  <c:v>3.8623999999999898</c:v>
                </c:pt>
                <c:pt idx="27">
                  <c:v>2.8695999999999899</c:v>
                </c:pt>
                <c:pt idx="28">
                  <c:v>1.87679999999999</c:v>
                </c:pt>
                <c:pt idx="29">
                  <c:v>3.6719999999999899</c:v>
                </c:pt>
                <c:pt idx="30">
                  <c:v>5.4671999999999903</c:v>
                </c:pt>
                <c:pt idx="31">
                  <c:v>4.4743999999999904</c:v>
                </c:pt>
                <c:pt idx="32">
                  <c:v>3.48159999999999</c:v>
                </c:pt>
                <c:pt idx="33">
                  <c:v>5.2767999999999899</c:v>
                </c:pt>
                <c:pt idx="34">
                  <c:v>4.28399999999999</c:v>
                </c:pt>
                <c:pt idx="35">
                  <c:v>3.2911999999999901</c:v>
                </c:pt>
                <c:pt idx="36">
                  <c:v>2.2983999999999898</c:v>
                </c:pt>
                <c:pt idx="37">
                  <c:v>1.3055999999999901</c:v>
                </c:pt>
                <c:pt idx="38">
                  <c:v>3.1007999999999898</c:v>
                </c:pt>
                <c:pt idx="39">
                  <c:v>4.8959999999999901</c:v>
                </c:pt>
                <c:pt idx="40">
                  <c:v>6.6911999999999896</c:v>
                </c:pt>
                <c:pt idx="41">
                  <c:v>8.4863999999999908</c:v>
                </c:pt>
                <c:pt idx="42">
                  <c:v>7.49359999999999</c:v>
                </c:pt>
                <c:pt idx="43">
                  <c:v>6.5007999999999901</c:v>
                </c:pt>
                <c:pt idx="44">
                  <c:v>5.5079999999999902</c:v>
                </c:pt>
                <c:pt idx="45">
                  <c:v>4.5151999999999903</c:v>
                </c:pt>
                <c:pt idx="46">
                  <c:v>3.52239999999999</c:v>
                </c:pt>
                <c:pt idx="47">
                  <c:v>5.3175999999999899</c:v>
                </c:pt>
                <c:pt idx="48">
                  <c:v>7.1127999999999902</c:v>
                </c:pt>
                <c:pt idx="49">
                  <c:v>6.1199999999999903</c:v>
                </c:pt>
                <c:pt idx="50">
                  <c:v>5.1271999999999904</c:v>
                </c:pt>
                <c:pt idx="51">
                  <c:v>4.1343999999999896</c:v>
                </c:pt>
                <c:pt idx="52">
                  <c:v>5.92959999999999</c:v>
                </c:pt>
                <c:pt idx="53">
                  <c:v>7.7247999999999903</c:v>
                </c:pt>
                <c:pt idx="54">
                  <c:v>9.5199999999999907</c:v>
                </c:pt>
                <c:pt idx="55">
                  <c:v>8.5271999999999899</c:v>
                </c:pt>
                <c:pt idx="56">
                  <c:v>10.322399999999901</c:v>
                </c:pt>
                <c:pt idx="57">
                  <c:v>9.3295999999999903</c:v>
                </c:pt>
                <c:pt idx="58">
                  <c:v>8.3367999999999896</c:v>
                </c:pt>
                <c:pt idx="59">
                  <c:v>7.3439999999999896</c:v>
                </c:pt>
                <c:pt idx="60">
                  <c:v>6.3511999999999897</c:v>
                </c:pt>
                <c:pt idx="61">
                  <c:v>5.3583999999999898</c:v>
                </c:pt>
                <c:pt idx="62">
                  <c:v>7.1535999999999902</c:v>
                </c:pt>
                <c:pt idx="63">
                  <c:v>8.9487999999999897</c:v>
                </c:pt>
                <c:pt idx="64">
                  <c:v>10.7439999999999</c:v>
                </c:pt>
                <c:pt idx="65">
                  <c:v>12.5391999999999</c:v>
                </c:pt>
                <c:pt idx="66">
                  <c:v>11.546399999999901</c:v>
                </c:pt>
                <c:pt idx="67">
                  <c:v>13.3415999999999</c:v>
                </c:pt>
                <c:pt idx="68">
                  <c:v>15.1367999999999</c:v>
                </c:pt>
                <c:pt idx="69">
                  <c:v>16.931999999999899</c:v>
                </c:pt>
                <c:pt idx="70">
                  <c:v>15.9391999999999</c:v>
                </c:pt>
                <c:pt idx="71">
                  <c:v>14.946399999999899</c:v>
                </c:pt>
                <c:pt idx="72">
                  <c:v>16.741599999999899</c:v>
                </c:pt>
                <c:pt idx="73">
                  <c:v>15.7487999999999</c:v>
                </c:pt>
                <c:pt idx="74">
                  <c:v>14.755999999999901</c:v>
                </c:pt>
                <c:pt idx="75">
                  <c:v>13.7631999999999</c:v>
                </c:pt>
                <c:pt idx="76">
                  <c:v>15.558399999999899</c:v>
                </c:pt>
                <c:pt idx="77">
                  <c:v>14.5655999999999</c:v>
                </c:pt>
                <c:pt idx="78">
                  <c:v>13.5727999999999</c:v>
                </c:pt>
                <c:pt idx="79">
                  <c:v>12.579999999999901</c:v>
                </c:pt>
                <c:pt idx="80">
                  <c:v>14.3751999999999</c:v>
                </c:pt>
                <c:pt idx="81">
                  <c:v>13.382399999999899</c:v>
                </c:pt>
                <c:pt idx="82">
                  <c:v>15.177599999999901</c:v>
                </c:pt>
                <c:pt idx="83">
                  <c:v>14.1847999999999</c:v>
                </c:pt>
                <c:pt idx="84">
                  <c:v>15.979999999999899</c:v>
                </c:pt>
                <c:pt idx="85">
                  <c:v>14.9871999999999</c:v>
                </c:pt>
                <c:pt idx="86">
                  <c:v>13.994399999999899</c:v>
                </c:pt>
                <c:pt idx="87">
                  <c:v>15.789599999999901</c:v>
                </c:pt>
                <c:pt idx="88">
                  <c:v>17.584799999999898</c:v>
                </c:pt>
                <c:pt idx="89">
                  <c:v>19.3799999999999</c:v>
                </c:pt>
                <c:pt idx="90">
                  <c:v>18.387199999999901</c:v>
                </c:pt>
                <c:pt idx="91">
                  <c:v>17.394399999999901</c:v>
                </c:pt>
                <c:pt idx="92">
                  <c:v>16.401599999999899</c:v>
                </c:pt>
                <c:pt idx="93">
                  <c:v>18.1967999999999</c:v>
                </c:pt>
                <c:pt idx="94">
                  <c:v>19.991999999999901</c:v>
                </c:pt>
                <c:pt idx="95">
                  <c:v>21.787199999999899</c:v>
                </c:pt>
                <c:pt idx="96">
                  <c:v>23.5823999999999</c:v>
                </c:pt>
                <c:pt idx="97">
                  <c:v>25.377599999999902</c:v>
                </c:pt>
                <c:pt idx="98">
                  <c:v>24.384799999999899</c:v>
                </c:pt>
                <c:pt idx="99">
                  <c:v>23.3919999999999</c:v>
                </c:pt>
                <c:pt idx="100">
                  <c:v>25.187199999999901</c:v>
                </c:pt>
                <c:pt idx="101">
                  <c:v>26.982399999999899</c:v>
                </c:pt>
                <c:pt idx="102">
                  <c:v>25.9895999999999</c:v>
                </c:pt>
                <c:pt idx="103">
                  <c:v>24.996799999999901</c:v>
                </c:pt>
                <c:pt idx="104">
                  <c:v>24.003999999999898</c:v>
                </c:pt>
                <c:pt idx="105">
                  <c:v>23.011199999999999</c:v>
                </c:pt>
                <c:pt idx="106">
                  <c:v>22.0184</c:v>
                </c:pt>
                <c:pt idx="107">
                  <c:v>23.813600000000001</c:v>
                </c:pt>
                <c:pt idx="108">
                  <c:v>22.820799999999998</c:v>
                </c:pt>
                <c:pt idx="109">
                  <c:v>24.616</c:v>
                </c:pt>
                <c:pt idx="110">
                  <c:v>23.623200000000001</c:v>
                </c:pt>
                <c:pt idx="111">
                  <c:v>22.630400000000002</c:v>
                </c:pt>
                <c:pt idx="112">
                  <c:v>24.425599999999999</c:v>
                </c:pt>
                <c:pt idx="113">
                  <c:v>26.220800000000001</c:v>
                </c:pt>
                <c:pt idx="114">
                  <c:v>28.015999999999998</c:v>
                </c:pt>
                <c:pt idx="115">
                  <c:v>27.023199999999999</c:v>
                </c:pt>
                <c:pt idx="116">
                  <c:v>28.8184</c:v>
                </c:pt>
                <c:pt idx="117">
                  <c:v>27.825600000000001</c:v>
                </c:pt>
                <c:pt idx="118">
                  <c:v>26.832799999999999</c:v>
                </c:pt>
                <c:pt idx="119">
                  <c:v>28.628</c:v>
                </c:pt>
                <c:pt idx="120">
                  <c:v>30.423200000000001</c:v>
                </c:pt>
                <c:pt idx="121">
                  <c:v>29.430399999999999</c:v>
                </c:pt>
                <c:pt idx="122">
                  <c:v>28.4376</c:v>
                </c:pt>
                <c:pt idx="123">
                  <c:v>30.232800000000001</c:v>
                </c:pt>
                <c:pt idx="124">
                  <c:v>29.24</c:v>
                </c:pt>
                <c:pt idx="125">
                  <c:v>31.0352</c:v>
                </c:pt>
                <c:pt idx="126">
                  <c:v>32.830399999999997</c:v>
                </c:pt>
                <c:pt idx="127">
                  <c:v>31.837599999999998</c:v>
                </c:pt>
                <c:pt idx="128">
                  <c:v>33.632800000000003</c:v>
                </c:pt>
                <c:pt idx="129">
                  <c:v>35.427999999999997</c:v>
                </c:pt>
                <c:pt idx="130">
                  <c:v>37.223199999999999</c:v>
                </c:pt>
                <c:pt idx="131">
                  <c:v>36.230400000000003</c:v>
                </c:pt>
                <c:pt idx="132">
                  <c:v>35.2376</c:v>
                </c:pt>
                <c:pt idx="133">
                  <c:v>34.244799999999998</c:v>
                </c:pt>
                <c:pt idx="134">
                  <c:v>33.252000000000002</c:v>
                </c:pt>
                <c:pt idx="135">
                  <c:v>32.2592</c:v>
                </c:pt>
                <c:pt idx="136">
                  <c:v>34.054400000000001</c:v>
                </c:pt>
                <c:pt idx="137">
                  <c:v>35.849600000000002</c:v>
                </c:pt>
                <c:pt idx="138">
                  <c:v>37.644799999999996</c:v>
                </c:pt>
                <c:pt idx="139">
                  <c:v>39.44</c:v>
                </c:pt>
                <c:pt idx="140">
                  <c:v>38.447200000000002</c:v>
                </c:pt>
                <c:pt idx="141">
                  <c:v>37.4544</c:v>
                </c:pt>
                <c:pt idx="142">
                  <c:v>36.461599999999997</c:v>
                </c:pt>
                <c:pt idx="143">
                  <c:v>35.468800000000002</c:v>
                </c:pt>
                <c:pt idx="144">
                  <c:v>34.475999999999999</c:v>
                </c:pt>
                <c:pt idx="145">
                  <c:v>36.2712</c:v>
                </c:pt>
                <c:pt idx="146">
                  <c:v>38.066400000000002</c:v>
                </c:pt>
                <c:pt idx="147">
                  <c:v>37.073599999999999</c:v>
                </c:pt>
                <c:pt idx="148">
                  <c:v>38.8688</c:v>
                </c:pt>
                <c:pt idx="149">
                  <c:v>37.875999999999998</c:v>
                </c:pt>
                <c:pt idx="150">
                  <c:v>39.671199999999999</c:v>
                </c:pt>
                <c:pt idx="151">
                  <c:v>38.678399999999897</c:v>
                </c:pt>
                <c:pt idx="152">
                  <c:v>37.685599999999901</c:v>
                </c:pt>
                <c:pt idx="153">
                  <c:v>39.480799999999903</c:v>
                </c:pt>
                <c:pt idx="154">
                  <c:v>38.4879999999999</c:v>
                </c:pt>
                <c:pt idx="155">
                  <c:v>37.495199999999897</c:v>
                </c:pt>
                <c:pt idx="156">
                  <c:v>36.502399999999902</c:v>
                </c:pt>
                <c:pt idx="157">
                  <c:v>35.509599999999899</c:v>
                </c:pt>
                <c:pt idx="158">
                  <c:v>34.516799999999897</c:v>
                </c:pt>
                <c:pt idx="159">
                  <c:v>33.523999999999901</c:v>
                </c:pt>
                <c:pt idx="160">
                  <c:v>32.531199999999899</c:v>
                </c:pt>
                <c:pt idx="161">
                  <c:v>31.5383999999999</c:v>
                </c:pt>
                <c:pt idx="162">
                  <c:v>30.545599999999901</c:v>
                </c:pt>
                <c:pt idx="163">
                  <c:v>29.552799999999898</c:v>
                </c:pt>
                <c:pt idx="164">
                  <c:v>31.3479999999999</c:v>
                </c:pt>
                <c:pt idx="165">
                  <c:v>33.143199999999901</c:v>
                </c:pt>
                <c:pt idx="166">
                  <c:v>34.938399999999902</c:v>
                </c:pt>
                <c:pt idx="167">
                  <c:v>33.945599999999899</c:v>
                </c:pt>
                <c:pt idx="168">
                  <c:v>35.740799999999901</c:v>
                </c:pt>
                <c:pt idx="169">
                  <c:v>37.535999999999902</c:v>
                </c:pt>
                <c:pt idx="170">
                  <c:v>39.331199999999903</c:v>
                </c:pt>
                <c:pt idx="171">
                  <c:v>38.338399999999901</c:v>
                </c:pt>
                <c:pt idx="172">
                  <c:v>40.133599999999902</c:v>
                </c:pt>
                <c:pt idx="173">
                  <c:v>41.928799999999903</c:v>
                </c:pt>
                <c:pt idx="174">
                  <c:v>43.723999999999897</c:v>
                </c:pt>
                <c:pt idx="175">
                  <c:v>42.731199999999902</c:v>
                </c:pt>
                <c:pt idx="176">
                  <c:v>44.526399999999903</c:v>
                </c:pt>
                <c:pt idx="177">
                  <c:v>43.5335999999999</c:v>
                </c:pt>
                <c:pt idx="178">
                  <c:v>42.540799999999898</c:v>
                </c:pt>
                <c:pt idx="179">
                  <c:v>41.547999999999902</c:v>
                </c:pt>
                <c:pt idx="180">
                  <c:v>40.5551999999999</c:v>
                </c:pt>
                <c:pt idx="181">
                  <c:v>39.562399999999897</c:v>
                </c:pt>
                <c:pt idx="182">
                  <c:v>38.569599999999902</c:v>
                </c:pt>
                <c:pt idx="183">
                  <c:v>40.364799999999903</c:v>
                </c:pt>
                <c:pt idx="184">
                  <c:v>39.3719999999999</c:v>
                </c:pt>
                <c:pt idx="185">
                  <c:v>41.167199999999902</c:v>
                </c:pt>
                <c:pt idx="186">
                  <c:v>42.962399999999903</c:v>
                </c:pt>
                <c:pt idx="187">
                  <c:v>41.9695999999999</c:v>
                </c:pt>
                <c:pt idx="188">
                  <c:v>40.976799999999898</c:v>
                </c:pt>
                <c:pt idx="189">
                  <c:v>42.771999999999899</c:v>
                </c:pt>
                <c:pt idx="190">
                  <c:v>41.779199999999904</c:v>
                </c:pt>
                <c:pt idx="191">
                  <c:v>40.786399999999901</c:v>
                </c:pt>
                <c:pt idx="192">
                  <c:v>39.793599999999898</c:v>
                </c:pt>
                <c:pt idx="193">
                  <c:v>38.800799999999903</c:v>
                </c:pt>
                <c:pt idx="194">
                  <c:v>37.8079999999999</c:v>
                </c:pt>
                <c:pt idx="195">
                  <c:v>36.815199999999898</c:v>
                </c:pt>
                <c:pt idx="196">
                  <c:v>35.822399999999902</c:v>
                </c:pt>
                <c:pt idx="197">
                  <c:v>34.8295999999999</c:v>
                </c:pt>
                <c:pt idx="198">
                  <c:v>33.836799999999897</c:v>
                </c:pt>
                <c:pt idx="199">
                  <c:v>32.843999999999902</c:v>
                </c:pt>
                <c:pt idx="200">
                  <c:v>31.851199999999899</c:v>
                </c:pt>
                <c:pt idx="201">
                  <c:v>33.6463999999999</c:v>
                </c:pt>
                <c:pt idx="202">
                  <c:v>32.653599999999898</c:v>
                </c:pt>
                <c:pt idx="203">
                  <c:v>31.660799999999899</c:v>
                </c:pt>
                <c:pt idx="204">
                  <c:v>33.455999999999896</c:v>
                </c:pt>
                <c:pt idx="205">
                  <c:v>32.463199999999901</c:v>
                </c:pt>
                <c:pt idx="206">
                  <c:v>31.470399999999898</c:v>
                </c:pt>
                <c:pt idx="207">
                  <c:v>33.2655999999999</c:v>
                </c:pt>
                <c:pt idx="208">
                  <c:v>35.060799999999901</c:v>
                </c:pt>
                <c:pt idx="209">
                  <c:v>36.855999999999902</c:v>
                </c:pt>
                <c:pt idx="210">
                  <c:v>38.651199999999903</c:v>
                </c:pt>
                <c:pt idx="211">
                  <c:v>37.658399999999901</c:v>
                </c:pt>
                <c:pt idx="212">
                  <c:v>36.665599999999898</c:v>
                </c:pt>
                <c:pt idx="213">
                  <c:v>38.4607999999999</c:v>
                </c:pt>
                <c:pt idx="214">
                  <c:v>37.467999999999897</c:v>
                </c:pt>
                <c:pt idx="215">
                  <c:v>39.263199999999898</c:v>
                </c:pt>
                <c:pt idx="216">
                  <c:v>41.058399999999899</c:v>
                </c:pt>
                <c:pt idx="217">
                  <c:v>40.065599999999897</c:v>
                </c:pt>
                <c:pt idx="218">
                  <c:v>41.860799999999898</c:v>
                </c:pt>
                <c:pt idx="219">
                  <c:v>43.655999999999899</c:v>
                </c:pt>
                <c:pt idx="220">
                  <c:v>45.451199999999901</c:v>
                </c:pt>
                <c:pt idx="221">
                  <c:v>44.458399999999898</c:v>
                </c:pt>
                <c:pt idx="222">
                  <c:v>46.253599999999899</c:v>
                </c:pt>
                <c:pt idx="223">
                  <c:v>48.0487999999999</c:v>
                </c:pt>
                <c:pt idx="224">
                  <c:v>49.843999999999902</c:v>
                </c:pt>
                <c:pt idx="225">
                  <c:v>48.851199999999899</c:v>
                </c:pt>
                <c:pt idx="226">
                  <c:v>47.858399999999897</c:v>
                </c:pt>
                <c:pt idx="227">
                  <c:v>49.653599999999898</c:v>
                </c:pt>
                <c:pt idx="228">
                  <c:v>51.448799999999899</c:v>
                </c:pt>
                <c:pt idx="229">
                  <c:v>53.2439999999999</c:v>
                </c:pt>
                <c:pt idx="230">
                  <c:v>52.251199999999898</c:v>
                </c:pt>
                <c:pt idx="231">
                  <c:v>54.046399999999899</c:v>
                </c:pt>
                <c:pt idx="232">
                  <c:v>55.8415999999999</c:v>
                </c:pt>
                <c:pt idx="233">
                  <c:v>57.636799999999901</c:v>
                </c:pt>
                <c:pt idx="234">
                  <c:v>56.643999999999899</c:v>
                </c:pt>
                <c:pt idx="235">
                  <c:v>58.4391999999999</c:v>
                </c:pt>
                <c:pt idx="236">
                  <c:v>60.234399999999901</c:v>
                </c:pt>
                <c:pt idx="237">
                  <c:v>62.029599999999903</c:v>
                </c:pt>
                <c:pt idx="238">
                  <c:v>61.0367999999999</c:v>
                </c:pt>
                <c:pt idx="239">
                  <c:v>62.831999999999901</c:v>
                </c:pt>
                <c:pt idx="240">
                  <c:v>61.839199999999899</c:v>
                </c:pt>
                <c:pt idx="241">
                  <c:v>60.846399999999903</c:v>
                </c:pt>
                <c:pt idx="242">
                  <c:v>59.853599999999901</c:v>
                </c:pt>
                <c:pt idx="243">
                  <c:v>58.860799999999898</c:v>
                </c:pt>
                <c:pt idx="244">
                  <c:v>60.655999999999899</c:v>
                </c:pt>
                <c:pt idx="245">
                  <c:v>59.663199999999897</c:v>
                </c:pt>
                <c:pt idx="246">
                  <c:v>61.458399999999898</c:v>
                </c:pt>
                <c:pt idx="247">
                  <c:v>60.465599999999903</c:v>
                </c:pt>
                <c:pt idx="248">
                  <c:v>62.260799999999897</c:v>
                </c:pt>
                <c:pt idx="249">
                  <c:v>61.267999999999901</c:v>
                </c:pt>
                <c:pt idx="250">
                  <c:v>63.063199999999902</c:v>
                </c:pt>
                <c:pt idx="251">
                  <c:v>64.858399999999904</c:v>
                </c:pt>
                <c:pt idx="252">
                  <c:v>63.865599999999901</c:v>
                </c:pt>
                <c:pt idx="253">
                  <c:v>65.660799999999895</c:v>
                </c:pt>
                <c:pt idx="254">
                  <c:v>64.667999999999907</c:v>
                </c:pt>
                <c:pt idx="255">
                  <c:v>63.675199999999897</c:v>
                </c:pt>
                <c:pt idx="256">
                  <c:v>65.470399999999898</c:v>
                </c:pt>
                <c:pt idx="257">
                  <c:v>64.477599999999896</c:v>
                </c:pt>
                <c:pt idx="258">
                  <c:v>66.272799999999805</c:v>
                </c:pt>
                <c:pt idx="259">
                  <c:v>68.067999999999799</c:v>
                </c:pt>
                <c:pt idx="260">
                  <c:v>67.075199999999796</c:v>
                </c:pt>
                <c:pt idx="261">
                  <c:v>66.082399999999794</c:v>
                </c:pt>
                <c:pt idx="262">
                  <c:v>65.089599999999805</c:v>
                </c:pt>
                <c:pt idx="263">
                  <c:v>66.8847999999998</c:v>
                </c:pt>
                <c:pt idx="264">
                  <c:v>68.679999999999794</c:v>
                </c:pt>
                <c:pt idx="265">
                  <c:v>70.475199999999802</c:v>
                </c:pt>
                <c:pt idx="266">
                  <c:v>72.270399999999796</c:v>
                </c:pt>
                <c:pt idx="267">
                  <c:v>74.065599999999804</c:v>
                </c:pt>
                <c:pt idx="268">
                  <c:v>75.860799999999799</c:v>
                </c:pt>
                <c:pt idx="269">
                  <c:v>74.867999999999796</c:v>
                </c:pt>
                <c:pt idx="270">
                  <c:v>73.875199999999793</c:v>
                </c:pt>
                <c:pt idx="271">
                  <c:v>75.670399999999802</c:v>
                </c:pt>
                <c:pt idx="272">
                  <c:v>77.465599999999796</c:v>
                </c:pt>
                <c:pt idx="273">
                  <c:v>79.260799999999804</c:v>
                </c:pt>
                <c:pt idx="274">
                  <c:v>81.055999999999798</c:v>
                </c:pt>
                <c:pt idx="275">
                  <c:v>80.063199999999796</c:v>
                </c:pt>
                <c:pt idx="276">
                  <c:v>79.070399999999793</c:v>
                </c:pt>
                <c:pt idx="277">
                  <c:v>78.077599999999805</c:v>
                </c:pt>
                <c:pt idx="278">
                  <c:v>77.084799999999802</c:v>
                </c:pt>
                <c:pt idx="279">
                  <c:v>76.0919999999998</c:v>
                </c:pt>
                <c:pt idx="280">
                  <c:v>77.887199999999794</c:v>
                </c:pt>
                <c:pt idx="281">
                  <c:v>79.682399999999703</c:v>
                </c:pt>
                <c:pt idx="282">
                  <c:v>78.6895999999997</c:v>
                </c:pt>
                <c:pt idx="283">
                  <c:v>77.696799999999698</c:v>
                </c:pt>
                <c:pt idx="284">
                  <c:v>76.703999999999695</c:v>
                </c:pt>
                <c:pt idx="285">
                  <c:v>78.499199999999703</c:v>
                </c:pt>
                <c:pt idx="286">
                  <c:v>80.294399999999698</c:v>
                </c:pt>
                <c:pt idx="287">
                  <c:v>82.089599999999706</c:v>
                </c:pt>
                <c:pt idx="288">
                  <c:v>81.096799999999703</c:v>
                </c:pt>
                <c:pt idx="289">
                  <c:v>82.891999999999697</c:v>
                </c:pt>
                <c:pt idx="290">
                  <c:v>84.687199999999706</c:v>
                </c:pt>
                <c:pt idx="291">
                  <c:v>83.694399999999703</c:v>
                </c:pt>
                <c:pt idx="292">
                  <c:v>82.701599999999701</c:v>
                </c:pt>
                <c:pt idx="293">
                  <c:v>84.496799999999695</c:v>
                </c:pt>
                <c:pt idx="294">
                  <c:v>83.503999999999706</c:v>
                </c:pt>
                <c:pt idx="295">
                  <c:v>85.299199999999701</c:v>
                </c:pt>
                <c:pt idx="296">
                  <c:v>84.306399999999698</c:v>
                </c:pt>
                <c:pt idx="297">
                  <c:v>86.101599999999706</c:v>
                </c:pt>
                <c:pt idx="298">
                  <c:v>87.896799999999701</c:v>
                </c:pt>
                <c:pt idx="299">
                  <c:v>86.903999999999698</c:v>
                </c:pt>
                <c:pt idx="300">
                  <c:v>88.699199999999706</c:v>
                </c:pt>
                <c:pt idx="301">
                  <c:v>87.706399999999704</c:v>
                </c:pt>
                <c:pt idx="302">
                  <c:v>86.713599999999701</c:v>
                </c:pt>
                <c:pt idx="303">
                  <c:v>88.508799999999695</c:v>
                </c:pt>
                <c:pt idx="304">
                  <c:v>87.515999999999593</c:v>
                </c:pt>
                <c:pt idx="305">
                  <c:v>89.311199999999602</c:v>
                </c:pt>
                <c:pt idx="306">
                  <c:v>88.318399999999599</c:v>
                </c:pt>
                <c:pt idx="307">
                  <c:v>87.325599999999596</c:v>
                </c:pt>
                <c:pt idx="308">
                  <c:v>86.332799999999594</c:v>
                </c:pt>
                <c:pt idx="309">
                  <c:v>85.339999999999606</c:v>
                </c:pt>
                <c:pt idx="310">
                  <c:v>84.347199999999603</c:v>
                </c:pt>
                <c:pt idx="311">
                  <c:v>86.142399999999597</c:v>
                </c:pt>
                <c:pt idx="312">
                  <c:v>87.937599999999605</c:v>
                </c:pt>
                <c:pt idx="313">
                  <c:v>89.7327999999996</c:v>
                </c:pt>
                <c:pt idx="314">
                  <c:v>91.527999999999594</c:v>
                </c:pt>
                <c:pt idx="315">
                  <c:v>93.323199999999602</c:v>
                </c:pt>
                <c:pt idx="316">
                  <c:v>95.118399999999596</c:v>
                </c:pt>
                <c:pt idx="317">
                  <c:v>94.125599999999594</c:v>
                </c:pt>
                <c:pt idx="318">
                  <c:v>95.920799999999602</c:v>
                </c:pt>
                <c:pt idx="319">
                  <c:v>94.927999999999599</c:v>
                </c:pt>
                <c:pt idx="320">
                  <c:v>93.935199999999597</c:v>
                </c:pt>
                <c:pt idx="321">
                  <c:v>92.942399999999594</c:v>
                </c:pt>
                <c:pt idx="322">
                  <c:v>91.949599999999606</c:v>
                </c:pt>
                <c:pt idx="323">
                  <c:v>90.956799999999603</c:v>
                </c:pt>
                <c:pt idx="324">
                  <c:v>89.963999999999601</c:v>
                </c:pt>
                <c:pt idx="325">
                  <c:v>91.759199999999595</c:v>
                </c:pt>
                <c:pt idx="326">
                  <c:v>90.766399999999607</c:v>
                </c:pt>
                <c:pt idx="327">
                  <c:v>92.561599999999601</c:v>
                </c:pt>
                <c:pt idx="328">
                  <c:v>91.568799999999598</c:v>
                </c:pt>
                <c:pt idx="329">
                  <c:v>93.363999999999507</c:v>
                </c:pt>
                <c:pt idx="330">
                  <c:v>92.371199999999504</c:v>
                </c:pt>
                <c:pt idx="331">
                  <c:v>91.378399999999502</c:v>
                </c:pt>
                <c:pt idx="332">
                  <c:v>93.173599999999496</c:v>
                </c:pt>
                <c:pt idx="333">
                  <c:v>92.180799999999493</c:v>
                </c:pt>
                <c:pt idx="334">
                  <c:v>93.975999999999502</c:v>
                </c:pt>
                <c:pt idx="335">
                  <c:v>95.771199999999496</c:v>
                </c:pt>
                <c:pt idx="336">
                  <c:v>97.566399999999504</c:v>
                </c:pt>
                <c:pt idx="337">
                  <c:v>96.573599999999502</c:v>
                </c:pt>
                <c:pt idx="338">
                  <c:v>98.368799999999496</c:v>
                </c:pt>
                <c:pt idx="339">
                  <c:v>97.375999999999493</c:v>
                </c:pt>
                <c:pt idx="340">
                  <c:v>96.383199999999505</c:v>
                </c:pt>
                <c:pt idx="341">
                  <c:v>95.390399999999502</c:v>
                </c:pt>
                <c:pt idx="342">
                  <c:v>94.3975999999995</c:v>
                </c:pt>
                <c:pt idx="343">
                  <c:v>96.192799999999494</c:v>
                </c:pt>
                <c:pt idx="344">
                  <c:v>97.987999999999502</c:v>
                </c:pt>
                <c:pt idx="345">
                  <c:v>99.783199999999496</c:v>
                </c:pt>
                <c:pt idx="346">
                  <c:v>101.57839999999899</c:v>
                </c:pt>
                <c:pt idx="347">
                  <c:v>103.373599999999</c:v>
                </c:pt>
                <c:pt idx="348">
                  <c:v>105.168799999999</c:v>
                </c:pt>
                <c:pt idx="349">
                  <c:v>106.963999999999</c:v>
                </c:pt>
                <c:pt idx="350">
                  <c:v>108.759199999999</c:v>
                </c:pt>
                <c:pt idx="351">
                  <c:v>110.55439999999901</c:v>
                </c:pt>
                <c:pt idx="352">
                  <c:v>112.349599999999</c:v>
                </c:pt>
                <c:pt idx="353">
                  <c:v>111.356799999999</c:v>
                </c:pt>
                <c:pt idx="354">
                  <c:v>110.363999999999</c:v>
                </c:pt>
                <c:pt idx="355">
                  <c:v>112.159199999999</c:v>
                </c:pt>
                <c:pt idx="356">
                  <c:v>113.954399999999</c:v>
                </c:pt>
                <c:pt idx="357">
                  <c:v>115.74959999999901</c:v>
                </c:pt>
                <c:pt idx="358">
                  <c:v>114.756799999999</c:v>
                </c:pt>
                <c:pt idx="359">
                  <c:v>116.551999999999</c:v>
                </c:pt>
                <c:pt idx="360">
                  <c:v>118.34719999999901</c:v>
                </c:pt>
                <c:pt idx="361">
                  <c:v>120.142399999999</c:v>
                </c:pt>
                <c:pt idx="362">
                  <c:v>121.93759999999899</c:v>
                </c:pt>
                <c:pt idx="363">
                  <c:v>123.732799999999</c:v>
                </c:pt>
                <c:pt idx="364">
                  <c:v>122.739999999999</c:v>
                </c:pt>
                <c:pt idx="365">
                  <c:v>121.747199999999</c:v>
                </c:pt>
                <c:pt idx="366">
                  <c:v>123.54239999999901</c:v>
                </c:pt>
                <c:pt idx="367">
                  <c:v>125.337599999999</c:v>
                </c:pt>
                <c:pt idx="368">
                  <c:v>124.344799999999</c:v>
                </c:pt>
                <c:pt idx="369">
                  <c:v>126.13999999999901</c:v>
                </c:pt>
                <c:pt idx="370">
                  <c:v>127.935199999999</c:v>
                </c:pt>
                <c:pt idx="371">
                  <c:v>129.73039999999901</c:v>
                </c:pt>
                <c:pt idx="372">
                  <c:v>131.525599999999</c:v>
                </c:pt>
                <c:pt idx="373">
                  <c:v>133.320799999999</c:v>
                </c:pt>
                <c:pt idx="374">
                  <c:v>135.11599999999899</c:v>
                </c:pt>
                <c:pt idx="375">
                  <c:v>134.123199999999</c:v>
                </c:pt>
                <c:pt idx="376">
                  <c:v>133.13039999999901</c:v>
                </c:pt>
                <c:pt idx="377">
                  <c:v>132.137599999999</c:v>
                </c:pt>
                <c:pt idx="378">
                  <c:v>131.14479999999901</c:v>
                </c:pt>
                <c:pt idx="379">
                  <c:v>130.15199999999899</c:v>
                </c:pt>
                <c:pt idx="380">
                  <c:v>129.159199999999</c:v>
                </c:pt>
                <c:pt idx="381">
                  <c:v>128.16639999999899</c:v>
                </c:pt>
                <c:pt idx="382">
                  <c:v>127.173599999999</c:v>
                </c:pt>
                <c:pt idx="383">
                  <c:v>126.180799999999</c:v>
                </c:pt>
                <c:pt idx="384">
                  <c:v>125.18799999999899</c:v>
                </c:pt>
                <c:pt idx="385">
                  <c:v>126.983199999999</c:v>
                </c:pt>
                <c:pt idx="386">
                  <c:v>128.77839999999901</c:v>
                </c:pt>
                <c:pt idx="387">
                  <c:v>127.78559999999899</c:v>
                </c:pt>
                <c:pt idx="388">
                  <c:v>126.792799999999</c:v>
                </c:pt>
                <c:pt idx="389">
                  <c:v>125.799999999999</c:v>
                </c:pt>
                <c:pt idx="390">
                  <c:v>127.595199999999</c:v>
                </c:pt>
                <c:pt idx="391">
                  <c:v>126.60239999999899</c:v>
                </c:pt>
                <c:pt idx="392">
                  <c:v>125.60959999999901</c:v>
                </c:pt>
                <c:pt idx="393">
                  <c:v>127.404799999999</c:v>
                </c:pt>
                <c:pt idx="394">
                  <c:v>126.411999999999</c:v>
                </c:pt>
                <c:pt idx="395">
                  <c:v>128.20719999999901</c:v>
                </c:pt>
                <c:pt idx="396">
                  <c:v>127.214399999999</c:v>
                </c:pt>
                <c:pt idx="397">
                  <c:v>129.00959999999901</c:v>
                </c:pt>
                <c:pt idx="398">
                  <c:v>128.01679999999899</c:v>
                </c:pt>
                <c:pt idx="399">
                  <c:v>129.81199999999899</c:v>
                </c:pt>
                <c:pt idx="400">
                  <c:v>131.60719999999901</c:v>
                </c:pt>
                <c:pt idx="401">
                  <c:v>130.61439999999899</c:v>
                </c:pt>
                <c:pt idx="402">
                  <c:v>132.40959999999899</c:v>
                </c:pt>
                <c:pt idx="403">
                  <c:v>131.416799999999</c:v>
                </c:pt>
                <c:pt idx="404">
                  <c:v>130.42399999999901</c:v>
                </c:pt>
                <c:pt idx="405">
                  <c:v>129.431199999999</c:v>
                </c:pt>
                <c:pt idx="406">
                  <c:v>131.22639999999899</c:v>
                </c:pt>
                <c:pt idx="407">
                  <c:v>130.233599999999</c:v>
                </c:pt>
                <c:pt idx="408">
                  <c:v>129.24079999999901</c:v>
                </c:pt>
                <c:pt idx="409">
                  <c:v>128.247999999999</c:v>
                </c:pt>
                <c:pt idx="410">
                  <c:v>127.25519999999899</c:v>
                </c:pt>
                <c:pt idx="411">
                  <c:v>129.050399999999</c:v>
                </c:pt>
                <c:pt idx="412">
                  <c:v>128.05759999999901</c:v>
                </c:pt>
                <c:pt idx="413">
                  <c:v>129.85279999999901</c:v>
                </c:pt>
                <c:pt idx="414">
                  <c:v>128.85999999999899</c:v>
                </c:pt>
                <c:pt idx="415">
                  <c:v>127.867199999999</c:v>
                </c:pt>
                <c:pt idx="416">
                  <c:v>126.874399999999</c:v>
                </c:pt>
                <c:pt idx="417">
                  <c:v>125.881599999999</c:v>
                </c:pt>
                <c:pt idx="418">
                  <c:v>127.67679999999901</c:v>
                </c:pt>
                <c:pt idx="419">
                  <c:v>129.47199999999901</c:v>
                </c:pt>
                <c:pt idx="420">
                  <c:v>128.479199999999</c:v>
                </c:pt>
                <c:pt idx="421">
                  <c:v>130.27439999999899</c:v>
                </c:pt>
                <c:pt idx="422">
                  <c:v>132.06959999999901</c:v>
                </c:pt>
                <c:pt idx="423">
                  <c:v>133.86479999999901</c:v>
                </c:pt>
                <c:pt idx="424">
                  <c:v>132.87199999999899</c:v>
                </c:pt>
                <c:pt idx="425">
                  <c:v>131.879199999999</c:v>
                </c:pt>
                <c:pt idx="426">
                  <c:v>130.88639999999901</c:v>
                </c:pt>
                <c:pt idx="427">
                  <c:v>129.893599999999</c:v>
                </c:pt>
                <c:pt idx="428">
                  <c:v>128.90079999999901</c:v>
                </c:pt>
                <c:pt idx="429">
                  <c:v>127.90799999999901</c:v>
                </c:pt>
                <c:pt idx="430">
                  <c:v>126.915199999999</c:v>
                </c:pt>
                <c:pt idx="431">
                  <c:v>128.710399999999</c:v>
                </c:pt>
                <c:pt idx="432">
                  <c:v>127.717599999999</c:v>
                </c:pt>
                <c:pt idx="433">
                  <c:v>126.72479999999899</c:v>
                </c:pt>
                <c:pt idx="434">
                  <c:v>125.731999999999</c:v>
                </c:pt>
                <c:pt idx="435">
                  <c:v>127.527199999999</c:v>
                </c:pt>
                <c:pt idx="436">
                  <c:v>126.534399999999</c:v>
                </c:pt>
                <c:pt idx="437">
                  <c:v>125.54159999999899</c:v>
                </c:pt>
                <c:pt idx="438">
                  <c:v>124.54879999999901</c:v>
                </c:pt>
                <c:pt idx="439">
                  <c:v>123.555999999999</c:v>
                </c:pt>
                <c:pt idx="440">
                  <c:v>125.351199999999</c:v>
                </c:pt>
                <c:pt idx="441">
                  <c:v>127.14639999999901</c:v>
                </c:pt>
                <c:pt idx="442">
                  <c:v>128.941599999999</c:v>
                </c:pt>
                <c:pt idx="443">
                  <c:v>127.948799999999</c:v>
                </c:pt>
                <c:pt idx="444">
                  <c:v>129.74399999999901</c:v>
                </c:pt>
                <c:pt idx="445">
                  <c:v>128.75119999999899</c:v>
                </c:pt>
                <c:pt idx="446">
                  <c:v>127.758399999999</c:v>
                </c:pt>
                <c:pt idx="447">
                  <c:v>129.55359999999899</c:v>
                </c:pt>
                <c:pt idx="448">
                  <c:v>128.56079999999901</c:v>
                </c:pt>
                <c:pt idx="449">
                  <c:v>130.355999999999</c:v>
                </c:pt>
                <c:pt idx="450">
                  <c:v>132.15119999999899</c:v>
                </c:pt>
                <c:pt idx="451">
                  <c:v>133.94639999999899</c:v>
                </c:pt>
                <c:pt idx="452">
                  <c:v>132.953599999999</c:v>
                </c:pt>
                <c:pt idx="453">
                  <c:v>134.74879999999899</c:v>
                </c:pt>
                <c:pt idx="454">
                  <c:v>136.54399999999899</c:v>
                </c:pt>
                <c:pt idx="455">
                  <c:v>135.551199999999</c:v>
                </c:pt>
                <c:pt idx="456">
                  <c:v>137.34639999999899</c:v>
                </c:pt>
                <c:pt idx="457">
                  <c:v>139.14159999999899</c:v>
                </c:pt>
                <c:pt idx="458">
                  <c:v>140.93679999999901</c:v>
                </c:pt>
                <c:pt idx="459">
                  <c:v>142.731999999999</c:v>
                </c:pt>
                <c:pt idx="460">
                  <c:v>144.527199999999</c:v>
                </c:pt>
                <c:pt idx="461">
                  <c:v>143.53439999999901</c:v>
                </c:pt>
                <c:pt idx="462">
                  <c:v>142.54159999999899</c:v>
                </c:pt>
                <c:pt idx="463">
                  <c:v>141.54879999999901</c:v>
                </c:pt>
                <c:pt idx="464">
                  <c:v>143.343999999999</c:v>
                </c:pt>
                <c:pt idx="465">
                  <c:v>145.13919999999899</c:v>
                </c:pt>
                <c:pt idx="466">
                  <c:v>146.93439999999899</c:v>
                </c:pt>
                <c:pt idx="467">
                  <c:v>145.941599999999</c:v>
                </c:pt>
                <c:pt idx="468">
                  <c:v>147.73679999999899</c:v>
                </c:pt>
                <c:pt idx="469">
                  <c:v>146.74399999999901</c:v>
                </c:pt>
                <c:pt idx="470">
                  <c:v>145.75119999999899</c:v>
                </c:pt>
                <c:pt idx="471">
                  <c:v>144.758399999999</c:v>
                </c:pt>
                <c:pt idx="472">
                  <c:v>143.76559999999901</c:v>
                </c:pt>
                <c:pt idx="473">
                  <c:v>142.77279999999899</c:v>
                </c:pt>
                <c:pt idx="474">
                  <c:v>144.56799999999899</c:v>
                </c:pt>
                <c:pt idx="475">
                  <c:v>146.36319999999901</c:v>
                </c:pt>
                <c:pt idx="476">
                  <c:v>148.15839999999901</c:v>
                </c:pt>
                <c:pt idx="477">
                  <c:v>147.16559999999899</c:v>
                </c:pt>
                <c:pt idx="478">
                  <c:v>146.172799999999</c:v>
                </c:pt>
                <c:pt idx="479">
                  <c:v>147.96799999999899</c:v>
                </c:pt>
                <c:pt idx="480">
                  <c:v>149.76319999999899</c:v>
                </c:pt>
                <c:pt idx="481">
                  <c:v>151.55839999999901</c:v>
                </c:pt>
                <c:pt idx="482">
                  <c:v>150.56559999999899</c:v>
                </c:pt>
                <c:pt idx="483">
                  <c:v>152.36079999999899</c:v>
                </c:pt>
                <c:pt idx="484">
                  <c:v>151.367999999999</c:v>
                </c:pt>
                <c:pt idx="485">
                  <c:v>153.16319999999899</c:v>
                </c:pt>
                <c:pt idx="486">
                  <c:v>154.95839999999899</c:v>
                </c:pt>
                <c:pt idx="487">
                  <c:v>156.75359999999901</c:v>
                </c:pt>
                <c:pt idx="488">
                  <c:v>158.54879999999901</c:v>
                </c:pt>
                <c:pt idx="489">
                  <c:v>160.343999999999</c:v>
                </c:pt>
                <c:pt idx="490">
                  <c:v>162.13919999999899</c:v>
                </c:pt>
                <c:pt idx="491">
                  <c:v>163.93439999999899</c:v>
                </c:pt>
                <c:pt idx="492">
                  <c:v>165.72959999999901</c:v>
                </c:pt>
                <c:pt idx="493">
                  <c:v>164.73679999999899</c:v>
                </c:pt>
                <c:pt idx="494">
                  <c:v>166.53199999999899</c:v>
                </c:pt>
                <c:pt idx="495">
                  <c:v>168.32719999999901</c:v>
                </c:pt>
                <c:pt idx="496">
                  <c:v>167.33439999999899</c:v>
                </c:pt>
                <c:pt idx="497">
                  <c:v>169.12959999999899</c:v>
                </c:pt>
                <c:pt idx="498">
                  <c:v>168.136799999999</c:v>
                </c:pt>
                <c:pt idx="499">
                  <c:v>169.93199999999899</c:v>
                </c:pt>
                <c:pt idx="500">
                  <c:v>168.939199999999</c:v>
                </c:pt>
                <c:pt idx="501">
                  <c:v>167.94639999999899</c:v>
                </c:pt>
                <c:pt idx="502">
                  <c:v>169.74159999999901</c:v>
                </c:pt>
                <c:pt idx="503">
                  <c:v>168.74879999999899</c:v>
                </c:pt>
                <c:pt idx="504">
                  <c:v>167.75599999999901</c:v>
                </c:pt>
                <c:pt idx="505">
                  <c:v>166.76319999999899</c:v>
                </c:pt>
                <c:pt idx="506">
                  <c:v>168.55839999999901</c:v>
                </c:pt>
                <c:pt idx="507">
                  <c:v>170.35359999999901</c:v>
                </c:pt>
                <c:pt idx="508">
                  <c:v>172.148799999999</c:v>
                </c:pt>
                <c:pt idx="509">
                  <c:v>171.15599999999901</c:v>
                </c:pt>
                <c:pt idx="510">
                  <c:v>170.16319999999899</c:v>
                </c:pt>
                <c:pt idx="511">
                  <c:v>169.17039999999901</c:v>
                </c:pt>
                <c:pt idx="512">
                  <c:v>170.965599999999</c:v>
                </c:pt>
                <c:pt idx="513">
                  <c:v>172.76079999999899</c:v>
                </c:pt>
                <c:pt idx="514">
                  <c:v>174.55599999999899</c:v>
                </c:pt>
                <c:pt idx="515">
                  <c:v>176.35119999999901</c:v>
                </c:pt>
                <c:pt idx="516">
                  <c:v>178.14639999999901</c:v>
                </c:pt>
                <c:pt idx="517">
                  <c:v>177.15359999999899</c:v>
                </c:pt>
                <c:pt idx="518">
                  <c:v>178.94879999999901</c:v>
                </c:pt>
                <c:pt idx="519">
                  <c:v>180.74399999999901</c:v>
                </c:pt>
                <c:pt idx="520">
                  <c:v>179.75119999999899</c:v>
                </c:pt>
                <c:pt idx="521">
                  <c:v>181.54639999999901</c:v>
                </c:pt>
                <c:pt idx="522">
                  <c:v>183.341599999999</c:v>
                </c:pt>
                <c:pt idx="523">
                  <c:v>182.34879999999899</c:v>
                </c:pt>
                <c:pt idx="524">
                  <c:v>184.14399999999901</c:v>
                </c:pt>
                <c:pt idx="525">
                  <c:v>185.939199999999</c:v>
                </c:pt>
                <c:pt idx="526">
                  <c:v>187.734399999999</c:v>
                </c:pt>
                <c:pt idx="527">
                  <c:v>186.74159999999901</c:v>
                </c:pt>
                <c:pt idx="528">
                  <c:v>188.536799999999</c:v>
                </c:pt>
                <c:pt idx="529">
                  <c:v>190.331999999999</c:v>
                </c:pt>
                <c:pt idx="530">
                  <c:v>192.12719999999899</c:v>
                </c:pt>
                <c:pt idx="531">
                  <c:v>191.134399999999</c:v>
                </c:pt>
                <c:pt idx="532">
                  <c:v>190.14159999999899</c:v>
                </c:pt>
                <c:pt idx="533">
                  <c:v>189.148799999999</c:v>
                </c:pt>
                <c:pt idx="534">
                  <c:v>188.15599999999901</c:v>
                </c:pt>
                <c:pt idx="535">
                  <c:v>187.16319999999899</c:v>
                </c:pt>
                <c:pt idx="536">
                  <c:v>186.17039999999901</c:v>
                </c:pt>
                <c:pt idx="537">
                  <c:v>185.17759999999899</c:v>
                </c:pt>
                <c:pt idx="538">
                  <c:v>184.184799999999</c:v>
                </c:pt>
                <c:pt idx="539">
                  <c:v>183.19199999999901</c:v>
                </c:pt>
                <c:pt idx="540">
                  <c:v>182.199199999999</c:v>
                </c:pt>
                <c:pt idx="541">
                  <c:v>181.20639999999901</c:v>
                </c:pt>
                <c:pt idx="542">
                  <c:v>180.21359999999899</c:v>
                </c:pt>
                <c:pt idx="543">
                  <c:v>179.220799999999</c:v>
                </c:pt>
                <c:pt idx="544">
                  <c:v>178.22799999999901</c:v>
                </c:pt>
                <c:pt idx="545">
                  <c:v>177.235199999999</c:v>
                </c:pt>
                <c:pt idx="546">
                  <c:v>176.24239999999901</c:v>
                </c:pt>
                <c:pt idx="547">
                  <c:v>175.24959999999899</c:v>
                </c:pt>
                <c:pt idx="548">
                  <c:v>174.256799999999</c:v>
                </c:pt>
                <c:pt idx="549">
                  <c:v>173.26399999999899</c:v>
                </c:pt>
                <c:pt idx="550">
                  <c:v>172.271199999999</c:v>
                </c:pt>
                <c:pt idx="551">
                  <c:v>171.27839999999901</c:v>
                </c:pt>
                <c:pt idx="552">
                  <c:v>170.28559999999899</c:v>
                </c:pt>
                <c:pt idx="553">
                  <c:v>169.292799999999</c:v>
                </c:pt>
                <c:pt idx="554">
                  <c:v>171.087999999999</c:v>
                </c:pt>
                <c:pt idx="555">
                  <c:v>172.88319999999899</c:v>
                </c:pt>
                <c:pt idx="556">
                  <c:v>171.890399999999</c:v>
                </c:pt>
                <c:pt idx="557">
                  <c:v>170.89759999999899</c:v>
                </c:pt>
                <c:pt idx="558">
                  <c:v>169.904799999999</c:v>
                </c:pt>
                <c:pt idx="559">
                  <c:v>168.91199999999901</c:v>
                </c:pt>
                <c:pt idx="560">
                  <c:v>167.91919999999899</c:v>
                </c:pt>
                <c:pt idx="561">
                  <c:v>166.92639999999901</c:v>
                </c:pt>
                <c:pt idx="562">
                  <c:v>165.93359999999899</c:v>
                </c:pt>
                <c:pt idx="563">
                  <c:v>164.940799999999</c:v>
                </c:pt>
                <c:pt idx="564">
                  <c:v>163.94799999999901</c:v>
                </c:pt>
                <c:pt idx="565">
                  <c:v>165.74319999999901</c:v>
                </c:pt>
                <c:pt idx="566">
                  <c:v>167.538399999999</c:v>
                </c:pt>
                <c:pt idx="567">
                  <c:v>166.54559999999901</c:v>
                </c:pt>
                <c:pt idx="568">
                  <c:v>168.34079999999901</c:v>
                </c:pt>
                <c:pt idx="569">
                  <c:v>167.34799999999899</c:v>
                </c:pt>
                <c:pt idx="570">
                  <c:v>166.3552</c:v>
                </c:pt>
                <c:pt idx="571">
                  <c:v>168.15039999999999</c:v>
                </c:pt>
                <c:pt idx="572">
                  <c:v>167.1576</c:v>
                </c:pt>
                <c:pt idx="573">
                  <c:v>166.16480000000001</c:v>
                </c:pt>
                <c:pt idx="574">
                  <c:v>167.96</c:v>
                </c:pt>
                <c:pt idx="575">
                  <c:v>166.96719999999999</c:v>
                </c:pt>
                <c:pt idx="576">
                  <c:v>165.9744</c:v>
                </c:pt>
                <c:pt idx="577">
                  <c:v>164.98159999999999</c:v>
                </c:pt>
                <c:pt idx="578">
                  <c:v>163.9888</c:v>
                </c:pt>
                <c:pt idx="579">
                  <c:v>162.99600000000001</c:v>
                </c:pt>
                <c:pt idx="580">
                  <c:v>162.00319999999999</c:v>
                </c:pt>
                <c:pt idx="581">
                  <c:v>163.79839999999999</c:v>
                </c:pt>
                <c:pt idx="582">
                  <c:v>165.59360000000001</c:v>
                </c:pt>
                <c:pt idx="583">
                  <c:v>167.3888</c:v>
                </c:pt>
                <c:pt idx="584">
                  <c:v>166.39599999999999</c:v>
                </c:pt>
                <c:pt idx="585">
                  <c:v>168.19120000000001</c:v>
                </c:pt>
                <c:pt idx="586">
                  <c:v>167.19839999999999</c:v>
                </c:pt>
                <c:pt idx="587">
                  <c:v>168.99359999999999</c:v>
                </c:pt>
                <c:pt idx="588">
                  <c:v>170.78880000000001</c:v>
                </c:pt>
                <c:pt idx="589">
                  <c:v>169.79599999999999</c:v>
                </c:pt>
                <c:pt idx="590">
                  <c:v>171.59119999999999</c:v>
                </c:pt>
                <c:pt idx="591">
                  <c:v>173.38640000000001</c:v>
                </c:pt>
                <c:pt idx="592">
                  <c:v>172.39359999999999</c:v>
                </c:pt>
                <c:pt idx="593">
                  <c:v>174.18879999999999</c:v>
                </c:pt>
                <c:pt idx="594">
                  <c:v>173.196</c:v>
                </c:pt>
                <c:pt idx="595">
                  <c:v>172.20320000000001</c:v>
                </c:pt>
                <c:pt idx="596">
                  <c:v>173.9984</c:v>
                </c:pt>
                <c:pt idx="597">
                  <c:v>173.00559999999999</c:v>
                </c:pt>
                <c:pt idx="598">
                  <c:v>172.0128</c:v>
                </c:pt>
                <c:pt idx="599">
                  <c:v>173.80799999999999</c:v>
                </c:pt>
                <c:pt idx="600">
                  <c:v>175.60319999999999</c:v>
                </c:pt>
                <c:pt idx="601">
                  <c:v>177.39840000000001</c:v>
                </c:pt>
                <c:pt idx="602">
                  <c:v>179.1936</c:v>
                </c:pt>
                <c:pt idx="603">
                  <c:v>180.9888</c:v>
                </c:pt>
                <c:pt idx="604">
                  <c:v>182.78399999999999</c:v>
                </c:pt>
                <c:pt idx="605">
                  <c:v>181.7912</c:v>
                </c:pt>
                <c:pt idx="606">
                  <c:v>183.5864</c:v>
                </c:pt>
                <c:pt idx="607">
                  <c:v>182.59360000000001</c:v>
                </c:pt>
                <c:pt idx="608">
                  <c:v>184.3888</c:v>
                </c:pt>
                <c:pt idx="609">
                  <c:v>186.184</c:v>
                </c:pt>
                <c:pt idx="610">
                  <c:v>187.97919999999999</c:v>
                </c:pt>
                <c:pt idx="611">
                  <c:v>186.9864</c:v>
                </c:pt>
                <c:pt idx="612">
                  <c:v>188.7816</c:v>
                </c:pt>
                <c:pt idx="613">
                  <c:v>187.78880000000001</c:v>
                </c:pt>
                <c:pt idx="614">
                  <c:v>189.584</c:v>
                </c:pt>
                <c:pt idx="615">
                  <c:v>188.59119999999999</c:v>
                </c:pt>
                <c:pt idx="616">
                  <c:v>190.38640000000001</c:v>
                </c:pt>
                <c:pt idx="617">
                  <c:v>192.1816</c:v>
                </c:pt>
                <c:pt idx="618">
                  <c:v>193.9768</c:v>
                </c:pt>
                <c:pt idx="619">
                  <c:v>195.77199999999999</c:v>
                </c:pt>
                <c:pt idx="620">
                  <c:v>197.56720000000001</c:v>
                </c:pt>
                <c:pt idx="621">
                  <c:v>199.36240000000001</c:v>
                </c:pt>
                <c:pt idx="622">
                  <c:v>201.1576</c:v>
                </c:pt>
                <c:pt idx="623">
                  <c:v>200.16480000000001</c:v>
                </c:pt>
                <c:pt idx="624">
                  <c:v>201.96</c:v>
                </c:pt>
                <c:pt idx="625">
                  <c:v>203.7552</c:v>
                </c:pt>
                <c:pt idx="626">
                  <c:v>202.76240000000001</c:v>
                </c:pt>
                <c:pt idx="627">
                  <c:v>204.55760000000001</c:v>
                </c:pt>
                <c:pt idx="628">
                  <c:v>206.3528</c:v>
                </c:pt>
                <c:pt idx="629">
                  <c:v>208.148</c:v>
                </c:pt>
                <c:pt idx="630">
                  <c:v>207.15520000000001</c:v>
                </c:pt>
                <c:pt idx="631">
                  <c:v>208.9504</c:v>
                </c:pt>
                <c:pt idx="632">
                  <c:v>210.7456</c:v>
                </c:pt>
                <c:pt idx="633">
                  <c:v>212.54079999999999</c:v>
                </c:pt>
                <c:pt idx="634">
                  <c:v>214.33600000000001</c:v>
                </c:pt>
                <c:pt idx="635">
                  <c:v>216.13120000000001</c:v>
                </c:pt>
                <c:pt idx="636">
                  <c:v>215.13839999999999</c:v>
                </c:pt>
                <c:pt idx="637">
                  <c:v>216.93360000000001</c:v>
                </c:pt>
                <c:pt idx="638">
                  <c:v>215.9408</c:v>
                </c:pt>
                <c:pt idx="639">
                  <c:v>217.73599999999999</c:v>
                </c:pt>
                <c:pt idx="640">
                  <c:v>216.7432</c:v>
                </c:pt>
                <c:pt idx="641">
                  <c:v>215.75040000000001</c:v>
                </c:pt>
                <c:pt idx="642">
                  <c:v>217.54560000000001</c:v>
                </c:pt>
                <c:pt idx="643">
                  <c:v>219.3408</c:v>
                </c:pt>
                <c:pt idx="644">
                  <c:v>221.136</c:v>
                </c:pt>
                <c:pt idx="645">
                  <c:v>222.93119999999999</c:v>
                </c:pt>
                <c:pt idx="646">
                  <c:v>221.9384</c:v>
                </c:pt>
                <c:pt idx="647">
                  <c:v>223.7336</c:v>
                </c:pt>
                <c:pt idx="648">
                  <c:v>225.52879999999999</c:v>
                </c:pt>
                <c:pt idx="649">
                  <c:v>227.32400000000001</c:v>
                </c:pt>
                <c:pt idx="650">
                  <c:v>229.11920000000001</c:v>
                </c:pt>
                <c:pt idx="651">
                  <c:v>230.9144</c:v>
                </c:pt>
                <c:pt idx="652">
                  <c:v>232.70959999999999</c:v>
                </c:pt>
                <c:pt idx="653">
                  <c:v>231.71680000000001</c:v>
                </c:pt>
                <c:pt idx="654">
                  <c:v>230.72399999999999</c:v>
                </c:pt>
                <c:pt idx="655">
                  <c:v>229.7312</c:v>
                </c:pt>
                <c:pt idx="656">
                  <c:v>228.73840000000001</c:v>
                </c:pt>
                <c:pt idx="657">
                  <c:v>227.7456</c:v>
                </c:pt>
                <c:pt idx="658">
                  <c:v>226.75280000000001</c:v>
                </c:pt>
                <c:pt idx="659">
                  <c:v>225.76</c:v>
                </c:pt>
                <c:pt idx="660">
                  <c:v>224.7672</c:v>
                </c:pt>
                <c:pt idx="661">
                  <c:v>223.77440000000001</c:v>
                </c:pt>
                <c:pt idx="662">
                  <c:v>222.7816</c:v>
                </c:pt>
                <c:pt idx="663">
                  <c:v>221.78880000000001</c:v>
                </c:pt>
                <c:pt idx="664">
                  <c:v>220.79599999999999</c:v>
                </c:pt>
                <c:pt idx="665">
                  <c:v>219.8032</c:v>
                </c:pt>
                <c:pt idx="666">
                  <c:v>218.81039999999999</c:v>
                </c:pt>
                <c:pt idx="667">
                  <c:v>217.8176</c:v>
                </c:pt>
                <c:pt idx="668">
                  <c:v>216.82480000000001</c:v>
                </c:pt>
                <c:pt idx="669">
                  <c:v>215.83199999999999</c:v>
                </c:pt>
                <c:pt idx="670">
                  <c:v>214.83920000000001</c:v>
                </c:pt>
                <c:pt idx="671">
                  <c:v>213.84639999999999</c:v>
                </c:pt>
                <c:pt idx="672">
                  <c:v>212.8536</c:v>
                </c:pt>
                <c:pt idx="673">
                  <c:v>211.86080000000001</c:v>
                </c:pt>
                <c:pt idx="674">
                  <c:v>210.86799999999999</c:v>
                </c:pt>
                <c:pt idx="675">
                  <c:v>209.87520000000001</c:v>
                </c:pt>
                <c:pt idx="676">
                  <c:v>208.88239999999999</c:v>
                </c:pt>
                <c:pt idx="677">
                  <c:v>207.8896</c:v>
                </c:pt>
                <c:pt idx="678">
                  <c:v>206.89680000000001</c:v>
                </c:pt>
                <c:pt idx="679">
                  <c:v>205.904</c:v>
                </c:pt>
                <c:pt idx="680">
                  <c:v>207.69919999999999</c:v>
                </c:pt>
                <c:pt idx="681">
                  <c:v>206.7064</c:v>
                </c:pt>
                <c:pt idx="682">
                  <c:v>208.5016</c:v>
                </c:pt>
                <c:pt idx="683">
                  <c:v>210.29679999999999</c:v>
                </c:pt>
                <c:pt idx="684">
                  <c:v>209.304</c:v>
                </c:pt>
                <c:pt idx="685">
                  <c:v>208.31120000000001</c:v>
                </c:pt>
                <c:pt idx="686">
                  <c:v>210.10640000000001</c:v>
                </c:pt>
                <c:pt idx="687">
                  <c:v>209.11359999999999</c:v>
                </c:pt>
                <c:pt idx="688">
                  <c:v>210.90880000000001</c:v>
                </c:pt>
                <c:pt idx="689">
                  <c:v>212.70400000000001</c:v>
                </c:pt>
                <c:pt idx="690">
                  <c:v>214.4992</c:v>
                </c:pt>
                <c:pt idx="691">
                  <c:v>216.2944</c:v>
                </c:pt>
                <c:pt idx="692">
                  <c:v>218.08959999999999</c:v>
                </c:pt>
                <c:pt idx="693">
                  <c:v>219.88480000000001</c:v>
                </c:pt>
                <c:pt idx="694">
                  <c:v>221.68</c:v>
                </c:pt>
                <c:pt idx="695">
                  <c:v>220.68719999999999</c:v>
                </c:pt>
                <c:pt idx="696">
                  <c:v>222.48240000000001</c:v>
                </c:pt>
                <c:pt idx="697">
                  <c:v>221.4896</c:v>
                </c:pt>
                <c:pt idx="698">
                  <c:v>220.49680000000001</c:v>
                </c:pt>
                <c:pt idx="699">
                  <c:v>222.292</c:v>
                </c:pt>
                <c:pt idx="700">
                  <c:v>224.0872</c:v>
                </c:pt>
                <c:pt idx="701">
                  <c:v>225.88239999999999</c:v>
                </c:pt>
                <c:pt idx="702">
                  <c:v>224.8896</c:v>
                </c:pt>
                <c:pt idx="703">
                  <c:v>226.6848</c:v>
                </c:pt>
                <c:pt idx="704">
                  <c:v>225.69200000000001</c:v>
                </c:pt>
                <c:pt idx="705">
                  <c:v>224.69919999999999</c:v>
                </c:pt>
                <c:pt idx="706">
                  <c:v>226.49440000000001</c:v>
                </c:pt>
                <c:pt idx="707">
                  <c:v>225.5016</c:v>
                </c:pt>
                <c:pt idx="708">
                  <c:v>227.29679999999999</c:v>
                </c:pt>
                <c:pt idx="709">
                  <c:v>229.09200000000001</c:v>
                </c:pt>
                <c:pt idx="710">
                  <c:v>230.88720000000001</c:v>
                </c:pt>
                <c:pt idx="711">
                  <c:v>229.89439999999999</c:v>
                </c:pt>
                <c:pt idx="712">
                  <c:v>231.68960000000001</c:v>
                </c:pt>
                <c:pt idx="713">
                  <c:v>230.6968</c:v>
                </c:pt>
                <c:pt idx="714">
                  <c:v>229.70400000000001</c:v>
                </c:pt>
                <c:pt idx="715">
                  <c:v>228.71119999999999</c:v>
                </c:pt>
                <c:pt idx="716">
                  <c:v>230.50640000000001</c:v>
                </c:pt>
                <c:pt idx="717">
                  <c:v>229.5136</c:v>
                </c:pt>
                <c:pt idx="718">
                  <c:v>228.52080000000001</c:v>
                </c:pt>
                <c:pt idx="719">
                  <c:v>230.316</c:v>
                </c:pt>
                <c:pt idx="720">
                  <c:v>229.32320000000001</c:v>
                </c:pt>
                <c:pt idx="721">
                  <c:v>228.3304</c:v>
                </c:pt>
                <c:pt idx="722">
                  <c:v>227.33760000000001</c:v>
                </c:pt>
                <c:pt idx="723">
                  <c:v>226.34479999999999</c:v>
                </c:pt>
                <c:pt idx="724">
                  <c:v>225.352</c:v>
                </c:pt>
                <c:pt idx="725">
                  <c:v>227.1472</c:v>
                </c:pt>
                <c:pt idx="726">
                  <c:v>226.15440000000001</c:v>
                </c:pt>
                <c:pt idx="727">
                  <c:v>227.9496</c:v>
                </c:pt>
                <c:pt idx="728">
                  <c:v>226.95679999999999</c:v>
                </c:pt>
                <c:pt idx="729">
                  <c:v>228.75200000000001</c:v>
                </c:pt>
                <c:pt idx="730">
                  <c:v>230.5472</c:v>
                </c:pt>
                <c:pt idx="731">
                  <c:v>232.3424</c:v>
                </c:pt>
                <c:pt idx="732">
                  <c:v>231.34960000000001</c:v>
                </c:pt>
                <c:pt idx="733">
                  <c:v>230.35679999999999</c:v>
                </c:pt>
                <c:pt idx="734">
                  <c:v>229.364</c:v>
                </c:pt>
                <c:pt idx="735">
                  <c:v>228.37119999999999</c:v>
                </c:pt>
                <c:pt idx="736">
                  <c:v>227.3784</c:v>
                </c:pt>
                <c:pt idx="737">
                  <c:v>229.17359999999999</c:v>
                </c:pt>
                <c:pt idx="738">
                  <c:v>230.96879999999999</c:v>
                </c:pt>
                <c:pt idx="739">
                  <c:v>229.976</c:v>
                </c:pt>
                <c:pt idx="740">
                  <c:v>228.98320000000001</c:v>
                </c:pt>
                <c:pt idx="741">
                  <c:v>227.99039999999999</c:v>
                </c:pt>
                <c:pt idx="742">
                  <c:v>226.99760000000001</c:v>
                </c:pt>
                <c:pt idx="743">
                  <c:v>226.00479999999999</c:v>
                </c:pt>
                <c:pt idx="744">
                  <c:v>225.012</c:v>
                </c:pt>
                <c:pt idx="745">
                  <c:v>226.80719999999999</c:v>
                </c:pt>
                <c:pt idx="746">
                  <c:v>228.60239999999999</c:v>
                </c:pt>
                <c:pt idx="747">
                  <c:v>227.6096</c:v>
                </c:pt>
                <c:pt idx="748">
                  <c:v>229.40479999999999</c:v>
                </c:pt>
                <c:pt idx="749">
                  <c:v>228.41200000000001</c:v>
                </c:pt>
                <c:pt idx="750">
                  <c:v>227.41919999999999</c:v>
                </c:pt>
                <c:pt idx="751">
                  <c:v>226.4264</c:v>
                </c:pt>
                <c:pt idx="752">
                  <c:v>228.2216</c:v>
                </c:pt>
                <c:pt idx="753">
                  <c:v>230.01679999999999</c:v>
                </c:pt>
                <c:pt idx="754">
                  <c:v>229.024</c:v>
                </c:pt>
                <c:pt idx="755">
                  <c:v>228.03120000000001</c:v>
                </c:pt>
                <c:pt idx="756">
                  <c:v>227.0384</c:v>
                </c:pt>
                <c:pt idx="757">
                  <c:v>228.83359999999999</c:v>
                </c:pt>
                <c:pt idx="758">
                  <c:v>230.62880000000001</c:v>
                </c:pt>
                <c:pt idx="759">
                  <c:v>232.42400000000001</c:v>
                </c:pt>
                <c:pt idx="760">
                  <c:v>231.43119999999999</c:v>
                </c:pt>
                <c:pt idx="761">
                  <c:v>230.4384</c:v>
                </c:pt>
                <c:pt idx="762">
                  <c:v>229.44560000000001</c:v>
                </c:pt>
                <c:pt idx="763">
                  <c:v>228.4528</c:v>
                </c:pt>
                <c:pt idx="764">
                  <c:v>230.24799999999999</c:v>
                </c:pt>
                <c:pt idx="765">
                  <c:v>229.2552</c:v>
                </c:pt>
                <c:pt idx="766">
                  <c:v>228.26240000000001</c:v>
                </c:pt>
                <c:pt idx="767">
                  <c:v>227.2696</c:v>
                </c:pt>
                <c:pt idx="768">
                  <c:v>229.06479999999999</c:v>
                </c:pt>
                <c:pt idx="769">
                  <c:v>230.86</c:v>
                </c:pt>
                <c:pt idx="770">
                  <c:v>229.8672</c:v>
                </c:pt>
                <c:pt idx="771">
                  <c:v>228.87440000000001</c:v>
                </c:pt>
                <c:pt idx="772">
                  <c:v>227.88159999999999</c:v>
                </c:pt>
                <c:pt idx="773">
                  <c:v>229.67679999999999</c:v>
                </c:pt>
                <c:pt idx="774">
                  <c:v>228.684</c:v>
                </c:pt>
                <c:pt idx="775">
                  <c:v>230.47919999999999</c:v>
                </c:pt>
                <c:pt idx="776">
                  <c:v>232.27440000000001</c:v>
                </c:pt>
                <c:pt idx="777">
                  <c:v>231.2816</c:v>
                </c:pt>
                <c:pt idx="778">
                  <c:v>233.07679999999999</c:v>
                </c:pt>
                <c:pt idx="779">
                  <c:v>232.084</c:v>
                </c:pt>
                <c:pt idx="780">
                  <c:v>233.8792</c:v>
                </c:pt>
                <c:pt idx="781">
                  <c:v>232.88640000000001</c:v>
                </c:pt>
                <c:pt idx="782">
                  <c:v>231.89359999999999</c:v>
                </c:pt>
                <c:pt idx="783">
                  <c:v>233.68879999999999</c:v>
                </c:pt>
                <c:pt idx="784">
                  <c:v>235.48400000000001</c:v>
                </c:pt>
                <c:pt idx="785">
                  <c:v>234.49119999999999</c:v>
                </c:pt>
                <c:pt idx="786">
                  <c:v>233.4984</c:v>
                </c:pt>
                <c:pt idx="787">
                  <c:v>232.50559999999999</c:v>
                </c:pt>
                <c:pt idx="788">
                  <c:v>231.5128</c:v>
                </c:pt>
                <c:pt idx="789">
                  <c:v>230.52</c:v>
                </c:pt>
                <c:pt idx="790">
                  <c:v>229.52719999999999</c:v>
                </c:pt>
                <c:pt idx="791">
                  <c:v>228.53440000000001</c:v>
                </c:pt>
                <c:pt idx="792">
                  <c:v>227.54159999999999</c:v>
                </c:pt>
                <c:pt idx="793">
                  <c:v>226.5488</c:v>
                </c:pt>
                <c:pt idx="794">
                  <c:v>225.55600000000001</c:v>
                </c:pt>
                <c:pt idx="795">
                  <c:v>227.35120000000001</c:v>
                </c:pt>
                <c:pt idx="796">
                  <c:v>229.1464</c:v>
                </c:pt>
                <c:pt idx="797">
                  <c:v>228.15360000000001</c:v>
                </c:pt>
                <c:pt idx="798">
                  <c:v>229.94880000000001</c:v>
                </c:pt>
                <c:pt idx="799">
                  <c:v>231.744</c:v>
                </c:pt>
                <c:pt idx="800">
                  <c:v>233.53919999999999</c:v>
                </c:pt>
                <c:pt idx="801">
                  <c:v>232.54640000000001</c:v>
                </c:pt>
                <c:pt idx="802">
                  <c:v>234.3416</c:v>
                </c:pt>
                <c:pt idx="803">
                  <c:v>236.13679999999999</c:v>
                </c:pt>
                <c:pt idx="804">
                  <c:v>237.93199999999999</c:v>
                </c:pt>
                <c:pt idx="805">
                  <c:v>236.9392</c:v>
                </c:pt>
                <c:pt idx="806">
                  <c:v>235.94640000000001</c:v>
                </c:pt>
                <c:pt idx="807">
                  <c:v>234.95359999999999</c:v>
                </c:pt>
                <c:pt idx="808">
                  <c:v>233.96080000000001</c:v>
                </c:pt>
                <c:pt idx="809">
                  <c:v>232.96799999999999</c:v>
                </c:pt>
                <c:pt idx="810">
                  <c:v>231.9752</c:v>
                </c:pt>
                <c:pt idx="811">
                  <c:v>230.98240000000001</c:v>
                </c:pt>
                <c:pt idx="812">
                  <c:v>232.77760000000001</c:v>
                </c:pt>
                <c:pt idx="813">
                  <c:v>231.78479999999999</c:v>
                </c:pt>
                <c:pt idx="814">
                  <c:v>230.792</c:v>
                </c:pt>
                <c:pt idx="815">
                  <c:v>232.5872</c:v>
                </c:pt>
                <c:pt idx="816">
                  <c:v>231.59440000000001</c:v>
                </c:pt>
                <c:pt idx="817">
                  <c:v>233.3896</c:v>
                </c:pt>
                <c:pt idx="818">
                  <c:v>232.39680000000001</c:v>
                </c:pt>
                <c:pt idx="819">
                  <c:v>231.404</c:v>
                </c:pt>
                <c:pt idx="820">
                  <c:v>233.19919999999999</c:v>
                </c:pt>
                <c:pt idx="821">
                  <c:v>232.2064</c:v>
                </c:pt>
                <c:pt idx="822">
                  <c:v>234.0016</c:v>
                </c:pt>
                <c:pt idx="823">
                  <c:v>233.00880000000001</c:v>
                </c:pt>
                <c:pt idx="824">
                  <c:v>232.01599999999999</c:v>
                </c:pt>
                <c:pt idx="825">
                  <c:v>233.81120000000001</c:v>
                </c:pt>
                <c:pt idx="826">
                  <c:v>235.60640000000001</c:v>
                </c:pt>
                <c:pt idx="827">
                  <c:v>234.61359999999999</c:v>
                </c:pt>
                <c:pt idx="828">
                  <c:v>233.6208</c:v>
                </c:pt>
                <c:pt idx="829">
                  <c:v>232.62799999999999</c:v>
                </c:pt>
                <c:pt idx="830">
                  <c:v>234.42320000000001</c:v>
                </c:pt>
                <c:pt idx="831">
                  <c:v>233.43040000000099</c:v>
                </c:pt>
                <c:pt idx="832">
                  <c:v>232.437600000001</c:v>
                </c:pt>
                <c:pt idx="833">
                  <c:v>231.44480000000101</c:v>
                </c:pt>
                <c:pt idx="834">
                  <c:v>230.45200000000099</c:v>
                </c:pt>
                <c:pt idx="835">
                  <c:v>232.24720000000099</c:v>
                </c:pt>
                <c:pt idx="836">
                  <c:v>231.254400000001</c:v>
                </c:pt>
                <c:pt idx="837">
                  <c:v>230.26160000000101</c:v>
                </c:pt>
                <c:pt idx="838">
                  <c:v>229.26880000000099</c:v>
                </c:pt>
                <c:pt idx="839">
                  <c:v>228.27600000000101</c:v>
                </c:pt>
                <c:pt idx="840">
                  <c:v>230.071200000001</c:v>
                </c:pt>
                <c:pt idx="841">
                  <c:v>229.07840000000101</c:v>
                </c:pt>
                <c:pt idx="842">
                  <c:v>228.08560000000099</c:v>
                </c:pt>
                <c:pt idx="843">
                  <c:v>227.09280000000101</c:v>
                </c:pt>
                <c:pt idx="844">
                  <c:v>228.888000000001</c:v>
                </c:pt>
                <c:pt idx="845">
                  <c:v>230.68320000000099</c:v>
                </c:pt>
                <c:pt idx="846">
                  <c:v>229.69040000000101</c:v>
                </c:pt>
                <c:pt idx="847">
                  <c:v>231.485600000001</c:v>
                </c:pt>
                <c:pt idx="848">
                  <c:v>233.28080000000099</c:v>
                </c:pt>
                <c:pt idx="849">
                  <c:v>235.07600000000099</c:v>
                </c:pt>
                <c:pt idx="850">
                  <c:v>236.87120000000101</c:v>
                </c:pt>
                <c:pt idx="851">
                  <c:v>235.87840000000099</c:v>
                </c:pt>
                <c:pt idx="852">
                  <c:v>237.67360000000099</c:v>
                </c:pt>
                <c:pt idx="853">
                  <c:v>239.46880000000101</c:v>
                </c:pt>
                <c:pt idx="854">
                  <c:v>241.264000000001</c:v>
                </c:pt>
                <c:pt idx="855">
                  <c:v>243.059200000001</c:v>
                </c:pt>
                <c:pt idx="856">
                  <c:v>242.06640000000101</c:v>
                </c:pt>
                <c:pt idx="857">
                  <c:v>241.07360000000099</c:v>
                </c:pt>
                <c:pt idx="858">
                  <c:v>242.86880000000099</c:v>
                </c:pt>
                <c:pt idx="859">
                  <c:v>244.66400000000101</c:v>
                </c:pt>
                <c:pt idx="860">
                  <c:v>243.67120000000099</c:v>
                </c:pt>
                <c:pt idx="861">
                  <c:v>245.46640000000099</c:v>
                </c:pt>
                <c:pt idx="862">
                  <c:v>247.26160000000101</c:v>
                </c:pt>
                <c:pt idx="863">
                  <c:v>246.26880000000099</c:v>
                </c:pt>
                <c:pt idx="864">
                  <c:v>248.06400000000099</c:v>
                </c:pt>
                <c:pt idx="865">
                  <c:v>249.85920000000101</c:v>
                </c:pt>
                <c:pt idx="866">
                  <c:v>251.654400000001</c:v>
                </c:pt>
                <c:pt idx="867">
                  <c:v>253.449600000001</c:v>
                </c:pt>
                <c:pt idx="868">
                  <c:v>255.24480000000099</c:v>
                </c:pt>
                <c:pt idx="869">
                  <c:v>257.04000000000099</c:v>
                </c:pt>
                <c:pt idx="870">
                  <c:v>256.047200000001</c:v>
                </c:pt>
                <c:pt idx="871">
                  <c:v>255.05440000000101</c:v>
                </c:pt>
                <c:pt idx="872">
                  <c:v>256.84960000000098</c:v>
                </c:pt>
                <c:pt idx="873">
                  <c:v>258.644800000001</c:v>
                </c:pt>
                <c:pt idx="874">
                  <c:v>257.65200000000101</c:v>
                </c:pt>
                <c:pt idx="875">
                  <c:v>259.44720000000098</c:v>
                </c:pt>
                <c:pt idx="876">
                  <c:v>258.45440000000099</c:v>
                </c:pt>
                <c:pt idx="877">
                  <c:v>257.461600000001</c:v>
                </c:pt>
                <c:pt idx="878">
                  <c:v>256.46880000000101</c:v>
                </c:pt>
                <c:pt idx="879">
                  <c:v>258.26400000000098</c:v>
                </c:pt>
                <c:pt idx="880">
                  <c:v>257.27120000000099</c:v>
                </c:pt>
                <c:pt idx="881">
                  <c:v>259.06640000000101</c:v>
                </c:pt>
                <c:pt idx="882">
                  <c:v>258.07360000000102</c:v>
                </c:pt>
                <c:pt idx="883">
                  <c:v>259.86880000000099</c:v>
                </c:pt>
                <c:pt idx="884">
                  <c:v>258.876000000001</c:v>
                </c:pt>
                <c:pt idx="885">
                  <c:v>257.88320000000101</c:v>
                </c:pt>
                <c:pt idx="886">
                  <c:v>256.89040000000102</c:v>
                </c:pt>
                <c:pt idx="887">
                  <c:v>255.89760000000101</c:v>
                </c:pt>
                <c:pt idx="888">
                  <c:v>257.692800000001</c:v>
                </c:pt>
                <c:pt idx="889">
                  <c:v>259.48800000000102</c:v>
                </c:pt>
                <c:pt idx="890">
                  <c:v>261.28320000000099</c:v>
                </c:pt>
                <c:pt idx="891">
                  <c:v>263.07840000000101</c:v>
                </c:pt>
                <c:pt idx="892">
                  <c:v>262.08560000000102</c:v>
                </c:pt>
                <c:pt idx="893">
                  <c:v>263.88080000000099</c:v>
                </c:pt>
                <c:pt idx="894">
                  <c:v>265.67600000000101</c:v>
                </c:pt>
                <c:pt idx="895">
                  <c:v>264.68320000000102</c:v>
                </c:pt>
                <c:pt idx="896">
                  <c:v>266.47840000000099</c:v>
                </c:pt>
                <c:pt idx="897">
                  <c:v>268.27360000000101</c:v>
                </c:pt>
                <c:pt idx="898">
                  <c:v>270.06880000000098</c:v>
                </c:pt>
                <c:pt idx="899">
                  <c:v>269.07600000000099</c:v>
                </c:pt>
                <c:pt idx="900">
                  <c:v>268.083200000001</c:v>
                </c:pt>
                <c:pt idx="901">
                  <c:v>267.09040000000101</c:v>
                </c:pt>
                <c:pt idx="902">
                  <c:v>266.09760000000102</c:v>
                </c:pt>
                <c:pt idx="903">
                  <c:v>265.10480000000098</c:v>
                </c:pt>
                <c:pt idx="904">
                  <c:v>264.11200000000099</c:v>
                </c:pt>
                <c:pt idx="905">
                  <c:v>265.90720000000101</c:v>
                </c:pt>
                <c:pt idx="906">
                  <c:v>264.91440000000102</c:v>
                </c:pt>
                <c:pt idx="907">
                  <c:v>266.70960000000099</c:v>
                </c:pt>
                <c:pt idx="908">
                  <c:v>265.716800000001</c:v>
                </c:pt>
                <c:pt idx="909">
                  <c:v>267.51200000000102</c:v>
                </c:pt>
                <c:pt idx="910">
                  <c:v>266.51920000000098</c:v>
                </c:pt>
                <c:pt idx="911">
                  <c:v>268.314400000001</c:v>
                </c:pt>
                <c:pt idx="912">
                  <c:v>267.32160000000101</c:v>
                </c:pt>
                <c:pt idx="913">
                  <c:v>266.32880000000102</c:v>
                </c:pt>
                <c:pt idx="914">
                  <c:v>268.12400000000099</c:v>
                </c:pt>
                <c:pt idx="915">
                  <c:v>267.131200000001</c:v>
                </c:pt>
                <c:pt idx="916">
                  <c:v>266.13840000000101</c:v>
                </c:pt>
                <c:pt idx="917">
                  <c:v>265.14560000000102</c:v>
                </c:pt>
                <c:pt idx="918">
                  <c:v>264.15280000000098</c:v>
                </c:pt>
                <c:pt idx="919">
                  <c:v>263.16000000000099</c:v>
                </c:pt>
                <c:pt idx="920">
                  <c:v>262.167200000001</c:v>
                </c:pt>
                <c:pt idx="921">
                  <c:v>261.17440000000101</c:v>
                </c:pt>
                <c:pt idx="922">
                  <c:v>260.18160000000103</c:v>
                </c:pt>
                <c:pt idx="923">
                  <c:v>259.18880000000098</c:v>
                </c:pt>
                <c:pt idx="924">
                  <c:v>258.19600000000099</c:v>
                </c:pt>
                <c:pt idx="925">
                  <c:v>259.99120000000102</c:v>
                </c:pt>
                <c:pt idx="926">
                  <c:v>258.99840000000103</c:v>
                </c:pt>
                <c:pt idx="927">
                  <c:v>258.00560000000098</c:v>
                </c:pt>
                <c:pt idx="928">
                  <c:v>259.800800000001</c:v>
                </c:pt>
                <c:pt idx="929">
                  <c:v>258.80800000000198</c:v>
                </c:pt>
                <c:pt idx="930">
                  <c:v>260.603200000002</c:v>
                </c:pt>
                <c:pt idx="931">
                  <c:v>259.61040000000202</c:v>
                </c:pt>
                <c:pt idx="932">
                  <c:v>261.40560000000198</c:v>
                </c:pt>
                <c:pt idx="933">
                  <c:v>260.41280000000199</c:v>
                </c:pt>
                <c:pt idx="934">
                  <c:v>262.20800000000202</c:v>
                </c:pt>
                <c:pt idx="935">
                  <c:v>264.00320000000198</c:v>
                </c:pt>
                <c:pt idx="936">
                  <c:v>263.01040000000199</c:v>
                </c:pt>
                <c:pt idx="937">
                  <c:v>262.01760000000201</c:v>
                </c:pt>
                <c:pt idx="938">
                  <c:v>261.02480000000202</c:v>
                </c:pt>
                <c:pt idx="939">
                  <c:v>260.03200000000197</c:v>
                </c:pt>
                <c:pt idx="940">
                  <c:v>261.82720000000199</c:v>
                </c:pt>
                <c:pt idx="941">
                  <c:v>263.62240000000202</c:v>
                </c:pt>
                <c:pt idx="942">
                  <c:v>262.62960000000197</c:v>
                </c:pt>
                <c:pt idx="943">
                  <c:v>264.42480000000199</c:v>
                </c:pt>
                <c:pt idx="944">
                  <c:v>266.22000000000202</c:v>
                </c:pt>
                <c:pt idx="945">
                  <c:v>268.01520000000198</c:v>
                </c:pt>
                <c:pt idx="946">
                  <c:v>267.02240000000199</c:v>
                </c:pt>
                <c:pt idx="947">
                  <c:v>266.02960000000201</c:v>
                </c:pt>
                <c:pt idx="948">
                  <c:v>265.03680000000202</c:v>
                </c:pt>
                <c:pt idx="949">
                  <c:v>264.04400000000197</c:v>
                </c:pt>
                <c:pt idx="950">
                  <c:v>263.05120000000198</c:v>
                </c:pt>
                <c:pt idx="951">
                  <c:v>262.058400000002</c:v>
                </c:pt>
                <c:pt idx="952">
                  <c:v>261.06560000000201</c:v>
                </c:pt>
                <c:pt idx="953">
                  <c:v>262.86080000000197</c:v>
                </c:pt>
                <c:pt idx="954">
                  <c:v>264.656000000002</c:v>
                </c:pt>
                <c:pt idx="955">
                  <c:v>263.66320000000201</c:v>
                </c:pt>
                <c:pt idx="956">
                  <c:v>265.45840000000197</c:v>
                </c:pt>
                <c:pt idx="957">
                  <c:v>267.253600000002</c:v>
                </c:pt>
                <c:pt idx="958">
                  <c:v>266.26080000000201</c:v>
                </c:pt>
                <c:pt idx="959">
                  <c:v>268.05600000000197</c:v>
                </c:pt>
                <c:pt idx="960">
                  <c:v>267.06320000000198</c:v>
                </c:pt>
                <c:pt idx="961">
                  <c:v>266.070400000002</c:v>
                </c:pt>
                <c:pt idx="962">
                  <c:v>265.07760000000201</c:v>
                </c:pt>
                <c:pt idx="963">
                  <c:v>264.08480000000202</c:v>
                </c:pt>
                <c:pt idx="964">
                  <c:v>263.09200000000197</c:v>
                </c:pt>
                <c:pt idx="965">
                  <c:v>262.09920000000199</c:v>
                </c:pt>
                <c:pt idx="966">
                  <c:v>261.106400000002</c:v>
                </c:pt>
                <c:pt idx="967">
                  <c:v>260.11360000000201</c:v>
                </c:pt>
                <c:pt idx="968">
                  <c:v>259.12080000000202</c:v>
                </c:pt>
                <c:pt idx="969">
                  <c:v>260.91600000000199</c:v>
                </c:pt>
                <c:pt idx="970">
                  <c:v>262.71120000000201</c:v>
                </c:pt>
                <c:pt idx="971">
                  <c:v>264.50640000000197</c:v>
                </c:pt>
                <c:pt idx="972">
                  <c:v>266.301600000002</c:v>
                </c:pt>
                <c:pt idx="973">
                  <c:v>268.09680000000202</c:v>
                </c:pt>
                <c:pt idx="974">
                  <c:v>267.10400000000197</c:v>
                </c:pt>
                <c:pt idx="975">
                  <c:v>266.11120000000199</c:v>
                </c:pt>
                <c:pt idx="976">
                  <c:v>267.90640000000201</c:v>
                </c:pt>
                <c:pt idx="977">
                  <c:v>266.91360000000202</c:v>
                </c:pt>
                <c:pt idx="978">
                  <c:v>268.70880000000199</c:v>
                </c:pt>
                <c:pt idx="979">
                  <c:v>267.716000000002</c:v>
                </c:pt>
                <c:pt idx="980">
                  <c:v>269.51120000000202</c:v>
                </c:pt>
                <c:pt idx="981">
                  <c:v>268.51840000000198</c:v>
                </c:pt>
                <c:pt idx="982">
                  <c:v>267.52560000000199</c:v>
                </c:pt>
                <c:pt idx="983">
                  <c:v>266.532800000002</c:v>
                </c:pt>
                <c:pt idx="984">
                  <c:v>268.32800000000202</c:v>
                </c:pt>
                <c:pt idx="985">
                  <c:v>270.12320000000199</c:v>
                </c:pt>
                <c:pt idx="986">
                  <c:v>271.91840000000201</c:v>
                </c:pt>
                <c:pt idx="987">
                  <c:v>270.92560000000202</c:v>
                </c:pt>
                <c:pt idx="988">
                  <c:v>272.72080000000199</c:v>
                </c:pt>
                <c:pt idx="989">
                  <c:v>271.728000000002</c:v>
                </c:pt>
                <c:pt idx="990">
                  <c:v>270.73520000000298</c:v>
                </c:pt>
                <c:pt idx="991">
                  <c:v>272.530400000003</c:v>
                </c:pt>
                <c:pt idx="992">
                  <c:v>271.53760000000301</c:v>
                </c:pt>
                <c:pt idx="993">
                  <c:v>273.33280000000298</c:v>
                </c:pt>
                <c:pt idx="994">
                  <c:v>272.34000000000299</c:v>
                </c:pt>
                <c:pt idx="995">
                  <c:v>274.13520000000301</c:v>
                </c:pt>
                <c:pt idx="996">
                  <c:v>273.14240000000302</c:v>
                </c:pt>
                <c:pt idx="997">
                  <c:v>272.14960000000298</c:v>
                </c:pt>
                <c:pt idx="998">
                  <c:v>271.15680000000299</c:v>
                </c:pt>
                <c:pt idx="999">
                  <c:v>272.95200000000301</c:v>
                </c:pt>
                <c:pt idx="1000">
                  <c:v>274.74720000000298</c:v>
                </c:pt>
                <c:pt idx="1001">
                  <c:v>276.542400000003</c:v>
                </c:pt>
                <c:pt idx="1002">
                  <c:v>278.33760000000302</c:v>
                </c:pt>
                <c:pt idx="1003">
                  <c:v>277.34480000000298</c:v>
                </c:pt>
                <c:pt idx="1004">
                  <c:v>279.140000000003</c:v>
                </c:pt>
                <c:pt idx="1005">
                  <c:v>278.14720000000301</c:v>
                </c:pt>
                <c:pt idx="1006">
                  <c:v>277.15440000000302</c:v>
                </c:pt>
                <c:pt idx="1007">
                  <c:v>278.94960000000299</c:v>
                </c:pt>
                <c:pt idx="1008">
                  <c:v>280.74480000000301</c:v>
                </c:pt>
                <c:pt idx="1009">
                  <c:v>279.75200000000302</c:v>
                </c:pt>
                <c:pt idx="1010">
                  <c:v>281.54720000000299</c:v>
                </c:pt>
                <c:pt idx="1011">
                  <c:v>283.34240000000301</c:v>
                </c:pt>
                <c:pt idx="1012">
                  <c:v>282.34960000000302</c:v>
                </c:pt>
                <c:pt idx="1013">
                  <c:v>281.35680000000298</c:v>
                </c:pt>
                <c:pt idx="1014">
                  <c:v>283.152000000003</c:v>
                </c:pt>
                <c:pt idx="1015">
                  <c:v>284.94720000000302</c:v>
                </c:pt>
                <c:pt idx="1016">
                  <c:v>283.95440000000298</c:v>
                </c:pt>
                <c:pt idx="1017">
                  <c:v>282.96160000000299</c:v>
                </c:pt>
                <c:pt idx="1018">
                  <c:v>284.75680000000301</c:v>
                </c:pt>
                <c:pt idx="1019">
                  <c:v>286.55200000000298</c:v>
                </c:pt>
                <c:pt idx="1020">
                  <c:v>288.347200000003</c:v>
                </c:pt>
                <c:pt idx="1021">
                  <c:v>290.14240000000302</c:v>
                </c:pt>
                <c:pt idx="1022">
                  <c:v>289.14960000000298</c:v>
                </c:pt>
                <c:pt idx="1023">
                  <c:v>288.15680000000299</c:v>
                </c:pt>
                <c:pt idx="1024">
                  <c:v>289.95200000000301</c:v>
                </c:pt>
                <c:pt idx="1025">
                  <c:v>288.95920000000302</c:v>
                </c:pt>
                <c:pt idx="1026">
                  <c:v>287.96640000000298</c:v>
                </c:pt>
                <c:pt idx="1027">
                  <c:v>289.761600000003</c:v>
                </c:pt>
                <c:pt idx="1028">
                  <c:v>288.76880000000301</c:v>
                </c:pt>
                <c:pt idx="1029">
                  <c:v>290.56400000000298</c:v>
                </c:pt>
                <c:pt idx="1030">
                  <c:v>292.359200000003</c:v>
                </c:pt>
                <c:pt idx="1031">
                  <c:v>291.36640000000301</c:v>
                </c:pt>
                <c:pt idx="1032">
                  <c:v>293.16160000000298</c:v>
                </c:pt>
                <c:pt idx="1033">
                  <c:v>292.16880000000299</c:v>
                </c:pt>
                <c:pt idx="1034">
                  <c:v>293.96400000000301</c:v>
                </c:pt>
                <c:pt idx="1035">
                  <c:v>295.75920000000298</c:v>
                </c:pt>
                <c:pt idx="1036">
                  <c:v>297.554400000003</c:v>
                </c:pt>
                <c:pt idx="1037">
                  <c:v>299.34960000000302</c:v>
                </c:pt>
                <c:pt idx="1038">
                  <c:v>298.35680000000298</c:v>
                </c:pt>
                <c:pt idx="1039">
                  <c:v>300.152000000003</c:v>
                </c:pt>
                <c:pt idx="1040">
                  <c:v>301.94720000000302</c:v>
                </c:pt>
                <c:pt idx="1041">
                  <c:v>303.74240000000299</c:v>
                </c:pt>
                <c:pt idx="1042">
                  <c:v>305.53760000000301</c:v>
                </c:pt>
                <c:pt idx="1043">
                  <c:v>307.33280000000298</c:v>
                </c:pt>
                <c:pt idx="1044">
                  <c:v>309.128000000003</c:v>
                </c:pt>
                <c:pt idx="1045">
                  <c:v>310.92320000000399</c:v>
                </c:pt>
                <c:pt idx="1046">
                  <c:v>312.71840000000401</c:v>
                </c:pt>
                <c:pt idx="1047">
                  <c:v>314.51360000000398</c:v>
                </c:pt>
                <c:pt idx="1048">
                  <c:v>313.52080000000399</c:v>
                </c:pt>
                <c:pt idx="1049">
                  <c:v>315.31600000000401</c:v>
                </c:pt>
                <c:pt idx="1050">
                  <c:v>314.32320000000402</c:v>
                </c:pt>
                <c:pt idx="1051">
                  <c:v>313.33040000000398</c:v>
                </c:pt>
                <c:pt idx="1052">
                  <c:v>315.125600000004</c:v>
                </c:pt>
                <c:pt idx="1053">
                  <c:v>314.13280000000401</c:v>
                </c:pt>
                <c:pt idx="1054">
                  <c:v>315.92800000000398</c:v>
                </c:pt>
                <c:pt idx="1055">
                  <c:v>317.723200000004</c:v>
                </c:pt>
                <c:pt idx="1056">
                  <c:v>319.51840000000402</c:v>
                </c:pt>
                <c:pt idx="1057">
                  <c:v>318.52560000000398</c:v>
                </c:pt>
                <c:pt idx="1058">
                  <c:v>317.53280000000399</c:v>
                </c:pt>
                <c:pt idx="1059">
                  <c:v>319.32800000000401</c:v>
                </c:pt>
                <c:pt idx="1060">
                  <c:v>318.33520000000402</c:v>
                </c:pt>
                <c:pt idx="1061">
                  <c:v>317.34240000000398</c:v>
                </c:pt>
                <c:pt idx="1062">
                  <c:v>319.137600000004</c:v>
                </c:pt>
                <c:pt idx="1063">
                  <c:v>320.93280000000402</c:v>
                </c:pt>
                <c:pt idx="1064">
                  <c:v>319.94000000000398</c:v>
                </c:pt>
                <c:pt idx="1065">
                  <c:v>321.735200000004</c:v>
                </c:pt>
                <c:pt idx="1066">
                  <c:v>323.53040000000402</c:v>
                </c:pt>
                <c:pt idx="1067">
                  <c:v>325.32560000000399</c:v>
                </c:pt>
                <c:pt idx="1068">
                  <c:v>324.332800000004</c:v>
                </c:pt>
                <c:pt idx="1069">
                  <c:v>323.34000000000401</c:v>
                </c:pt>
                <c:pt idx="1070">
                  <c:v>322.34720000000402</c:v>
                </c:pt>
                <c:pt idx="1071">
                  <c:v>324.14240000000399</c:v>
                </c:pt>
                <c:pt idx="1072">
                  <c:v>325.93760000000401</c:v>
                </c:pt>
                <c:pt idx="1073">
                  <c:v>327.73280000000398</c:v>
                </c:pt>
                <c:pt idx="1074">
                  <c:v>329.528000000004</c:v>
                </c:pt>
                <c:pt idx="1075">
                  <c:v>331.32320000000402</c:v>
                </c:pt>
                <c:pt idx="1076">
                  <c:v>330.33040000000398</c:v>
                </c:pt>
                <c:pt idx="1077">
                  <c:v>332.125600000004</c:v>
                </c:pt>
                <c:pt idx="1078">
                  <c:v>333.92080000000402</c:v>
                </c:pt>
                <c:pt idx="1079">
                  <c:v>335.71600000000399</c:v>
                </c:pt>
                <c:pt idx="1080">
                  <c:v>337.51120000000401</c:v>
                </c:pt>
                <c:pt idx="1081">
                  <c:v>336.51840000000402</c:v>
                </c:pt>
                <c:pt idx="1082">
                  <c:v>335.52560000000398</c:v>
                </c:pt>
                <c:pt idx="1083">
                  <c:v>334.53280000000399</c:v>
                </c:pt>
                <c:pt idx="1084">
                  <c:v>333.540000000004</c:v>
                </c:pt>
                <c:pt idx="1085">
                  <c:v>335.33520000000402</c:v>
                </c:pt>
                <c:pt idx="1086">
                  <c:v>337.13040000000399</c:v>
                </c:pt>
                <c:pt idx="1087">
                  <c:v>336.137600000004</c:v>
                </c:pt>
                <c:pt idx="1088">
                  <c:v>335.14480000000401</c:v>
                </c:pt>
                <c:pt idx="1089">
                  <c:v>336.94000000000398</c:v>
                </c:pt>
                <c:pt idx="1090">
                  <c:v>335.94720000000399</c:v>
                </c:pt>
                <c:pt idx="1091">
                  <c:v>337.74240000000401</c:v>
                </c:pt>
                <c:pt idx="1092">
                  <c:v>339.53760000000398</c:v>
                </c:pt>
                <c:pt idx="1093">
                  <c:v>341.332800000004</c:v>
                </c:pt>
                <c:pt idx="1094">
                  <c:v>340.34000000000401</c:v>
                </c:pt>
                <c:pt idx="1095">
                  <c:v>339.34720000000402</c:v>
                </c:pt>
                <c:pt idx="1096">
                  <c:v>338.35440000000398</c:v>
                </c:pt>
                <c:pt idx="1097">
                  <c:v>340.149600000004</c:v>
                </c:pt>
                <c:pt idx="1098">
                  <c:v>341.94480000000402</c:v>
                </c:pt>
                <c:pt idx="1099">
                  <c:v>343.74000000000399</c:v>
                </c:pt>
                <c:pt idx="1100">
                  <c:v>345.53520000000498</c:v>
                </c:pt>
                <c:pt idx="1101">
                  <c:v>347.330400000005</c:v>
                </c:pt>
                <c:pt idx="1102">
                  <c:v>346.33760000000501</c:v>
                </c:pt>
                <c:pt idx="1103">
                  <c:v>345.34480000000502</c:v>
                </c:pt>
                <c:pt idx="1104">
                  <c:v>347.14000000000499</c:v>
                </c:pt>
                <c:pt idx="1105">
                  <c:v>348.93520000000501</c:v>
                </c:pt>
                <c:pt idx="1106">
                  <c:v>350.73040000000498</c:v>
                </c:pt>
                <c:pt idx="1107">
                  <c:v>349.73760000000499</c:v>
                </c:pt>
                <c:pt idx="1108">
                  <c:v>348.744800000005</c:v>
                </c:pt>
                <c:pt idx="1109">
                  <c:v>347.75200000000501</c:v>
                </c:pt>
                <c:pt idx="1110">
                  <c:v>349.54720000000498</c:v>
                </c:pt>
                <c:pt idx="1111">
                  <c:v>351.342400000005</c:v>
                </c:pt>
                <c:pt idx="1112">
                  <c:v>350.34960000000501</c:v>
                </c:pt>
                <c:pt idx="1113">
                  <c:v>352.14480000000498</c:v>
                </c:pt>
                <c:pt idx="1114">
                  <c:v>353.940000000005</c:v>
                </c:pt>
                <c:pt idx="1115">
                  <c:v>355.73520000000502</c:v>
                </c:pt>
                <c:pt idx="1116">
                  <c:v>354.74240000000498</c:v>
                </c:pt>
                <c:pt idx="1117">
                  <c:v>353.74960000000499</c:v>
                </c:pt>
                <c:pt idx="1118">
                  <c:v>352.756800000005</c:v>
                </c:pt>
                <c:pt idx="1119">
                  <c:v>351.76400000000501</c:v>
                </c:pt>
                <c:pt idx="1120">
                  <c:v>350.77120000000502</c:v>
                </c:pt>
                <c:pt idx="1121">
                  <c:v>349.77840000000498</c:v>
                </c:pt>
                <c:pt idx="1122">
                  <c:v>348.78560000000499</c:v>
                </c:pt>
                <c:pt idx="1123">
                  <c:v>347.792800000005</c:v>
                </c:pt>
                <c:pt idx="1124">
                  <c:v>346.80000000000501</c:v>
                </c:pt>
                <c:pt idx="1125">
                  <c:v>345.80720000000503</c:v>
                </c:pt>
                <c:pt idx="1126">
                  <c:v>344.81440000000498</c:v>
                </c:pt>
                <c:pt idx="1127">
                  <c:v>343.82160000000499</c:v>
                </c:pt>
                <c:pt idx="1128">
                  <c:v>342.828800000005</c:v>
                </c:pt>
                <c:pt idx="1129">
                  <c:v>341.83600000000501</c:v>
                </c:pt>
                <c:pt idx="1130">
                  <c:v>340.84320000000503</c:v>
                </c:pt>
                <c:pt idx="1131">
                  <c:v>339.85040000000498</c:v>
                </c:pt>
                <c:pt idx="1132">
                  <c:v>338.85760000000499</c:v>
                </c:pt>
                <c:pt idx="1133">
                  <c:v>337.864800000005</c:v>
                </c:pt>
                <c:pt idx="1134">
                  <c:v>336.87200000000502</c:v>
                </c:pt>
                <c:pt idx="1135">
                  <c:v>335.87920000000503</c:v>
                </c:pt>
                <c:pt idx="1136">
                  <c:v>334.88640000000498</c:v>
                </c:pt>
                <c:pt idx="1137">
                  <c:v>333.89360000000499</c:v>
                </c:pt>
                <c:pt idx="1138">
                  <c:v>332.90080000000501</c:v>
                </c:pt>
                <c:pt idx="1139">
                  <c:v>331.90800000000502</c:v>
                </c:pt>
                <c:pt idx="1140">
                  <c:v>330.91520000000497</c:v>
                </c:pt>
                <c:pt idx="1141">
                  <c:v>329.92240000000498</c:v>
                </c:pt>
                <c:pt idx="1142">
                  <c:v>328.929600000005</c:v>
                </c:pt>
                <c:pt idx="1143">
                  <c:v>327.93680000000501</c:v>
                </c:pt>
                <c:pt idx="1144">
                  <c:v>326.94400000000502</c:v>
                </c:pt>
                <c:pt idx="1145">
                  <c:v>325.95120000000497</c:v>
                </c:pt>
                <c:pt idx="1146">
                  <c:v>324.95840000000499</c:v>
                </c:pt>
                <c:pt idx="1147">
                  <c:v>323.965600000005</c:v>
                </c:pt>
                <c:pt idx="1148">
                  <c:v>322.97280000000501</c:v>
                </c:pt>
                <c:pt idx="1149">
                  <c:v>321.98000000000502</c:v>
                </c:pt>
                <c:pt idx="1150">
                  <c:v>320.98720000000498</c:v>
                </c:pt>
                <c:pt idx="1151">
                  <c:v>319.99440000000499</c:v>
                </c:pt>
                <c:pt idx="1152">
                  <c:v>319.001600000005</c:v>
                </c:pt>
                <c:pt idx="1153">
                  <c:v>318.00880000000501</c:v>
                </c:pt>
                <c:pt idx="1154">
                  <c:v>317.01600000000502</c:v>
                </c:pt>
                <c:pt idx="1155">
                  <c:v>316.02320000000498</c:v>
                </c:pt>
                <c:pt idx="1156">
                  <c:v>315.03040000000499</c:v>
                </c:pt>
                <c:pt idx="1157">
                  <c:v>314.037600000005</c:v>
                </c:pt>
                <c:pt idx="1158">
                  <c:v>313.04480000000501</c:v>
                </c:pt>
                <c:pt idx="1159">
                  <c:v>312.05200000000502</c:v>
                </c:pt>
                <c:pt idx="1160">
                  <c:v>311.05920000000498</c:v>
                </c:pt>
                <c:pt idx="1161">
                  <c:v>310.06640000000499</c:v>
                </c:pt>
                <c:pt idx="1162">
                  <c:v>309.073600000005</c:v>
                </c:pt>
                <c:pt idx="1163">
                  <c:v>308.08080000000501</c:v>
                </c:pt>
                <c:pt idx="1164">
                  <c:v>307.08800000000502</c:v>
                </c:pt>
                <c:pt idx="1165">
                  <c:v>306.09520000000498</c:v>
                </c:pt>
                <c:pt idx="1166">
                  <c:v>305.10240000000499</c:v>
                </c:pt>
                <c:pt idx="1167">
                  <c:v>304.109600000005</c:v>
                </c:pt>
                <c:pt idx="1168">
                  <c:v>303.11680000000501</c:v>
                </c:pt>
                <c:pt idx="1169">
                  <c:v>302.12400000000503</c:v>
                </c:pt>
                <c:pt idx="1170">
                  <c:v>301.13120000000498</c:v>
                </c:pt>
                <c:pt idx="1171">
                  <c:v>300.13840000000499</c:v>
                </c:pt>
                <c:pt idx="1172">
                  <c:v>299.145600000005</c:v>
                </c:pt>
                <c:pt idx="1173">
                  <c:v>298.15280000000502</c:v>
                </c:pt>
                <c:pt idx="1174">
                  <c:v>297.16000000000503</c:v>
                </c:pt>
                <c:pt idx="1175">
                  <c:v>298.95520000000499</c:v>
                </c:pt>
                <c:pt idx="1176">
                  <c:v>297.962400000005</c:v>
                </c:pt>
                <c:pt idx="1177">
                  <c:v>296.96960000000598</c:v>
                </c:pt>
                <c:pt idx="1178">
                  <c:v>295.97680000000599</c:v>
                </c:pt>
                <c:pt idx="1179">
                  <c:v>294.98400000000601</c:v>
                </c:pt>
                <c:pt idx="1180">
                  <c:v>296.77920000000603</c:v>
                </c:pt>
                <c:pt idx="1181">
                  <c:v>298.57440000000599</c:v>
                </c:pt>
                <c:pt idx="1182">
                  <c:v>297.58160000000601</c:v>
                </c:pt>
                <c:pt idx="1183">
                  <c:v>299.37680000000603</c:v>
                </c:pt>
                <c:pt idx="1184">
                  <c:v>301.17200000000599</c:v>
                </c:pt>
                <c:pt idx="1185">
                  <c:v>300.17920000000601</c:v>
                </c:pt>
                <c:pt idx="1186">
                  <c:v>301.97440000000603</c:v>
                </c:pt>
                <c:pt idx="1187">
                  <c:v>303.76960000000599</c:v>
                </c:pt>
                <c:pt idx="1188">
                  <c:v>305.56480000000602</c:v>
                </c:pt>
                <c:pt idx="1189">
                  <c:v>304.57200000000603</c:v>
                </c:pt>
                <c:pt idx="1190">
                  <c:v>303.57920000000598</c:v>
                </c:pt>
                <c:pt idx="1191">
                  <c:v>305.37440000000601</c:v>
                </c:pt>
                <c:pt idx="1192">
                  <c:v>304.38160000000602</c:v>
                </c:pt>
                <c:pt idx="1193">
                  <c:v>306.17680000000598</c:v>
                </c:pt>
                <c:pt idx="1194">
                  <c:v>305.18400000000599</c:v>
                </c:pt>
                <c:pt idx="1195">
                  <c:v>304.19120000000601</c:v>
                </c:pt>
                <c:pt idx="1196">
                  <c:v>305.98640000000597</c:v>
                </c:pt>
                <c:pt idx="1197">
                  <c:v>304.99360000000598</c:v>
                </c:pt>
                <c:pt idx="1198">
                  <c:v>304.000800000006</c:v>
                </c:pt>
                <c:pt idx="1199">
                  <c:v>303.00800000000601</c:v>
                </c:pt>
                <c:pt idx="1200">
                  <c:v>302.01520000000602</c:v>
                </c:pt>
                <c:pt idx="1201">
                  <c:v>301.02240000000597</c:v>
                </c:pt>
                <c:pt idx="1202">
                  <c:v>300.02960000000598</c:v>
                </c:pt>
                <c:pt idx="1203">
                  <c:v>299.036800000006</c:v>
                </c:pt>
                <c:pt idx="1204">
                  <c:v>298.04400000000601</c:v>
                </c:pt>
                <c:pt idx="1205">
                  <c:v>297.05120000000602</c:v>
                </c:pt>
                <c:pt idx="1206">
                  <c:v>296.05840000000597</c:v>
                </c:pt>
                <c:pt idx="1207">
                  <c:v>295.06560000000599</c:v>
                </c:pt>
                <c:pt idx="1208">
                  <c:v>294.072800000006</c:v>
                </c:pt>
                <c:pt idx="1209">
                  <c:v>293.08000000000601</c:v>
                </c:pt>
                <c:pt idx="1210">
                  <c:v>292.08720000000602</c:v>
                </c:pt>
                <c:pt idx="1211">
                  <c:v>291.09440000000598</c:v>
                </c:pt>
                <c:pt idx="1212">
                  <c:v>290.10160000000599</c:v>
                </c:pt>
                <c:pt idx="1213">
                  <c:v>289.108800000006</c:v>
                </c:pt>
                <c:pt idx="1214">
                  <c:v>288.11600000000601</c:v>
                </c:pt>
                <c:pt idx="1215">
                  <c:v>289.91120000000598</c:v>
                </c:pt>
                <c:pt idx="1216">
                  <c:v>288.91840000000599</c:v>
                </c:pt>
                <c:pt idx="1217">
                  <c:v>290.71360000000601</c:v>
                </c:pt>
                <c:pt idx="1218">
                  <c:v>292.50880000000598</c:v>
                </c:pt>
                <c:pt idx="1219">
                  <c:v>291.51600000000599</c:v>
                </c:pt>
                <c:pt idx="1220">
                  <c:v>293.31120000000601</c:v>
                </c:pt>
                <c:pt idx="1221">
                  <c:v>295.10640000000598</c:v>
                </c:pt>
                <c:pt idx="1222">
                  <c:v>294.11360000000599</c:v>
                </c:pt>
                <c:pt idx="1223">
                  <c:v>295.90880000000601</c:v>
                </c:pt>
                <c:pt idx="1224">
                  <c:v>297.70400000000598</c:v>
                </c:pt>
                <c:pt idx="1225">
                  <c:v>296.71120000000599</c:v>
                </c:pt>
                <c:pt idx="1226">
                  <c:v>295.718400000006</c:v>
                </c:pt>
                <c:pt idx="1227">
                  <c:v>297.51360000000602</c:v>
                </c:pt>
                <c:pt idx="1228">
                  <c:v>296.52080000000598</c:v>
                </c:pt>
                <c:pt idx="1229">
                  <c:v>295.52800000000599</c:v>
                </c:pt>
                <c:pt idx="1230">
                  <c:v>294.535200000006</c:v>
                </c:pt>
                <c:pt idx="1231">
                  <c:v>293.54240000000601</c:v>
                </c:pt>
                <c:pt idx="1232">
                  <c:v>295.33760000000598</c:v>
                </c:pt>
                <c:pt idx="1233">
                  <c:v>294.34480000000599</c:v>
                </c:pt>
                <c:pt idx="1234">
                  <c:v>293.352000000006</c:v>
                </c:pt>
                <c:pt idx="1235">
                  <c:v>292.35920000000601</c:v>
                </c:pt>
                <c:pt idx="1236">
                  <c:v>291.36640000000602</c:v>
                </c:pt>
                <c:pt idx="1237">
                  <c:v>290.37360000000598</c:v>
                </c:pt>
                <c:pt idx="1238">
                  <c:v>289.38080000000599</c:v>
                </c:pt>
                <c:pt idx="1239">
                  <c:v>288.388000000006</c:v>
                </c:pt>
                <c:pt idx="1240">
                  <c:v>287.39520000000601</c:v>
                </c:pt>
                <c:pt idx="1241">
                  <c:v>286.40240000000603</c:v>
                </c:pt>
                <c:pt idx="1242">
                  <c:v>285.40960000000598</c:v>
                </c:pt>
                <c:pt idx="1243">
                  <c:v>287.204800000006</c:v>
                </c:pt>
                <c:pt idx="1244">
                  <c:v>286.21200000000698</c:v>
                </c:pt>
                <c:pt idx="1245">
                  <c:v>285.21920000000699</c:v>
                </c:pt>
                <c:pt idx="1246">
                  <c:v>284.226400000007</c:v>
                </c:pt>
                <c:pt idx="1247">
                  <c:v>283.23360000000702</c:v>
                </c:pt>
                <c:pt idx="1248">
                  <c:v>282.24080000000703</c:v>
                </c:pt>
                <c:pt idx="1249">
                  <c:v>281.24800000000698</c:v>
                </c:pt>
                <c:pt idx="1250">
                  <c:v>280.25520000000699</c:v>
                </c:pt>
                <c:pt idx="1251">
                  <c:v>282.05040000000702</c:v>
                </c:pt>
                <c:pt idx="1252">
                  <c:v>283.84560000000698</c:v>
                </c:pt>
                <c:pt idx="1253">
                  <c:v>282.85280000000699</c:v>
                </c:pt>
                <c:pt idx="1254">
                  <c:v>281.86000000000701</c:v>
                </c:pt>
                <c:pt idx="1255">
                  <c:v>283.65520000000703</c:v>
                </c:pt>
                <c:pt idx="1256">
                  <c:v>285.45040000000699</c:v>
                </c:pt>
                <c:pt idx="1257">
                  <c:v>284.45760000000701</c:v>
                </c:pt>
                <c:pt idx="1258">
                  <c:v>283.46480000000702</c:v>
                </c:pt>
                <c:pt idx="1259">
                  <c:v>282.47200000000697</c:v>
                </c:pt>
                <c:pt idx="1260">
                  <c:v>284.26720000000699</c:v>
                </c:pt>
                <c:pt idx="1261">
                  <c:v>283.27440000000701</c:v>
                </c:pt>
                <c:pt idx="1262">
                  <c:v>285.06960000000697</c:v>
                </c:pt>
                <c:pt idx="1263">
                  <c:v>284.07680000000698</c:v>
                </c:pt>
                <c:pt idx="1264">
                  <c:v>283.08400000000699</c:v>
                </c:pt>
                <c:pt idx="1265">
                  <c:v>284.87920000000702</c:v>
                </c:pt>
                <c:pt idx="1266">
                  <c:v>286.67440000000698</c:v>
                </c:pt>
                <c:pt idx="1267">
                  <c:v>285.68160000000699</c:v>
                </c:pt>
                <c:pt idx="1268">
                  <c:v>284.68880000000701</c:v>
                </c:pt>
                <c:pt idx="1269">
                  <c:v>286.48400000000697</c:v>
                </c:pt>
                <c:pt idx="1270">
                  <c:v>285.49120000000698</c:v>
                </c:pt>
                <c:pt idx="1271">
                  <c:v>284.498400000007</c:v>
                </c:pt>
                <c:pt idx="1272">
                  <c:v>283.50560000000701</c:v>
                </c:pt>
                <c:pt idx="1273">
                  <c:v>282.51280000000702</c:v>
                </c:pt>
                <c:pt idx="1274">
                  <c:v>281.52000000000697</c:v>
                </c:pt>
                <c:pt idx="1275">
                  <c:v>280.52720000000699</c:v>
                </c:pt>
                <c:pt idx="1276">
                  <c:v>279.534400000007</c:v>
                </c:pt>
                <c:pt idx="1277">
                  <c:v>281.32960000000702</c:v>
                </c:pt>
                <c:pt idx="1278">
                  <c:v>280.33680000000697</c:v>
                </c:pt>
                <c:pt idx="1279">
                  <c:v>282.132000000007</c:v>
                </c:pt>
                <c:pt idx="1280">
                  <c:v>281.13920000000701</c:v>
                </c:pt>
                <c:pt idx="1281">
                  <c:v>282.93440000000697</c:v>
                </c:pt>
                <c:pt idx="1282">
                  <c:v>284.729600000007</c:v>
                </c:pt>
                <c:pt idx="1283">
                  <c:v>286.52480000000702</c:v>
                </c:pt>
                <c:pt idx="1284">
                  <c:v>288.32000000000698</c:v>
                </c:pt>
                <c:pt idx="1285">
                  <c:v>287.327200000007</c:v>
                </c:pt>
                <c:pt idx="1286">
                  <c:v>286.33440000000701</c:v>
                </c:pt>
                <c:pt idx="1287">
                  <c:v>285.34160000000702</c:v>
                </c:pt>
                <c:pt idx="1288">
                  <c:v>284.34880000000697</c:v>
                </c:pt>
                <c:pt idx="1289">
                  <c:v>283.35600000000699</c:v>
                </c:pt>
                <c:pt idx="1290">
                  <c:v>282.363200000007</c:v>
                </c:pt>
                <c:pt idx="1291">
                  <c:v>284.15840000000702</c:v>
                </c:pt>
                <c:pt idx="1292">
                  <c:v>285.95360000000699</c:v>
                </c:pt>
                <c:pt idx="1293">
                  <c:v>287.74880000000701</c:v>
                </c:pt>
                <c:pt idx="1294">
                  <c:v>286.75600000000702</c:v>
                </c:pt>
                <c:pt idx="1295">
                  <c:v>285.76320000000698</c:v>
                </c:pt>
                <c:pt idx="1296">
                  <c:v>284.77040000000699</c:v>
                </c:pt>
                <c:pt idx="1297">
                  <c:v>286.56560000000701</c:v>
                </c:pt>
                <c:pt idx="1298">
                  <c:v>285.57280000000702</c:v>
                </c:pt>
                <c:pt idx="1299">
                  <c:v>287.36800000000699</c:v>
                </c:pt>
                <c:pt idx="1300">
                  <c:v>289.16320000000701</c:v>
                </c:pt>
                <c:pt idx="1301">
                  <c:v>288.17040000000702</c:v>
                </c:pt>
                <c:pt idx="1302">
                  <c:v>287.17760000000698</c:v>
                </c:pt>
                <c:pt idx="1303">
                  <c:v>288.972800000007</c:v>
                </c:pt>
                <c:pt idx="1304">
                  <c:v>290.76800000000702</c:v>
                </c:pt>
                <c:pt idx="1305">
                  <c:v>289.77520000000698</c:v>
                </c:pt>
                <c:pt idx="1306">
                  <c:v>291.570400000007</c:v>
                </c:pt>
                <c:pt idx="1307">
                  <c:v>290.57760000000798</c:v>
                </c:pt>
                <c:pt idx="1308">
                  <c:v>289.58480000000799</c:v>
                </c:pt>
                <c:pt idx="1309">
                  <c:v>288.592000000008</c:v>
                </c:pt>
                <c:pt idx="1310">
                  <c:v>287.59920000000801</c:v>
                </c:pt>
                <c:pt idx="1311">
                  <c:v>289.39440000000798</c:v>
                </c:pt>
                <c:pt idx="1312">
                  <c:v>291.189600000008</c:v>
                </c:pt>
                <c:pt idx="1313">
                  <c:v>290.19680000000801</c:v>
                </c:pt>
                <c:pt idx="1314">
                  <c:v>291.99200000000798</c:v>
                </c:pt>
                <c:pt idx="1315">
                  <c:v>290.99920000000799</c:v>
                </c:pt>
                <c:pt idx="1316">
                  <c:v>292.79440000000801</c:v>
                </c:pt>
                <c:pt idx="1317">
                  <c:v>294.58960000000798</c:v>
                </c:pt>
                <c:pt idx="1318">
                  <c:v>296.384800000008</c:v>
                </c:pt>
                <c:pt idx="1319">
                  <c:v>295.39200000000801</c:v>
                </c:pt>
                <c:pt idx="1320">
                  <c:v>294.39920000000802</c:v>
                </c:pt>
                <c:pt idx="1321">
                  <c:v>296.19440000000799</c:v>
                </c:pt>
                <c:pt idx="1322">
                  <c:v>297.98960000000801</c:v>
                </c:pt>
                <c:pt idx="1323">
                  <c:v>296.99680000000802</c:v>
                </c:pt>
                <c:pt idx="1324">
                  <c:v>296.00400000000798</c:v>
                </c:pt>
                <c:pt idx="1325">
                  <c:v>297.799200000008</c:v>
                </c:pt>
                <c:pt idx="1326">
                  <c:v>296.80640000000801</c:v>
                </c:pt>
                <c:pt idx="1327">
                  <c:v>295.81360000000802</c:v>
                </c:pt>
                <c:pt idx="1328">
                  <c:v>297.60880000000799</c:v>
                </c:pt>
                <c:pt idx="1329">
                  <c:v>299.40400000000801</c:v>
                </c:pt>
                <c:pt idx="1330">
                  <c:v>298.41120000000802</c:v>
                </c:pt>
                <c:pt idx="1331">
                  <c:v>297.41840000000798</c:v>
                </c:pt>
                <c:pt idx="1332">
                  <c:v>296.42560000000799</c:v>
                </c:pt>
                <c:pt idx="1333">
                  <c:v>295.432800000008</c:v>
                </c:pt>
                <c:pt idx="1334">
                  <c:v>294.44000000000801</c:v>
                </c:pt>
                <c:pt idx="1335">
                  <c:v>293.44720000000802</c:v>
                </c:pt>
                <c:pt idx="1336">
                  <c:v>292.45440000000798</c:v>
                </c:pt>
                <c:pt idx="1337">
                  <c:v>291.46160000000799</c:v>
                </c:pt>
                <c:pt idx="1338">
                  <c:v>293.25680000000801</c:v>
                </c:pt>
                <c:pt idx="1339">
                  <c:v>292.26400000000802</c:v>
                </c:pt>
                <c:pt idx="1340">
                  <c:v>294.05920000000799</c:v>
                </c:pt>
                <c:pt idx="1341">
                  <c:v>293.066400000008</c:v>
                </c:pt>
                <c:pt idx="1342">
                  <c:v>294.86160000000802</c:v>
                </c:pt>
                <c:pt idx="1343">
                  <c:v>296.65680000000799</c:v>
                </c:pt>
                <c:pt idx="1344">
                  <c:v>298.45200000000801</c:v>
                </c:pt>
                <c:pt idx="1345">
                  <c:v>297.45920000000802</c:v>
                </c:pt>
                <c:pt idx="1346">
                  <c:v>296.46640000000798</c:v>
                </c:pt>
                <c:pt idx="1347">
                  <c:v>298.261600000008</c:v>
                </c:pt>
                <c:pt idx="1348">
                  <c:v>300.05680000000802</c:v>
                </c:pt>
                <c:pt idx="1349">
                  <c:v>301.85200000000799</c:v>
                </c:pt>
                <c:pt idx="1350">
                  <c:v>303.64720000000801</c:v>
                </c:pt>
                <c:pt idx="1351">
                  <c:v>305.44240000000798</c:v>
                </c:pt>
                <c:pt idx="1352">
                  <c:v>307.237600000008</c:v>
                </c:pt>
                <c:pt idx="1353">
                  <c:v>309.03280000000802</c:v>
                </c:pt>
                <c:pt idx="1354">
                  <c:v>308.04000000000798</c:v>
                </c:pt>
                <c:pt idx="1355">
                  <c:v>309.835200000008</c:v>
                </c:pt>
                <c:pt idx="1356">
                  <c:v>311.63040000000802</c:v>
                </c:pt>
                <c:pt idx="1357">
                  <c:v>313.42560000000799</c:v>
                </c:pt>
                <c:pt idx="1358">
                  <c:v>315.22080000000801</c:v>
                </c:pt>
                <c:pt idx="1359">
                  <c:v>314.22800000000802</c:v>
                </c:pt>
                <c:pt idx="1360">
                  <c:v>313.23520000000798</c:v>
                </c:pt>
                <c:pt idx="1361">
                  <c:v>315.030400000008</c:v>
                </c:pt>
                <c:pt idx="1362">
                  <c:v>314.03760000000801</c:v>
                </c:pt>
                <c:pt idx="1363">
                  <c:v>315.83280000000798</c:v>
                </c:pt>
                <c:pt idx="1364">
                  <c:v>317.628000000008</c:v>
                </c:pt>
                <c:pt idx="1365">
                  <c:v>316.63520000000898</c:v>
                </c:pt>
                <c:pt idx="1366">
                  <c:v>318.430400000009</c:v>
                </c:pt>
                <c:pt idx="1367">
                  <c:v>317.43760000000901</c:v>
                </c:pt>
                <c:pt idx="1368">
                  <c:v>316.44480000000902</c:v>
                </c:pt>
                <c:pt idx="1369">
                  <c:v>318.24000000000899</c:v>
                </c:pt>
                <c:pt idx="1370">
                  <c:v>317.247200000009</c:v>
                </c:pt>
                <c:pt idx="1371">
                  <c:v>316.25440000000901</c:v>
                </c:pt>
                <c:pt idx="1372">
                  <c:v>318.04960000000898</c:v>
                </c:pt>
                <c:pt idx="1373">
                  <c:v>317.05680000000899</c:v>
                </c:pt>
                <c:pt idx="1374">
                  <c:v>318.85200000000901</c:v>
                </c:pt>
                <c:pt idx="1375">
                  <c:v>317.85920000000903</c:v>
                </c:pt>
                <c:pt idx="1376">
                  <c:v>316.86640000000898</c:v>
                </c:pt>
                <c:pt idx="1377">
                  <c:v>315.87360000000899</c:v>
                </c:pt>
                <c:pt idx="1378">
                  <c:v>314.880800000009</c:v>
                </c:pt>
                <c:pt idx="1379">
                  <c:v>316.67600000000903</c:v>
                </c:pt>
                <c:pt idx="1380">
                  <c:v>318.47120000000899</c:v>
                </c:pt>
                <c:pt idx="1381">
                  <c:v>317.478400000009</c:v>
                </c:pt>
                <c:pt idx="1382">
                  <c:v>319.27360000000903</c:v>
                </c:pt>
                <c:pt idx="1383">
                  <c:v>321.06880000000899</c:v>
                </c:pt>
                <c:pt idx="1384">
                  <c:v>322.86400000000901</c:v>
                </c:pt>
                <c:pt idx="1385">
                  <c:v>321.87120000000903</c:v>
                </c:pt>
                <c:pt idx="1386">
                  <c:v>320.87840000000898</c:v>
                </c:pt>
                <c:pt idx="1387">
                  <c:v>319.88560000000899</c:v>
                </c:pt>
                <c:pt idx="1388">
                  <c:v>318.892800000009</c:v>
                </c:pt>
                <c:pt idx="1389">
                  <c:v>317.90000000000902</c:v>
                </c:pt>
                <c:pt idx="1390">
                  <c:v>316.90720000000903</c:v>
                </c:pt>
                <c:pt idx="1391">
                  <c:v>315.91440000000898</c:v>
                </c:pt>
                <c:pt idx="1392">
                  <c:v>314.92160000000899</c:v>
                </c:pt>
                <c:pt idx="1393">
                  <c:v>313.92880000000901</c:v>
                </c:pt>
                <c:pt idx="1394">
                  <c:v>312.93600000000902</c:v>
                </c:pt>
                <c:pt idx="1395">
                  <c:v>314.73120000000898</c:v>
                </c:pt>
                <c:pt idx="1396">
                  <c:v>313.73840000000899</c:v>
                </c:pt>
                <c:pt idx="1397">
                  <c:v>315.53360000000902</c:v>
                </c:pt>
                <c:pt idx="1398">
                  <c:v>314.54080000000903</c:v>
                </c:pt>
                <c:pt idx="1399">
                  <c:v>313.54800000000898</c:v>
                </c:pt>
                <c:pt idx="1400">
                  <c:v>312.55520000000899</c:v>
                </c:pt>
                <c:pt idx="1401">
                  <c:v>311.56240000000901</c:v>
                </c:pt>
                <c:pt idx="1402">
                  <c:v>313.35760000000897</c:v>
                </c:pt>
                <c:pt idx="1403">
                  <c:v>312.36480000000898</c:v>
                </c:pt>
                <c:pt idx="1404">
                  <c:v>311.372000000009</c:v>
                </c:pt>
                <c:pt idx="1405">
                  <c:v>310.37920000000901</c:v>
                </c:pt>
                <c:pt idx="1406">
                  <c:v>312.17440000000897</c:v>
                </c:pt>
                <c:pt idx="1407">
                  <c:v>313.969600000009</c:v>
                </c:pt>
                <c:pt idx="1408">
                  <c:v>315.76480000000902</c:v>
                </c:pt>
                <c:pt idx="1409">
                  <c:v>317.56000000000898</c:v>
                </c:pt>
                <c:pt idx="1410">
                  <c:v>319.35520000000901</c:v>
                </c:pt>
                <c:pt idx="1411">
                  <c:v>318.36240000000902</c:v>
                </c:pt>
                <c:pt idx="1412">
                  <c:v>320.15760000000898</c:v>
                </c:pt>
                <c:pt idx="1413">
                  <c:v>319.164800000009</c:v>
                </c:pt>
                <c:pt idx="1414">
                  <c:v>320.96000000000902</c:v>
                </c:pt>
                <c:pt idx="1415">
                  <c:v>319.96720000000897</c:v>
                </c:pt>
                <c:pt idx="1416">
                  <c:v>318.97440000000898</c:v>
                </c:pt>
                <c:pt idx="1417">
                  <c:v>317.981600000009</c:v>
                </c:pt>
                <c:pt idx="1418">
                  <c:v>316.98880000000901</c:v>
                </c:pt>
                <c:pt idx="1419">
                  <c:v>315.99600000000902</c:v>
                </c:pt>
                <c:pt idx="1420">
                  <c:v>315.00320000000897</c:v>
                </c:pt>
                <c:pt idx="1421">
                  <c:v>314.01040000000899</c:v>
                </c:pt>
                <c:pt idx="1422">
                  <c:v>313.017600000009</c:v>
                </c:pt>
                <c:pt idx="1423">
                  <c:v>312.02480000000901</c:v>
                </c:pt>
                <c:pt idx="1424">
                  <c:v>311.03200000000902</c:v>
                </c:pt>
                <c:pt idx="1425">
                  <c:v>310.03920000000898</c:v>
                </c:pt>
                <c:pt idx="1426">
                  <c:v>309.04640000000899</c:v>
                </c:pt>
                <c:pt idx="1427">
                  <c:v>310.84160000000901</c:v>
                </c:pt>
                <c:pt idx="1428">
                  <c:v>312.63680000000898</c:v>
                </c:pt>
                <c:pt idx="1429">
                  <c:v>314.432000000009</c:v>
                </c:pt>
                <c:pt idx="1430">
                  <c:v>313.43920000000998</c:v>
                </c:pt>
                <c:pt idx="1431">
                  <c:v>312.44640000000999</c:v>
                </c:pt>
                <c:pt idx="1432">
                  <c:v>311.45360000001</c:v>
                </c:pt>
                <c:pt idx="1433">
                  <c:v>313.24880000001002</c:v>
                </c:pt>
                <c:pt idx="1434">
                  <c:v>312.25600000000998</c:v>
                </c:pt>
                <c:pt idx="1435">
                  <c:v>314.05120000001</c:v>
                </c:pt>
                <c:pt idx="1436">
                  <c:v>313.05840000001001</c:v>
                </c:pt>
                <c:pt idx="1437">
                  <c:v>312.06560000001002</c:v>
                </c:pt>
                <c:pt idx="1438">
                  <c:v>313.86080000000999</c:v>
                </c:pt>
                <c:pt idx="1439">
                  <c:v>315.65600000001001</c:v>
                </c:pt>
                <c:pt idx="1440">
                  <c:v>314.66320000001002</c:v>
                </c:pt>
                <c:pt idx="1441">
                  <c:v>313.67040000000998</c:v>
                </c:pt>
                <c:pt idx="1442">
                  <c:v>315.46560000001</c:v>
                </c:pt>
                <c:pt idx="1443">
                  <c:v>317.26080000001002</c:v>
                </c:pt>
                <c:pt idx="1444">
                  <c:v>319.05600000000999</c:v>
                </c:pt>
                <c:pt idx="1445">
                  <c:v>320.85120000001001</c:v>
                </c:pt>
                <c:pt idx="1446">
                  <c:v>319.85840000001002</c:v>
                </c:pt>
                <c:pt idx="1447">
                  <c:v>318.86560000000998</c:v>
                </c:pt>
                <c:pt idx="1448">
                  <c:v>317.87280000000999</c:v>
                </c:pt>
                <c:pt idx="1449">
                  <c:v>319.66800000001001</c:v>
                </c:pt>
                <c:pt idx="1450">
                  <c:v>321.46320000000998</c:v>
                </c:pt>
                <c:pt idx="1451">
                  <c:v>323.25840000001</c:v>
                </c:pt>
                <c:pt idx="1452">
                  <c:v>325.05360000001002</c:v>
                </c:pt>
                <c:pt idx="1453">
                  <c:v>324.06080000000998</c:v>
                </c:pt>
                <c:pt idx="1454">
                  <c:v>325.85600000001</c:v>
                </c:pt>
                <c:pt idx="1455">
                  <c:v>327.65120000001002</c:v>
                </c:pt>
                <c:pt idx="1456">
                  <c:v>326.65840000000998</c:v>
                </c:pt>
                <c:pt idx="1457">
                  <c:v>325.66560000000999</c:v>
                </c:pt>
                <c:pt idx="1458">
                  <c:v>327.46080000001001</c:v>
                </c:pt>
                <c:pt idx="1459">
                  <c:v>329.25600000000998</c:v>
                </c:pt>
                <c:pt idx="1460">
                  <c:v>328.26320000000999</c:v>
                </c:pt>
                <c:pt idx="1461">
                  <c:v>327.27040000001</c:v>
                </c:pt>
                <c:pt idx="1462">
                  <c:v>329.06560000001002</c:v>
                </c:pt>
                <c:pt idx="1463">
                  <c:v>330.86080000000999</c:v>
                </c:pt>
                <c:pt idx="1464">
                  <c:v>332.65600000001001</c:v>
                </c:pt>
                <c:pt idx="1465">
                  <c:v>331.66320000001002</c:v>
                </c:pt>
                <c:pt idx="1466">
                  <c:v>330.67040000000998</c:v>
                </c:pt>
                <c:pt idx="1467">
                  <c:v>329.67760000000999</c:v>
                </c:pt>
                <c:pt idx="1468">
                  <c:v>331.47280000001001</c:v>
                </c:pt>
                <c:pt idx="1469">
                  <c:v>333.26800000000998</c:v>
                </c:pt>
                <c:pt idx="1470">
                  <c:v>332.27520000000999</c:v>
                </c:pt>
                <c:pt idx="1471">
                  <c:v>334.07040000001001</c:v>
                </c:pt>
                <c:pt idx="1472">
                  <c:v>333.07760000001002</c:v>
                </c:pt>
                <c:pt idx="1473">
                  <c:v>332.08480000000998</c:v>
                </c:pt>
                <c:pt idx="1474">
                  <c:v>333.88000000001</c:v>
                </c:pt>
                <c:pt idx="1475">
                  <c:v>332.88720000001001</c:v>
                </c:pt>
                <c:pt idx="1476">
                  <c:v>331.89440000001002</c:v>
                </c:pt>
                <c:pt idx="1477">
                  <c:v>333.68960000000999</c:v>
                </c:pt>
                <c:pt idx="1478">
                  <c:v>332.69680000001</c:v>
                </c:pt>
                <c:pt idx="1479">
                  <c:v>334.49200000001002</c:v>
                </c:pt>
                <c:pt idx="1480">
                  <c:v>333.49920000000998</c:v>
                </c:pt>
                <c:pt idx="1481">
                  <c:v>332.50640000000999</c:v>
                </c:pt>
                <c:pt idx="1482">
                  <c:v>331.51360000001</c:v>
                </c:pt>
                <c:pt idx="1483">
                  <c:v>333.30880000001002</c:v>
                </c:pt>
                <c:pt idx="1484">
                  <c:v>332.31600000000998</c:v>
                </c:pt>
                <c:pt idx="1485">
                  <c:v>334.11120000001</c:v>
                </c:pt>
                <c:pt idx="1486">
                  <c:v>333.11840000001001</c:v>
                </c:pt>
                <c:pt idx="1487">
                  <c:v>334.91360000000998</c:v>
                </c:pt>
                <c:pt idx="1488">
                  <c:v>333.92080000000999</c:v>
                </c:pt>
                <c:pt idx="1489">
                  <c:v>332.92800000001</c:v>
                </c:pt>
                <c:pt idx="1490">
                  <c:v>331.93520000001098</c:v>
                </c:pt>
                <c:pt idx="1491">
                  <c:v>330.94240000001099</c:v>
                </c:pt>
                <c:pt idx="1492">
                  <c:v>329.949600000011</c:v>
                </c:pt>
                <c:pt idx="1493">
                  <c:v>328.95680000001101</c:v>
                </c:pt>
                <c:pt idx="1494">
                  <c:v>327.96400000001103</c:v>
                </c:pt>
                <c:pt idx="1495">
                  <c:v>329.75920000001099</c:v>
                </c:pt>
                <c:pt idx="1496">
                  <c:v>328.766400000011</c:v>
                </c:pt>
                <c:pt idx="1497">
                  <c:v>330.56160000001103</c:v>
                </c:pt>
                <c:pt idx="1498">
                  <c:v>329.56880000001098</c:v>
                </c:pt>
                <c:pt idx="1499">
                  <c:v>328.57600000001099</c:v>
                </c:pt>
                <c:pt idx="1500">
                  <c:v>327.583200000011</c:v>
                </c:pt>
                <c:pt idx="1501">
                  <c:v>326.59040000001102</c:v>
                </c:pt>
                <c:pt idx="1502">
                  <c:v>325.59760000001103</c:v>
                </c:pt>
                <c:pt idx="1503">
                  <c:v>324.60480000001098</c:v>
                </c:pt>
                <c:pt idx="1504">
                  <c:v>323.61200000001099</c:v>
                </c:pt>
                <c:pt idx="1505">
                  <c:v>322.61920000001101</c:v>
                </c:pt>
                <c:pt idx="1506">
                  <c:v>321.62640000001102</c:v>
                </c:pt>
                <c:pt idx="1507">
                  <c:v>320.63360000001097</c:v>
                </c:pt>
                <c:pt idx="1508">
                  <c:v>319.64080000001098</c:v>
                </c:pt>
                <c:pt idx="1509">
                  <c:v>318.648000000011</c:v>
                </c:pt>
                <c:pt idx="1510">
                  <c:v>317.65520000001101</c:v>
                </c:pt>
                <c:pt idx="1511">
                  <c:v>316.66240000001102</c:v>
                </c:pt>
                <c:pt idx="1512">
                  <c:v>315.66960000001097</c:v>
                </c:pt>
                <c:pt idx="1513">
                  <c:v>314.67680000001099</c:v>
                </c:pt>
                <c:pt idx="1514">
                  <c:v>313.684000000011</c:v>
                </c:pt>
                <c:pt idx="1515">
                  <c:v>312.69120000001101</c:v>
                </c:pt>
                <c:pt idx="1516">
                  <c:v>311.69840000001102</c:v>
                </c:pt>
                <c:pt idx="1517">
                  <c:v>310.70560000001097</c:v>
                </c:pt>
                <c:pt idx="1518">
                  <c:v>309.71280000001099</c:v>
                </c:pt>
                <c:pt idx="1519">
                  <c:v>308.720000000011</c:v>
                </c:pt>
                <c:pt idx="1520">
                  <c:v>307.72720000001101</c:v>
                </c:pt>
                <c:pt idx="1521">
                  <c:v>306.73440000001102</c:v>
                </c:pt>
                <c:pt idx="1522">
                  <c:v>305.74160000001098</c:v>
                </c:pt>
                <c:pt idx="1523">
                  <c:v>304.74880000001099</c:v>
                </c:pt>
                <c:pt idx="1524">
                  <c:v>306.54400000001101</c:v>
                </c:pt>
                <c:pt idx="1525">
                  <c:v>305.55120000001102</c:v>
                </c:pt>
                <c:pt idx="1526">
                  <c:v>304.55840000001098</c:v>
                </c:pt>
                <c:pt idx="1527">
                  <c:v>303.56560000001099</c:v>
                </c:pt>
                <c:pt idx="1528">
                  <c:v>302.572800000011</c:v>
                </c:pt>
                <c:pt idx="1529">
                  <c:v>301.58000000001101</c:v>
                </c:pt>
                <c:pt idx="1530">
                  <c:v>300.58720000001102</c:v>
                </c:pt>
                <c:pt idx="1531">
                  <c:v>302.38240000001099</c:v>
                </c:pt>
                <c:pt idx="1532">
                  <c:v>301.389600000011</c:v>
                </c:pt>
                <c:pt idx="1533">
                  <c:v>300.39680000001101</c:v>
                </c:pt>
                <c:pt idx="1534">
                  <c:v>302.19200000001098</c:v>
                </c:pt>
                <c:pt idx="1535">
                  <c:v>303.987200000011</c:v>
                </c:pt>
                <c:pt idx="1536">
                  <c:v>305.78240000001102</c:v>
                </c:pt>
                <c:pt idx="1537">
                  <c:v>307.57760000001099</c:v>
                </c:pt>
                <c:pt idx="1538">
                  <c:v>309.37280000001101</c:v>
                </c:pt>
                <c:pt idx="1539">
                  <c:v>311.16800000001098</c:v>
                </c:pt>
                <c:pt idx="1540">
                  <c:v>310.17520000001099</c:v>
                </c:pt>
                <c:pt idx="1541">
                  <c:v>309.182400000011</c:v>
                </c:pt>
                <c:pt idx="1542">
                  <c:v>308.18960000001101</c:v>
                </c:pt>
                <c:pt idx="1543">
                  <c:v>307.19680000001102</c:v>
                </c:pt>
                <c:pt idx="1544">
                  <c:v>306.20400000001098</c:v>
                </c:pt>
                <c:pt idx="1545">
                  <c:v>305.21120000001099</c:v>
                </c:pt>
                <c:pt idx="1546">
                  <c:v>304.218400000011</c:v>
                </c:pt>
                <c:pt idx="1547">
                  <c:v>306.01360000001102</c:v>
                </c:pt>
                <c:pt idx="1548">
                  <c:v>307.80880000001099</c:v>
                </c:pt>
                <c:pt idx="1549">
                  <c:v>306.816000000011</c:v>
                </c:pt>
                <c:pt idx="1550">
                  <c:v>305.82320000001101</c:v>
                </c:pt>
                <c:pt idx="1551">
                  <c:v>304.83040000001102</c:v>
                </c:pt>
                <c:pt idx="1552">
                  <c:v>303.83760000001098</c:v>
                </c:pt>
                <c:pt idx="1553">
                  <c:v>302.84480000001099</c:v>
                </c:pt>
                <c:pt idx="1554">
                  <c:v>301.852000000011</c:v>
                </c:pt>
                <c:pt idx="1555">
                  <c:v>300.85920000001101</c:v>
                </c:pt>
                <c:pt idx="1556">
                  <c:v>299.86640000001103</c:v>
                </c:pt>
                <c:pt idx="1557">
                  <c:v>298.87360000001098</c:v>
                </c:pt>
                <c:pt idx="1558">
                  <c:v>297.88080000001099</c:v>
                </c:pt>
                <c:pt idx="1559">
                  <c:v>299.67600000001102</c:v>
                </c:pt>
                <c:pt idx="1560">
                  <c:v>298.68320000001103</c:v>
                </c:pt>
                <c:pt idx="1561">
                  <c:v>297.69040000001098</c:v>
                </c:pt>
                <c:pt idx="1562">
                  <c:v>299.485600000011</c:v>
                </c:pt>
                <c:pt idx="1563">
                  <c:v>301.28080000001199</c:v>
                </c:pt>
                <c:pt idx="1564">
                  <c:v>303.07600000001202</c:v>
                </c:pt>
                <c:pt idx="1565">
                  <c:v>302.08320000001203</c:v>
                </c:pt>
                <c:pt idx="1566">
                  <c:v>301.09040000001198</c:v>
                </c:pt>
                <c:pt idx="1567">
                  <c:v>300.09760000001199</c:v>
                </c:pt>
                <c:pt idx="1568">
                  <c:v>299.10480000001201</c:v>
                </c:pt>
                <c:pt idx="1569">
                  <c:v>298.11200000001202</c:v>
                </c:pt>
                <c:pt idx="1570">
                  <c:v>297.11920000001197</c:v>
                </c:pt>
                <c:pt idx="1571">
                  <c:v>298.91440000001199</c:v>
                </c:pt>
                <c:pt idx="1572">
                  <c:v>300.70960000001202</c:v>
                </c:pt>
                <c:pt idx="1573">
                  <c:v>302.50480000001198</c:v>
                </c:pt>
                <c:pt idx="1574">
                  <c:v>301.51200000001199</c:v>
                </c:pt>
                <c:pt idx="1575">
                  <c:v>303.30720000001202</c:v>
                </c:pt>
                <c:pt idx="1576">
                  <c:v>302.31440000001197</c:v>
                </c:pt>
                <c:pt idx="1577">
                  <c:v>304.10960000001199</c:v>
                </c:pt>
                <c:pt idx="1578">
                  <c:v>305.90480000001202</c:v>
                </c:pt>
                <c:pt idx="1579">
                  <c:v>307.70000000001198</c:v>
                </c:pt>
                <c:pt idx="1580">
                  <c:v>306.70720000001199</c:v>
                </c:pt>
                <c:pt idx="1581">
                  <c:v>305.71440000001201</c:v>
                </c:pt>
                <c:pt idx="1582">
                  <c:v>304.72160000001202</c:v>
                </c:pt>
                <c:pt idx="1583">
                  <c:v>303.72880000001197</c:v>
                </c:pt>
                <c:pt idx="1584">
                  <c:v>302.73600000001198</c:v>
                </c:pt>
                <c:pt idx="1585">
                  <c:v>301.743200000012</c:v>
                </c:pt>
                <c:pt idx="1586">
                  <c:v>300.75040000001201</c:v>
                </c:pt>
                <c:pt idx="1587">
                  <c:v>299.75760000001202</c:v>
                </c:pt>
                <c:pt idx="1588">
                  <c:v>298.76480000001197</c:v>
                </c:pt>
                <c:pt idx="1589">
                  <c:v>297.77200000001199</c:v>
                </c:pt>
                <c:pt idx="1590">
                  <c:v>296.779200000012</c:v>
                </c:pt>
                <c:pt idx="1591">
                  <c:v>295.78640000001201</c:v>
                </c:pt>
                <c:pt idx="1592">
                  <c:v>294.79360000001202</c:v>
                </c:pt>
                <c:pt idx="1593">
                  <c:v>296.58880000001199</c:v>
                </c:pt>
                <c:pt idx="1594">
                  <c:v>298.38400000001201</c:v>
                </c:pt>
                <c:pt idx="1595">
                  <c:v>300.17920000001197</c:v>
                </c:pt>
                <c:pt idx="1596">
                  <c:v>299.18640000001199</c:v>
                </c:pt>
                <c:pt idx="1597">
                  <c:v>300.98160000001201</c:v>
                </c:pt>
                <c:pt idx="1598">
                  <c:v>302.77680000001197</c:v>
                </c:pt>
                <c:pt idx="1599">
                  <c:v>301.78400000001199</c:v>
                </c:pt>
                <c:pt idx="1600">
                  <c:v>300.791200000012</c:v>
                </c:pt>
                <c:pt idx="1601">
                  <c:v>302.58640000001202</c:v>
                </c:pt>
                <c:pt idx="1602">
                  <c:v>301.59360000001197</c:v>
                </c:pt>
                <c:pt idx="1603">
                  <c:v>300.60080000001199</c:v>
                </c:pt>
                <c:pt idx="1604">
                  <c:v>299.608000000012</c:v>
                </c:pt>
                <c:pt idx="1605">
                  <c:v>298.61520000001201</c:v>
                </c:pt>
                <c:pt idx="1606">
                  <c:v>297.62240000001202</c:v>
                </c:pt>
                <c:pt idx="1607">
                  <c:v>296.62960000001198</c:v>
                </c:pt>
                <c:pt idx="1608">
                  <c:v>295.63680000001199</c:v>
                </c:pt>
                <c:pt idx="1609">
                  <c:v>294.644000000012</c:v>
                </c:pt>
                <c:pt idx="1610">
                  <c:v>293.65120000001201</c:v>
                </c:pt>
                <c:pt idx="1611">
                  <c:v>292.65840000001202</c:v>
                </c:pt>
                <c:pt idx="1612">
                  <c:v>291.66560000001198</c:v>
                </c:pt>
                <c:pt idx="1613">
                  <c:v>293.460800000012</c:v>
                </c:pt>
                <c:pt idx="1614">
                  <c:v>292.46800000001201</c:v>
                </c:pt>
                <c:pt idx="1615">
                  <c:v>294.26320000001198</c:v>
                </c:pt>
                <c:pt idx="1616">
                  <c:v>293.27040000001199</c:v>
                </c:pt>
                <c:pt idx="1617">
                  <c:v>292.277600000012</c:v>
                </c:pt>
                <c:pt idx="1618">
                  <c:v>294.07280000001202</c:v>
                </c:pt>
                <c:pt idx="1619">
                  <c:v>295.86800000001199</c:v>
                </c:pt>
                <c:pt idx="1620">
                  <c:v>294.875200000012</c:v>
                </c:pt>
                <c:pt idx="1621">
                  <c:v>293.88240000001201</c:v>
                </c:pt>
                <c:pt idx="1622">
                  <c:v>292.88960000001202</c:v>
                </c:pt>
                <c:pt idx="1623">
                  <c:v>291.89680000001198</c:v>
                </c:pt>
                <c:pt idx="1624">
                  <c:v>293.692000000012</c:v>
                </c:pt>
                <c:pt idx="1625">
                  <c:v>292.69920000001201</c:v>
                </c:pt>
                <c:pt idx="1626">
                  <c:v>291.70640000001202</c:v>
                </c:pt>
                <c:pt idx="1627">
                  <c:v>290.71360000001198</c:v>
                </c:pt>
                <c:pt idx="1628">
                  <c:v>289.72080000001199</c:v>
                </c:pt>
                <c:pt idx="1629">
                  <c:v>288.728000000012</c:v>
                </c:pt>
                <c:pt idx="1630">
                  <c:v>287.73520000001298</c:v>
                </c:pt>
                <c:pt idx="1631">
                  <c:v>286.74240000001299</c:v>
                </c:pt>
                <c:pt idx="1632">
                  <c:v>288.53760000001301</c:v>
                </c:pt>
                <c:pt idx="1633">
                  <c:v>287.54480000001303</c:v>
                </c:pt>
                <c:pt idx="1634">
                  <c:v>289.34000000001299</c:v>
                </c:pt>
                <c:pt idx="1635">
                  <c:v>291.13520000001301</c:v>
                </c:pt>
                <c:pt idx="1636">
                  <c:v>290.14240000001303</c:v>
                </c:pt>
                <c:pt idx="1637">
                  <c:v>289.14960000001298</c:v>
                </c:pt>
                <c:pt idx="1638">
                  <c:v>288.15680000001299</c:v>
                </c:pt>
                <c:pt idx="1639">
                  <c:v>289.95200000001302</c:v>
                </c:pt>
                <c:pt idx="1640">
                  <c:v>291.74720000001298</c:v>
                </c:pt>
                <c:pt idx="1641">
                  <c:v>293.542400000013</c:v>
                </c:pt>
                <c:pt idx="1642">
                  <c:v>295.33760000001303</c:v>
                </c:pt>
                <c:pt idx="1643">
                  <c:v>297.13280000001299</c:v>
                </c:pt>
                <c:pt idx="1644">
                  <c:v>298.92800000001301</c:v>
                </c:pt>
                <c:pt idx="1645">
                  <c:v>300.72320000001298</c:v>
                </c:pt>
                <c:pt idx="1646">
                  <c:v>299.73040000001299</c:v>
                </c:pt>
                <c:pt idx="1647">
                  <c:v>301.52560000001301</c:v>
                </c:pt>
                <c:pt idx="1648">
                  <c:v>300.53280000001303</c:v>
                </c:pt>
                <c:pt idx="1649">
                  <c:v>299.54000000001298</c:v>
                </c:pt>
                <c:pt idx="1650">
                  <c:v>301.335200000013</c:v>
                </c:pt>
                <c:pt idx="1651">
                  <c:v>303.13040000001303</c:v>
                </c:pt>
                <c:pt idx="1652">
                  <c:v>304.92560000001299</c:v>
                </c:pt>
                <c:pt idx="1653">
                  <c:v>303.932800000013</c:v>
                </c:pt>
                <c:pt idx="1654">
                  <c:v>302.94000000001301</c:v>
                </c:pt>
                <c:pt idx="1655">
                  <c:v>304.73520000001298</c:v>
                </c:pt>
                <c:pt idx="1656">
                  <c:v>303.74240000001299</c:v>
                </c:pt>
                <c:pt idx="1657">
                  <c:v>302.749600000013</c:v>
                </c:pt>
                <c:pt idx="1658">
                  <c:v>304.54480000001303</c:v>
                </c:pt>
                <c:pt idx="1659">
                  <c:v>303.55200000001298</c:v>
                </c:pt>
                <c:pt idx="1660">
                  <c:v>302.55920000001299</c:v>
                </c:pt>
                <c:pt idx="1661">
                  <c:v>304.35440000001302</c:v>
                </c:pt>
                <c:pt idx="1662">
                  <c:v>306.14960000001298</c:v>
                </c:pt>
                <c:pt idx="1663">
                  <c:v>307.944800000013</c:v>
                </c:pt>
                <c:pt idx="1664">
                  <c:v>306.95200000001302</c:v>
                </c:pt>
                <c:pt idx="1665">
                  <c:v>305.95920000001303</c:v>
                </c:pt>
                <c:pt idx="1666">
                  <c:v>304.96640000001298</c:v>
                </c:pt>
                <c:pt idx="1667">
                  <c:v>303.97360000001299</c:v>
                </c:pt>
                <c:pt idx="1668">
                  <c:v>302.98080000001301</c:v>
                </c:pt>
                <c:pt idx="1669">
                  <c:v>301.98800000001302</c:v>
                </c:pt>
                <c:pt idx="1670">
                  <c:v>300.99520000001303</c:v>
                </c:pt>
                <c:pt idx="1671">
                  <c:v>300.00240000001298</c:v>
                </c:pt>
                <c:pt idx="1672">
                  <c:v>299.00960000001299</c:v>
                </c:pt>
                <c:pt idx="1673">
                  <c:v>298.01680000001301</c:v>
                </c:pt>
                <c:pt idx="1674">
                  <c:v>299.81200000001297</c:v>
                </c:pt>
                <c:pt idx="1675">
                  <c:v>298.81920000001298</c:v>
                </c:pt>
                <c:pt idx="1676">
                  <c:v>297.826400000013</c:v>
                </c:pt>
                <c:pt idx="1677">
                  <c:v>296.83360000001301</c:v>
                </c:pt>
                <c:pt idx="1678">
                  <c:v>295.84080000001302</c:v>
                </c:pt>
                <c:pt idx="1679">
                  <c:v>294.84800000001297</c:v>
                </c:pt>
                <c:pt idx="1680">
                  <c:v>296.643200000013</c:v>
                </c:pt>
                <c:pt idx="1681">
                  <c:v>295.65040000001301</c:v>
                </c:pt>
                <c:pt idx="1682">
                  <c:v>294.65760000001302</c:v>
                </c:pt>
                <c:pt idx="1683">
                  <c:v>296.45280000001299</c:v>
                </c:pt>
                <c:pt idx="1684">
                  <c:v>295.460000000013</c:v>
                </c:pt>
                <c:pt idx="1685">
                  <c:v>294.46720000001301</c:v>
                </c:pt>
                <c:pt idx="1686">
                  <c:v>293.47440000001302</c:v>
                </c:pt>
                <c:pt idx="1687">
                  <c:v>292.48160000001297</c:v>
                </c:pt>
                <c:pt idx="1688">
                  <c:v>291.48880000001299</c:v>
                </c:pt>
                <c:pt idx="1689">
                  <c:v>290.496000000013</c:v>
                </c:pt>
                <c:pt idx="1690">
                  <c:v>289.50320000001301</c:v>
                </c:pt>
                <c:pt idx="1691">
                  <c:v>291.29840000001298</c:v>
                </c:pt>
                <c:pt idx="1692">
                  <c:v>293.093600000013</c:v>
                </c:pt>
                <c:pt idx="1693">
                  <c:v>292.10080000001398</c:v>
                </c:pt>
                <c:pt idx="1694">
                  <c:v>293.896000000014</c:v>
                </c:pt>
                <c:pt idx="1695">
                  <c:v>295.69120000001402</c:v>
                </c:pt>
                <c:pt idx="1696">
                  <c:v>294.69840000001398</c:v>
                </c:pt>
                <c:pt idx="1697">
                  <c:v>296.493600000014</c:v>
                </c:pt>
                <c:pt idx="1698">
                  <c:v>298.28880000001402</c:v>
                </c:pt>
                <c:pt idx="1699">
                  <c:v>300.08400000001399</c:v>
                </c:pt>
                <c:pt idx="1700">
                  <c:v>301.87920000001401</c:v>
                </c:pt>
                <c:pt idx="1701">
                  <c:v>303.67440000001397</c:v>
                </c:pt>
                <c:pt idx="1702">
                  <c:v>302.68160000001399</c:v>
                </c:pt>
                <c:pt idx="1703">
                  <c:v>304.47680000001401</c:v>
                </c:pt>
                <c:pt idx="1704">
                  <c:v>306.27200000001397</c:v>
                </c:pt>
                <c:pt idx="1705">
                  <c:v>308.067200000014</c:v>
                </c:pt>
                <c:pt idx="1706">
                  <c:v>307.07440000001401</c:v>
                </c:pt>
                <c:pt idx="1707">
                  <c:v>306.08160000001402</c:v>
                </c:pt>
                <c:pt idx="1708">
                  <c:v>305.08880000001398</c:v>
                </c:pt>
                <c:pt idx="1709">
                  <c:v>306.884000000014</c:v>
                </c:pt>
                <c:pt idx="1710">
                  <c:v>308.67920000001402</c:v>
                </c:pt>
                <c:pt idx="1711">
                  <c:v>307.68640000001398</c:v>
                </c:pt>
                <c:pt idx="1712">
                  <c:v>309.481600000014</c:v>
                </c:pt>
                <c:pt idx="1713">
                  <c:v>311.27680000001402</c:v>
                </c:pt>
                <c:pt idx="1714">
                  <c:v>313.07200000001399</c:v>
                </c:pt>
                <c:pt idx="1715">
                  <c:v>314.86720000001401</c:v>
                </c:pt>
                <c:pt idx="1716">
                  <c:v>313.87440000001402</c:v>
                </c:pt>
                <c:pt idx="1717">
                  <c:v>315.66960000001399</c:v>
                </c:pt>
                <c:pt idx="1718">
                  <c:v>314.676800000014</c:v>
                </c:pt>
                <c:pt idx="1719">
                  <c:v>316.47200000001402</c:v>
                </c:pt>
                <c:pt idx="1720">
                  <c:v>315.47920000001398</c:v>
                </c:pt>
                <c:pt idx="1721">
                  <c:v>317.274400000014</c:v>
                </c:pt>
                <c:pt idx="1722">
                  <c:v>316.28160000001401</c:v>
                </c:pt>
                <c:pt idx="1723">
                  <c:v>318.07680000001398</c:v>
                </c:pt>
                <c:pt idx="1724">
                  <c:v>317.08400000001399</c:v>
                </c:pt>
                <c:pt idx="1725">
                  <c:v>318.87920000001401</c:v>
                </c:pt>
                <c:pt idx="1726">
                  <c:v>320.67440000001397</c:v>
                </c:pt>
                <c:pt idx="1727">
                  <c:v>319.68160000001399</c:v>
                </c:pt>
                <c:pt idx="1728">
                  <c:v>321.47680000001401</c:v>
                </c:pt>
                <c:pt idx="1729">
                  <c:v>320.48400000001402</c:v>
                </c:pt>
                <c:pt idx="1730">
                  <c:v>319.49120000001398</c:v>
                </c:pt>
                <c:pt idx="1731">
                  <c:v>321.286400000014</c:v>
                </c:pt>
                <c:pt idx="1732">
                  <c:v>320.29360000001401</c:v>
                </c:pt>
                <c:pt idx="1733">
                  <c:v>319.30080000001402</c:v>
                </c:pt>
                <c:pt idx="1734">
                  <c:v>321.09600000001399</c:v>
                </c:pt>
                <c:pt idx="1735">
                  <c:v>320.103200000014</c:v>
                </c:pt>
                <c:pt idx="1736">
                  <c:v>321.89840000001402</c:v>
                </c:pt>
                <c:pt idx="1737">
                  <c:v>320.90560000001398</c:v>
                </c:pt>
                <c:pt idx="1738">
                  <c:v>319.91280000001399</c:v>
                </c:pt>
                <c:pt idx="1739">
                  <c:v>321.70800000001401</c:v>
                </c:pt>
                <c:pt idx="1740">
                  <c:v>323.50320000001398</c:v>
                </c:pt>
                <c:pt idx="1741">
                  <c:v>325.298400000014</c:v>
                </c:pt>
                <c:pt idx="1742">
                  <c:v>324.30560000001401</c:v>
                </c:pt>
                <c:pt idx="1743">
                  <c:v>323.31280000001402</c:v>
                </c:pt>
                <c:pt idx="1744">
                  <c:v>325.10800000001399</c:v>
                </c:pt>
                <c:pt idx="1745">
                  <c:v>324.115200000014</c:v>
                </c:pt>
                <c:pt idx="1746">
                  <c:v>323.12240000001401</c:v>
                </c:pt>
                <c:pt idx="1747">
                  <c:v>324.91760000001398</c:v>
                </c:pt>
                <c:pt idx="1748">
                  <c:v>323.92480000001399</c:v>
                </c:pt>
                <c:pt idx="1749">
                  <c:v>322.932000000014</c:v>
                </c:pt>
                <c:pt idx="1750">
                  <c:v>324.72720000001499</c:v>
                </c:pt>
                <c:pt idx="1751">
                  <c:v>326.52240000001501</c:v>
                </c:pt>
                <c:pt idx="1752">
                  <c:v>328.31760000001498</c:v>
                </c:pt>
                <c:pt idx="1753">
                  <c:v>330.112800000015</c:v>
                </c:pt>
                <c:pt idx="1754">
                  <c:v>329.12000000001501</c:v>
                </c:pt>
                <c:pt idx="1755">
                  <c:v>330.91520000001498</c:v>
                </c:pt>
                <c:pt idx="1756">
                  <c:v>332.710400000015</c:v>
                </c:pt>
                <c:pt idx="1757">
                  <c:v>334.50560000001502</c:v>
                </c:pt>
                <c:pt idx="1758">
                  <c:v>336.30080000001499</c:v>
                </c:pt>
                <c:pt idx="1759">
                  <c:v>335.308000000015</c:v>
                </c:pt>
                <c:pt idx="1760">
                  <c:v>334.31520000001501</c:v>
                </c:pt>
                <c:pt idx="1761">
                  <c:v>333.32240000001502</c:v>
                </c:pt>
                <c:pt idx="1762">
                  <c:v>332.32960000001498</c:v>
                </c:pt>
                <c:pt idx="1763">
                  <c:v>331.33680000001499</c:v>
                </c:pt>
                <c:pt idx="1764">
                  <c:v>330.344000000015</c:v>
                </c:pt>
                <c:pt idx="1765">
                  <c:v>329.35120000001501</c:v>
                </c:pt>
                <c:pt idx="1766">
                  <c:v>328.35840000001502</c:v>
                </c:pt>
                <c:pt idx="1767">
                  <c:v>327.36560000001498</c:v>
                </c:pt>
                <c:pt idx="1768">
                  <c:v>326.37280000001499</c:v>
                </c:pt>
                <c:pt idx="1769">
                  <c:v>325.380000000015</c:v>
                </c:pt>
                <c:pt idx="1770">
                  <c:v>324.38720000001501</c:v>
                </c:pt>
                <c:pt idx="1771">
                  <c:v>323.39440000001503</c:v>
                </c:pt>
                <c:pt idx="1772">
                  <c:v>322.40160000001498</c:v>
                </c:pt>
                <c:pt idx="1773">
                  <c:v>321.40880000001499</c:v>
                </c:pt>
                <c:pt idx="1774">
                  <c:v>320.416000000015</c:v>
                </c:pt>
                <c:pt idx="1775">
                  <c:v>319.42320000001502</c:v>
                </c:pt>
                <c:pt idx="1776">
                  <c:v>318.43040000001503</c:v>
                </c:pt>
                <c:pt idx="1777">
                  <c:v>317.43760000001498</c:v>
                </c:pt>
                <c:pt idx="1778">
                  <c:v>316.44480000001499</c:v>
                </c:pt>
                <c:pt idx="1779">
                  <c:v>315.452000000015</c:v>
                </c:pt>
                <c:pt idx="1780">
                  <c:v>314.45920000001502</c:v>
                </c:pt>
                <c:pt idx="1781">
                  <c:v>313.46640000001503</c:v>
                </c:pt>
                <c:pt idx="1782">
                  <c:v>315.26160000001499</c:v>
                </c:pt>
                <c:pt idx="1783">
                  <c:v>317.05680000001502</c:v>
                </c:pt>
                <c:pt idx="1784">
                  <c:v>318.85200000001498</c:v>
                </c:pt>
                <c:pt idx="1785">
                  <c:v>320.647200000015</c:v>
                </c:pt>
                <c:pt idx="1786">
                  <c:v>319.65440000001502</c:v>
                </c:pt>
                <c:pt idx="1787">
                  <c:v>318.66160000001503</c:v>
                </c:pt>
                <c:pt idx="1788">
                  <c:v>317.66880000001498</c:v>
                </c:pt>
                <c:pt idx="1789">
                  <c:v>316.67600000001499</c:v>
                </c:pt>
                <c:pt idx="1790">
                  <c:v>315.68320000001501</c:v>
                </c:pt>
                <c:pt idx="1791">
                  <c:v>314.69040000001502</c:v>
                </c:pt>
                <c:pt idx="1792">
                  <c:v>316.48560000001498</c:v>
                </c:pt>
                <c:pt idx="1793">
                  <c:v>318.28080000001501</c:v>
                </c:pt>
                <c:pt idx="1794">
                  <c:v>317.28800000001502</c:v>
                </c:pt>
                <c:pt idx="1795">
                  <c:v>319.08320000001498</c:v>
                </c:pt>
                <c:pt idx="1796">
                  <c:v>318.09040000001499</c:v>
                </c:pt>
                <c:pt idx="1797">
                  <c:v>319.88560000001502</c:v>
                </c:pt>
                <c:pt idx="1798">
                  <c:v>318.89280000001497</c:v>
                </c:pt>
                <c:pt idx="1799">
                  <c:v>320.68800000001499</c:v>
                </c:pt>
                <c:pt idx="1800">
                  <c:v>319.69520000001501</c:v>
                </c:pt>
                <c:pt idx="1801">
                  <c:v>318.70240000001502</c:v>
                </c:pt>
                <c:pt idx="1802">
                  <c:v>317.70960000001497</c:v>
                </c:pt>
                <c:pt idx="1803">
                  <c:v>319.504800000015</c:v>
                </c:pt>
                <c:pt idx="1804">
                  <c:v>318.51200000001501</c:v>
                </c:pt>
                <c:pt idx="1805">
                  <c:v>320.30720000001497</c:v>
                </c:pt>
                <c:pt idx="1806">
                  <c:v>319.31440000001498</c:v>
                </c:pt>
                <c:pt idx="1807">
                  <c:v>321.10960000001501</c:v>
                </c:pt>
                <c:pt idx="1808">
                  <c:v>322.90480000001497</c:v>
                </c:pt>
                <c:pt idx="1809">
                  <c:v>321.91200000001498</c:v>
                </c:pt>
                <c:pt idx="1810">
                  <c:v>323.70720000001501</c:v>
                </c:pt>
                <c:pt idx="1811">
                  <c:v>325.50240000001497</c:v>
                </c:pt>
                <c:pt idx="1812">
                  <c:v>327.297600000015</c:v>
                </c:pt>
                <c:pt idx="1813">
                  <c:v>326.30480000001597</c:v>
                </c:pt>
                <c:pt idx="1814">
                  <c:v>328.100000000016</c:v>
                </c:pt>
                <c:pt idx="1815">
                  <c:v>327.10720000001601</c:v>
                </c:pt>
                <c:pt idx="1816">
                  <c:v>328.90240000001597</c:v>
                </c:pt>
                <c:pt idx="1817">
                  <c:v>327.90960000001598</c:v>
                </c:pt>
                <c:pt idx="1818">
                  <c:v>329.70480000001601</c:v>
                </c:pt>
                <c:pt idx="1819">
                  <c:v>328.71200000001602</c:v>
                </c:pt>
                <c:pt idx="1820">
                  <c:v>327.71920000001597</c:v>
                </c:pt>
                <c:pt idx="1821">
                  <c:v>326.72640000001599</c:v>
                </c:pt>
                <c:pt idx="1822">
                  <c:v>325.733600000016</c:v>
                </c:pt>
                <c:pt idx="1823">
                  <c:v>324.74080000001601</c:v>
                </c:pt>
                <c:pt idx="1824">
                  <c:v>323.74800000001602</c:v>
                </c:pt>
                <c:pt idx="1825">
                  <c:v>322.75520000001598</c:v>
                </c:pt>
                <c:pt idx="1826">
                  <c:v>321.76240000001599</c:v>
                </c:pt>
                <c:pt idx="1827">
                  <c:v>320.769600000016</c:v>
                </c:pt>
                <c:pt idx="1828">
                  <c:v>319.77680000001601</c:v>
                </c:pt>
                <c:pt idx="1829">
                  <c:v>318.78400000001602</c:v>
                </c:pt>
                <c:pt idx="1830">
                  <c:v>317.79120000001598</c:v>
                </c:pt>
                <c:pt idx="1831">
                  <c:v>316.79840000001599</c:v>
                </c:pt>
                <c:pt idx="1832">
                  <c:v>318.59360000001601</c:v>
                </c:pt>
                <c:pt idx="1833">
                  <c:v>320.38880000001598</c:v>
                </c:pt>
                <c:pt idx="1834">
                  <c:v>319.39600000001599</c:v>
                </c:pt>
                <c:pt idx="1835">
                  <c:v>318.403200000016</c:v>
                </c:pt>
                <c:pt idx="1836">
                  <c:v>320.19840000001602</c:v>
                </c:pt>
                <c:pt idx="1837">
                  <c:v>319.20560000001598</c:v>
                </c:pt>
                <c:pt idx="1838">
                  <c:v>321.000800000016</c:v>
                </c:pt>
                <c:pt idx="1839">
                  <c:v>320.00800000001601</c:v>
                </c:pt>
                <c:pt idx="1840">
                  <c:v>319.01520000001602</c:v>
                </c:pt>
                <c:pt idx="1841">
                  <c:v>320.81040000001599</c:v>
                </c:pt>
                <c:pt idx="1842">
                  <c:v>319.817600000016</c:v>
                </c:pt>
                <c:pt idx="1843">
                  <c:v>318.82480000001601</c:v>
                </c:pt>
                <c:pt idx="1844">
                  <c:v>320.62000000001598</c:v>
                </c:pt>
                <c:pt idx="1845">
                  <c:v>319.62720000001599</c:v>
                </c:pt>
                <c:pt idx="1846">
                  <c:v>321.42240000001601</c:v>
                </c:pt>
                <c:pt idx="1847">
                  <c:v>320.42960000001602</c:v>
                </c:pt>
                <c:pt idx="1848">
                  <c:v>319.43680000001598</c:v>
                </c:pt>
                <c:pt idx="1849">
                  <c:v>321.232000000016</c:v>
                </c:pt>
                <c:pt idx="1850">
                  <c:v>323.02720000001602</c:v>
                </c:pt>
                <c:pt idx="1851">
                  <c:v>324.82240000001599</c:v>
                </c:pt>
                <c:pt idx="1852">
                  <c:v>323.829600000016</c:v>
                </c:pt>
                <c:pt idx="1853">
                  <c:v>322.83680000001601</c:v>
                </c:pt>
                <c:pt idx="1854">
                  <c:v>321.84400000001602</c:v>
                </c:pt>
                <c:pt idx="1855">
                  <c:v>320.85120000001598</c:v>
                </c:pt>
                <c:pt idx="1856">
                  <c:v>319.85840000001599</c:v>
                </c:pt>
                <c:pt idx="1857">
                  <c:v>318.865600000016</c:v>
                </c:pt>
                <c:pt idx="1858">
                  <c:v>320.66080000001602</c:v>
                </c:pt>
                <c:pt idx="1859">
                  <c:v>319.66800000001598</c:v>
                </c:pt>
                <c:pt idx="1860">
                  <c:v>318.67520000001599</c:v>
                </c:pt>
                <c:pt idx="1861">
                  <c:v>317.682400000016</c:v>
                </c:pt>
                <c:pt idx="1862">
                  <c:v>316.68960000001601</c:v>
                </c:pt>
                <c:pt idx="1863">
                  <c:v>318.48480000001598</c:v>
                </c:pt>
                <c:pt idx="1864">
                  <c:v>317.49200000001599</c:v>
                </c:pt>
                <c:pt idx="1865">
                  <c:v>316.499200000016</c:v>
                </c:pt>
                <c:pt idx="1866">
                  <c:v>315.50640000001601</c:v>
                </c:pt>
                <c:pt idx="1867">
                  <c:v>314.51360000001603</c:v>
                </c:pt>
                <c:pt idx="1868">
                  <c:v>313.52080000001598</c:v>
                </c:pt>
                <c:pt idx="1869">
                  <c:v>312.52800000001599</c:v>
                </c:pt>
                <c:pt idx="1870">
                  <c:v>311.535200000016</c:v>
                </c:pt>
                <c:pt idx="1871">
                  <c:v>310.54240000001602</c:v>
                </c:pt>
                <c:pt idx="1872">
                  <c:v>309.54960000001603</c:v>
                </c:pt>
                <c:pt idx="1873">
                  <c:v>308.55680000001598</c:v>
                </c:pt>
                <c:pt idx="1874">
                  <c:v>307.56400000001599</c:v>
                </c:pt>
                <c:pt idx="1875">
                  <c:v>306.57120000001601</c:v>
                </c:pt>
                <c:pt idx="1876">
                  <c:v>308.36640000001597</c:v>
                </c:pt>
                <c:pt idx="1877">
                  <c:v>310.16160000001599</c:v>
                </c:pt>
                <c:pt idx="1878">
                  <c:v>309.16880000001601</c:v>
                </c:pt>
                <c:pt idx="1879">
                  <c:v>310.96400000001597</c:v>
                </c:pt>
                <c:pt idx="1880">
                  <c:v>312.75920000001599</c:v>
                </c:pt>
                <c:pt idx="1881">
                  <c:v>314.55440000001698</c:v>
                </c:pt>
                <c:pt idx="1882">
                  <c:v>313.56160000001699</c:v>
                </c:pt>
                <c:pt idx="1883">
                  <c:v>312.56880000001701</c:v>
                </c:pt>
                <c:pt idx="1884">
                  <c:v>311.57600000001702</c:v>
                </c:pt>
                <c:pt idx="1885">
                  <c:v>313.37120000001698</c:v>
                </c:pt>
                <c:pt idx="1886">
                  <c:v>315.16640000001701</c:v>
                </c:pt>
                <c:pt idx="1887">
                  <c:v>314.17360000001702</c:v>
                </c:pt>
                <c:pt idx="1888">
                  <c:v>313.18080000001697</c:v>
                </c:pt>
                <c:pt idx="1889">
                  <c:v>314.976000000017</c:v>
                </c:pt>
                <c:pt idx="1890">
                  <c:v>313.98320000001701</c:v>
                </c:pt>
                <c:pt idx="1891">
                  <c:v>312.99040000001702</c:v>
                </c:pt>
                <c:pt idx="1892">
                  <c:v>314.78560000001698</c:v>
                </c:pt>
                <c:pt idx="1893">
                  <c:v>316.58080000001701</c:v>
                </c:pt>
                <c:pt idx="1894">
                  <c:v>315.58800000001702</c:v>
                </c:pt>
                <c:pt idx="1895">
                  <c:v>317.38320000001698</c:v>
                </c:pt>
                <c:pt idx="1896">
                  <c:v>316.390400000017</c:v>
                </c:pt>
                <c:pt idx="1897">
                  <c:v>315.39760000001701</c:v>
                </c:pt>
                <c:pt idx="1898">
                  <c:v>314.40480000001702</c:v>
                </c:pt>
                <c:pt idx="1899">
                  <c:v>313.41200000001697</c:v>
                </c:pt>
                <c:pt idx="1900">
                  <c:v>312.41920000001699</c:v>
                </c:pt>
                <c:pt idx="1901">
                  <c:v>311.426400000017</c:v>
                </c:pt>
                <c:pt idx="1902">
                  <c:v>310.43360000001701</c:v>
                </c:pt>
                <c:pt idx="1903">
                  <c:v>309.44080000001702</c:v>
                </c:pt>
                <c:pt idx="1904">
                  <c:v>308.44800000001698</c:v>
                </c:pt>
                <c:pt idx="1905">
                  <c:v>307.45520000001699</c:v>
                </c:pt>
                <c:pt idx="1906">
                  <c:v>306.462400000017</c:v>
                </c:pt>
                <c:pt idx="1907">
                  <c:v>308.25760000001702</c:v>
                </c:pt>
                <c:pt idx="1908">
                  <c:v>310.05280000001699</c:v>
                </c:pt>
                <c:pt idx="1909">
                  <c:v>311.84800000001701</c:v>
                </c:pt>
                <c:pt idx="1910">
                  <c:v>310.85520000001702</c:v>
                </c:pt>
                <c:pt idx="1911">
                  <c:v>312.65040000001699</c:v>
                </c:pt>
                <c:pt idx="1912">
                  <c:v>311.657600000017</c:v>
                </c:pt>
                <c:pt idx="1913">
                  <c:v>310.66480000001701</c:v>
                </c:pt>
                <c:pt idx="1914">
                  <c:v>312.46000000001698</c:v>
                </c:pt>
                <c:pt idx="1915">
                  <c:v>311.46720000001699</c:v>
                </c:pt>
                <c:pt idx="1916">
                  <c:v>310.474400000017</c:v>
                </c:pt>
                <c:pt idx="1917">
                  <c:v>312.26960000001702</c:v>
                </c:pt>
                <c:pt idx="1918">
                  <c:v>311.27680000001698</c:v>
                </c:pt>
                <c:pt idx="1919">
                  <c:v>310.28400000001699</c:v>
                </c:pt>
                <c:pt idx="1920">
                  <c:v>309.291200000017</c:v>
                </c:pt>
                <c:pt idx="1921">
                  <c:v>311.08640000001702</c:v>
                </c:pt>
                <c:pt idx="1922">
                  <c:v>312.88160000001699</c:v>
                </c:pt>
                <c:pt idx="1923">
                  <c:v>311.888800000017</c:v>
                </c:pt>
                <c:pt idx="1924">
                  <c:v>313.68400000001702</c:v>
                </c:pt>
                <c:pt idx="1925">
                  <c:v>312.69120000001698</c:v>
                </c:pt>
                <c:pt idx="1926">
                  <c:v>314.486400000017</c:v>
                </c:pt>
                <c:pt idx="1927">
                  <c:v>313.49360000001701</c:v>
                </c:pt>
                <c:pt idx="1928">
                  <c:v>312.50080000001702</c:v>
                </c:pt>
                <c:pt idx="1929">
                  <c:v>314.29600000001699</c:v>
                </c:pt>
                <c:pt idx="1930">
                  <c:v>316.09120000001701</c:v>
                </c:pt>
                <c:pt idx="1931">
                  <c:v>317.88640000001698</c:v>
                </c:pt>
                <c:pt idx="1932">
                  <c:v>316.89360000001699</c:v>
                </c:pt>
                <c:pt idx="1933">
                  <c:v>318.68880000001701</c:v>
                </c:pt>
                <c:pt idx="1934">
                  <c:v>320.48400000001698</c:v>
                </c:pt>
                <c:pt idx="1935">
                  <c:v>319.49120000001699</c:v>
                </c:pt>
                <c:pt idx="1936">
                  <c:v>318.498400000017</c:v>
                </c:pt>
                <c:pt idx="1937">
                  <c:v>320.29360000001702</c:v>
                </c:pt>
                <c:pt idx="1938">
                  <c:v>322.08880000001699</c:v>
                </c:pt>
                <c:pt idx="1939">
                  <c:v>321.096000000017</c:v>
                </c:pt>
                <c:pt idx="1940">
                  <c:v>320.10320000001701</c:v>
                </c:pt>
                <c:pt idx="1941">
                  <c:v>319.11040000001702</c:v>
                </c:pt>
                <c:pt idx="1942">
                  <c:v>318.11760000001698</c:v>
                </c:pt>
                <c:pt idx="1943">
                  <c:v>317.12480000001699</c:v>
                </c:pt>
                <c:pt idx="1944">
                  <c:v>316.132000000017</c:v>
                </c:pt>
                <c:pt idx="1945">
                  <c:v>315.13920000001798</c:v>
                </c:pt>
                <c:pt idx="1946">
                  <c:v>314.14640000001799</c:v>
                </c:pt>
                <c:pt idx="1947">
                  <c:v>313.153600000018</c:v>
                </c:pt>
                <c:pt idx="1948">
                  <c:v>312.16080000001801</c:v>
                </c:pt>
                <c:pt idx="1949">
                  <c:v>313.95600000001798</c:v>
                </c:pt>
                <c:pt idx="1950">
                  <c:v>315.751200000018</c:v>
                </c:pt>
                <c:pt idx="1951">
                  <c:v>317.54640000001802</c:v>
                </c:pt>
                <c:pt idx="1952">
                  <c:v>316.55360000001798</c:v>
                </c:pt>
                <c:pt idx="1953">
                  <c:v>318.348800000018</c:v>
                </c:pt>
                <c:pt idx="1954">
                  <c:v>317.35600000001801</c:v>
                </c:pt>
                <c:pt idx="1955">
                  <c:v>316.36320000001803</c:v>
                </c:pt>
                <c:pt idx="1956">
                  <c:v>318.15840000001799</c:v>
                </c:pt>
                <c:pt idx="1957">
                  <c:v>319.95360000001801</c:v>
                </c:pt>
                <c:pt idx="1958">
                  <c:v>318.96080000001803</c:v>
                </c:pt>
                <c:pt idx="1959">
                  <c:v>317.96800000001798</c:v>
                </c:pt>
                <c:pt idx="1960">
                  <c:v>316.97520000001799</c:v>
                </c:pt>
                <c:pt idx="1961">
                  <c:v>318.77040000001801</c:v>
                </c:pt>
                <c:pt idx="1962">
                  <c:v>317.77760000001803</c:v>
                </c:pt>
                <c:pt idx="1963">
                  <c:v>316.78480000001798</c:v>
                </c:pt>
                <c:pt idx="1964">
                  <c:v>318.580000000018</c:v>
                </c:pt>
                <c:pt idx="1965">
                  <c:v>320.37520000001803</c:v>
                </c:pt>
                <c:pt idx="1966">
                  <c:v>319.38240000001798</c:v>
                </c:pt>
                <c:pt idx="1967">
                  <c:v>321.177600000018</c:v>
                </c:pt>
                <c:pt idx="1968">
                  <c:v>320.18480000001801</c:v>
                </c:pt>
                <c:pt idx="1969">
                  <c:v>319.19200000001803</c:v>
                </c:pt>
                <c:pt idx="1970">
                  <c:v>320.98720000001799</c:v>
                </c:pt>
                <c:pt idx="1971">
                  <c:v>319.994400000018</c:v>
                </c:pt>
                <c:pt idx="1972">
                  <c:v>321.78960000001803</c:v>
                </c:pt>
                <c:pt idx="1973">
                  <c:v>323.58480000001799</c:v>
                </c:pt>
                <c:pt idx="1974">
                  <c:v>325.38000000001801</c:v>
                </c:pt>
                <c:pt idx="1975">
                  <c:v>324.38720000001803</c:v>
                </c:pt>
                <c:pt idx="1976">
                  <c:v>323.39440000001798</c:v>
                </c:pt>
                <c:pt idx="1977">
                  <c:v>325.189600000018</c:v>
                </c:pt>
                <c:pt idx="1978">
                  <c:v>326.98480000001803</c:v>
                </c:pt>
                <c:pt idx="1979">
                  <c:v>328.78000000001799</c:v>
                </c:pt>
                <c:pt idx="1980">
                  <c:v>327.787200000018</c:v>
                </c:pt>
                <c:pt idx="1981">
                  <c:v>326.79440000001802</c:v>
                </c:pt>
                <c:pt idx="1982">
                  <c:v>328.58960000001798</c:v>
                </c:pt>
                <c:pt idx="1983">
                  <c:v>327.59680000001799</c:v>
                </c:pt>
                <c:pt idx="1984">
                  <c:v>326.604000000018</c:v>
                </c:pt>
                <c:pt idx="1985">
                  <c:v>325.61120000001802</c:v>
                </c:pt>
                <c:pt idx="1986">
                  <c:v>327.40640000001798</c:v>
                </c:pt>
                <c:pt idx="1987">
                  <c:v>329.201600000018</c:v>
                </c:pt>
                <c:pt idx="1988">
                  <c:v>330.99680000001803</c:v>
                </c:pt>
                <c:pt idx="1989">
                  <c:v>332.79200000001799</c:v>
                </c:pt>
                <c:pt idx="1990">
                  <c:v>331.799200000018</c:v>
                </c:pt>
                <c:pt idx="1991">
                  <c:v>333.59440000001803</c:v>
                </c:pt>
                <c:pt idx="1992">
                  <c:v>335.38960000001799</c:v>
                </c:pt>
                <c:pt idx="1993">
                  <c:v>334.396800000018</c:v>
                </c:pt>
                <c:pt idx="1994">
                  <c:v>333.40400000001802</c:v>
                </c:pt>
                <c:pt idx="1995">
                  <c:v>332.41120000001803</c:v>
                </c:pt>
                <c:pt idx="1996">
                  <c:v>331.41840000001798</c:v>
                </c:pt>
                <c:pt idx="1997">
                  <c:v>333.213600000018</c:v>
                </c:pt>
                <c:pt idx="1998">
                  <c:v>332.22080000001802</c:v>
                </c:pt>
                <c:pt idx="1999">
                  <c:v>331.22800000001803</c:v>
                </c:pt>
                <c:pt idx="2000">
                  <c:v>333.02320000001799</c:v>
                </c:pt>
                <c:pt idx="2001">
                  <c:v>334.81840000001802</c:v>
                </c:pt>
                <c:pt idx="2002">
                  <c:v>333.82560000001803</c:v>
                </c:pt>
                <c:pt idx="2003">
                  <c:v>332.83280000001798</c:v>
                </c:pt>
                <c:pt idx="2004">
                  <c:v>331.84000000001799</c:v>
                </c:pt>
                <c:pt idx="2005">
                  <c:v>330.84720000001897</c:v>
                </c:pt>
                <c:pt idx="2006">
                  <c:v>329.85440000001898</c:v>
                </c:pt>
                <c:pt idx="2007">
                  <c:v>328.861600000019</c:v>
                </c:pt>
                <c:pt idx="2008">
                  <c:v>327.86880000001901</c:v>
                </c:pt>
                <c:pt idx="2009">
                  <c:v>326.87600000001902</c:v>
                </c:pt>
                <c:pt idx="2010">
                  <c:v>325.88320000001897</c:v>
                </c:pt>
                <c:pt idx="2011">
                  <c:v>324.89040000001899</c:v>
                </c:pt>
                <c:pt idx="2012">
                  <c:v>323.897600000019</c:v>
                </c:pt>
                <c:pt idx="2013">
                  <c:v>322.90480000001901</c:v>
                </c:pt>
                <c:pt idx="2014">
                  <c:v>321.91200000001902</c:v>
                </c:pt>
                <c:pt idx="2015">
                  <c:v>320.91920000001898</c:v>
                </c:pt>
                <c:pt idx="2016">
                  <c:v>319.92640000001899</c:v>
                </c:pt>
                <c:pt idx="2017">
                  <c:v>318.933600000019</c:v>
                </c:pt>
                <c:pt idx="2018">
                  <c:v>317.94080000001901</c:v>
                </c:pt>
                <c:pt idx="2019">
                  <c:v>316.94800000001902</c:v>
                </c:pt>
                <c:pt idx="2020">
                  <c:v>315.95520000001898</c:v>
                </c:pt>
                <c:pt idx="2021">
                  <c:v>317.750400000019</c:v>
                </c:pt>
                <c:pt idx="2022">
                  <c:v>319.54560000001902</c:v>
                </c:pt>
                <c:pt idx="2023">
                  <c:v>321.34080000001899</c:v>
                </c:pt>
                <c:pt idx="2024">
                  <c:v>320.348000000019</c:v>
                </c:pt>
                <c:pt idx="2025">
                  <c:v>322.14320000001902</c:v>
                </c:pt>
                <c:pt idx="2026">
                  <c:v>323.93840000001899</c:v>
                </c:pt>
                <c:pt idx="2027">
                  <c:v>325.73360000001901</c:v>
                </c:pt>
                <c:pt idx="2028">
                  <c:v>324.74080000001902</c:v>
                </c:pt>
                <c:pt idx="2029">
                  <c:v>323.74800000001898</c:v>
                </c:pt>
                <c:pt idx="2030">
                  <c:v>322.75520000001899</c:v>
                </c:pt>
                <c:pt idx="2031">
                  <c:v>321.762400000019</c:v>
                </c:pt>
                <c:pt idx="2032">
                  <c:v>320.76960000001901</c:v>
                </c:pt>
                <c:pt idx="2033">
                  <c:v>322.56480000001898</c:v>
                </c:pt>
                <c:pt idx="2034">
                  <c:v>321.57200000001899</c:v>
                </c:pt>
                <c:pt idx="2035">
                  <c:v>323.36720000001901</c:v>
                </c:pt>
                <c:pt idx="2036">
                  <c:v>322.37440000001902</c:v>
                </c:pt>
                <c:pt idx="2037">
                  <c:v>324.16960000001899</c:v>
                </c:pt>
                <c:pt idx="2038">
                  <c:v>325.96480000001901</c:v>
                </c:pt>
                <c:pt idx="2039">
                  <c:v>327.76000000001898</c:v>
                </c:pt>
                <c:pt idx="2040">
                  <c:v>329.555200000019</c:v>
                </c:pt>
                <c:pt idx="2041">
                  <c:v>328.56240000001901</c:v>
                </c:pt>
                <c:pt idx="2042">
                  <c:v>330.35760000001898</c:v>
                </c:pt>
                <c:pt idx="2043">
                  <c:v>329.36480000001899</c:v>
                </c:pt>
                <c:pt idx="2044">
                  <c:v>328.372000000019</c:v>
                </c:pt>
                <c:pt idx="2045">
                  <c:v>330.16720000001902</c:v>
                </c:pt>
                <c:pt idx="2046">
                  <c:v>329.17440000001898</c:v>
                </c:pt>
                <c:pt idx="2047">
                  <c:v>328.18160000001899</c:v>
                </c:pt>
                <c:pt idx="2048">
                  <c:v>327.188800000019</c:v>
                </c:pt>
                <c:pt idx="2049">
                  <c:v>328.98400000001902</c:v>
                </c:pt>
                <c:pt idx="2050">
                  <c:v>327.99120000001898</c:v>
                </c:pt>
                <c:pt idx="2051">
                  <c:v>329.786400000019</c:v>
                </c:pt>
                <c:pt idx="2052">
                  <c:v>328.79360000001901</c:v>
                </c:pt>
                <c:pt idx="2053">
                  <c:v>327.80080000001902</c:v>
                </c:pt>
                <c:pt idx="2054">
                  <c:v>329.59600000001899</c:v>
                </c:pt>
                <c:pt idx="2055">
                  <c:v>331.39120000001901</c:v>
                </c:pt>
                <c:pt idx="2056">
                  <c:v>330.39840000001902</c:v>
                </c:pt>
                <c:pt idx="2057">
                  <c:v>329.40560000001898</c:v>
                </c:pt>
                <c:pt idx="2058">
                  <c:v>328.41280000001899</c:v>
                </c:pt>
                <c:pt idx="2059">
                  <c:v>327.420000000019</c:v>
                </c:pt>
                <c:pt idx="2060">
                  <c:v>326.42720000001901</c:v>
                </c:pt>
                <c:pt idx="2061">
                  <c:v>325.43440000001902</c:v>
                </c:pt>
                <c:pt idx="2062">
                  <c:v>324.44160000001898</c:v>
                </c:pt>
                <c:pt idx="2063">
                  <c:v>323.44880000001899</c:v>
                </c:pt>
                <c:pt idx="2064">
                  <c:v>322.456000000019</c:v>
                </c:pt>
                <c:pt idx="2065">
                  <c:v>321.46320000001901</c:v>
                </c:pt>
                <c:pt idx="2066">
                  <c:v>320.47040000001903</c:v>
                </c:pt>
                <c:pt idx="2067">
                  <c:v>319.47760000001898</c:v>
                </c:pt>
                <c:pt idx="2068">
                  <c:v>318.48480000001899</c:v>
                </c:pt>
                <c:pt idx="2069">
                  <c:v>317.492000000019</c:v>
                </c:pt>
                <c:pt idx="2070">
                  <c:v>316.49920000001902</c:v>
                </c:pt>
                <c:pt idx="2071">
                  <c:v>318.29440000001898</c:v>
                </c:pt>
                <c:pt idx="2072">
                  <c:v>317.30160000001899</c:v>
                </c:pt>
                <c:pt idx="2073">
                  <c:v>316.308800000019</c:v>
                </c:pt>
                <c:pt idx="2074">
                  <c:v>315.31600000001998</c:v>
                </c:pt>
                <c:pt idx="2075">
                  <c:v>314.32320000001999</c:v>
                </c:pt>
                <c:pt idx="2076">
                  <c:v>316.11840000002002</c:v>
                </c:pt>
                <c:pt idx="2077">
                  <c:v>315.12560000001997</c:v>
                </c:pt>
                <c:pt idx="2078">
                  <c:v>316.92080000001999</c:v>
                </c:pt>
                <c:pt idx="2079">
                  <c:v>315.92800000002001</c:v>
                </c:pt>
                <c:pt idx="2080">
                  <c:v>317.72320000001997</c:v>
                </c:pt>
                <c:pt idx="2081">
                  <c:v>316.73040000001998</c:v>
                </c:pt>
                <c:pt idx="2082">
                  <c:v>315.73760000002</c:v>
                </c:pt>
                <c:pt idx="2083">
                  <c:v>317.53280000002002</c:v>
                </c:pt>
                <c:pt idx="2084">
                  <c:v>316.54000000001997</c:v>
                </c:pt>
                <c:pt idx="2085">
                  <c:v>315.54720000001998</c:v>
                </c:pt>
                <c:pt idx="2086">
                  <c:v>317.34240000002001</c:v>
                </c:pt>
                <c:pt idx="2087">
                  <c:v>319.13760000001997</c:v>
                </c:pt>
                <c:pt idx="2088">
                  <c:v>320.93280000001999</c:v>
                </c:pt>
                <c:pt idx="2089">
                  <c:v>319.94000000002001</c:v>
                </c:pt>
                <c:pt idx="2090">
                  <c:v>321.73520000001997</c:v>
                </c:pt>
                <c:pt idx="2091">
                  <c:v>320.74240000001998</c:v>
                </c:pt>
                <c:pt idx="2092">
                  <c:v>322.53760000002001</c:v>
                </c:pt>
                <c:pt idx="2093">
                  <c:v>321.54480000002002</c:v>
                </c:pt>
                <c:pt idx="2094">
                  <c:v>320.55200000001997</c:v>
                </c:pt>
                <c:pt idx="2095">
                  <c:v>319.55920000001998</c:v>
                </c:pt>
                <c:pt idx="2096">
                  <c:v>321.35440000002001</c:v>
                </c:pt>
                <c:pt idx="2097">
                  <c:v>320.36160000002002</c:v>
                </c:pt>
                <c:pt idx="2098">
                  <c:v>322.15680000001998</c:v>
                </c:pt>
                <c:pt idx="2099">
                  <c:v>321.16400000002</c:v>
                </c:pt>
                <c:pt idx="2100">
                  <c:v>322.95920000002002</c:v>
                </c:pt>
                <c:pt idx="2101">
                  <c:v>321.96640000001997</c:v>
                </c:pt>
                <c:pt idx="2102">
                  <c:v>320.97360000001999</c:v>
                </c:pt>
                <c:pt idx="2103">
                  <c:v>319.98080000002</c:v>
                </c:pt>
                <c:pt idx="2104">
                  <c:v>318.98800000002001</c:v>
                </c:pt>
                <c:pt idx="2105">
                  <c:v>317.99520000002002</c:v>
                </c:pt>
                <c:pt idx="2106">
                  <c:v>317.00240000001997</c:v>
                </c:pt>
                <c:pt idx="2107">
                  <c:v>316.00960000001999</c:v>
                </c:pt>
                <c:pt idx="2108">
                  <c:v>315.01680000002</c:v>
                </c:pt>
                <c:pt idx="2109">
                  <c:v>314.02400000002001</c:v>
                </c:pt>
                <c:pt idx="2110">
                  <c:v>313.03120000002002</c:v>
                </c:pt>
                <c:pt idx="2111">
                  <c:v>312.03840000001998</c:v>
                </c:pt>
                <c:pt idx="2112">
                  <c:v>311.04560000001999</c:v>
                </c:pt>
                <c:pt idx="2113">
                  <c:v>310.05280000002</c:v>
                </c:pt>
                <c:pt idx="2114">
                  <c:v>309.06000000002001</c:v>
                </c:pt>
                <c:pt idx="2115">
                  <c:v>308.06720000002002</c:v>
                </c:pt>
                <c:pt idx="2116">
                  <c:v>309.86240000001999</c:v>
                </c:pt>
                <c:pt idx="2117">
                  <c:v>311.65760000002001</c:v>
                </c:pt>
                <c:pt idx="2118">
                  <c:v>313.45280000001998</c:v>
                </c:pt>
                <c:pt idx="2119">
                  <c:v>315.24800000002</c:v>
                </c:pt>
                <c:pt idx="2120">
                  <c:v>314.25520000002001</c:v>
                </c:pt>
                <c:pt idx="2121">
                  <c:v>313.26240000002002</c:v>
                </c:pt>
                <c:pt idx="2122">
                  <c:v>312.26960000001998</c:v>
                </c:pt>
                <c:pt idx="2123">
                  <c:v>311.27680000001999</c:v>
                </c:pt>
                <c:pt idx="2124">
                  <c:v>310.28400000002</c:v>
                </c:pt>
                <c:pt idx="2125">
                  <c:v>312.07920000002002</c:v>
                </c:pt>
                <c:pt idx="2126">
                  <c:v>313.87440000001999</c:v>
                </c:pt>
                <c:pt idx="2127">
                  <c:v>315.66960000002001</c:v>
                </c:pt>
                <c:pt idx="2128">
                  <c:v>314.67680000002002</c:v>
                </c:pt>
                <c:pt idx="2129">
                  <c:v>313.68400000001998</c:v>
                </c:pt>
                <c:pt idx="2130">
                  <c:v>312.69120000001999</c:v>
                </c:pt>
                <c:pt idx="2131">
                  <c:v>314.48640000002001</c:v>
                </c:pt>
                <c:pt idx="2132">
                  <c:v>316.28160000001998</c:v>
                </c:pt>
                <c:pt idx="2133">
                  <c:v>318.07680000002</c:v>
                </c:pt>
                <c:pt idx="2134">
                  <c:v>319.87200000002002</c:v>
                </c:pt>
                <c:pt idx="2135">
                  <c:v>318.87920000001998</c:v>
                </c:pt>
                <c:pt idx="2136">
                  <c:v>317.88640000001999</c:v>
                </c:pt>
                <c:pt idx="2137">
                  <c:v>319.68160000002098</c:v>
                </c:pt>
                <c:pt idx="2138">
                  <c:v>318.68880000002099</c:v>
                </c:pt>
                <c:pt idx="2139">
                  <c:v>317.696000000021</c:v>
                </c:pt>
                <c:pt idx="2140">
                  <c:v>316.70320000002101</c:v>
                </c:pt>
                <c:pt idx="2141">
                  <c:v>315.71040000002102</c:v>
                </c:pt>
                <c:pt idx="2142">
                  <c:v>317.50560000002099</c:v>
                </c:pt>
                <c:pt idx="2143">
                  <c:v>319.30080000002101</c:v>
                </c:pt>
                <c:pt idx="2144">
                  <c:v>318.30800000002102</c:v>
                </c:pt>
                <c:pt idx="2145">
                  <c:v>317.31520000002098</c:v>
                </c:pt>
                <c:pt idx="2146">
                  <c:v>319.110400000021</c:v>
                </c:pt>
                <c:pt idx="2147">
                  <c:v>320.90560000002102</c:v>
                </c:pt>
                <c:pt idx="2148">
                  <c:v>322.70080000002099</c:v>
                </c:pt>
                <c:pt idx="2149">
                  <c:v>324.49600000002101</c:v>
                </c:pt>
                <c:pt idx="2150">
                  <c:v>323.50320000002102</c:v>
                </c:pt>
                <c:pt idx="2151">
                  <c:v>322.51040000002098</c:v>
                </c:pt>
                <c:pt idx="2152">
                  <c:v>321.51760000002099</c:v>
                </c:pt>
                <c:pt idx="2153">
                  <c:v>320.524800000021</c:v>
                </c:pt>
                <c:pt idx="2154">
                  <c:v>319.53200000002101</c:v>
                </c:pt>
                <c:pt idx="2155">
                  <c:v>318.53920000002103</c:v>
                </c:pt>
                <c:pt idx="2156">
                  <c:v>317.54640000002098</c:v>
                </c:pt>
                <c:pt idx="2157">
                  <c:v>316.55360000002099</c:v>
                </c:pt>
                <c:pt idx="2158">
                  <c:v>315.560800000021</c:v>
                </c:pt>
                <c:pt idx="2159">
                  <c:v>314.56800000002102</c:v>
                </c:pt>
                <c:pt idx="2160">
                  <c:v>313.57520000002103</c:v>
                </c:pt>
                <c:pt idx="2161">
                  <c:v>312.58240000002098</c:v>
                </c:pt>
                <c:pt idx="2162">
                  <c:v>314.377600000021</c:v>
                </c:pt>
                <c:pt idx="2163">
                  <c:v>316.17280000002103</c:v>
                </c:pt>
                <c:pt idx="2164">
                  <c:v>315.18000000002098</c:v>
                </c:pt>
                <c:pt idx="2165">
                  <c:v>314.18720000002099</c:v>
                </c:pt>
                <c:pt idx="2166">
                  <c:v>315.98240000002102</c:v>
                </c:pt>
                <c:pt idx="2167">
                  <c:v>314.98960000002103</c:v>
                </c:pt>
                <c:pt idx="2168">
                  <c:v>316.78480000002099</c:v>
                </c:pt>
                <c:pt idx="2169">
                  <c:v>315.79200000002101</c:v>
                </c:pt>
                <c:pt idx="2170">
                  <c:v>314.79920000002102</c:v>
                </c:pt>
                <c:pt idx="2171">
                  <c:v>313.80640000002097</c:v>
                </c:pt>
                <c:pt idx="2172">
                  <c:v>315.60160000002099</c:v>
                </c:pt>
                <c:pt idx="2173">
                  <c:v>317.39680000002102</c:v>
                </c:pt>
                <c:pt idx="2174">
                  <c:v>316.40400000002103</c:v>
                </c:pt>
                <c:pt idx="2175">
                  <c:v>318.19920000002099</c:v>
                </c:pt>
                <c:pt idx="2176">
                  <c:v>317.20640000002101</c:v>
                </c:pt>
                <c:pt idx="2177">
                  <c:v>316.21360000002102</c:v>
                </c:pt>
                <c:pt idx="2178">
                  <c:v>315.22080000002097</c:v>
                </c:pt>
                <c:pt idx="2179">
                  <c:v>314.22800000002098</c:v>
                </c:pt>
                <c:pt idx="2180">
                  <c:v>313.235200000021</c:v>
                </c:pt>
                <c:pt idx="2181">
                  <c:v>312.24240000002101</c:v>
                </c:pt>
                <c:pt idx="2182">
                  <c:v>311.24960000002102</c:v>
                </c:pt>
                <c:pt idx="2183">
                  <c:v>310.25680000002097</c:v>
                </c:pt>
                <c:pt idx="2184">
                  <c:v>309.26400000002099</c:v>
                </c:pt>
                <c:pt idx="2185">
                  <c:v>311.05920000002101</c:v>
                </c:pt>
                <c:pt idx="2186">
                  <c:v>310.06640000002102</c:v>
                </c:pt>
                <c:pt idx="2187">
                  <c:v>309.07360000002097</c:v>
                </c:pt>
                <c:pt idx="2188">
                  <c:v>308.08080000002099</c:v>
                </c:pt>
                <c:pt idx="2189">
                  <c:v>307.088000000021</c:v>
                </c:pt>
                <c:pt idx="2190">
                  <c:v>306.09520000002101</c:v>
                </c:pt>
                <c:pt idx="2191">
                  <c:v>305.10240000002102</c:v>
                </c:pt>
                <c:pt idx="2192">
                  <c:v>306.89760000002099</c:v>
                </c:pt>
                <c:pt idx="2193">
                  <c:v>305.904800000021</c:v>
                </c:pt>
                <c:pt idx="2194">
                  <c:v>304.91200000002101</c:v>
                </c:pt>
                <c:pt idx="2195">
                  <c:v>306.70720000002098</c:v>
                </c:pt>
                <c:pt idx="2196">
                  <c:v>308.502400000021</c:v>
                </c:pt>
                <c:pt idx="2197">
                  <c:v>307.50960000002101</c:v>
                </c:pt>
                <c:pt idx="2198">
                  <c:v>309.30480000002098</c:v>
                </c:pt>
                <c:pt idx="2199">
                  <c:v>308.31200000002099</c:v>
                </c:pt>
                <c:pt idx="2200">
                  <c:v>307.319200000021</c:v>
                </c:pt>
                <c:pt idx="2201">
                  <c:v>306.32640000002101</c:v>
                </c:pt>
                <c:pt idx="2202">
                  <c:v>308.12160000002098</c:v>
                </c:pt>
                <c:pt idx="2203">
                  <c:v>307.12880000002099</c:v>
                </c:pt>
                <c:pt idx="2204">
                  <c:v>308.92400000002198</c:v>
                </c:pt>
                <c:pt idx="2205">
                  <c:v>310.719200000022</c:v>
                </c:pt>
                <c:pt idx="2206">
                  <c:v>312.51440000002202</c:v>
                </c:pt>
                <c:pt idx="2207">
                  <c:v>311.52160000002198</c:v>
                </c:pt>
                <c:pt idx="2208">
                  <c:v>313.316800000022</c:v>
                </c:pt>
                <c:pt idx="2209">
                  <c:v>315.11200000002202</c:v>
                </c:pt>
                <c:pt idx="2210">
                  <c:v>314.11920000002198</c:v>
                </c:pt>
                <c:pt idx="2211">
                  <c:v>315.914400000022</c:v>
                </c:pt>
                <c:pt idx="2212">
                  <c:v>317.70960000002202</c:v>
                </c:pt>
                <c:pt idx="2213">
                  <c:v>316.71680000002198</c:v>
                </c:pt>
                <c:pt idx="2214">
                  <c:v>315.72400000002199</c:v>
                </c:pt>
                <c:pt idx="2215">
                  <c:v>314.731200000022</c:v>
                </c:pt>
                <c:pt idx="2216">
                  <c:v>313.73840000002201</c:v>
                </c:pt>
                <c:pt idx="2217">
                  <c:v>315.53360000002198</c:v>
                </c:pt>
                <c:pt idx="2218">
                  <c:v>314.54080000002199</c:v>
                </c:pt>
                <c:pt idx="2219">
                  <c:v>313.548000000022</c:v>
                </c:pt>
                <c:pt idx="2220">
                  <c:v>315.34320000002202</c:v>
                </c:pt>
                <c:pt idx="2221">
                  <c:v>314.35040000002198</c:v>
                </c:pt>
                <c:pt idx="2222">
                  <c:v>313.35760000002199</c:v>
                </c:pt>
                <c:pt idx="2223">
                  <c:v>312.364800000022</c:v>
                </c:pt>
                <c:pt idx="2224">
                  <c:v>311.37200000002201</c:v>
                </c:pt>
                <c:pt idx="2225">
                  <c:v>313.16720000002198</c:v>
                </c:pt>
                <c:pt idx="2226">
                  <c:v>314.962400000022</c:v>
                </c:pt>
                <c:pt idx="2227">
                  <c:v>316.75760000002202</c:v>
                </c:pt>
                <c:pt idx="2228">
                  <c:v>315.76480000002198</c:v>
                </c:pt>
                <c:pt idx="2229">
                  <c:v>314.77200000002199</c:v>
                </c:pt>
                <c:pt idx="2230">
                  <c:v>313.779200000022</c:v>
                </c:pt>
                <c:pt idx="2231">
                  <c:v>312.78640000002201</c:v>
                </c:pt>
                <c:pt idx="2232">
                  <c:v>311.79360000002202</c:v>
                </c:pt>
                <c:pt idx="2233">
                  <c:v>310.80080000002198</c:v>
                </c:pt>
                <c:pt idx="2234">
                  <c:v>309.80800000002199</c:v>
                </c:pt>
                <c:pt idx="2235">
                  <c:v>308.815200000022</c:v>
                </c:pt>
                <c:pt idx="2236">
                  <c:v>307.82240000002201</c:v>
                </c:pt>
                <c:pt idx="2237">
                  <c:v>306.82960000002203</c:v>
                </c:pt>
                <c:pt idx="2238">
                  <c:v>305.83680000002198</c:v>
                </c:pt>
                <c:pt idx="2239">
                  <c:v>304.84400000002199</c:v>
                </c:pt>
                <c:pt idx="2240">
                  <c:v>303.851200000022</c:v>
                </c:pt>
                <c:pt idx="2241">
                  <c:v>302.85840000002202</c:v>
                </c:pt>
                <c:pt idx="2242">
                  <c:v>301.86560000002203</c:v>
                </c:pt>
                <c:pt idx="2243">
                  <c:v>300.87280000002198</c:v>
                </c:pt>
                <c:pt idx="2244">
                  <c:v>299.88000000002199</c:v>
                </c:pt>
                <c:pt idx="2245">
                  <c:v>298.88720000002201</c:v>
                </c:pt>
                <c:pt idx="2246">
                  <c:v>297.89440000002202</c:v>
                </c:pt>
                <c:pt idx="2247">
                  <c:v>296.90160000002197</c:v>
                </c:pt>
                <c:pt idx="2248">
                  <c:v>295.90880000002198</c:v>
                </c:pt>
                <c:pt idx="2249">
                  <c:v>294.916000000022</c:v>
                </c:pt>
                <c:pt idx="2250">
                  <c:v>293.92320000002201</c:v>
                </c:pt>
                <c:pt idx="2251">
                  <c:v>295.71840000002197</c:v>
                </c:pt>
                <c:pt idx="2252">
                  <c:v>297.513600000022</c:v>
                </c:pt>
                <c:pt idx="2253">
                  <c:v>299.30880000002202</c:v>
                </c:pt>
                <c:pt idx="2254">
                  <c:v>301.10400000002198</c:v>
                </c:pt>
                <c:pt idx="2255">
                  <c:v>302.89920000002201</c:v>
                </c:pt>
                <c:pt idx="2256">
                  <c:v>301.90640000002202</c:v>
                </c:pt>
                <c:pt idx="2257">
                  <c:v>300.91360000002197</c:v>
                </c:pt>
                <c:pt idx="2258">
                  <c:v>299.92080000002198</c:v>
                </c:pt>
                <c:pt idx="2259">
                  <c:v>298.928000000022</c:v>
                </c:pt>
                <c:pt idx="2260">
                  <c:v>297.93520000002201</c:v>
                </c:pt>
                <c:pt idx="2261">
                  <c:v>296.94240000002202</c:v>
                </c:pt>
                <c:pt idx="2262">
                  <c:v>295.94960000002197</c:v>
                </c:pt>
                <c:pt idx="2263">
                  <c:v>294.95680000002199</c:v>
                </c:pt>
                <c:pt idx="2264">
                  <c:v>296.75200000002201</c:v>
                </c:pt>
                <c:pt idx="2265">
                  <c:v>295.75920000002202</c:v>
                </c:pt>
                <c:pt idx="2266">
                  <c:v>297.55440000002199</c:v>
                </c:pt>
                <c:pt idx="2267">
                  <c:v>299.34960000002201</c:v>
                </c:pt>
                <c:pt idx="2268">
                  <c:v>298.35680000002202</c:v>
                </c:pt>
                <c:pt idx="2269">
                  <c:v>300.15200000002199</c:v>
                </c:pt>
                <c:pt idx="2270">
                  <c:v>301.94720000002297</c:v>
                </c:pt>
                <c:pt idx="2271">
                  <c:v>303.742400000023</c:v>
                </c:pt>
                <c:pt idx="2272">
                  <c:v>305.53760000002302</c:v>
                </c:pt>
                <c:pt idx="2273">
                  <c:v>304.54480000002297</c:v>
                </c:pt>
                <c:pt idx="2274">
                  <c:v>303.55200000002299</c:v>
                </c:pt>
                <c:pt idx="2275">
                  <c:v>302.559200000023</c:v>
                </c:pt>
                <c:pt idx="2276">
                  <c:v>304.35440000002302</c:v>
                </c:pt>
                <c:pt idx="2277">
                  <c:v>306.14960000002299</c:v>
                </c:pt>
                <c:pt idx="2278">
                  <c:v>305.156800000023</c:v>
                </c:pt>
                <c:pt idx="2279">
                  <c:v>304.16400000002301</c:v>
                </c:pt>
                <c:pt idx="2280">
                  <c:v>305.95920000002297</c:v>
                </c:pt>
                <c:pt idx="2281">
                  <c:v>304.96640000002299</c:v>
                </c:pt>
                <c:pt idx="2282">
                  <c:v>306.76160000002301</c:v>
                </c:pt>
                <c:pt idx="2283">
                  <c:v>308.55680000002297</c:v>
                </c:pt>
                <c:pt idx="2284">
                  <c:v>310.352000000023</c:v>
                </c:pt>
                <c:pt idx="2285">
                  <c:v>309.35920000002301</c:v>
                </c:pt>
                <c:pt idx="2286">
                  <c:v>308.36640000002302</c:v>
                </c:pt>
                <c:pt idx="2287">
                  <c:v>307.37360000002298</c:v>
                </c:pt>
                <c:pt idx="2288">
                  <c:v>309.168800000023</c:v>
                </c:pt>
                <c:pt idx="2289">
                  <c:v>308.17600000002301</c:v>
                </c:pt>
                <c:pt idx="2290">
                  <c:v>307.18320000002302</c:v>
                </c:pt>
                <c:pt idx="2291">
                  <c:v>306.19040000002298</c:v>
                </c:pt>
                <c:pt idx="2292">
                  <c:v>305.19760000002299</c:v>
                </c:pt>
                <c:pt idx="2293">
                  <c:v>306.99280000002301</c:v>
                </c:pt>
                <c:pt idx="2294">
                  <c:v>306.00000000002302</c:v>
                </c:pt>
                <c:pt idx="2295">
                  <c:v>307.79520000002299</c:v>
                </c:pt>
                <c:pt idx="2296">
                  <c:v>306.802400000023</c:v>
                </c:pt>
                <c:pt idx="2297">
                  <c:v>305.80960000002301</c:v>
                </c:pt>
                <c:pt idx="2298">
                  <c:v>307.60480000002298</c:v>
                </c:pt>
                <c:pt idx="2299">
                  <c:v>306.61200000002299</c:v>
                </c:pt>
                <c:pt idx="2300">
                  <c:v>308.40720000002301</c:v>
                </c:pt>
                <c:pt idx="2301">
                  <c:v>307.41440000002302</c:v>
                </c:pt>
                <c:pt idx="2302">
                  <c:v>309.20960000002299</c:v>
                </c:pt>
                <c:pt idx="2303">
                  <c:v>308.216800000023</c:v>
                </c:pt>
                <c:pt idx="2304">
                  <c:v>307.22400000002301</c:v>
                </c:pt>
                <c:pt idx="2305">
                  <c:v>306.23120000002302</c:v>
                </c:pt>
                <c:pt idx="2306">
                  <c:v>308.02640000002299</c:v>
                </c:pt>
                <c:pt idx="2307">
                  <c:v>307.033600000023</c:v>
                </c:pt>
                <c:pt idx="2308">
                  <c:v>306.04080000002301</c:v>
                </c:pt>
                <c:pt idx="2309">
                  <c:v>307.83600000002298</c:v>
                </c:pt>
                <c:pt idx="2310">
                  <c:v>309.631200000023</c:v>
                </c:pt>
                <c:pt idx="2311">
                  <c:v>311.42640000002302</c:v>
                </c:pt>
                <c:pt idx="2312">
                  <c:v>310.43360000002298</c:v>
                </c:pt>
                <c:pt idx="2313">
                  <c:v>312.228800000023</c:v>
                </c:pt>
                <c:pt idx="2314">
                  <c:v>314.02400000002302</c:v>
                </c:pt>
                <c:pt idx="2315">
                  <c:v>313.03120000002298</c:v>
                </c:pt>
                <c:pt idx="2316">
                  <c:v>314.826400000023</c:v>
                </c:pt>
                <c:pt idx="2317">
                  <c:v>313.83360000002301</c:v>
                </c:pt>
                <c:pt idx="2318">
                  <c:v>315.62880000002298</c:v>
                </c:pt>
                <c:pt idx="2319">
                  <c:v>314.63600000002299</c:v>
                </c:pt>
                <c:pt idx="2320">
                  <c:v>316.43120000002301</c:v>
                </c:pt>
                <c:pt idx="2321">
                  <c:v>318.22640000002298</c:v>
                </c:pt>
                <c:pt idx="2322">
                  <c:v>317.23360000002299</c:v>
                </c:pt>
                <c:pt idx="2323">
                  <c:v>316.240800000023</c:v>
                </c:pt>
                <c:pt idx="2324">
                  <c:v>315.24800000002301</c:v>
                </c:pt>
                <c:pt idx="2325">
                  <c:v>314.25520000002302</c:v>
                </c:pt>
                <c:pt idx="2326">
                  <c:v>313.26240000002298</c:v>
                </c:pt>
                <c:pt idx="2327">
                  <c:v>312.26960000002299</c:v>
                </c:pt>
                <c:pt idx="2328">
                  <c:v>311.276800000023</c:v>
                </c:pt>
                <c:pt idx="2329">
                  <c:v>310.28400000002301</c:v>
                </c:pt>
                <c:pt idx="2330">
                  <c:v>309.29120000002303</c:v>
                </c:pt>
                <c:pt idx="2331">
                  <c:v>308.29840000002298</c:v>
                </c:pt>
                <c:pt idx="2332">
                  <c:v>307.30560000002299</c:v>
                </c:pt>
                <c:pt idx="2333">
                  <c:v>306.312800000023</c:v>
                </c:pt>
                <c:pt idx="2334">
                  <c:v>305.32000000002398</c:v>
                </c:pt>
                <c:pt idx="2335">
                  <c:v>304.32720000002399</c:v>
                </c:pt>
                <c:pt idx="2336">
                  <c:v>303.334400000024</c:v>
                </c:pt>
                <c:pt idx="2337">
                  <c:v>302.34160000002402</c:v>
                </c:pt>
                <c:pt idx="2338">
                  <c:v>301.34880000002403</c:v>
                </c:pt>
                <c:pt idx="2339">
                  <c:v>300.35600000002398</c:v>
                </c:pt>
                <c:pt idx="2340">
                  <c:v>299.36320000002399</c:v>
                </c:pt>
                <c:pt idx="2341">
                  <c:v>298.37040000002401</c:v>
                </c:pt>
                <c:pt idx="2342">
                  <c:v>297.37760000002402</c:v>
                </c:pt>
                <c:pt idx="2343">
                  <c:v>296.38480000002397</c:v>
                </c:pt>
                <c:pt idx="2344">
                  <c:v>295.39200000002398</c:v>
                </c:pt>
                <c:pt idx="2345">
                  <c:v>294.399200000024</c:v>
                </c:pt>
                <c:pt idx="2346">
                  <c:v>293.40640000002401</c:v>
                </c:pt>
                <c:pt idx="2347">
                  <c:v>292.41360000002402</c:v>
                </c:pt>
                <c:pt idx="2348">
                  <c:v>291.42080000002397</c:v>
                </c:pt>
                <c:pt idx="2349">
                  <c:v>293.216000000024</c:v>
                </c:pt>
                <c:pt idx="2350">
                  <c:v>295.01120000002402</c:v>
                </c:pt>
                <c:pt idx="2351">
                  <c:v>294.01840000002397</c:v>
                </c:pt>
                <c:pt idx="2352">
                  <c:v>295.813600000024</c:v>
                </c:pt>
                <c:pt idx="2353">
                  <c:v>294.82080000002401</c:v>
                </c:pt>
                <c:pt idx="2354">
                  <c:v>296.61600000002397</c:v>
                </c:pt>
                <c:pt idx="2355">
                  <c:v>298.411200000024</c:v>
                </c:pt>
                <c:pt idx="2356">
                  <c:v>297.41840000002401</c:v>
                </c:pt>
                <c:pt idx="2357">
                  <c:v>299.21360000002397</c:v>
                </c:pt>
                <c:pt idx="2358">
                  <c:v>298.22080000002398</c:v>
                </c:pt>
                <c:pt idx="2359">
                  <c:v>300.01600000002401</c:v>
                </c:pt>
                <c:pt idx="2360">
                  <c:v>299.02320000002402</c:v>
                </c:pt>
                <c:pt idx="2361">
                  <c:v>298.03040000002397</c:v>
                </c:pt>
                <c:pt idx="2362">
                  <c:v>297.03760000002399</c:v>
                </c:pt>
                <c:pt idx="2363">
                  <c:v>298.83280000002401</c:v>
                </c:pt>
                <c:pt idx="2364">
                  <c:v>297.84000000002402</c:v>
                </c:pt>
                <c:pt idx="2365">
                  <c:v>296.84720000002397</c:v>
                </c:pt>
                <c:pt idx="2366">
                  <c:v>295.85440000002399</c:v>
                </c:pt>
                <c:pt idx="2367">
                  <c:v>297.64960000002401</c:v>
                </c:pt>
                <c:pt idx="2368">
                  <c:v>299.44480000002397</c:v>
                </c:pt>
                <c:pt idx="2369">
                  <c:v>298.45200000002399</c:v>
                </c:pt>
                <c:pt idx="2370">
                  <c:v>297.459200000024</c:v>
                </c:pt>
                <c:pt idx="2371">
                  <c:v>296.46640000002401</c:v>
                </c:pt>
                <c:pt idx="2372">
                  <c:v>298.26160000002398</c:v>
                </c:pt>
                <c:pt idx="2373">
                  <c:v>297.26880000002399</c:v>
                </c:pt>
                <c:pt idx="2374">
                  <c:v>299.06400000002401</c:v>
                </c:pt>
                <c:pt idx="2375">
                  <c:v>298.07120000002402</c:v>
                </c:pt>
                <c:pt idx="2376">
                  <c:v>297.07840000002398</c:v>
                </c:pt>
                <c:pt idx="2377">
                  <c:v>296.08560000002399</c:v>
                </c:pt>
                <c:pt idx="2378">
                  <c:v>297.88080000002401</c:v>
                </c:pt>
                <c:pt idx="2379">
                  <c:v>299.67600000002398</c:v>
                </c:pt>
                <c:pt idx="2380">
                  <c:v>298.68320000002399</c:v>
                </c:pt>
                <c:pt idx="2381">
                  <c:v>300.47840000002401</c:v>
                </c:pt>
                <c:pt idx="2382">
                  <c:v>299.48560000002402</c:v>
                </c:pt>
                <c:pt idx="2383">
                  <c:v>298.49280000002398</c:v>
                </c:pt>
                <c:pt idx="2384">
                  <c:v>297.50000000002399</c:v>
                </c:pt>
                <c:pt idx="2385">
                  <c:v>299.29520000002401</c:v>
                </c:pt>
                <c:pt idx="2386">
                  <c:v>301.09040000002398</c:v>
                </c:pt>
                <c:pt idx="2387">
                  <c:v>302.885600000024</c:v>
                </c:pt>
                <c:pt idx="2388">
                  <c:v>304.68080000002402</c:v>
                </c:pt>
                <c:pt idx="2389">
                  <c:v>306.47600000002399</c:v>
                </c:pt>
                <c:pt idx="2390">
                  <c:v>308.27120000002401</c:v>
                </c:pt>
                <c:pt idx="2391">
                  <c:v>307.27840000002402</c:v>
                </c:pt>
                <c:pt idx="2392">
                  <c:v>309.07360000002399</c:v>
                </c:pt>
                <c:pt idx="2393">
                  <c:v>310.86880000002401</c:v>
                </c:pt>
                <c:pt idx="2394">
                  <c:v>309.87600000002402</c:v>
                </c:pt>
                <c:pt idx="2395">
                  <c:v>308.88320000002398</c:v>
                </c:pt>
                <c:pt idx="2396">
                  <c:v>310.678400000024</c:v>
                </c:pt>
                <c:pt idx="2397">
                  <c:v>312.47360000002499</c:v>
                </c:pt>
                <c:pt idx="2398">
                  <c:v>314.26880000002501</c:v>
                </c:pt>
                <c:pt idx="2399">
                  <c:v>313.27600000002502</c:v>
                </c:pt>
                <c:pt idx="2400">
                  <c:v>315.07120000002499</c:v>
                </c:pt>
                <c:pt idx="2401">
                  <c:v>316.86640000002501</c:v>
                </c:pt>
                <c:pt idx="2402">
                  <c:v>315.87360000002502</c:v>
                </c:pt>
                <c:pt idx="2403">
                  <c:v>314.88080000002498</c:v>
                </c:pt>
                <c:pt idx="2404">
                  <c:v>313.88800000002499</c:v>
                </c:pt>
                <c:pt idx="2405">
                  <c:v>315.68320000002501</c:v>
                </c:pt>
                <c:pt idx="2406">
                  <c:v>317.47840000002498</c:v>
                </c:pt>
                <c:pt idx="2407">
                  <c:v>319.273600000025</c:v>
                </c:pt>
                <c:pt idx="2408">
                  <c:v>318.28080000002501</c:v>
                </c:pt>
                <c:pt idx="2409">
                  <c:v>317.28800000002502</c:v>
                </c:pt>
                <c:pt idx="2410">
                  <c:v>316.29520000002498</c:v>
                </c:pt>
                <c:pt idx="2411">
                  <c:v>318.090400000025</c:v>
                </c:pt>
                <c:pt idx="2412">
                  <c:v>319.88560000002502</c:v>
                </c:pt>
                <c:pt idx="2413">
                  <c:v>318.89280000002498</c:v>
                </c:pt>
                <c:pt idx="2414">
                  <c:v>320.688000000025</c:v>
                </c:pt>
                <c:pt idx="2415">
                  <c:v>322.48320000002502</c:v>
                </c:pt>
                <c:pt idx="2416">
                  <c:v>324.27840000002499</c:v>
                </c:pt>
                <c:pt idx="2417">
                  <c:v>323.285600000025</c:v>
                </c:pt>
                <c:pt idx="2418">
                  <c:v>322.29280000002501</c:v>
                </c:pt>
                <c:pt idx="2419">
                  <c:v>324.08800000002498</c:v>
                </c:pt>
                <c:pt idx="2420">
                  <c:v>325.883200000025</c:v>
                </c:pt>
                <c:pt idx="2421">
                  <c:v>324.89040000002501</c:v>
                </c:pt>
                <c:pt idx="2422">
                  <c:v>326.68560000002498</c:v>
                </c:pt>
                <c:pt idx="2423">
                  <c:v>325.69280000002499</c:v>
                </c:pt>
                <c:pt idx="2424">
                  <c:v>324.700000000025</c:v>
                </c:pt>
                <c:pt idx="2425">
                  <c:v>323.70720000002501</c:v>
                </c:pt>
                <c:pt idx="2426">
                  <c:v>325.50240000002498</c:v>
                </c:pt>
                <c:pt idx="2427">
                  <c:v>327.297600000025</c:v>
                </c:pt>
                <c:pt idx="2428">
                  <c:v>326.30480000002501</c:v>
                </c:pt>
                <c:pt idx="2429">
                  <c:v>328.10000000002498</c:v>
                </c:pt>
                <c:pt idx="2430">
                  <c:v>327.10720000002499</c:v>
                </c:pt>
                <c:pt idx="2431">
                  <c:v>326.114400000025</c:v>
                </c:pt>
                <c:pt idx="2432">
                  <c:v>325.12160000002501</c:v>
                </c:pt>
                <c:pt idx="2433">
                  <c:v>324.12880000002502</c:v>
                </c:pt>
                <c:pt idx="2434">
                  <c:v>323.13600000002498</c:v>
                </c:pt>
                <c:pt idx="2435">
                  <c:v>324.931200000025</c:v>
                </c:pt>
                <c:pt idx="2436">
                  <c:v>323.93840000002501</c:v>
                </c:pt>
                <c:pt idx="2437">
                  <c:v>325.73360000002498</c:v>
                </c:pt>
                <c:pt idx="2438">
                  <c:v>324.74080000002499</c:v>
                </c:pt>
                <c:pt idx="2439">
                  <c:v>323.748000000025</c:v>
                </c:pt>
                <c:pt idx="2440">
                  <c:v>325.54320000002502</c:v>
                </c:pt>
                <c:pt idx="2441">
                  <c:v>324.55040000002498</c:v>
                </c:pt>
                <c:pt idx="2442">
                  <c:v>326.345600000025</c:v>
                </c:pt>
                <c:pt idx="2443">
                  <c:v>328.14080000002502</c:v>
                </c:pt>
                <c:pt idx="2444">
                  <c:v>327.14800000002498</c:v>
                </c:pt>
                <c:pt idx="2445">
                  <c:v>326.15520000002499</c:v>
                </c:pt>
                <c:pt idx="2446">
                  <c:v>325.162400000025</c:v>
                </c:pt>
                <c:pt idx="2447">
                  <c:v>324.16960000002501</c:v>
                </c:pt>
                <c:pt idx="2448">
                  <c:v>325.96480000002498</c:v>
                </c:pt>
                <c:pt idx="2449">
                  <c:v>327.760000000025</c:v>
                </c:pt>
                <c:pt idx="2450">
                  <c:v>326.76720000002501</c:v>
                </c:pt>
                <c:pt idx="2451">
                  <c:v>325.77440000002503</c:v>
                </c:pt>
                <c:pt idx="2452">
                  <c:v>324.78160000002498</c:v>
                </c:pt>
                <c:pt idx="2453">
                  <c:v>323.78880000002499</c:v>
                </c:pt>
                <c:pt idx="2454">
                  <c:v>322.796000000025</c:v>
                </c:pt>
                <c:pt idx="2455">
                  <c:v>321.80320000002502</c:v>
                </c:pt>
                <c:pt idx="2456">
                  <c:v>320.81040000002503</c:v>
                </c:pt>
                <c:pt idx="2457">
                  <c:v>319.81760000002498</c:v>
                </c:pt>
                <c:pt idx="2458">
                  <c:v>318.82480000002499</c:v>
                </c:pt>
                <c:pt idx="2459">
                  <c:v>317.832000000025</c:v>
                </c:pt>
                <c:pt idx="2460">
                  <c:v>316.83920000002598</c:v>
                </c:pt>
                <c:pt idx="2461">
                  <c:v>315.84640000002599</c:v>
                </c:pt>
                <c:pt idx="2462">
                  <c:v>314.85360000002601</c:v>
                </c:pt>
                <c:pt idx="2463">
                  <c:v>313.86080000002602</c:v>
                </c:pt>
                <c:pt idx="2464">
                  <c:v>312.86800000002597</c:v>
                </c:pt>
                <c:pt idx="2465">
                  <c:v>311.87520000002598</c:v>
                </c:pt>
                <c:pt idx="2466">
                  <c:v>310.882400000026</c:v>
                </c:pt>
                <c:pt idx="2467">
                  <c:v>309.88960000002601</c:v>
                </c:pt>
                <c:pt idx="2468">
                  <c:v>308.89680000002602</c:v>
                </c:pt>
                <c:pt idx="2469">
                  <c:v>307.90400000002597</c:v>
                </c:pt>
                <c:pt idx="2470">
                  <c:v>306.91120000002599</c:v>
                </c:pt>
                <c:pt idx="2471">
                  <c:v>305.918400000026</c:v>
                </c:pt>
                <c:pt idx="2472">
                  <c:v>304.92560000002601</c:v>
                </c:pt>
                <c:pt idx="2473">
                  <c:v>303.93280000002602</c:v>
                </c:pt>
                <c:pt idx="2474">
                  <c:v>302.94000000002598</c:v>
                </c:pt>
                <c:pt idx="2475">
                  <c:v>301.94720000002599</c:v>
                </c:pt>
                <c:pt idx="2476">
                  <c:v>300.954400000026</c:v>
                </c:pt>
                <c:pt idx="2477">
                  <c:v>299.96160000002601</c:v>
                </c:pt>
                <c:pt idx="2478">
                  <c:v>298.96880000002602</c:v>
                </c:pt>
                <c:pt idx="2479">
                  <c:v>297.97600000002598</c:v>
                </c:pt>
                <c:pt idx="2480">
                  <c:v>296.98320000002599</c:v>
                </c:pt>
                <c:pt idx="2481">
                  <c:v>295.990400000026</c:v>
                </c:pt>
                <c:pt idx="2482">
                  <c:v>294.99760000002601</c:v>
                </c:pt>
                <c:pt idx="2483">
                  <c:v>294.00480000002602</c:v>
                </c:pt>
                <c:pt idx="2484">
                  <c:v>293.01200000002598</c:v>
                </c:pt>
                <c:pt idx="2485">
                  <c:v>292.01920000002599</c:v>
                </c:pt>
                <c:pt idx="2486">
                  <c:v>291.026400000026</c:v>
                </c:pt>
                <c:pt idx="2487">
                  <c:v>290.03360000002601</c:v>
                </c:pt>
                <c:pt idx="2488">
                  <c:v>289.04080000002602</c:v>
                </c:pt>
                <c:pt idx="2489">
                  <c:v>288.04800000002598</c:v>
                </c:pt>
                <c:pt idx="2490">
                  <c:v>287.05520000002599</c:v>
                </c:pt>
                <c:pt idx="2491">
                  <c:v>286.062400000026</c:v>
                </c:pt>
                <c:pt idx="2492">
                  <c:v>285.06960000002601</c:v>
                </c:pt>
                <c:pt idx="2493">
                  <c:v>284.07680000002603</c:v>
                </c:pt>
                <c:pt idx="2494">
                  <c:v>283.08400000002598</c:v>
                </c:pt>
                <c:pt idx="2495">
                  <c:v>282.09120000002599</c:v>
                </c:pt>
                <c:pt idx="2496">
                  <c:v>281.098400000026</c:v>
                </c:pt>
                <c:pt idx="2497">
                  <c:v>280.10560000002602</c:v>
                </c:pt>
                <c:pt idx="2498">
                  <c:v>279.11280000002603</c:v>
                </c:pt>
                <c:pt idx="2499">
                  <c:v>278.12000000002598</c:v>
                </c:pt>
                <c:pt idx="2500">
                  <c:v>279.915200000026</c:v>
                </c:pt>
                <c:pt idx="2501">
                  <c:v>278.92240000002602</c:v>
                </c:pt>
                <c:pt idx="2502">
                  <c:v>277.92960000002603</c:v>
                </c:pt>
                <c:pt idx="2503">
                  <c:v>276.93680000002598</c:v>
                </c:pt>
                <c:pt idx="2504">
                  <c:v>275.94400000002599</c:v>
                </c:pt>
                <c:pt idx="2505">
                  <c:v>274.95120000002601</c:v>
                </c:pt>
                <c:pt idx="2506">
                  <c:v>273.95840000002602</c:v>
                </c:pt>
                <c:pt idx="2507">
                  <c:v>272.96560000002597</c:v>
                </c:pt>
                <c:pt idx="2508">
                  <c:v>271.97280000002598</c:v>
                </c:pt>
                <c:pt idx="2509">
                  <c:v>270.980000000026</c:v>
                </c:pt>
                <c:pt idx="2510">
                  <c:v>269.98720000002601</c:v>
                </c:pt>
                <c:pt idx="2511">
                  <c:v>268.99440000002602</c:v>
                </c:pt>
                <c:pt idx="2512">
                  <c:v>270.78960000002598</c:v>
                </c:pt>
                <c:pt idx="2513">
                  <c:v>269.796800000026</c:v>
                </c:pt>
                <c:pt idx="2514">
                  <c:v>271.59200000002602</c:v>
                </c:pt>
                <c:pt idx="2515">
                  <c:v>273.38720000002598</c:v>
                </c:pt>
                <c:pt idx="2516">
                  <c:v>275.18240000002601</c:v>
                </c:pt>
                <c:pt idx="2517">
                  <c:v>274.18960000002602</c:v>
                </c:pt>
                <c:pt idx="2518">
                  <c:v>273.19680000002597</c:v>
                </c:pt>
                <c:pt idx="2519">
                  <c:v>274.992000000026</c:v>
                </c:pt>
                <c:pt idx="2520">
                  <c:v>276.78720000002602</c:v>
                </c:pt>
                <c:pt idx="2521">
                  <c:v>278.58240000002598</c:v>
                </c:pt>
                <c:pt idx="2522">
                  <c:v>277.589600000026</c:v>
                </c:pt>
                <c:pt idx="2523">
                  <c:v>279.38480000002602</c:v>
                </c:pt>
                <c:pt idx="2524">
                  <c:v>278.39200000002597</c:v>
                </c:pt>
                <c:pt idx="2525">
                  <c:v>277.39920000002598</c:v>
                </c:pt>
                <c:pt idx="2526">
                  <c:v>276.406400000026</c:v>
                </c:pt>
                <c:pt idx="2527">
                  <c:v>278.20160000002602</c:v>
                </c:pt>
                <c:pt idx="2528">
                  <c:v>277.20880000002597</c:v>
                </c:pt>
                <c:pt idx="2529">
                  <c:v>279.004000000026</c:v>
                </c:pt>
                <c:pt idx="2530">
                  <c:v>278.01120000002601</c:v>
                </c:pt>
                <c:pt idx="2531">
                  <c:v>279.80640000002597</c:v>
                </c:pt>
                <c:pt idx="2532">
                  <c:v>278.81360000002599</c:v>
                </c:pt>
                <c:pt idx="2533">
                  <c:v>280.60880000002697</c:v>
                </c:pt>
                <c:pt idx="2534">
                  <c:v>279.61600000002699</c:v>
                </c:pt>
                <c:pt idx="2535">
                  <c:v>278.623200000027</c:v>
                </c:pt>
                <c:pt idx="2536">
                  <c:v>280.41840000002702</c:v>
                </c:pt>
                <c:pt idx="2537">
                  <c:v>282.21360000002699</c:v>
                </c:pt>
                <c:pt idx="2538">
                  <c:v>284.00880000002701</c:v>
                </c:pt>
                <c:pt idx="2539">
                  <c:v>283.01600000002702</c:v>
                </c:pt>
                <c:pt idx="2540">
                  <c:v>284.81120000002699</c:v>
                </c:pt>
                <c:pt idx="2541">
                  <c:v>283.818400000027</c:v>
                </c:pt>
                <c:pt idx="2542">
                  <c:v>282.82560000002701</c:v>
                </c:pt>
                <c:pt idx="2543">
                  <c:v>284.62080000002697</c:v>
                </c:pt>
                <c:pt idx="2544">
                  <c:v>286.416000000027</c:v>
                </c:pt>
                <c:pt idx="2545">
                  <c:v>288.21120000002702</c:v>
                </c:pt>
                <c:pt idx="2546">
                  <c:v>287.21840000002697</c:v>
                </c:pt>
                <c:pt idx="2547">
                  <c:v>289.013600000027</c:v>
                </c:pt>
                <c:pt idx="2548">
                  <c:v>288.02080000002701</c:v>
                </c:pt>
                <c:pt idx="2549">
                  <c:v>287.02800000002702</c:v>
                </c:pt>
                <c:pt idx="2550">
                  <c:v>286.03520000002698</c:v>
                </c:pt>
                <c:pt idx="2551">
                  <c:v>287.830400000027</c:v>
                </c:pt>
                <c:pt idx="2552">
                  <c:v>289.62560000002702</c:v>
                </c:pt>
                <c:pt idx="2553">
                  <c:v>291.42080000002699</c:v>
                </c:pt>
                <c:pt idx="2554">
                  <c:v>293.21600000002701</c:v>
                </c:pt>
                <c:pt idx="2555">
                  <c:v>292.22320000002702</c:v>
                </c:pt>
                <c:pt idx="2556">
                  <c:v>294.01840000002699</c:v>
                </c:pt>
                <c:pt idx="2557">
                  <c:v>295.81360000002701</c:v>
                </c:pt>
                <c:pt idx="2558">
                  <c:v>297.60880000002697</c:v>
                </c:pt>
                <c:pt idx="2559">
                  <c:v>296.61600000002699</c:v>
                </c:pt>
                <c:pt idx="2560">
                  <c:v>295.623200000027</c:v>
                </c:pt>
                <c:pt idx="2561">
                  <c:v>294.63040000002701</c:v>
                </c:pt>
                <c:pt idx="2562">
                  <c:v>296.42560000002698</c:v>
                </c:pt>
                <c:pt idx="2563">
                  <c:v>295.43280000002699</c:v>
                </c:pt>
                <c:pt idx="2564">
                  <c:v>297.22800000002701</c:v>
                </c:pt>
                <c:pt idx="2565">
                  <c:v>299.02320000002697</c:v>
                </c:pt>
                <c:pt idx="2566">
                  <c:v>300.818400000027</c:v>
                </c:pt>
                <c:pt idx="2567">
                  <c:v>299.82560000002701</c:v>
                </c:pt>
                <c:pt idx="2568">
                  <c:v>298.83280000002702</c:v>
                </c:pt>
                <c:pt idx="2569">
                  <c:v>297.84000000002698</c:v>
                </c:pt>
                <c:pt idx="2570">
                  <c:v>296.84720000002699</c:v>
                </c:pt>
                <c:pt idx="2571">
                  <c:v>298.64240000002701</c:v>
                </c:pt>
                <c:pt idx="2572">
                  <c:v>297.64960000002702</c:v>
                </c:pt>
                <c:pt idx="2573">
                  <c:v>299.44480000002699</c:v>
                </c:pt>
                <c:pt idx="2574">
                  <c:v>298.452000000027</c:v>
                </c:pt>
                <c:pt idx="2575">
                  <c:v>297.45920000002701</c:v>
                </c:pt>
                <c:pt idx="2576">
                  <c:v>296.46640000002702</c:v>
                </c:pt>
                <c:pt idx="2577">
                  <c:v>295.47360000002698</c:v>
                </c:pt>
                <c:pt idx="2578">
                  <c:v>297.268800000027</c:v>
                </c:pt>
                <c:pt idx="2579">
                  <c:v>296.27600000002701</c:v>
                </c:pt>
                <c:pt idx="2580">
                  <c:v>298.07120000002698</c:v>
                </c:pt>
                <c:pt idx="2581">
                  <c:v>299.866400000027</c:v>
                </c:pt>
                <c:pt idx="2582">
                  <c:v>301.66160000002702</c:v>
                </c:pt>
                <c:pt idx="2583">
                  <c:v>300.66880000002698</c:v>
                </c:pt>
                <c:pt idx="2584">
                  <c:v>299.67600000002699</c:v>
                </c:pt>
                <c:pt idx="2585">
                  <c:v>298.683200000027</c:v>
                </c:pt>
                <c:pt idx="2586">
                  <c:v>300.47840000002702</c:v>
                </c:pt>
                <c:pt idx="2587">
                  <c:v>302.27360000002699</c:v>
                </c:pt>
                <c:pt idx="2588">
                  <c:v>304.06880000002701</c:v>
                </c:pt>
                <c:pt idx="2589">
                  <c:v>303.07600000002702</c:v>
                </c:pt>
                <c:pt idx="2590">
                  <c:v>304.87120000002699</c:v>
                </c:pt>
                <c:pt idx="2591">
                  <c:v>303.878400000027</c:v>
                </c:pt>
                <c:pt idx="2592">
                  <c:v>302.88560000002798</c:v>
                </c:pt>
                <c:pt idx="2593">
                  <c:v>304.680800000028</c:v>
                </c:pt>
                <c:pt idx="2594">
                  <c:v>306.47600000002802</c:v>
                </c:pt>
                <c:pt idx="2595">
                  <c:v>305.48320000002798</c:v>
                </c:pt>
                <c:pt idx="2596">
                  <c:v>304.49040000002799</c:v>
                </c:pt>
                <c:pt idx="2597">
                  <c:v>303.497600000028</c:v>
                </c:pt>
                <c:pt idx="2598">
                  <c:v>305.29280000002802</c:v>
                </c:pt>
                <c:pt idx="2599">
                  <c:v>304.30000000002798</c:v>
                </c:pt>
                <c:pt idx="2600">
                  <c:v>306.095200000028</c:v>
                </c:pt>
                <c:pt idx="2601">
                  <c:v>305.10240000002801</c:v>
                </c:pt>
                <c:pt idx="2602">
                  <c:v>304.10960000002802</c:v>
                </c:pt>
                <c:pt idx="2603">
                  <c:v>303.11680000002798</c:v>
                </c:pt>
                <c:pt idx="2604">
                  <c:v>302.12400000002799</c:v>
                </c:pt>
                <c:pt idx="2605">
                  <c:v>301.131200000028</c:v>
                </c:pt>
                <c:pt idx="2606">
                  <c:v>300.13840000002801</c:v>
                </c:pt>
                <c:pt idx="2607">
                  <c:v>299.14560000002803</c:v>
                </c:pt>
                <c:pt idx="2608">
                  <c:v>300.94080000002799</c:v>
                </c:pt>
                <c:pt idx="2609">
                  <c:v>299.948000000028</c:v>
                </c:pt>
                <c:pt idx="2610">
                  <c:v>301.74320000002803</c:v>
                </c:pt>
                <c:pt idx="2611">
                  <c:v>303.53840000002799</c:v>
                </c:pt>
                <c:pt idx="2612">
                  <c:v>302.545600000028</c:v>
                </c:pt>
                <c:pt idx="2613">
                  <c:v>301.55280000002801</c:v>
                </c:pt>
                <c:pt idx="2614">
                  <c:v>300.56000000002803</c:v>
                </c:pt>
                <c:pt idx="2615">
                  <c:v>299.56720000002798</c:v>
                </c:pt>
                <c:pt idx="2616">
                  <c:v>298.57440000002799</c:v>
                </c:pt>
                <c:pt idx="2617">
                  <c:v>297.581600000028</c:v>
                </c:pt>
                <c:pt idx="2618">
                  <c:v>296.58880000002802</c:v>
                </c:pt>
                <c:pt idx="2619">
                  <c:v>295.59600000002803</c:v>
                </c:pt>
                <c:pt idx="2620">
                  <c:v>294.60320000002798</c:v>
                </c:pt>
                <c:pt idx="2621">
                  <c:v>293.61040000002799</c:v>
                </c:pt>
                <c:pt idx="2622">
                  <c:v>292.61760000002801</c:v>
                </c:pt>
                <c:pt idx="2623">
                  <c:v>291.62480000002802</c:v>
                </c:pt>
                <c:pt idx="2624">
                  <c:v>290.63200000002797</c:v>
                </c:pt>
                <c:pt idx="2625">
                  <c:v>289.63920000002798</c:v>
                </c:pt>
                <c:pt idx="2626">
                  <c:v>288.646400000028</c:v>
                </c:pt>
                <c:pt idx="2627">
                  <c:v>287.65360000002801</c:v>
                </c:pt>
                <c:pt idx="2628">
                  <c:v>286.66080000002802</c:v>
                </c:pt>
                <c:pt idx="2629">
                  <c:v>285.66800000002797</c:v>
                </c:pt>
                <c:pt idx="2630">
                  <c:v>284.67520000002798</c:v>
                </c:pt>
                <c:pt idx="2631">
                  <c:v>283.682400000028</c:v>
                </c:pt>
                <c:pt idx="2632">
                  <c:v>282.68960000002801</c:v>
                </c:pt>
                <c:pt idx="2633">
                  <c:v>281.69680000002802</c:v>
                </c:pt>
                <c:pt idx="2634">
                  <c:v>280.70400000002797</c:v>
                </c:pt>
                <c:pt idx="2635">
                  <c:v>279.71120000002799</c:v>
                </c:pt>
                <c:pt idx="2636">
                  <c:v>278.718400000028</c:v>
                </c:pt>
                <c:pt idx="2637">
                  <c:v>277.72560000002801</c:v>
                </c:pt>
                <c:pt idx="2638">
                  <c:v>276.73280000002802</c:v>
                </c:pt>
                <c:pt idx="2639">
                  <c:v>275.74000000002798</c:v>
                </c:pt>
                <c:pt idx="2640">
                  <c:v>274.74720000002799</c:v>
                </c:pt>
                <c:pt idx="2641">
                  <c:v>273.754400000028</c:v>
                </c:pt>
                <c:pt idx="2642">
                  <c:v>272.76160000002801</c:v>
                </c:pt>
                <c:pt idx="2643">
                  <c:v>271.76880000002802</c:v>
                </c:pt>
                <c:pt idx="2644">
                  <c:v>270.77600000002798</c:v>
                </c:pt>
                <c:pt idx="2645">
                  <c:v>269.78320000002799</c:v>
                </c:pt>
                <c:pt idx="2646">
                  <c:v>268.790400000028</c:v>
                </c:pt>
                <c:pt idx="2647">
                  <c:v>267.79760000002801</c:v>
                </c:pt>
                <c:pt idx="2648">
                  <c:v>266.80480000002802</c:v>
                </c:pt>
                <c:pt idx="2649">
                  <c:v>265.81200000002798</c:v>
                </c:pt>
                <c:pt idx="2650">
                  <c:v>264.81920000002799</c:v>
                </c:pt>
                <c:pt idx="2651">
                  <c:v>263.826400000028</c:v>
                </c:pt>
                <c:pt idx="2652">
                  <c:v>262.83360000002801</c:v>
                </c:pt>
                <c:pt idx="2653">
                  <c:v>261.84080000002803</c:v>
                </c:pt>
                <c:pt idx="2654">
                  <c:v>260.84800000002798</c:v>
                </c:pt>
                <c:pt idx="2655">
                  <c:v>259.85520000002799</c:v>
                </c:pt>
                <c:pt idx="2656">
                  <c:v>258.862400000028</c:v>
                </c:pt>
                <c:pt idx="2657">
                  <c:v>257.86960000002802</c:v>
                </c:pt>
                <c:pt idx="2658">
                  <c:v>256.87680000002803</c:v>
                </c:pt>
                <c:pt idx="2659">
                  <c:v>255.88400000002801</c:v>
                </c:pt>
                <c:pt idx="2660">
                  <c:v>254.89120000002799</c:v>
                </c:pt>
                <c:pt idx="2661">
                  <c:v>253.898400000028</c:v>
                </c:pt>
                <c:pt idx="2662">
                  <c:v>252.90560000002799</c:v>
                </c:pt>
                <c:pt idx="2663">
                  <c:v>251.912800000028</c:v>
                </c:pt>
                <c:pt idx="2664">
                  <c:v>250.92000000002801</c:v>
                </c:pt>
                <c:pt idx="2665">
                  <c:v>249.92720000002799</c:v>
                </c:pt>
                <c:pt idx="2666">
                  <c:v>248.93440000002801</c:v>
                </c:pt>
                <c:pt idx="2667">
                  <c:v>247.94160000002799</c:v>
                </c:pt>
                <c:pt idx="2668">
                  <c:v>246.948800000028</c:v>
                </c:pt>
                <c:pt idx="2669">
                  <c:v>245.95600000002801</c:v>
                </c:pt>
                <c:pt idx="2670">
                  <c:v>244.963200000028</c:v>
                </c:pt>
                <c:pt idx="2671">
                  <c:v>243.97040000002801</c:v>
                </c:pt>
                <c:pt idx="2672">
                  <c:v>242.97760000002799</c:v>
                </c:pt>
                <c:pt idx="2673">
                  <c:v>241.984800000029</c:v>
                </c:pt>
                <c:pt idx="2674">
                  <c:v>240.99200000002901</c:v>
                </c:pt>
                <c:pt idx="2675">
                  <c:v>239.99920000002899</c:v>
                </c:pt>
                <c:pt idx="2676">
                  <c:v>239.006400000029</c:v>
                </c:pt>
                <c:pt idx="2677">
                  <c:v>240.801600000029</c:v>
                </c:pt>
                <c:pt idx="2678">
                  <c:v>239.80880000002901</c:v>
                </c:pt>
                <c:pt idx="2679">
                  <c:v>238.81600000002899</c:v>
                </c:pt>
                <c:pt idx="2680">
                  <c:v>240.61120000002899</c:v>
                </c:pt>
                <c:pt idx="2681">
                  <c:v>239.618400000029</c:v>
                </c:pt>
                <c:pt idx="2682">
                  <c:v>238.62560000002901</c:v>
                </c:pt>
                <c:pt idx="2683">
                  <c:v>237.63280000002899</c:v>
                </c:pt>
                <c:pt idx="2684">
                  <c:v>236.640000000029</c:v>
                </c:pt>
                <c:pt idx="2685">
                  <c:v>235.64720000002899</c:v>
                </c:pt>
                <c:pt idx="2686">
                  <c:v>237.44240000002901</c:v>
                </c:pt>
                <c:pt idx="2687">
                  <c:v>236.44960000002899</c:v>
                </c:pt>
                <c:pt idx="2688">
                  <c:v>235.45680000002901</c:v>
                </c:pt>
                <c:pt idx="2689">
                  <c:v>234.46400000002899</c:v>
                </c:pt>
                <c:pt idx="2690">
                  <c:v>233.471200000029</c:v>
                </c:pt>
                <c:pt idx="2691">
                  <c:v>235.26640000002899</c:v>
                </c:pt>
                <c:pt idx="2692">
                  <c:v>234.27360000002901</c:v>
                </c:pt>
                <c:pt idx="2693">
                  <c:v>233.28080000002899</c:v>
                </c:pt>
                <c:pt idx="2694">
                  <c:v>232.288000000029</c:v>
                </c:pt>
                <c:pt idx="2695">
                  <c:v>234.083200000029</c:v>
                </c:pt>
                <c:pt idx="2696">
                  <c:v>235.87840000002899</c:v>
                </c:pt>
                <c:pt idx="2697">
                  <c:v>234.885600000029</c:v>
                </c:pt>
                <c:pt idx="2698">
                  <c:v>233.89280000002901</c:v>
                </c:pt>
                <c:pt idx="2699">
                  <c:v>232.900000000029</c:v>
                </c:pt>
                <c:pt idx="2700">
                  <c:v>231.90720000002901</c:v>
                </c:pt>
                <c:pt idx="2701">
                  <c:v>230.91440000002899</c:v>
                </c:pt>
                <c:pt idx="2702">
                  <c:v>232.70960000002901</c:v>
                </c:pt>
                <c:pt idx="2703">
                  <c:v>231.716800000029</c:v>
                </c:pt>
                <c:pt idx="2704">
                  <c:v>230.72400000002901</c:v>
                </c:pt>
                <c:pt idx="2705">
                  <c:v>232.519200000029</c:v>
                </c:pt>
                <c:pt idx="2706">
                  <c:v>231.52640000002901</c:v>
                </c:pt>
                <c:pt idx="2707">
                  <c:v>230.533600000029</c:v>
                </c:pt>
                <c:pt idx="2708">
                  <c:v>229.54080000002901</c:v>
                </c:pt>
                <c:pt idx="2709">
                  <c:v>228.54800000002899</c:v>
                </c:pt>
                <c:pt idx="2710">
                  <c:v>227.555200000029</c:v>
                </c:pt>
                <c:pt idx="2711">
                  <c:v>226.56240000002899</c:v>
                </c:pt>
                <c:pt idx="2712">
                  <c:v>225.569600000029</c:v>
                </c:pt>
                <c:pt idx="2713">
                  <c:v>224.57680000002901</c:v>
                </c:pt>
                <c:pt idx="2714">
                  <c:v>223.58400000002899</c:v>
                </c:pt>
                <c:pt idx="2715">
                  <c:v>222.591200000029</c:v>
                </c:pt>
                <c:pt idx="2716">
                  <c:v>221.59840000002899</c:v>
                </c:pt>
                <c:pt idx="2717">
                  <c:v>220.605600000029</c:v>
                </c:pt>
                <c:pt idx="2718">
                  <c:v>222.40080000002899</c:v>
                </c:pt>
                <c:pt idx="2719">
                  <c:v>221.40800000002901</c:v>
                </c:pt>
                <c:pt idx="2720">
                  <c:v>223.203200000029</c:v>
                </c:pt>
                <c:pt idx="2721">
                  <c:v>224.99840000002899</c:v>
                </c:pt>
                <c:pt idx="2722">
                  <c:v>226.79360000002899</c:v>
                </c:pt>
                <c:pt idx="2723">
                  <c:v>228.58880000002901</c:v>
                </c:pt>
                <c:pt idx="2724">
                  <c:v>227.59600000002899</c:v>
                </c:pt>
                <c:pt idx="2725">
                  <c:v>226.60320000002901</c:v>
                </c:pt>
                <c:pt idx="2726">
                  <c:v>225.61040000002899</c:v>
                </c:pt>
                <c:pt idx="2727">
                  <c:v>224.617600000029</c:v>
                </c:pt>
                <c:pt idx="2728">
                  <c:v>226.41280000002899</c:v>
                </c:pt>
                <c:pt idx="2729">
                  <c:v>225.42000000002901</c:v>
                </c:pt>
                <c:pt idx="2730">
                  <c:v>224.42720000002899</c:v>
                </c:pt>
                <c:pt idx="2731">
                  <c:v>223.434400000029</c:v>
                </c:pt>
                <c:pt idx="2732">
                  <c:v>222.44160000002901</c:v>
                </c:pt>
                <c:pt idx="2733">
                  <c:v>221.448800000029</c:v>
                </c:pt>
                <c:pt idx="2734">
                  <c:v>223.24400000002899</c:v>
                </c:pt>
                <c:pt idx="2735">
                  <c:v>222.251200000029</c:v>
                </c:pt>
                <c:pt idx="2736">
                  <c:v>224.046400000029</c:v>
                </c:pt>
                <c:pt idx="2737">
                  <c:v>223.05360000002901</c:v>
                </c:pt>
                <c:pt idx="2738">
                  <c:v>224.848800000029</c:v>
                </c:pt>
                <c:pt idx="2739">
                  <c:v>223.85600000002901</c:v>
                </c:pt>
                <c:pt idx="2740">
                  <c:v>222.863200000029</c:v>
                </c:pt>
                <c:pt idx="2741">
                  <c:v>221.87040000002901</c:v>
                </c:pt>
                <c:pt idx="2742">
                  <c:v>220.87760000002899</c:v>
                </c:pt>
                <c:pt idx="2743">
                  <c:v>219.884800000029</c:v>
                </c:pt>
                <c:pt idx="2744">
                  <c:v>218.89200000002899</c:v>
                </c:pt>
                <c:pt idx="2745">
                  <c:v>220.68720000002901</c:v>
                </c:pt>
                <c:pt idx="2746">
                  <c:v>222.482400000029</c:v>
                </c:pt>
                <c:pt idx="2747">
                  <c:v>221.48960000002899</c:v>
                </c:pt>
                <c:pt idx="2748">
                  <c:v>223.28480000002901</c:v>
                </c:pt>
                <c:pt idx="2749">
                  <c:v>225.080000000029</c:v>
                </c:pt>
                <c:pt idx="2750">
                  <c:v>224.08720000002899</c:v>
                </c:pt>
                <c:pt idx="2751">
                  <c:v>223.094400000029</c:v>
                </c:pt>
                <c:pt idx="2752">
                  <c:v>224.88960000002899</c:v>
                </c:pt>
                <c:pt idx="2753">
                  <c:v>223.896800000029</c:v>
                </c:pt>
                <c:pt idx="2754">
                  <c:v>222.90400000002899</c:v>
                </c:pt>
                <c:pt idx="2755">
                  <c:v>221.911200000029</c:v>
                </c:pt>
                <c:pt idx="2756">
                  <c:v>220.91840000002901</c:v>
                </c:pt>
                <c:pt idx="2757">
                  <c:v>219.92560000002899</c:v>
                </c:pt>
                <c:pt idx="2758">
                  <c:v>221.72080000002899</c:v>
                </c:pt>
                <c:pt idx="2759">
                  <c:v>223.51600000002901</c:v>
                </c:pt>
                <c:pt idx="2760">
                  <c:v>225.311200000029</c:v>
                </c:pt>
                <c:pt idx="2761">
                  <c:v>224.31840000002899</c:v>
                </c:pt>
                <c:pt idx="2762">
                  <c:v>223.325600000029</c:v>
                </c:pt>
                <c:pt idx="2763">
                  <c:v>222.33280000002901</c:v>
                </c:pt>
                <c:pt idx="2764">
                  <c:v>221.34000000002899</c:v>
                </c:pt>
                <c:pt idx="2765">
                  <c:v>220.34720000002901</c:v>
                </c:pt>
                <c:pt idx="2766">
                  <c:v>222.142400000029</c:v>
                </c:pt>
                <c:pt idx="2767">
                  <c:v>221.14960000002901</c:v>
                </c:pt>
                <c:pt idx="2768">
                  <c:v>220.15680000002899</c:v>
                </c:pt>
                <c:pt idx="2769">
                  <c:v>221.95200000002899</c:v>
                </c:pt>
                <c:pt idx="2770">
                  <c:v>220.959200000029</c:v>
                </c:pt>
                <c:pt idx="2771">
                  <c:v>222.75440000002899</c:v>
                </c:pt>
                <c:pt idx="2772">
                  <c:v>224.54960000002899</c:v>
                </c:pt>
                <c:pt idx="2773">
                  <c:v>223.556800000029</c:v>
                </c:pt>
                <c:pt idx="2774">
                  <c:v>222.56400000002901</c:v>
                </c:pt>
                <c:pt idx="2775">
                  <c:v>221.57120000002899</c:v>
                </c:pt>
                <c:pt idx="2776">
                  <c:v>220.57840000002901</c:v>
                </c:pt>
                <c:pt idx="2777">
                  <c:v>219.58560000002899</c:v>
                </c:pt>
                <c:pt idx="2778">
                  <c:v>218.592800000029</c:v>
                </c:pt>
                <c:pt idx="2779">
                  <c:v>217.60000000002901</c:v>
                </c:pt>
                <c:pt idx="2780">
                  <c:v>216.607200000029</c:v>
                </c:pt>
                <c:pt idx="2781">
                  <c:v>215.61440000002901</c:v>
                </c:pt>
                <c:pt idx="2782">
                  <c:v>214.62160000002899</c:v>
                </c:pt>
                <c:pt idx="2783">
                  <c:v>213.628800000029</c:v>
                </c:pt>
                <c:pt idx="2784">
                  <c:v>212.63600000002899</c:v>
                </c:pt>
                <c:pt idx="2785">
                  <c:v>211.643200000029</c:v>
                </c:pt>
                <c:pt idx="2786">
                  <c:v>210.65040000002901</c:v>
                </c:pt>
                <c:pt idx="2787">
                  <c:v>212.445600000029</c:v>
                </c:pt>
                <c:pt idx="2788">
                  <c:v>214.240800000029</c:v>
                </c:pt>
                <c:pt idx="2789">
                  <c:v>216.03600000002899</c:v>
                </c:pt>
                <c:pt idx="2790">
                  <c:v>215.043200000029</c:v>
                </c:pt>
                <c:pt idx="2791">
                  <c:v>216.838400000029</c:v>
                </c:pt>
                <c:pt idx="2792">
                  <c:v>218.63360000002899</c:v>
                </c:pt>
                <c:pt idx="2793">
                  <c:v>217.640800000029</c:v>
                </c:pt>
                <c:pt idx="2794">
                  <c:v>219.436000000029</c:v>
                </c:pt>
                <c:pt idx="2795">
                  <c:v>218.44320000002901</c:v>
                </c:pt>
                <c:pt idx="2796">
                  <c:v>220.238400000029</c:v>
                </c:pt>
                <c:pt idx="2797">
                  <c:v>222.033600000029</c:v>
                </c:pt>
                <c:pt idx="2798">
                  <c:v>223.82880000002899</c:v>
                </c:pt>
                <c:pt idx="2799">
                  <c:v>222.836000000029</c:v>
                </c:pt>
                <c:pt idx="2800">
                  <c:v>224.631200000029</c:v>
                </c:pt>
                <c:pt idx="2801">
                  <c:v>223.63840000002901</c:v>
                </c:pt>
                <c:pt idx="2802">
                  <c:v>222.64560000002899</c:v>
                </c:pt>
                <c:pt idx="2803">
                  <c:v>221.652800000029</c:v>
                </c:pt>
                <c:pt idx="2804">
                  <c:v>220.66000000002899</c:v>
                </c:pt>
                <c:pt idx="2805">
                  <c:v>219.667200000029</c:v>
                </c:pt>
                <c:pt idx="2806">
                  <c:v>218.67440000002901</c:v>
                </c:pt>
                <c:pt idx="2807">
                  <c:v>217.68160000002899</c:v>
                </c:pt>
                <c:pt idx="2808">
                  <c:v>216.688800000029</c:v>
                </c:pt>
                <c:pt idx="2809">
                  <c:v>215.69600000002899</c:v>
                </c:pt>
                <c:pt idx="2810">
                  <c:v>214.703200000029</c:v>
                </c:pt>
                <c:pt idx="2811">
                  <c:v>213.71040000002901</c:v>
                </c:pt>
                <c:pt idx="2812">
                  <c:v>212.71760000002899</c:v>
                </c:pt>
                <c:pt idx="2813">
                  <c:v>211.72480000002901</c:v>
                </c:pt>
                <c:pt idx="2814">
                  <c:v>210.73200000002899</c:v>
                </c:pt>
                <c:pt idx="2815">
                  <c:v>209.739200000029</c:v>
                </c:pt>
                <c:pt idx="2816">
                  <c:v>208.74640000002901</c:v>
                </c:pt>
                <c:pt idx="2817">
                  <c:v>207.75360000002999</c:v>
                </c:pt>
                <c:pt idx="2818">
                  <c:v>209.54880000002899</c:v>
                </c:pt>
                <c:pt idx="2819">
                  <c:v>211.34400000002901</c:v>
                </c:pt>
                <c:pt idx="2820">
                  <c:v>210.35120000002999</c:v>
                </c:pt>
                <c:pt idx="2821">
                  <c:v>209.35840000003</c:v>
                </c:pt>
                <c:pt idx="2822">
                  <c:v>208.36560000003001</c:v>
                </c:pt>
                <c:pt idx="2823">
                  <c:v>207.37280000003</c:v>
                </c:pt>
                <c:pt idx="2824">
                  <c:v>209.16800000002999</c:v>
                </c:pt>
                <c:pt idx="2825">
                  <c:v>208.17520000003</c:v>
                </c:pt>
                <c:pt idx="2826">
                  <c:v>207.18240000002999</c:v>
                </c:pt>
                <c:pt idx="2827">
                  <c:v>208.97760000003001</c:v>
                </c:pt>
                <c:pt idx="2828">
                  <c:v>210.77280000003</c:v>
                </c:pt>
                <c:pt idx="2829">
                  <c:v>209.78000000002999</c:v>
                </c:pt>
                <c:pt idx="2830">
                  <c:v>208.78720000003</c:v>
                </c:pt>
                <c:pt idx="2831">
                  <c:v>207.79440000003001</c:v>
                </c:pt>
                <c:pt idx="2832">
                  <c:v>206.80160000002999</c:v>
                </c:pt>
                <c:pt idx="2833">
                  <c:v>205.80880000003</c:v>
                </c:pt>
                <c:pt idx="2834">
                  <c:v>204.81600000002999</c:v>
                </c:pt>
                <c:pt idx="2835">
                  <c:v>206.61120000003001</c:v>
                </c:pt>
                <c:pt idx="2836">
                  <c:v>205.61840000002999</c:v>
                </c:pt>
                <c:pt idx="2837">
                  <c:v>204.62560000003</c:v>
                </c:pt>
                <c:pt idx="2838">
                  <c:v>203.63280000002999</c:v>
                </c:pt>
                <c:pt idx="2839">
                  <c:v>202.64000000003</c:v>
                </c:pt>
                <c:pt idx="2840">
                  <c:v>204.43520000002999</c:v>
                </c:pt>
                <c:pt idx="2841">
                  <c:v>203.44240000003001</c:v>
                </c:pt>
                <c:pt idx="2842">
                  <c:v>205.23760000003</c:v>
                </c:pt>
                <c:pt idx="2843">
                  <c:v>207.03280000002999</c:v>
                </c:pt>
                <c:pt idx="2844">
                  <c:v>208.82800000002999</c:v>
                </c:pt>
                <c:pt idx="2845">
                  <c:v>207.83520000003</c:v>
                </c:pt>
                <c:pt idx="2846">
                  <c:v>209.63040000002999</c:v>
                </c:pt>
                <c:pt idx="2847">
                  <c:v>208.63760000003001</c:v>
                </c:pt>
                <c:pt idx="2848">
                  <c:v>207.64480000002999</c:v>
                </c:pt>
                <c:pt idx="2849">
                  <c:v>206.65200000003</c:v>
                </c:pt>
                <c:pt idx="2850">
                  <c:v>205.65920000003001</c:v>
                </c:pt>
                <c:pt idx="2851">
                  <c:v>204.66640000002999</c:v>
                </c:pt>
                <c:pt idx="2852">
                  <c:v>203.67360000003001</c:v>
                </c:pt>
                <c:pt idx="2853">
                  <c:v>202.68080000002999</c:v>
                </c:pt>
                <c:pt idx="2854">
                  <c:v>201.68800000003</c:v>
                </c:pt>
                <c:pt idx="2855">
                  <c:v>200.69520000003001</c:v>
                </c:pt>
                <c:pt idx="2856">
                  <c:v>199.70240000003</c:v>
                </c:pt>
                <c:pt idx="2857">
                  <c:v>198.70960000003001</c:v>
                </c:pt>
                <c:pt idx="2858">
                  <c:v>197.71680000002999</c:v>
                </c:pt>
                <c:pt idx="2859">
                  <c:v>196.72400000003</c:v>
                </c:pt>
                <c:pt idx="2860">
                  <c:v>198.51920000003</c:v>
                </c:pt>
                <c:pt idx="2861">
                  <c:v>197.52640000003001</c:v>
                </c:pt>
                <c:pt idx="2862">
                  <c:v>196.53360000002999</c:v>
                </c:pt>
                <c:pt idx="2863">
                  <c:v>195.54080000003</c:v>
                </c:pt>
                <c:pt idx="2864">
                  <c:v>194.54800000002999</c:v>
                </c:pt>
                <c:pt idx="2865">
                  <c:v>193.55520000003</c:v>
                </c:pt>
                <c:pt idx="2866">
                  <c:v>192.56240000003001</c:v>
                </c:pt>
                <c:pt idx="2867">
                  <c:v>191.56960000002999</c:v>
                </c:pt>
                <c:pt idx="2868">
                  <c:v>193.36480000002999</c:v>
                </c:pt>
                <c:pt idx="2869">
                  <c:v>195.16000000003001</c:v>
                </c:pt>
                <c:pt idx="2870">
                  <c:v>194.16720000002999</c:v>
                </c:pt>
                <c:pt idx="2871">
                  <c:v>193.17440000003</c:v>
                </c:pt>
                <c:pt idx="2872">
                  <c:v>192.18160000002999</c:v>
                </c:pt>
                <c:pt idx="2873">
                  <c:v>193.97680000003001</c:v>
                </c:pt>
                <c:pt idx="2874">
                  <c:v>192.98400000002999</c:v>
                </c:pt>
                <c:pt idx="2875">
                  <c:v>194.77920000002999</c:v>
                </c:pt>
                <c:pt idx="2876">
                  <c:v>193.78640000003</c:v>
                </c:pt>
                <c:pt idx="2877">
                  <c:v>195.58160000002999</c:v>
                </c:pt>
                <c:pt idx="2878">
                  <c:v>194.58880000003001</c:v>
                </c:pt>
                <c:pt idx="2879">
                  <c:v>196.38400000003</c:v>
                </c:pt>
                <c:pt idx="2880">
                  <c:v>195.39120000003001</c:v>
                </c:pt>
                <c:pt idx="2881">
                  <c:v>194.39840000002999</c:v>
                </c:pt>
                <c:pt idx="2882">
                  <c:v>193.40560000003001</c:v>
                </c:pt>
                <c:pt idx="2883">
                  <c:v>192.41280000002999</c:v>
                </c:pt>
                <c:pt idx="2884">
                  <c:v>191.42000000003</c:v>
                </c:pt>
                <c:pt idx="2885">
                  <c:v>193.21520000002999</c:v>
                </c:pt>
                <c:pt idx="2886">
                  <c:v>195.01040000002999</c:v>
                </c:pt>
                <c:pt idx="2887">
                  <c:v>194.01760000003</c:v>
                </c:pt>
                <c:pt idx="2888">
                  <c:v>195.81280000002999</c:v>
                </c:pt>
                <c:pt idx="2889">
                  <c:v>194.82000000003001</c:v>
                </c:pt>
                <c:pt idx="2890">
                  <c:v>196.61520000003</c:v>
                </c:pt>
                <c:pt idx="2891">
                  <c:v>198.41040000002999</c:v>
                </c:pt>
                <c:pt idx="2892">
                  <c:v>200.20560000002999</c:v>
                </c:pt>
                <c:pt idx="2893">
                  <c:v>202.00080000003001</c:v>
                </c:pt>
                <c:pt idx="2894">
                  <c:v>203.79600000003001</c:v>
                </c:pt>
                <c:pt idx="2895">
                  <c:v>205.59120000003</c:v>
                </c:pt>
                <c:pt idx="2896">
                  <c:v>207.38640000002999</c:v>
                </c:pt>
                <c:pt idx="2897">
                  <c:v>209.18160000002999</c:v>
                </c:pt>
                <c:pt idx="2898">
                  <c:v>208.18880000003</c:v>
                </c:pt>
                <c:pt idx="2899">
                  <c:v>209.98400000002999</c:v>
                </c:pt>
                <c:pt idx="2900">
                  <c:v>211.77920000002999</c:v>
                </c:pt>
                <c:pt idx="2901">
                  <c:v>210.78640000003</c:v>
                </c:pt>
                <c:pt idx="2902">
                  <c:v>209.79360000003001</c:v>
                </c:pt>
                <c:pt idx="2903">
                  <c:v>211.58880000003001</c:v>
                </c:pt>
                <c:pt idx="2904">
                  <c:v>213.38400000003</c:v>
                </c:pt>
                <c:pt idx="2905">
                  <c:v>212.39120000003001</c:v>
                </c:pt>
                <c:pt idx="2906">
                  <c:v>211.39840000002999</c:v>
                </c:pt>
                <c:pt idx="2907">
                  <c:v>213.19360000002999</c:v>
                </c:pt>
                <c:pt idx="2908">
                  <c:v>214.98880000003001</c:v>
                </c:pt>
                <c:pt idx="2909">
                  <c:v>213.99600000002999</c:v>
                </c:pt>
                <c:pt idx="2910">
                  <c:v>213.00320000003001</c:v>
                </c:pt>
                <c:pt idx="2911">
                  <c:v>214.79840000003</c:v>
                </c:pt>
                <c:pt idx="2912">
                  <c:v>213.80560000003001</c:v>
                </c:pt>
                <c:pt idx="2913">
                  <c:v>212.81280000002999</c:v>
                </c:pt>
                <c:pt idx="2914">
                  <c:v>214.60800000002999</c:v>
                </c:pt>
                <c:pt idx="2915">
                  <c:v>216.40320000003001</c:v>
                </c:pt>
                <c:pt idx="2916">
                  <c:v>218.19840000003001</c:v>
                </c:pt>
                <c:pt idx="2917">
                  <c:v>219.99360000003</c:v>
                </c:pt>
                <c:pt idx="2918">
                  <c:v>219.00080000003001</c:v>
                </c:pt>
                <c:pt idx="2919">
                  <c:v>218.00800000002999</c:v>
                </c:pt>
                <c:pt idx="2920">
                  <c:v>219.80320000002999</c:v>
                </c:pt>
                <c:pt idx="2921">
                  <c:v>221.59840000003001</c:v>
                </c:pt>
                <c:pt idx="2922">
                  <c:v>220.60560000002999</c:v>
                </c:pt>
                <c:pt idx="2923">
                  <c:v>222.40080000002999</c:v>
                </c:pt>
                <c:pt idx="2924">
                  <c:v>224.19600000003001</c:v>
                </c:pt>
                <c:pt idx="2925">
                  <c:v>223.20320000002999</c:v>
                </c:pt>
                <c:pt idx="2926">
                  <c:v>224.99840000002999</c:v>
                </c:pt>
                <c:pt idx="2927">
                  <c:v>226.79360000003001</c:v>
                </c:pt>
                <c:pt idx="2928">
                  <c:v>228.58880000003001</c:v>
                </c:pt>
                <c:pt idx="2929">
                  <c:v>227.59600000002999</c:v>
                </c:pt>
                <c:pt idx="2930">
                  <c:v>229.39120000003001</c:v>
                </c:pt>
                <c:pt idx="2931">
                  <c:v>231.18640000003001</c:v>
                </c:pt>
                <c:pt idx="2932">
                  <c:v>230.19360000002999</c:v>
                </c:pt>
                <c:pt idx="2933">
                  <c:v>229.20080000003</c:v>
                </c:pt>
                <c:pt idx="2934">
                  <c:v>228.20800000003001</c:v>
                </c:pt>
                <c:pt idx="2935">
                  <c:v>227.21520000002999</c:v>
                </c:pt>
                <c:pt idx="2936">
                  <c:v>229.01040000002999</c:v>
                </c:pt>
                <c:pt idx="2937">
                  <c:v>228.01760000003</c:v>
                </c:pt>
                <c:pt idx="2938">
                  <c:v>229.81280000002999</c:v>
                </c:pt>
                <c:pt idx="2939">
                  <c:v>228.82000000003001</c:v>
                </c:pt>
                <c:pt idx="2940">
                  <c:v>227.82720000002999</c:v>
                </c:pt>
                <c:pt idx="2941">
                  <c:v>229.62240000003001</c:v>
                </c:pt>
                <c:pt idx="2942">
                  <c:v>231.41760000003001</c:v>
                </c:pt>
                <c:pt idx="2943">
                  <c:v>233.21280000003</c:v>
                </c:pt>
                <c:pt idx="2944">
                  <c:v>235.00800000002999</c:v>
                </c:pt>
                <c:pt idx="2945">
                  <c:v>236.80320000002999</c:v>
                </c:pt>
                <c:pt idx="2946">
                  <c:v>235.81040000003</c:v>
                </c:pt>
                <c:pt idx="2947">
                  <c:v>237.60560000002999</c:v>
                </c:pt>
                <c:pt idx="2948">
                  <c:v>236.61280000003001</c:v>
                </c:pt>
                <c:pt idx="2949">
                  <c:v>235.62000000002999</c:v>
                </c:pt>
                <c:pt idx="2950">
                  <c:v>234.62720000003</c:v>
                </c:pt>
                <c:pt idx="2951">
                  <c:v>233.63440000003001</c:v>
                </c:pt>
                <c:pt idx="2952">
                  <c:v>232.64160000003</c:v>
                </c:pt>
                <c:pt idx="2953">
                  <c:v>231.64880000003001</c:v>
                </c:pt>
                <c:pt idx="2954">
                  <c:v>230.65600000002999</c:v>
                </c:pt>
                <c:pt idx="2955">
                  <c:v>229.66320000003</c:v>
                </c:pt>
                <c:pt idx="2956">
                  <c:v>228.67040000003001</c:v>
                </c:pt>
                <c:pt idx="2957">
                  <c:v>227.67760000003</c:v>
                </c:pt>
                <c:pt idx="2958">
                  <c:v>226.68480000003001</c:v>
                </c:pt>
                <c:pt idx="2959">
                  <c:v>225.69200000002999</c:v>
                </c:pt>
                <c:pt idx="2960">
                  <c:v>224.69920000003</c:v>
                </c:pt>
                <c:pt idx="2961">
                  <c:v>223.70640000002999</c:v>
                </c:pt>
                <c:pt idx="2962">
                  <c:v>222.71360000003</c:v>
                </c:pt>
                <c:pt idx="2963">
                  <c:v>221.72080000003001</c:v>
                </c:pt>
                <c:pt idx="2964">
                  <c:v>220.72800000002999</c:v>
                </c:pt>
                <c:pt idx="2965">
                  <c:v>219.73520000003001</c:v>
                </c:pt>
                <c:pt idx="2966">
                  <c:v>218.74240000002999</c:v>
                </c:pt>
                <c:pt idx="2967">
                  <c:v>217.74960000003</c:v>
                </c:pt>
                <c:pt idx="2968">
                  <c:v>216.75680000003001</c:v>
                </c:pt>
                <c:pt idx="2969">
                  <c:v>215.76400000002999</c:v>
                </c:pt>
                <c:pt idx="2970">
                  <c:v>214.77120000003001</c:v>
                </c:pt>
                <c:pt idx="2971">
                  <c:v>213.77840000002999</c:v>
                </c:pt>
                <c:pt idx="2972">
                  <c:v>212.78560000003</c:v>
                </c:pt>
                <c:pt idx="2973">
                  <c:v>211.79280000003001</c:v>
                </c:pt>
                <c:pt idx="2974">
                  <c:v>210.80000000003</c:v>
                </c:pt>
                <c:pt idx="2975">
                  <c:v>209.80720000003001</c:v>
                </c:pt>
                <c:pt idx="2976">
                  <c:v>208.81440000002999</c:v>
                </c:pt>
                <c:pt idx="2977">
                  <c:v>207.82160000003</c:v>
                </c:pt>
                <c:pt idx="2978">
                  <c:v>206.82880000002999</c:v>
                </c:pt>
                <c:pt idx="2979">
                  <c:v>205.83600000003</c:v>
                </c:pt>
                <c:pt idx="2980">
                  <c:v>204.84320000003001</c:v>
                </c:pt>
                <c:pt idx="2981">
                  <c:v>203.85040000002999</c:v>
                </c:pt>
                <c:pt idx="2982">
                  <c:v>202.85760000003</c:v>
                </c:pt>
                <c:pt idx="2983">
                  <c:v>201.86480000002999</c:v>
                </c:pt>
                <c:pt idx="2984">
                  <c:v>200.87200000003</c:v>
                </c:pt>
                <c:pt idx="2985">
                  <c:v>202.66720000002999</c:v>
                </c:pt>
                <c:pt idx="2986">
                  <c:v>201.67440000003</c:v>
                </c:pt>
                <c:pt idx="2987">
                  <c:v>200.68160000002999</c:v>
                </c:pt>
                <c:pt idx="2988">
                  <c:v>202.47680000003001</c:v>
                </c:pt>
                <c:pt idx="2989">
                  <c:v>204.27200000003</c:v>
                </c:pt>
                <c:pt idx="2990">
                  <c:v>203.27920000002999</c:v>
                </c:pt>
                <c:pt idx="2991">
                  <c:v>205.07440000003001</c:v>
                </c:pt>
                <c:pt idx="2992">
                  <c:v>206.86960000003</c:v>
                </c:pt>
                <c:pt idx="2993">
                  <c:v>208.66480000003</c:v>
                </c:pt>
                <c:pt idx="2994">
                  <c:v>210.46000000002999</c:v>
                </c:pt>
                <c:pt idx="2995">
                  <c:v>212.25520000002999</c:v>
                </c:pt>
                <c:pt idx="2996">
                  <c:v>211.26240000003</c:v>
                </c:pt>
                <c:pt idx="2997">
                  <c:v>213.05760000002999</c:v>
                </c:pt>
                <c:pt idx="2998">
                  <c:v>212.06480000003</c:v>
                </c:pt>
                <c:pt idx="2999">
                  <c:v>213.86000000003</c:v>
                </c:pt>
                <c:pt idx="3000">
                  <c:v>215.65520000002999</c:v>
                </c:pt>
                <c:pt idx="3001">
                  <c:v>217.45040000002999</c:v>
                </c:pt>
                <c:pt idx="3002">
                  <c:v>219.24560000003001</c:v>
                </c:pt>
                <c:pt idx="3003">
                  <c:v>221.04080000003</c:v>
                </c:pt>
                <c:pt idx="3004">
                  <c:v>220.04800000002999</c:v>
                </c:pt>
                <c:pt idx="3005">
                  <c:v>221.84320000003001</c:v>
                </c:pt>
                <c:pt idx="3006">
                  <c:v>220.85040000002999</c:v>
                </c:pt>
                <c:pt idx="3007">
                  <c:v>219.85760000003</c:v>
                </c:pt>
                <c:pt idx="3008">
                  <c:v>221.65280000003</c:v>
                </c:pt>
                <c:pt idx="3009">
                  <c:v>220.66000000003001</c:v>
                </c:pt>
                <c:pt idx="3010">
                  <c:v>219.66720000002999</c:v>
                </c:pt>
                <c:pt idx="3011">
                  <c:v>218.67440000003</c:v>
                </c:pt>
                <c:pt idx="3012">
                  <c:v>217.68160000002999</c:v>
                </c:pt>
                <c:pt idx="3013">
                  <c:v>216.68880000003099</c:v>
                </c:pt>
                <c:pt idx="3014">
                  <c:v>215.69600000003101</c:v>
                </c:pt>
                <c:pt idx="3015">
                  <c:v>214.70320000003099</c:v>
                </c:pt>
                <c:pt idx="3016">
                  <c:v>213.710400000031</c:v>
                </c:pt>
                <c:pt idx="3017">
                  <c:v>212.71760000003101</c:v>
                </c:pt>
                <c:pt idx="3018">
                  <c:v>214.51280000003101</c:v>
                </c:pt>
                <c:pt idx="3019">
                  <c:v>213.52000000003099</c:v>
                </c:pt>
                <c:pt idx="3020">
                  <c:v>212.527200000031</c:v>
                </c:pt>
                <c:pt idx="3021">
                  <c:v>214.322400000031</c:v>
                </c:pt>
                <c:pt idx="3022">
                  <c:v>216.11760000003099</c:v>
                </c:pt>
                <c:pt idx="3023">
                  <c:v>215.124800000031</c:v>
                </c:pt>
                <c:pt idx="3024">
                  <c:v>216.920000000031</c:v>
                </c:pt>
                <c:pt idx="3025">
                  <c:v>215.92720000003101</c:v>
                </c:pt>
                <c:pt idx="3026">
                  <c:v>214.93440000003099</c:v>
                </c:pt>
                <c:pt idx="3027">
                  <c:v>213.941600000031</c:v>
                </c:pt>
                <c:pt idx="3028">
                  <c:v>212.94880000003101</c:v>
                </c:pt>
                <c:pt idx="3029">
                  <c:v>211.956000000031</c:v>
                </c:pt>
                <c:pt idx="3030">
                  <c:v>210.96320000003101</c:v>
                </c:pt>
                <c:pt idx="3031">
                  <c:v>209.97040000003099</c:v>
                </c:pt>
                <c:pt idx="3032">
                  <c:v>208.977600000031</c:v>
                </c:pt>
                <c:pt idx="3033">
                  <c:v>207.98480000003099</c:v>
                </c:pt>
                <c:pt idx="3034">
                  <c:v>206.992000000031</c:v>
                </c:pt>
                <c:pt idx="3035">
                  <c:v>208.78720000003099</c:v>
                </c:pt>
                <c:pt idx="3036">
                  <c:v>210.58240000003099</c:v>
                </c:pt>
                <c:pt idx="3037">
                  <c:v>212.37760000003101</c:v>
                </c:pt>
                <c:pt idx="3038">
                  <c:v>214.172800000031</c:v>
                </c:pt>
                <c:pt idx="3039">
                  <c:v>213.18000000003099</c:v>
                </c:pt>
                <c:pt idx="3040">
                  <c:v>212.187200000031</c:v>
                </c:pt>
                <c:pt idx="3041">
                  <c:v>211.19440000003101</c:v>
                </c:pt>
                <c:pt idx="3042">
                  <c:v>210.20160000003099</c:v>
                </c:pt>
                <c:pt idx="3043">
                  <c:v>209.208800000031</c:v>
                </c:pt>
                <c:pt idx="3044">
                  <c:v>208.21600000003099</c:v>
                </c:pt>
                <c:pt idx="3045">
                  <c:v>210.01120000003101</c:v>
                </c:pt>
                <c:pt idx="3046">
                  <c:v>209.01840000003099</c:v>
                </c:pt>
                <c:pt idx="3047">
                  <c:v>210.81360000003099</c:v>
                </c:pt>
                <c:pt idx="3048">
                  <c:v>209.820800000031</c:v>
                </c:pt>
                <c:pt idx="3049">
                  <c:v>208.82800000003101</c:v>
                </c:pt>
                <c:pt idx="3050">
                  <c:v>207.83520000003099</c:v>
                </c:pt>
                <c:pt idx="3051">
                  <c:v>209.63040000003099</c:v>
                </c:pt>
                <c:pt idx="3052">
                  <c:v>208.637600000031</c:v>
                </c:pt>
                <c:pt idx="3053">
                  <c:v>210.43280000003099</c:v>
                </c:pt>
                <c:pt idx="3054">
                  <c:v>212.22800000003099</c:v>
                </c:pt>
                <c:pt idx="3055">
                  <c:v>211.235200000031</c:v>
                </c:pt>
                <c:pt idx="3056">
                  <c:v>210.24240000003101</c:v>
                </c:pt>
                <c:pt idx="3057">
                  <c:v>212.03760000003101</c:v>
                </c:pt>
                <c:pt idx="3058">
                  <c:v>213.832800000031</c:v>
                </c:pt>
                <c:pt idx="3059">
                  <c:v>212.84000000003101</c:v>
                </c:pt>
                <c:pt idx="3060">
                  <c:v>214.63520000003101</c:v>
                </c:pt>
                <c:pt idx="3061">
                  <c:v>216.430400000031</c:v>
                </c:pt>
                <c:pt idx="3062">
                  <c:v>215.43760000003101</c:v>
                </c:pt>
                <c:pt idx="3063">
                  <c:v>214.44480000003099</c:v>
                </c:pt>
                <c:pt idx="3064">
                  <c:v>213.45200000003101</c:v>
                </c:pt>
                <c:pt idx="3065">
                  <c:v>212.45920000003099</c:v>
                </c:pt>
                <c:pt idx="3066">
                  <c:v>214.25440000003101</c:v>
                </c:pt>
                <c:pt idx="3067">
                  <c:v>213.261600000031</c:v>
                </c:pt>
                <c:pt idx="3068">
                  <c:v>212.26880000003101</c:v>
                </c:pt>
                <c:pt idx="3069">
                  <c:v>214.064000000031</c:v>
                </c:pt>
                <c:pt idx="3070">
                  <c:v>215.859200000031</c:v>
                </c:pt>
                <c:pt idx="3071">
                  <c:v>217.65440000003099</c:v>
                </c:pt>
                <c:pt idx="3072">
                  <c:v>216.661600000031</c:v>
                </c:pt>
                <c:pt idx="3073">
                  <c:v>218.456800000031</c:v>
                </c:pt>
                <c:pt idx="3074">
                  <c:v>217.46400000003101</c:v>
                </c:pt>
                <c:pt idx="3075">
                  <c:v>219.259200000031</c:v>
                </c:pt>
                <c:pt idx="3076">
                  <c:v>221.05440000003099</c:v>
                </c:pt>
                <c:pt idx="3077">
                  <c:v>220.06160000003101</c:v>
                </c:pt>
                <c:pt idx="3078">
                  <c:v>219.06880000003099</c:v>
                </c:pt>
                <c:pt idx="3079">
                  <c:v>218.076000000031</c:v>
                </c:pt>
                <c:pt idx="3080">
                  <c:v>219.871200000031</c:v>
                </c:pt>
                <c:pt idx="3081">
                  <c:v>218.87840000003101</c:v>
                </c:pt>
                <c:pt idx="3082">
                  <c:v>220.673600000031</c:v>
                </c:pt>
                <c:pt idx="3083">
                  <c:v>222.468800000031</c:v>
                </c:pt>
                <c:pt idx="3084">
                  <c:v>221.47600000003101</c:v>
                </c:pt>
                <c:pt idx="3085">
                  <c:v>220.48320000003099</c:v>
                </c:pt>
                <c:pt idx="3086">
                  <c:v>222.27840000003101</c:v>
                </c:pt>
                <c:pt idx="3087">
                  <c:v>221.285600000031</c:v>
                </c:pt>
                <c:pt idx="3088">
                  <c:v>220.29280000003101</c:v>
                </c:pt>
                <c:pt idx="3089">
                  <c:v>219.30000000003099</c:v>
                </c:pt>
                <c:pt idx="3090">
                  <c:v>218.307200000031</c:v>
                </c:pt>
                <c:pt idx="3091">
                  <c:v>217.31440000003099</c:v>
                </c:pt>
                <c:pt idx="3092">
                  <c:v>219.10960000003101</c:v>
                </c:pt>
                <c:pt idx="3093">
                  <c:v>218.11680000003099</c:v>
                </c:pt>
                <c:pt idx="3094">
                  <c:v>217.124000000031</c:v>
                </c:pt>
                <c:pt idx="3095">
                  <c:v>216.13120000003099</c:v>
                </c:pt>
                <c:pt idx="3096">
                  <c:v>215.138400000031</c:v>
                </c:pt>
                <c:pt idx="3097">
                  <c:v>216.93360000003099</c:v>
                </c:pt>
                <c:pt idx="3098">
                  <c:v>218.72880000003099</c:v>
                </c:pt>
                <c:pt idx="3099">
                  <c:v>217.736000000031</c:v>
                </c:pt>
                <c:pt idx="3100">
                  <c:v>216.74320000003101</c:v>
                </c:pt>
                <c:pt idx="3101">
                  <c:v>215.75040000003099</c:v>
                </c:pt>
                <c:pt idx="3102">
                  <c:v>214.757600000031</c:v>
                </c:pt>
                <c:pt idx="3103">
                  <c:v>213.76480000003099</c:v>
                </c:pt>
                <c:pt idx="3104">
                  <c:v>212.772000000031</c:v>
                </c:pt>
                <c:pt idx="3105">
                  <c:v>211.77920000003101</c:v>
                </c:pt>
                <c:pt idx="3106">
                  <c:v>210.78640000003099</c:v>
                </c:pt>
                <c:pt idx="3107">
                  <c:v>209.79360000003101</c:v>
                </c:pt>
                <c:pt idx="3108">
                  <c:v>208.80080000003099</c:v>
                </c:pt>
                <c:pt idx="3109">
                  <c:v>207.808000000031</c:v>
                </c:pt>
                <c:pt idx="3110">
                  <c:v>206.81520000003101</c:v>
                </c:pt>
                <c:pt idx="3111">
                  <c:v>205.822400000031</c:v>
                </c:pt>
                <c:pt idx="3112">
                  <c:v>204.82960000003101</c:v>
                </c:pt>
                <c:pt idx="3113">
                  <c:v>203.83680000003099</c:v>
                </c:pt>
                <c:pt idx="3114">
                  <c:v>202.844000000031</c:v>
                </c:pt>
                <c:pt idx="3115">
                  <c:v>201.85120000003101</c:v>
                </c:pt>
                <c:pt idx="3116">
                  <c:v>200.858400000031</c:v>
                </c:pt>
                <c:pt idx="3117">
                  <c:v>199.86560000003101</c:v>
                </c:pt>
                <c:pt idx="3118">
                  <c:v>198.87280000003099</c:v>
                </c:pt>
                <c:pt idx="3119">
                  <c:v>197.880000000031</c:v>
                </c:pt>
                <c:pt idx="3120">
                  <c:v>196.88720000003099</c:v>
                </c:pt>
                <c:pt idx="3121">
                  <c:v>195.894400000031</c:v>
                </c:pt>
                <c:pt idx="3122">
                  <c:v>197.68960000003099</c:v>
                </c:pt>
                <c:pt idx="3123">
                  <c:v>196.696800000031</c:v>
                </c:pt>
                <c:pt idx="3124">
                  <c:v>195.70400000003099</c:v>
                </c:pt>
                <c:pt idx="3125">
                  <c:v>197.49920000003101</c:v>
                </c:pt>
                <c:pt idx="3126">
                  <c:v>196.50640000003099</c:v>
                </c:pt>
                <c:pt idx="3127">
                  <c:v>195.513600000031</c:v>
                </c:pt>
                <c:pt idx="3128">
                  <c:v>194.52080000003099</c:v>
                </c:pt>
                <c:pt idx="3129">
                  <c:v>193.528000000031</c:v>
                </c:pt>
                <c:pt idx="3130">
                  <c:v>192.53520000003101</c:v>
                </c:pt>
                <c:pt idx="3131">
                  <c:v>194.33040000003101</c:v>
                </c:pt>
                <c:pt idx="3132">
                  <c:v>196.125600000031</c:v>
                </c:pt>
                <c:pt idx="3133">
                  <c:v>195.13280000003101</c:v>
                </c:pt>
                <c:pt idx="3134">
                  <c:v>194.14000000003099</c:v>
                </c:pt>
                <c:pt idx="3135">
                  <c:v>193.14720000003101</c:v>
                </c:pt>
                <c:pt idx="3136">
                  <c:v>192.15440000003099</c:v>
                </c:pt>
                <c:pt idx="3137">
                  <c:v>191.161600000031</c:v>
                </c:pt>
                <c:pt idx="3138">
                  <c:v>190.16880000003101</c:v>
                </c:pt>
                <c:pt idx="3139">
                  <c:v>189.176000000031</c:v>
                </c:pt>
                <c:pt idx="3140">
                  <c:v>190.97120000003099</c:v>
                </c:pt>
                <c:pt idx="3141">
                  <c:v>192.76640000003101</c:v>
                </c:pt>
                <c:pt idx="3142">
                  <c:v>194.56160000003101</c:v>
                </c:pt>
                <c:pt idx="3143">
                  <c:v>193.56880000003099</c:v>
                </c:pt>
                <c:pt idx="3144">
                  <c:v>192.576000000031</c:v>
                </c:pt>
                <c:pt idx="3145">
                  <c:v>191.58320000003101</c:v>
                </c:pt>
                <c:pt idx="3146">
                  <c:v>193.37840000003101</c:v>
                </c:pt>
                <c:pt idx="3147">
                  <c:v>192.38560000003099</c:v>
                </c:pt>
                <c:pt idx="3148">
                  <c:v>191.392800000031</c:v>
                </c:pt>
                <c:pt idx="3149">
                  <c:v>190.40000000003101</c:v>
                </c:pt>
                <c:pt idx="3150">
                  <c:v>189.407200000031</c:v>
                </c:pt>
                <c:pt idx="3151">
                  <c:v>188.41440000003101</c:v>
                </c:pt>
                <c:pt idx="3152">
                  <c:v>187.42160000003099</c:v>
                </c:pt>
                <c:pt idx="3153">
                  <c:v>186.428800000031</c:v>
                </c:pt>
                <c:pt idx="3154">
                  <c:v>188.224000000031</c:v>
                </c:pt>
                <c:pt idx="3155">
                  <c:v>187.23120000003101</c:v>
                </c:pt>
                <c:pt idx="3156">
                  <c:v>189.026400000031</c:v>
                </c:pt>
                <c:pt idx="3157">
                  <c:v>188.03360000003099</c:v>
                </c:pt>
                <c:pt idx="3158">
                  <c:v>187.040800000031</c:v>
                </c:pt>
                <c:pt idx="3159">
                  <c:v>186.04800000003101</c:v>
                </c:pt>
                <c:pt idx="3160">
                  <c:v>185.05520000003199</c:v>
                </c:pt>
                <c:pt idx="3161">
                  <c:v>186.85040000003099</c:v>
                </c:pt>
                <c:pt idx="3162">
                  <c:v>188.64560000003101</c:v>
                </c:pt>
                <c:pt idx="3163">
                  <c:v>190.440800000031</c:v>
                </c:pt>
                <c:pt idx="3164">
                  <c:v>189.44800000003099</c:v>
                </c:pt>
                <c:pt idx="3165">
                  <c:v>188.45520000003199</c:v>
                </c:pt>
                <c:pt idx="3166">
                  <c:v>187.46240000003201</c:v>
                </c:pt>
                <c:pt idx="3167">
                  <c:v>186.46960000003199</c:v>
                </c:pt>
                <c:pt idx="3168">
                  <c:v>188.26480000003201</c:v>
                </c:pt>
                <c:pt idx="3169">
                  <c:v>187.27200000003199</c:v>
                </c:pt>
                <c:pt idx="3170">
                  <c:v>189.06720000003199</c:v>
                </c:pt>
                <c:pt idx="3171">
                  <c:v>188.074400000032</c:v>
                </c:pt>
                <c:pt idx="3172">
                  <c:v>187.08160000003201</c:v>
                </c:pt>
                <c:pt idx="3173">
                  <c:v>186.08880000003199</c:v>
                </c:pt>
                <c:pt idx="3174">
                  <c:v>185.09600000003201</c:v>
                </c:pt>
                <c:pt idx="3175">
                  <c:v>184.10320000003199</c:v>
                </c:pt>
                <c:pt idx="3176">
                  <c:v>183.110400000032</c:v>
                </c:pt>
                <c:pt idx="3177">
                  <c:v>184.905600000032</c:v>
                </c:pt>
                <c:pt idx="3178">
                  <c:v>183.91280000003201</c:v>
                </c:pt>
                <c:pt idx="3179">
                  <c:v>182.92000000003199</c:v>
                </c:pt>
                <c:pt idx="3180">
                  <c:v>181.927200000032</c:v>
                </c:pt>
                <c:pt idx="3181">
                  <c:v>180.93440000003201</c:v>
                </c:pt>
                <c:pt idx="3182">
                  <c:v>179.941600000032</c:v>
                </c:pt>
                <c:pt idx="3183">
                  <c:v>178.94880000003201</c:v>
                </c:pt>
                <c:pt idx="3184">
                  <c:v>177.95600000003199</c:v>
                </c:pt>
                <c:pt idx="3185">
                  <c:v>176.963200000032</c:v>
                </c:pt>
                <c:pt idx="3186">
                  <c:v>175.97040000003199</c:v>
                </c:pt>
                <c:pt idx="3187">
                  <c:v>174.977600000032</c:v>
                </c:pt>
                <c:pt idx="3188">
                  <c:v>173.98480000003201</c:v>
                </c:pt>
                <c:pt idx="3189">
                  <c:v>172.99200000003199</c:v>
                </c:pt>
                <c:pt idx="3190">
                  <c:v>171.999200000032</c:v>
                </c:pt>
                <c:pt idx="3191">
                  <c:v>171.00640000003199</c:v>
                </c:pt>
                <c:pt idx="3192">
                  <c:v>170.013600000032</c:v>
                </c:pt>
                <c:pt idx="3193">
                  <c:v>169.02080000003201</c:v>
                </c:pt>
                <c:pt idx="3194">
                  <c:v>168.02800000003199</c:v>
                </c:pt>
                <c:pt idx="3195">
                  <c:v>167.03520000003201</c:v>
                </c:pt>
                <c:pt idx="3196">
                  <c:v>166.04240000003199</c:v>
                </c:pt>
                <c:pt idx="3197">
                  <c:v>165.049600000032</c:v>
                </c:pt>
                <c:pt idx="3198">
                  <c:v>164.05680000003201</c:v>
                </c:pt>
                <c:pt idx="3199">
                  <c:v>163.064000000032</c:v>
                </c:pt>
                <c:pt idx="3200">
                  <c:v>162.07120000003201</c:v>
                </c:pt>
                <c:pt idx="3201">
                  <c:v>161.07840000003199</c:v>
                </c:pt>
                <c:pt idx="3202">
                  <c:v>160.085600000032</c:v>
                </c:pt>
                <c:pt idx="3203">
                  <c:v>159.09280000003201</c:v>
                </c:pt>
                <c:pt idx="3204">
                  <c:v>158.100000000032</c:v>
                </c:pt>
                <c:pt idx="3205">
                  <c:v>159.89520000003199</c:v>
                </c:pt>
                <c:pt idx="3206">
                  <c:v>158.902400000032</c:v>
                </c:pt>
                <c:pt idx="3207">
                  <c:v>160.697600000032</c:v>
                </c:pt>
                <c:pt idx="3208">
                  <c:v>162.49280000003199</c:v>
                </c:pt>
                <c:pt idx="3209">
                  <c:v>164.28800000003201</c:v>
                </c:pt>
                <c:pt idx="3210">
                  <c:v>163.295200000032</c:v>
                </c:pt>
                <c:pt idx="3211">
                  <c:v>162.30240000003201</c:v>
                </c:pt>
                <c:pt idx="3212">
                  <c:v>161.30960000003199</c:v>
                </c:pt>
                <c:pt idx="3213">
                  <c:v>160.316800000032</c:v>
                </c:pt>
                <c:pt idx="3214">
                  <c:v>162.112000000032</c:v>
                </c:pt>
                <c:pt idx="3215">
                  <c:v>161.11920000003201</c:v>
                </c:pt>
                <c:pt idx="3216">
                  <c:v>160.12640000003199</c:v>
                </c:pt>
                <c:pt idx="3217">
                  <c:v>161.92160000003199</c:v>
                </c:pt>
                <c:pt idx="3218">
                  <c:v>160.928800000032</c:v>
                </c:pt>
                <c:pt idx="3219">
                  <c:v>159.93600000003201</c:v>
                </c:pt>
                <c:pt idx="3220">
                  <c:v>161.731200000032</c:v>
                </c:pt>
                <c:pt idx="3221">
                  <c:v>163.526400000032</c:v>
                </c:pt>
                <c:pt idx="3222">
                  <c:v>162.53360000003201</c:v>
                </c:pt>
                <c:pt idx="3223">
                  <c:v>164.328800000032</c:v>
                </c:pt>
                <c:pt idx="3224">
                  <c:v>166.124000000032</c:v>
                </c:pt>
                <c:pt idx="3225">
                  <c:v>167.91920000003199</c:v>
                </c:pt>
                <c:pt idx="3226">
                  <c:v>166.926400000032</c:v>
                </c:pt>
                <c:pt idx="3227">
                  <c:v>165.93360000003199</c:v>
                </c:pt>
                <c:pt idx="3228">
                  <c:v>164.940800000032</c:v>
                </c:pt>
                <c:pt idx="3229">
                  <c:v>166.73600000003199</c:v>
                </c:pt>
                <c:pt idx="3230">
                  <c:v>168.53120000003199</c:v>
                </c:pt>
                <c:pt idx="3231">
                  <c:v>167.538400000032</c:v>
                </c:pt>
                <c:pt idx="3232">
                  <c:v>169.33360000003199</c:v>
                </c:pt>
                <c:pt idx="3233">
                  <c:v>168.340800000032</c:v>
                </c:pt>
                <c:pt idx="3234">
                  <c:v>170.136000000032</c:v>
                </c:pt>
                <c:pt idx="3235">
                  <c:v>169.14320000003201</c:v>
                </c:pt>
                <c:pt idx="3236">
                  <c:v>168.15040000003199</c:v>
                </c:pt>
                <c:pt idx="3237">
                  <c:v>167.15760000003201</c:v>
                </c:pt>
                <c:pt idx="3238">
                  <c:v>166.16480000003199</c:v>
                </c:pt>
                <c:pt idx="3239">
                  <c:v>165.172000000032</c:v>
                </c:pt>
                <c:pt idx="3240">
                  <c:v>164.17920000003201</c:v>
                </c:pt>
                <c:pt idx="3241">
                  <c:v>163.18640000003199</c:v>
                </c:pt>
                <c:pt idx="3242">
                  <c:v>162.19360000003201</c:v>
                </c:pt>
                <c:pt idx="3243">
                  <c:v>161.20080000003199</c:v>
                </c:pt>
                <c:pt idx="3244">
                  <c:v>160.208000000032</c:v>
                </c:pt>
                <c:pt idx="3245">
                  <c:v>159.21520000003201</c:v>
                </c:pt>
                <c:pt idx="3246">
                  <c:v>158.222400000032</c:v>
                </c:pt>
                <c:pt idx="3247">
                  <c:v>157.22960000003201</c:v>
                </c:pt>
                <c:pt idx="3248">
                  <c:v>156.23680000003199</c:v>
                </c:pt>
                <c:pt idx="3249">
                  <c:v>155.244000000032</c:v>
                </c:pt>
                <c:pt idx="3250">
                  <c:v>154.25120000003199</c:v>
                </c:pt>
                <c:pt idx="3251">
                  <c:v>153.258400000032</c:v>
                </c:pt>
                <c:pt idx="3252">
                  <c:v>152.26560000003201</c:v>
                </c:pt>
                <c:pt idx="3253">
                  <c:v>151.27280000003199</c:v>
                </c:pt>
                <c:pt idx="3254">
                  <c:v>153.06800000003199</c:v>
                </c:pt>
                <c:pt idx="3255">
                  <c:v>154.86320000003201</c:v>
                </c:pt>
                <c:pt idx="3256">
                  <c:v>156.658400000032</c:v>
                </c:pt>
                <c:pt idx="3257">
                  <c:v>155.66560000003199</c:v>
                </c:pt>
                <c:pt idx="3258">
                  <c:v>154.672800000032</c:v>
                </c:pt>
                <c:pt idx="3259">
                  <c:v>156.46800000003199</c:v>
                </c:pt>
                <c:pt idx="3260">
                  <c:v>158.26320000003199</c:v>
                </c:pt>
                <c:pt idx="3261">
                  <c:v>157.270400000032</c:v>
                </c:pt>
                <c:pt idx="3262">
                  <c:v>159.06560000003199</c:v>
                </c:pt>
                <c:pt idx="3263">
                  <c:v>160.86080000003199</c:v>
                </c:pt>
                <c:pt idx="3264">
                  <c:v>162.65600000003201</c:v>
                </c:pt>
                <c:pt idx="3265">
                  <c:v>161.66320000003199</c:v>
                </c:pt>
                <c:pt idx="3266">
                  <c:v>163.45840000003199</c:v>
                </c:pt>
                <c:pt idx="3267">
                  <c:v>165.25360000003201</c:v>
                </c:pt>
                <c:pt idx="3268">
                  <c:v>164.26080000003199</c:v>
                </c:pt>
                <c:pt idx="3269">
                  <c:v>163.268000000032</c:v>
                </c:pt>
                <c:pt idx="3270">
                  <c:v>165.063200000032</c:v>
                </c:pt>
                <c:pt idx="3271">
                  <c:v>164.07040000003201</c:v>
                </c:pt>
                <c:pt idx="3272">
                  <c:v>163.07760000003199</c:v>
                </c:pt>
                <c:pt idx="3273">
                  <c:v>162.084800000032</c:v>
                </c:pt>
                <c:pt idx="3274">
                  <c:v>163.880000000032</c:v>
                </c:pt>
                <c:pt idx="3275">
                  <c:v>162.88720000003201</c:v>
                </c:pt>
                <c:pt idx="3276">
                  <c:v>161.89440000003199</c:v>
                </c:pt>
                <c:pt idx="3277">
                  <c:v>160.901600000032</c:v>
                </c:pt>
                <c:pt idx="3278">
                  <c:v>159.90880000003199</c:v>
                </c:pt>
                <c:pt idx="3279">
                  <c:v>158.916000000032</c:v>
                </c:pt>
                <c:pt idx="3280">
                  <c:v>157.92320000003201</c:v>
                </c:pt>
                <c:pt idx="3281">
                  <c:v>156.93040000003199</c:v>
                </c:pt>
                <c:pt idx="3282">
                  <c:v>155.93760000003201</c:v>
                </c:pt>
                <c:pt idx="3283">
                  <c:v>154.94480000003199</c:v>
                </c:pt>
                <c:pt idx="3284">
                  <c:v>153.952000000032</c:v>
                </c:pt>
                <c:pt idx="3285">
                  <c:v>155.747200000032</c:v>
                </c:pt>
                <c:pt idx="3286">
                  <c:v>157.54240000003199</c:v>
                </c:pt>
                <c:pt idx="3287">
                  <c:v>156.549600000032</c:v>
                </c:pt>
                <c:pt idx="3288">
                  <c:v>158.344800000032</c:v>
                </c:pt>
                <c:pt idx="3289">
                  <c:v>157.35200000003201</c:v>
                </c:pt>
                <c:pt idx="3290">
                  <c:v>156.35920000003199</c:v>
                </c:pt>
                <c:pt idx="3291">
                  <c:v>155.366400000032</c:v>
                </c:pt>
                <c:pt idx="3292">
                  <c:v>157.161600000032</c:v>
                </c:pt>
                <c:pt idx="3293">
                  <c:v>158.95680000003199</c:v>
                </c:pt>
                <c:pt idx="3294">
                  <c:v>160.75200000003201</c:v>
                </c:pt>
                <c:pt idx="3295">
                  <c:v>159.759200000032</c:v>
                </c:pt>
                <c:pt idx="3296">
                  <c:v>161.55440000003199</c:v>
                </c:pt>
                <c:pt idx="3297">
                  <c:v>160.561600000032</c:v>
                </c:pt>
                <c:pt idx="3298">
                  <c:v>159.56880000003201</c:v>
                </c:pt>
                <c:pt idx="3299">
                  <c:v>158.576000000032</c:v>
                </c:pt>
                <c:pt idx="3300">
                  <c:v>157.58320000003201</c:v>
                </c:pt>
                <c:pt idx="3301">
                  <c:v>159.378400000032</c:v>
                </c:pt>
                <c:pt idx="3302">
                  <c:v>161.173600000032</c:v>
                </c:pt>
                <c:pt idx="3303">
                  <c:v>162.96880000003199</c:v>
                </c:pt>
                <c:pt idx="3304">
                  <c:v>164.76400000003201</c:v>
                </c:pt>
                <c:pt idx="3305">
                  <c:v>163.771200000032</c:v>
                </c:pt>
                <c:pt idx="3306">
                  <c:v>165.56640000003199</c:v>
                </c:pt>
                <c:pt idx="3307">
                  <c:v>164.573600000032</c:v>
                </c:pt>
                <c:pt idx="3308">
                  <c:v>166.368800000032</c:v>
                </c:pt>
                <c:pt idx="3309">
                  <c:v>168.16400000003199</c:v>
                </c:pt>
                <c:pt idx="3310">
                  <c:v>169.95920000003201</c:v>
                </c:pt>
                <c:pt idx="3311">
                  <c:v>168.966400000032</c:v>
                </c:pt>
                <c:pt idx="3312">
                  <c:v>170.76160000003199</c:v>
                </c:pt>
                <c:pt idx="3313">
                  <c:v>169.768800000032</c:v>
                </c:pt>
                <c:pt idx="3314">
                  <c:v>171.564000000032</c:v>
                </c:pt>
                <c:pt idx="3315">
                  <c:v>170.57120000003201</c:v>
                </c:pt>
                <c:pt idx="3316">
                  <c:v>169.57840000003199</c:v>
                </c:pt>
                <c:pt idx="3317">
                  <c:v>168.585600000032</c:v>
                </c:pt>
                <c:pt idx="3318">
                  <c:v>167.59280000003201</c:v>
                </c:pt>
                <c:pt idx="3319">
                  <c:v>166.600000000032</c:v>
                </c:pt>
                <c:pt idx="3320">
                  <c:v>168.39520000003199</c:v>
                </c:pt>
                <c:pt idx="3321">
                  <c:v>170.19040000003201</c:v>
                </c:pt>
                <c:pt idx="3322">
                  <c:v>169.197600000032</c:v>
                </c:pt>
                <c:pt idx="3323">
                  <c:v>168.20480000003201</c:v>
                </c:pt>
                <c:pt idx="3324">
                  <c:v>170.000000000032</c:v>
                </c:pt>
                <c:pt idx="3325">
                  <c:v>169.00720000003199</c:v>
                </c:pt>
                <c:pt idx="3326">
                  <c:v>168.01440000003299</c:v>
                </c:pt>
                <c:pt idx="3327">
                  <c:v>167.021600000033</c:v>
                </c:pt>
                <c:pt idx="3328">
                  <c:v>166.02880000003299</c:v>
                </c:pt>
                <c:pt idx="3329">
                  <c:v>167.82400000003301</c:v>
                </c:pt>
                <c:pt idx="3330">
                  <c:v>169.619200000033</c:v>
                </c:pt>
                <c:pt idx="3331">
                  <c:v>168.62640000003299</c:v>
                </c:pt>
                <c:pt idx="3332">
                  <c:v>167.633600000033</c:v>
                </c:pt>
                <c:pt idx="3333">
                  <c:v>169.42880000003299</c:v>
                </c:pt>
                <c:pt idx="3334">
                  <c:v>168.436000000033</c:v>
                </c:pt>
                <c:pt idx="3335">
                  <c:v>170.231200000033</c:v>
                </c:pt>
                <c:pt idx="3336">
                  <c:v>169.23840000003301</c:v>
                </c:pt>
                <c:pt idx="3337">
                  <c:v>168.24560000003299</c:v>
                </c:pt>
                <c:pt idx="3338">
                  <c:v>167.25280000003301</c:v>
                </c:pt>
                <c:pt idx="3339">
                  <c:v>166.26000000003299</c:v>
                </c:pt>
                <c:pt idx="3340">
                  <c:v>165.267200000033</c:v>
                </c:pt>
                <c:pt idx="3341">
                  <c:v>164.27440000003301</c:v>
                </c:pt>
                <c:pt idx="3342">
                  <c:v>163.281600000033</c:v>
                </c:pt>
                <c:pt idx="3343">
                  <c:v>162.28880000003301</c:v>
                </c:pt>
                <c:pt idx="3344">
                  <c:v>164.084000000033</c:v>
                </c:pt>
                <c:pt idx="3345">
                  <c:v>163.09120000003301</c:v>
                </c:pt>
                <c:pt idx="3346">
                  <c:v>164.88640000003301</c:v>
                </c:pt>
                <c:pt idx="3347">
                  <c:v>163.89360000003299</c:v>
                </c:pt>
                <c:pt idx="3348">
                  <c:v>162.900800000033</c:v>
                </c:pt>
                <c:pt idx="3349">
                  <c:v>161.90800000003301</c:v>
                </c:pt>
                <c:pt idx="3350">
                  <c:v>160.915200000033</c:v>
                </c:pt>
                <c:pt idx="3351">
                  <c:v>162.71040000003299</c:v>
                </c:pt>
                <c:pt idx="3352">
                  <c:v>161.717600000033</c:v>
                </c:pt>
                <c:pt idx="3353">
                  <c:v>160.72480000003301</c:v>
                </c:pt>
                <c:pt idx="3354">
                  <c:v>159.732000000033</c:v>
                </c:pt>
                <c:pt idx="3355">
                  <c:v>161.52720000003299</c:v>
                </c:pt>
                <c:pt idx="3356">
                  <c:v>163.32240000003301</c:v>
                </c:pt>
                <c:pt idx="3357">
                  <c:v>165.11760000003301</c:v>
                </c:pt>
                <c:pt idx="3358">
                  <c:v>166.912800000033</c:v>
                </c:pt>
                <c:pt idx="3359">
                  <c:v>165.92000000003301</c:v>
                </c:pt>
                <c:pt idx="3360">
                  <c:v>164.927200000033</c:v>
                </c:pt>
                <c:pt idx="3361">
                  <c:v>166.72240000003299</c:v>
                </c:pt>
                <c:pt idx="3362">
                  <c:v>168.51760000003301</c:v>
                </c:pt>
                <c:pt idx="3363">
                  <c:v>167.524800000033</c:v>
                </c:pt>
                <c:pt idx="3364">
                  <c:v>166.53200000003301</c:v>
                </c:pt>
                <c:pt idx="3365">
                  <c:v>165.53920000003299</c:v>
                </c:pt>
                <c:pt idx="3366">
                  <c:v>164.546400000033</c:v>
                </c:pt>
                <c:pt idx="3367">
                  <c:v>163.55360000003299</c:v>
                </c:pt>
                <c:pt idx="3368">
                  <c:v>162.560800000033</c:v>
                </c:pt>
                <c:pt idx="3369">
                  <c:v>164.35600000003299</c:v>
                </c:pt>
                <c:pt idx="3370">
                  <c:v>163.363200000033</c:v>
                </c:pt>
                <c:pt idx="3371">
                  <c:v>162.37040000003299</c:v>
                </c:pt>
                <c:pt idx="3372">
                  <c:v>161.377600000033</c:v>
                </c:pt>
                <c:pt idx="3373">
                  <c:v>160.38480000003301</c:v>
                </c:pt>
                <c:pt idx="3374">
                  <c:v>162.180000000033</c:v>
                </c:pt>
                <c:pt idx="3375">
                  <c:v>161.18720000003299</c:v>
                </c:pt>
                <c:pt idx="3376">
                  <c:v>160.194400000033</c:v>
                </c:pt>
                <c:pt idx="3377">
                  <c:v>159.20160000003301</c:v>
                </c:pt>
                <c:pt idx="3378">
                  <c:v>158.20880000003299</c:v>
                </c:pt>
                <c:pt idx="3379">
                  <c:v>157.21600000003301</c:v>
                </c:pt>
                <c:pt idx="3380">
                  <c:v>156.22320000003299</c:v>
                </c:pt>
                <c:pt idx="3381">
                  <c:v>155.230400000033</c:v>
                </c:pt>
                <c:pt idx="3382">
                  <c:v>154.23760000003301</c:v>
                </c:pt>
                <c:pt idx="3383">
                  <c:v>153.244800000033</c:v>
                </c:pt>
                <c:pt idx="3384">
                  <c:v>152.25200000003301</c:v>
                </c:pt>
                <c:pt idx="3385">
                  <c:v>151.25920000003299</c:v>
                </c:pt>
                <c:pt idx="3386">
                  <c:v>150.266400000033</c:v>
                </c:pt>
                <c:pt idx="3387">
                  <c:v>149.27360000003301</c:v>
                </c:pt>
                <c:pt idx="3388">
                  <c:v>148.280800000033</c:v>
                </c:pt>
                <c:pt idx="3389">
                  <c:v>147.28800000003301</c:v>
                </c:pt>
                <c:pt idx="3390">
                  <c:v>146.29520000003299</c:v>
                </c:pt>
                <c:pt idx="3391">
                  <c:v>145.302400000033</c:v>
                </c:pt>
                <c:pt idx="3392">
                  <c:v>144.30960000003299</c:v>
                </c:pt>
                <c:pt idx="3393">
                  <c:v>143.316800000033</c:v>
                </c:pt>
                <c:pt idx="3394">
                  <c:v>142.32400000003301</c:v>
                </c:pt>
                <c:pt idx="3395">
                  <c:v>141.33120000003299</c:v>
                </c:pt>
                <c:pt idx="3396">
                  <c:v>140.338400000033</c:v>
                </c:pt>
                <c:pt idx="3397">
                  <c:v>139.34560000003299</c:v>
                </c:pt>
                <c:pt idx="3398">
                  <c:v>138.352800000033</c:v>
                </c:pt>
                <c:pt idx="3399">
                  <c:v>137.36000000003301</c:v>
                </c:pt>
                <c:pt idx="3400">
                  <c:v>136.36720000003299</c:v>
                </c:pt>
                <c:pt idx="3401">
                  <c:v>135.37440000003301</c:v>
                </c:pt>
                <c:pt idx="3402">
                  <c:v>134.38160000003299</c:v>
                </c:pt>
                <c:pt idx="3403">
                  <c:v>133.388800000033</c:v>
                </c:pt>
                <c:pt idx="3404">
                  <c:v>132.39600000003301</c:v>
                </c:pt>
                <c:pt idx="3405">
                  <c:v>131.403200000033</c:v>
                </c:pt>
                <c:pt idx="3406">
                  <c:v>130.41040000003301</c:v>
                </c:pt>
                <c:pt idx="3407">
                  <c:v>129.41760000003299</c:v>
                </c:pt>
                <c:pt idx="3408">
                  <c:v>128.424800000033</c:v>
                </c:pt>
                <c:pt idx="3409">
                  <c:v>127.432000000033</c:v>
                </c:pt>
                <c:pt idx="3410">
                  <c:v>126.439200000033</c:v>
                </c:pt>
                <c:pt idx="3411">
                  <c:v>125.44640000003299</c:v>
                </c:pt>
                <c:pt idx="3412">
                  <c:v>124.45360000003301</c:v>
                </c:pt>
                <c:pt idx="3413">
                  <c:v>123.460800000033</c:v>
                </c:pt>
                <c:pt idx="3414">
                  <c:v>122.468000000033</c:v>
                </c:pt>
                <c:pt idx="3415">
                  <c:v>121.475200000033</c:v>
                </c:pt>
                <c:pt idx="3416">
                  <c:v>120.482400000033</c:v>
                </c:pt>
                <c:pt idx="3417">
                  <c:v>119.48960000003299</c:v>
                </c:pt>
                <c:pt idx="3418">
                  <c:v>118.49680000003301</c:v>
                </c:pt>
                <c:pt idx="3419">
                  <c:v>117.504000000033</c:v>
                </c:pt>
                <c:pt idx="3420">
                  <c:v>116.511200000033</c:v>
                </c:pt>
                <c:pt idx="3421">
                  <c:v>115.518400000033</c:v>
                </c:pt>
                <c:pt idx="3422">
                  <c:v>114.52560000003299</c:v>
                </c:pt>
                <c:pt idx="3423">
                  <c:v>113.53280000003301</c:v>
                </c:pt>
                <c:pt idx="3424">
                  <c:v>112.540000000033</c:v>
                </c:pt>
                <c:pt idx="3425">
                  <c:v>111.547200000033</c:v>
                </c:pt>
                <c:pt idx="3426">
                  <c:v>110.554400000033</c:v>
                </c:pt>
                <c:pt idx="3427">
                  <c:v>109.561600000033</c:v>
                </c:pt>
                <c:pt idx="3428">
                  <c:v>108.56880000003299</c:v>
                </c:pt>
                <c:pt idx="3429">
                  <c:v>107.57600000003301</c:v>
                </c:pt>
                <c:pt idx="3430">
                  <c:v>106.583200000033</c:v>
                </c:pt>
                <c:pt idx="3431">
                  <c:v>105.590400000033</c:v>
                </c:pt>
                <c:pt idx="3432">
                  <c:v>107.38560000003299</c:v>
                </c:pt>
                <c:pt idx="3433">
                  <c:v>106.39280000003301</c:v>
                </c:pt>
                <c:pt idx="3434">
                  <c:v>108.188000000033</c:v>
                </c:pt>
                <c:pt idx="3435">
                  <c:v>107.195200000033</c:v>
                </c:pt>
                <c:pt idx="3436">
                  <c:v>108.99040000003301</c:v>
                </c:pt>
                <c:pt idx="3437">
                  <c:v>110.785600000033</c:v>
                </c:pt>
                <c:pt idx="3438">
                  <c:v>109.792800000033</c:v>
                </c:pt>
                <c:pt idx="3439">
                  <c:v>108.80000000003299</c:v>
                </c:pt>
                <c:pt idx="3440">
                  <c:v>107.80720000003301</c:v>
                </c:pt>
                <c:pt idx="3441">
                  <c:v>109.602400000033</c:v>
                </c:pt>
                <c:pt idx="3442">
                  <c:v>111.39760000003299</c:v>
                </c:pt>
                <c:pt idx="3443">
                  <c:v>110.40480000003301</c:v>
                </c:pt>
                <c:pt idx="3444">
                  <c:v>112.200000000033</c:v>
                </c:pt>
                <c:pt idx="3445">
                  <c:v>113.99520000003299</c:v>
                </c:pt>
                <c:pt idx="3446">
                  <c:v>113.00240000003301</c:v>
                </c:pt>
                <c:pt idx="3447">
                  <c:v>112.009600000033</c:v>
                </c:pt>
                <c:pt idx="3448">
                  <c:v>113.804800000033</c:v>
                </c:pt>
                <c:pt idx="3449">
                  <c:v>112.812000000033</c:v>
                </c:pt>
                <c:pt idx="3450">
                  <c:v>111.81920000003301</c:v>
                </c:pt>
                <c:pt idx="3451">
                  <c:v>110.826400000033</c:v>
                </c:pt>
                <c:pt idx="3452">
                  <c:v>112.621600000033</c:v>
                </c:pt>
                <c:pt idx="3453">
                  <c:v>114.41680000003301</c:v>
                </c:pt>
                <c:pt idx="3454">
                  <c:v>113.424000000033</c:v>
                </c:pt>
                <c:pt idx="3455">
                  <c:v>112.431200000033</c:v>
                </c:pt>
                <c:pt idx="3456">
                  <c:v>111.438400000033</c:v>
                </c:pt>
                <c:pt idx="3457">
                  <c:v>110.445600000033</c:v>
                </c:pt>
                <c:pt idx="3458">
                  <c:v>112.240800000033</c:v>
                </c:pt>
                <c:pt idx="3459">
                  <c:v>111.248000000033</c:v>
                </c:pt>
                <c:pt idx="3460">
                  <c:v>110.255200000033</c:v>
                </c:pt>
                <c:pt idx="3461">
                  <c:v>112.05040000003299</c:v>
                </c:pt>
                <c:pt idx="3462">
                  <c:v>113.845600000033</c:v>
                </c:pt>
                <c:pt idx="3463">
                  <c:v>112.852800000033</c:v>
                </c:pt>
                <c:pt idx="3464">
                  <c:v>114.64800000003299</c:v>
                </c:pt>
                <c:pt idx="3465">
                  <c:v>116.443200000033</c:v>
                </c:pt>
                <c:pt idx="3466">
                  <c:v>118.238400000033</c:v>
                </c:pt>
                <c:pt idx="3467">
                  <c:v>120.033600000033</c:v>
                </c:pt>
                <c:pt idx="3468">
                  <c:v>119.040800000033</c:v>
                </c:pt>
                <c:pt idx="3469">
                  <c:v>120.836000000033</c:v>
                </c:pt>
                <c:pt idx="3470">
                  <c:v>122.631200000033</c:v>
                </c:pt>
                <c:pt idx="3471">
                  <c:v>121.638400000033</c:v>
                </c:pt>
                <c:pt idx="3472">
                  <c:v>123.433600000033</c:v>
                </c:pt>
                <c:pt idx="3473">
                  <c:v>122.44080000003299</c:v>
                </c:pt>
                <c:pt idx="3474">
                  <c:v>121.44800000003301</c:v>
                </c:pt>
                <c:pt idx="3475">
                  <c:v>123.243200000033</c:v>
                </c:pt>
                <c:pt idx="3476">
                  <c:v>125.03840000003299</c:v>
                </c:pt>
                <c:pt idx="3477">
                  <c:v>126.833600000033</c:v>
                </c:pt>
                <c:pt idx="3478">
                  <c:v>125.840800000033</c:v>
                </c:pt>
                <c:pt idx="3479">
                  <c:v>124.848000000033</c:v>
                </c:pt>
                <c:pt idx="3480">
                  <c:v>126.643200000033</c:v>
                </c:pt>
                <c:pt idx="3481">
                  <c:v>128.438400000033</c:v>
                </c:pt>
                <c:pt idx="3482">
                  <c:v>127.445600000033</c:v>
                </c:pt>
                <c:pt idx="3483">
                  <c:v>129.240800000033</c:v>
                </c:pt>
                <c:pt idx="3484">
                  <c:v>128.24800000003299</c:v>
                </c:pt>
                <c:pt idx="3485">
                  <c:v>127.255200000033</c:v>
                </c:pt>
                <c:pt idx="3486">
                  <c:v>126.262400000033</c:v>
                </c:pt>
                <c:pt idx="3487">
                  <c:v>128.05760000003301</c:v>
                </c:pt>
                <c:pt idx="3488">
                  <c:v>127.064800000033</c:v>
                </c:pt>
                <c:pt idx="3489">
                  <c:v>128.86000000003301</c:v>
                </c:pt>
                <c:pt idx="3490">
                  <c:v>127.86720000003299</c:v>
                </c:pt>
                <c:pt idx="3491">
                  <c:v>129.66240000003299</c:v>
                </c:pt>
                <c:pt idx="3492">
                  <c:v>131.45760000003301</c:v>
                </c:pt>
                <c:pt idx="3493">
                  <c:v>130.46480000003299</c:v>
                </c:pt>
                <c:pt idx="3494">
                  <c:v>129.47200000003301</c:v>
                </c:pt>
                <c:pt idx="3495">
                  <c:v>128.47920000003299</c:v>
                </c:pt>
                <c:pt idx="3496">
                  <c:v>127.486400000033</c:v>
                </c:pt>
                <c:pt idx="3497">
                  <c:v>126.493600000033</c:v>
                </c:pt>
                <c:pt idx="3498">
                  <c:v>125.500800000033</c:v>
                </c:pt>
                <c:pt idx="3499">
                  <c:v>124.50800000003299</c:v>
                </c:pt>
                <c:pt idx="3500">
                  <c:v>123.515200000033</c:v>
                </c:pt>
                <c:pt idx="3501">
                  <c:v>122.522400000033</c:v>
                </c:pt>
                <c:pt idx="3502">
                  <c:v>121.529600000033</c:v>
                </c:pt>
                <c:pt idx="3503">
                  <c:v>120.536800000033</c:v>
                </c:pt>
                <c:pt idx="3504">
                  <c:v>119.54400000003299</c:v>
                </c:pt>
                <c:pt idx="3505">
                  <c:v>118.55120000003301</c:v>
                </c:pt>
                <c:pt idx="3506">
                  <c:v>117.558400000033</c:v>
                </c:pt>
                <c:pt idx="3507">
                  <c:v>116.565600000033</c:v>
                </c:pt>
                <c:pt idx="3508">
                  <c:v>115.572800000033</c:v>
                </c:pt>
                <c:pt idx="3509">
                  <c:v>114.580000000033</c:v>
                </c:pt>
                <c:pt idx="3510">
                  <c:v>113.58720000003299</c:v>
                </c:pt>
                <c:pt idx="3511">
                  <c:v>112.594400000033</c:v>
                </c:pt>
                <c:pt idx="3512">
                  <c:v>111.601600000033</c:v>
                </c:pt>
                <c:pt idx="3513">
                  <c:v>110.608800000033</c:v>
                </c:pt>
                <c:pt idx="3514">
                  <c:v>109.616000000033</c:v>
                </c:pt>
                <c:pt idx="3515">
                  <c:v>108.62320000003299</c:v>
                </c:pt>
                <c:pt idx="3516">
                  <c:v>110.418400000033</c:v>
                </c:pt>
                <c:pt idx="3517">
                  <c:v>112.213600000033</c:v>
                </c:pt>
                <c:pt idx="3518">
                  <c:v>111.22080000003299</c:v>
                </c:pt>
                <c:pt idx="3519">
                  <c:v>110.22800000003301</c:v>
                </c:pt>
                <c:pt idx="3520">
                  <c:v>109.235200000033</c:v>
                </c:pt>
                <c:pt idx="3521">
                  <c:v>111.030400000033</c:v>
                </c:pt>
                <c:pt idx="3522">
                  <c:v>110.037600000033</c:v>
                </c:pt>
                <c:pt idx="3523">
                  <c:v>109.04480000003301</c:v>
                </c:pt>
                <c:pt idx="3524">
                  <c:v>110.840000000033</c:v>
                </c:pt>
                <c:pt idx="3525">
                  <c:v>109.847200000033</c:v>
                </c:pt>
                <c:pt idx="3526">
                  <c:v>111.64240000003301</c:v>
                </c:pt>
                <c:pt idx="3527">
                  <c:v>113.437600000033</c:v>
                </c:pt>
                <c:pt idx="3528">
                  <c:v>115.232800000033</c:v>
                </c:pt>
                <c:pt idx="3529">
                  <c:v>114.24000000003301</c:v>
                </c:pt>
                <c:pt idx="3530">
                  <c:v>116.035200000033</c:v>
                </c:pt>
                <c:pt idx="3531">
                  <c:v>115.042400000033</c:v>
                </c:pt>
                <c:pt idx="3532">
                  <c:v>114.049600000033</c:v>
                </c:pt>
                <c:pt idx="3533">
                  <c:v>115.844800000033</c:v>
                </c:pt>
                <c:pt idx="3534">
                  <c:v>117.640000000033</c:v>
                </c:pt>
                <c:pt idx="3535">
                  <c:v>119.43520000003301</c:v>
                </c:pt>
                <c:pt idx="3536">
                  <c:v>118.442400000033</c:v>
                </c:pt>
                <c:pt idx="3537">
                  <c:v>117.449600000033</c:v>
                </c:pt>
                <c:pt idx="3538">
                  <c:v>116.456800000033</c:v>
                </c:pt>
                <c:pt idx="3539">
                  <c:v>118.25200000003299</c:v>
                </c:pt>
                <c:pt idx="3540">
                  <c:v>120.047200000033</c:v>
                </c:pt>
                <c:pt idx="3541">
                  <c:v>121.842400000033</c:v>
                </c:pt>
                <c:pt idx="3542">
                  <c:v>120.84960000003301</c:v>
                </c:pt>
                <c:pt idx="3543">
                  <c:v>119.856800000033</c:v>
                </c:pt>
                <c:pt idx="3544">
                  <c:v>118.864000000033</c:v>
                </c:pt>
                <c:pt idx="3545">
                  <c:v>120.659200000033</c:v>
                </c:pt>
                <c:pt idx="3546">
                  <c:v>122.454400000033</c:v>
                </c:pt>
                <c:pt idx="3547">
                  <c:v>124.249600000033</c:v>
                </c:pt>
                <c:pt idx="3548">
                  <c:v>123.256800000033</c:v>
                </c:pt>
                <c:pt idx="3549">
                  <c:v>125.052000000033</c:v>
                </c:pt>
                <c:pt idx="3550">
                  <c:v>124.059200000033</c:v>
                </c:pt>
                <c:pt idx="3551">
                  <c:v>123.066400000033</c:v>
                </c:pt>
                <c:pt idx="3552">
                  <c:v>122.073600000033</c:v>
                </c:pt>
                <c:pt idx="3553">
                  <c:v>121.08080000003299</c:v>
                </c:pt>
                <c:pt idx="3554">
                  <c:v>120.08800000003301</c:v>
                </c:pt>
                <c:pt idx="3555">
                  <c:v>119.095200000033</c:v>
                </c:pt>
                <c:pt idx="3556">
                  <c:v>118.102400000033</c:v>
                </c:pt>
                <c:pt idx="3557">
                  <c:v>117.109600000033</c:v>
                </c:pt>
                <c:pt idx="3558">
                  <c:v>116.116800000033</c:v>
                </c:pt>
                <c:pt idx="3559">
                  <c:v>117.912000000033</c:v>
                </c:pt>
                <c:pt idx="3560">
                  <c:v>119.707200000033</c:v>
                </c:pt>
                <c:pt idx="3561">
                  <c:v>121.50240000003301</c:v>
                </c:pt>
                <c:pt idx="3562">
                  <c:v>120.509600000033</c:v>
                </c:pt>
                <c:pt idx="3563">
                  <c:v>119.516800000033</c:v>
                </c:pt>
                <c:pt idx="3564">
                  <c:v>118.524000000033</c:v>
                </c:pt>
                <c:pt idx="3565">
                  <c:v>117.531200000033</c:v>
                </c:pt>
                <c:pt idx="3566">
                  <c:v>116.53840000003299</c:v>
                </c:pt>
                <c:pt idx="3567">
                  <c:v>115.54560000003301</c:v>
                </c:pt>
                <c:pt idx="3568">
                  <c:v>114.552800000033</c:v>
                </c:pt>
                <c:pt idx="3569">
                  <c:v>113.560000000033</c:v>
                </c:pt>
                <c:pt idx="3570">
                  <c:v>112.567200000033</c:v>
                </c:pt>
                <c:pt idx="3571">
                  <c:v>111.57440000003299</c:v>
                </c:pt>
                <c:pt idx="3572">
                  <c:v>110.58160000003301</c:v>
                </c:pt>
                <c:pt idx="3573">
                  <c:v>109.588800000033</c:v>
                </c:pt>
                <c:pt idx="3574">
                  <c:v>108.596000000033</c:v>
                </c:pt>
                <c:pt idx="3575">
                  <c:v>107.603200000033</c:v>
                </c:pt>
                <c:pt idx="3576">
                  <c:v>106.610400000033</c:v>
                </c:pt>
                <c:pt idx="3577">
                  <c:v>105.61760000003299</c:v>
                </c:pt>
                <c:pt idx="3578">
                  <c:v>104.62480000003301</c:v>
                </c:pt>
                <c:pt idx="3579">
                  <c:v>103.632000000033</c:v>
                </c:pt>
                <c:pt idx="3580">
                  <c:v>102.639200000033</c:v>
                </c:pt>
                <c:pt idx="3581">
                  <c:v>101.646400000033</c:v>
                </c:pt>
                <c:pt idx="3582">
                  <c:v>100.65360000003299</c:v>
                </c:pt>
                <c:pt idx="3583">
                  <c:v>99.660800000033106</c:v>
                </c:pt>
                <c:pt idx="3584">
                  <c:v>98.668000000033103</c:v>
                </c:pt>
                <c:pt idx="3585">
                  <c:v>97.675200000033101</c:v>
                </c:pt>
                <c:pt idx="3586">
                  <c:v>96.682400000033098</c:v>
                </c:pt>
                <c:pt idx="3587">
                  <c:v>95.689600000033096</c:v>
                </c:pt>
                <c:pt idx="3588">
                  <c:v>94.696800000033093</c:v>
                </c:pt>
                <c:pt idx="3589">
                  <c:v>96.492000000033102</c:v>
                </c:pt>
                <c:pt idx="3590">
                  <c:v>95.499200000033099</c:v>
                </c:pt>
                <c:pt idx="3591">
                  <c:v>97.294400000033093</c:v>
                </c:pt>
                <c:pt idx="3592">
                  <c:v>99.089600000033101</c:v>
                </c:pt>
                <c:pt idx="3593">
                  <c:v>98.096800000033099</c:v>
                </c:pt>
                <c:pt idx="3594">
                  <c:v>97.104000000033096</c:v>
                </c:pt>
                <c:pt idx="3595">
                  <c:v>96.111200000033094</c:v>
                </c:pt>
                <c:pt idx="3596">
                  <c:v>95.118400000033105</c:v>
                </c:pt>
                <c:pt idx="3597">
                  <c:v>94.125600000033103</c:v>
                </c:pt>
                <c:pt idx="3598">
                  <c:v>95.920800000033097</c:v>
                </c:pt>
                <c:pt idx="3599">
                  <c:v>94.928000000033094</c:v>
                </c:pt>
                <c:pt idx="3600">
                  <c:v>93.935200000033106</c:v>
                </c:pt>
                <c:pt idx="3601">
                  <c:v>92.942400000033103</c:v>
                </c:pt>
                <c:pt idx="3602">
                  <c:v>94.737600000033098</c:v>
                </c:pt>
                <c:pt idx="3603">
                  <c:v>93.744800000033095</c:v>
                </c:pt>
                <c:pt idx="3604">
                  <c:v>95.540000000033103</c:v>
                </c:pt>
                <c:pt idx="3605">
                  <c:v>97.335200000033097</c:v>
                </c:pt>
                <c:pt idx="3606">
                  <c:v>96.342400000033095</c:v>
                </c:pt>
                <c:pt idx="3607">
                  <c:v>95.349600000033007</c:v>
                </c:pt>
                <c:pt idx="3608">
                  <c:v>94.356800000033004</c:v>
                </c:pt>
                <c:pt idx="3609">
                  <c:v>96.152000000032999</c:v>
                </c:pt>
                <c:pt idx="3610">
                  <c:v>97.947200000033007</c:v>
                </c:pt>
                <c:pt idx="3611">
                  <c:v>96.954400000033004</c:v>
                </c:pt>
                <c:pt idx="3612">
                  <c:v>95.961600000033002</c:v>
                </c:pt>
                <c:pt idx="3613">
                  <c:v>94.968800000032999</c:v>
                </c:pt>
                <c:pt idx="3614">
                  <c:v>96.764000000032993</c:v>
                </c:pt>
                <c:pt idx="3615">
                  <c:v>95.771200000033005</c:v>
                </c:pt>
                <c:pt idx="3616">
                  <c:v>94.778400000033002</c:v>
                </c:pt>
                <c:pt idx="3617">
                  <c:v>93.785600000033</c:v>
                </c:pt>
                <c:pt idx="3618">
                  <c:v>92.792800000032997</c:v>
                </c:pt>
                <c:pt idx="3619">
                  <c:v>94.588000000033006</c:v>
                </c:pt>
                <c:pt idx="3620">
                  <c:v>96.383200000033</c:v>
                </c:pt>
                <c:pt idx="3621">
                  <c:v>95.390400000032997</c:v>
                </c:pt>
                <c:pt idx="3622">
                  <c:v>97.185600000033006</c:v>
                </c:pt>
                <c:pt idx="3623">
                  <c:v>98.980800000033</c:v>
                </c:pt>
                <c:pt idx="3624">
                  <c:v>97.988000000032997</c:v>
                </c:pt>
                <c:pt idx="3625">
                  <c:v>96.995200000032995</c:v>
                </c:pt>
                <c:pt idx="3626">
                  <c:v>96.002400000033006</c:v>
                </c:pt>
                <c:pt idx="3627">
                  <c:v>95.009600000033004</c:v>
                </c:pt>
                <c:pt idx="3628">
                  <c:v>94.016800000033001</c:v>
                </c:pt>
                <c:pt idx="3629">
                  <c:v>93.024000000032999</c:v>
                </c:pt>
                <c:pt idx="3630">
                  <c:v>94.819200000033007</c:v>
                </c:pt>
                <c:pt idx="3631">
                  <c:v>93.826400000033004</c:v>
                </c:pt>
                <c:pt idx="3632">
                  <c:v>95.621600000032998</c:v>
                </c:pt>
                <c:pt idx="3633">
                  <c:v>94.628800000032996</c:v>
                </c:pt>
                <c:pt idx="3634">
                  <c:v>93.636000000032993</c:v>
                </c:pt>
                <c:pt idx="3635">
                  <c:v>92.643200000032905</c:v>
                </c:pt>
                <c:pt idx="3636">
                  <c:v>91.650400000032903</c:v>
                </c:pt>
                <c:pt idx="3637">
                  <c:v>93.445600000032897</c:v>
                </c:pt>
                <c:pt idx="3638">
                  <c:v>95.240800000032905</c:v>
                </c:pt>
                <c:pt idx="3639">
                  <c:v>97.036000000032899</c:v>
                </c:pt>
                <c:pt idx="3640">
                  <c:v>96.043200000032897</c:v>
                </c:pt>
                <c:pt idx="3641">
                  <c:v>95.050400000032894</c:v>
                </c:pt>
                <c:pt idx="3642">
                  <c:v>94.057600000032906</c:v>
                </c:pt>
                <c:pt idx="3643">
                  <c:v>93.064800000032903</c:v>
                </c:pt>
                <c:pt idx="3644">
                  <c:v>92.072000000032901</c:v>
                </c:pt>
                <c:pt idx="3645">
                  <c:v>93.867200000032895</c:v>
                </c:pt>
                <c:pt idx="3646">
                  <c:v>92.874400000032907</c:v>
                </c:pt>
                <c:pt idx="3647">
                  <c:v>91.881600000032904</c:v>
                </c:pt>
                <c:pt idx="3648">
                  <c:v>93.676800000032898</c:v>
                </c:pt>
                <c:pt idx="3649">
                  <c:v>92.684000000032896</c:v>
                </c:pt>
                <c:pt idx="3650">
                  <c:v>91.691200000032893</c:v>
                </c:pt>
                <c:pt idx="3651">
                  <c:v>90.698400000032905</c:v>
                </c:pt>
                <c:pt idx="3652">
                  <c:v>89.705600000032902</c:v>
                </c:pt>
                <c:pt idx="3653">
                  <c:v>88.7128000000329</c:v>
                </c:pt>
                <c:pt idx="3654">
                  <c:v>87.720000000032897</c:v>
                </c:pt>
                <c:pt idx="3655">
                  <c:v>86.727200000032894</c:v>
                </c:pt>
                <c:pt idx="3656">
                  <c:v>88.522400000032903</c:v>
                </c:pt>
                <c:pt idx="3657">
                  <c:v>90.317600000032897</c:v>
                </c:pt>
                <c:pt idx="3658">
                  <c:v>89.324800000032894</c:v>
                </c:pt>
                <c:pt idx="3659">
                  <c:v>88.332000000032906</c:v>
                </c:pt>
                <c:pt idx="3660">
                  <c:v>87.339200000032903</c:v>
                </c:pt>
                <c:pt idx="3661">
                  <c:v>89.134400000032898</c:v>
                </c:pt>
                <c:pt idx="3662">
                  <c:v>88.141600000032895</c:v>
                </c:pt>
                <c:pt idx="3663">
                  <c:v>89.936800000032804</c:v>
                </c:pt>
                <c:pt idx="3664">
                  <c:v>88.944000000032801</c:v>
                </c:pt>
                <c:pt idx="3665">
                  <c:v>90.739200000032795</c:v>
                </c:pt>
                <c:pt idx="3666">
                  <c:v>89.746400000032807</c:v>
                </c:pt>
                <c:pt idx="3667">
                  <c:v>88.753600000032804</c:v>
                </c:pt>
                <c:pt idx="3668">
                  <c:v>87.760800000032802</c:v>
                </c:pt>
                <c:pt idx="3669">
                  <c:v>89.556000000032796</c:v>
                </c:pt>
                <c:pt idx="3670">
                  <c:v>88.563200000032793</c:v>
                </c:pt>
                <c:pt idx="3671">
                  <c:v>87.570400000032805</c:v>
                </c:pt>
                <c:pt idx="3672">
                  <c:v>86.577600000032803</c:v>
                </c:pt>
                <c:pt idx="3673">
                  <c:v>88.372800000032797</c:v>
                </c:pt>
                <c:pt idx="3674">
                  <c:v>87.380000000032794</c:v>
                </c:pt>
                <c:pt idx="3675">
                  <c:v>86.387200000032806</c:v>
                </c:pt>
                <c:pt idx="3676">
                  <c:v>85.394400000032803</c:v>
                </c:pt>
                <c:pt idx="3677">
                  <c:v>87.189600000032797</c:v>
                </c:pt>
                <c:pt idx="3678">
                  <c:v>86.196800000032795</c:v>
                </c:pt>
                <c:pt idx="3679">
                  <c:v>85.204000000032806</c:v>
                </c:pt>
                <c:pt idx="3680">
                  <c:v>84.211200000032804</c:v>
                </c:pt>
                <c:pt idx="3681">
                  <c:v>83.218400000032801</c:v>
                </c:pt>
                <c:pt idx="3682">
                  <c:v>82.225600000032799</c:v>
                </c:pt>
                <c:pt idx="3683">
                  <c:v>81.232800000032796</c:v>
                </c:pt>
                <c:pt idx="3684">
                  <c:v>83.028000000032804</c:v>
                </c:pt>
                <c:pt idx="3685">
                  <c:v>82.035200000032802</c:v>
                </c:pt>
                <c:pt idx="3686">
                  <c:v>81.042400000032799</c:v>
                </c:pt>
                <c:pt idx="3687">
                  <c:v>80.049600000032797</c:v>
                </c:pt>
                <c:pt idx="3688">
                  <c:v>79.056800000032794</c:v>
                </c:pt>
                <c:pt idx="3689">
                  <c:v>78.064000000032806</c:v>
                </c:pt>
                <c:pt idx="3690">
                  <c:v>77.071200000032803</c:v>
                </c:pt>
                <c:pt idx="3691">
                  <c:v>76.078400000032801</c:v>
                </c:pt>
                <c:pt idx="3692">
                  <c:v>75.085600000032798</c:v>
                </c:pt>
                <c:pt idx="3693">
                  <c:v>76.880800000032707</c:v>
                </c:pt>
                <c:pt idx="3694">
                  <c:v>78.676000000032701</c:v>
                </c:pt>
                <c:pt idx="3695">
                  <c:v>77.683200000032699</c:v>
                </c:pt>
                <c:pt idx="3696">
                  <c:v>79.478400000032707</c:v>
                </c:pt>
                <c:pt idx="3697">
                  <c:v>78.485600000032704</c:v>
                </c:pt>
                <c:pt idx="3698">
                  <c:v>77.492800000032702</c:v>
                </c:pt>
                <c:pt idx="3699">
                  <c:v>79.288000000032696</c:v>
                </c:pt>
                <c:pt idx="3700">
                  <c:v>78.295200000032693</c:v>
                </c:pt>
                <c:pt idx="3701">
                  <c:v>77.302400000032705</c:v>
                </c:pt>
                <c:pt idx="3702">
                  <c:v>76.309600000032702</c:v>
                </c:pt>
                <c:pt idx="3703">
                  <c:v>75.3168000000327</c:v>
                </c:pt>
                <c:pt idx="3704">
                  <c:v>74.324000000032697</c:v>
                </c:pt>
                <c:pt idx="3705">
                  <c:v>76.119200000032706</c:v>
                </c:pt>
                <c:pt idx="3706">
                  <c:v>75.126400000032703</c:v>
                </c:pt>
                <c:pt idx="3707">
                  <c:v>74.1336000000327</c:v>
                </c:pt>
                <c:pt idx="3708">
                  <c:v>73.140800000032698</c:v>
                </c:pt>
                <c:pt idx="3709">
                  <c:v>72.148000000032695</c:v>
                </c:pt>
                <c:pt idx="3710">
                  <c:v>73.943200000032704</c:v>
                </c:pt>
                <c:pt idx="3711">
                  <c:v>72.950400000032701</c:v>
                </c:pt>
                <c:pt idx="3712">
                  <c:v>71.957600000032699</c:v>
                </c:pt>
                <c:pt idx="3713">
                  <c:v>70.964800000032696</c:v>
                </c:pt>
                <c:pt idx="3714">
                  <c:v>69.972000000032693</c:v>
                </c:pt>
                <c:pt idx="3715">
                  <c:v>68.979200000032705</c:v>
                </c:pt>
                <c:pt idx="3716">
                  <c:v>70.774400000032699</c:v>
                </c:pt>
                <c:pt idx="3717">
                  <c:v>69.781600000032697</c:v>
                </c:pt>
                <c:pt idx="3718">
                  <c:v>71.576800000032705</c:v>
                </c:pt>
                <c:pt idx="3719">
                  <c:v>70.584000000032702</c:v>
                </c:pt>
                <c:pt idx="3720">
                  <c:v>72.379200000032696</c:v>
                </c:pt>
                <c:pt idx="3721">
                  <c:v>74.174400000032605</c:v>
                </c:pt>
                <c:pt idx="3722">
                  <c:v>73.181600000032603</c:v>
                </c:pt>
                <c:pt idx="3723">
                  <c:v>72.1888000000326</c:v>
                </c:pt>
                <c:pt idx="3724">
                  <c:v>71.196000000032598</c:v>
                </c:pt>
                <c:pt idx="3725">
                  <c:v>70.203200000032595</c:v>
                </c:pt>
                <c:pt idx="3726">
                  <c:v>69.210400000032607</c:v>
                </c:pt>
                <c:pt idx="3727">
                  <c:v>68.217600000032604</c:v>
                </c:pt>
                <c:pt idx="3728">
                  <c:v>70.012800000032598</c:v>
                </c:pt>
                <c:pt idx="3729">
                  <c:v>71.808000000032607</c:v>
                </c:pt>
                <c:pt idx="3730">
                  <c:v>70.815200000032604</c:v>
                </c:pt>
                <c:pt idx="3731">
                  <c:v>69.822400000032601</c:v>
                </c:pt>
                <c:pt idx="3732">
                  <c:v>71.617600000032596</c:v>
                </c:pt>
                <c:pt idx="3733">
                  <c:v>70.624800000032593</c:v>
                </c:pt>
                <c:pt idx="3734">
                  <c:v>69.632000000032605</c:v>
                </c:pt>
                <c:pt idx="3735">
                  <c:v>68.639200000032602</c:v>
                </c:pt>
                <c:pt idx="3736">
                  <c:v>67.6464000000326</c:v>
                </c:pt>
                <c:pt idx="3737">
                  <c:v>66.653600000032597</c:v>
                </c:pt>
                <c:pt idx="3738">
                  <c:v>65.660800000032594</c:v>
                </c:pt>
                <c:pt idx="3739">
                  <c:v>64.668000000032606</c:v>
                </c:pt>
                <c:pt idx="3740">
                  <c:v>66.4632000000326</c:v>
                </c:pt>
                <c:pt idx="3741">
                  <c:v>65.470400000032598</c:v>
                </c:pt>
                <c:pt idx="3742">
                  <c:v>67.265600000032606</c:v>
                </c:pt>
                <c:pt idx="3743">
                  <c:v>66.272800000032603</c:v>
                </c:pt>
                <c:pt idx="3744">
                  <c:v>65.280000000032601</c:v>
                </c:pt>
                <c:pt idx="3745">
                  <c:v>64.287200000032598</c:v>
                </c:pt>
                <c:pt idx="3746">
                  <c:v>63.294400000032603</c:v>
                </c:pt>
                <c:pt idx="3747">
                  <c:v>65.089600000032604</c:v>
                </c:pt>
                <c:pt idx="3748">
                  <c:v>66.884800000032598</c:v>
                </c:pt>
                <c:pt idx="3749">
                  <c:v>65.892000000032596</c:v>
                </c:pt>
                <c:pt idx="3750">
                  <c:v>67.687200000032504</c:v>
                </c:pt>
                <c:pt idx="3751">
                  <c:v>66.694400000032502</c:v>
                </c:pt>
                <c:pt idx="3752">
                  <c:v>65.701600000032499</c:v>
                </c:pt>
                <c:pt idx="3753">
                  <c:v>64.708800000032497</c:v>
                </c:pt>
                <c:pt idx="3754">
                  <c:v>66.504000000032505</c:v>
                </c:pt>
                <c:pt idx="3755">
                  <c:v>65.511200000032503</c:v>
                </c:pt>
                <c:pt idx="3756">
                  <c:v>64.5184000000325</c:v>
                </c:pt>
                <c:pt idx="3757">
                  <c:v>63.525600000032497</c:v>
                </c:pt>
                <c:pt idx="3758">
                  <c:v>62.532800000032502</c:v>
                </c:pt>
                <c:pt idx="3759">
                  <c:v>64.328000000032503</c:v>
                </c:pt>
                <c:pt idx="3760">
                  <c:v>63.335200000032501</c:v>
                </c:pt>
                <c:pt idx="3761">
                  <c:v>65.130400000032495</c:v>
                </c:pt>
                <c:pt idx="3762">
                  <c:v>64.137600000032506</c:v>
                </c:pt>
                <c:pt idx="3763">
                  <c:v>63.144800000032497</c:v>
                </c:pt>
                <c:pt idx="3764">
                  <c:v>62.152000000032501</c:v>
                </c:pt>
                <c:pt idx="3765">
                  <c:v>63.947200000032502</c:v>
                </c:pt>
                <c:pt idx="3766">
                  <c:v>62.9544000000325</c:v>
                </c:pt>
                <c:pt idx="3767">
                  <c:v>64.749600000032501</c:v>
                </c:pt>
                <c:pt idx="3768">
                  <c:v>66.544800000032495</c:v>
                </c:pt>
                <c:pt idx="3769">
                  <c:v>65.552000000032507</c:v>
                </c:pt>
                <c:pt idx="3770">
                  <c:v>67.347200000032501</c:v>
                </c:pt>
                <c:pt idx="3771">
                  <c:v>66.354400000032498</c:v>
                </c:pt>
                <c:pt idx="3772">
                  <c:v>65.361600000032496</c:v>
                </c:pt>
                <c:pt idx="3773">
                  <c:v>64.368800000032493</c:v>
                </c:pt>
                <c:pt idx="3774">
                  <c:v>63.376000000032498</c:v>
                </c:pt>
                <c:pt idx="3775">
                  <c:v>62.383200000032502</c:v>
                </c:pt>
                <c:pt idx="3776">
                  <c:v>61.3904000000325</c:v>
                </c:pt>
                <c:pt idx="3777">
                  <c:v>60.397600000032497</c:v>
                </c:pt>
                <c:pt idx="3778">
                  <c:v>59.404800000032502</c:v>
                </c:pt>
                <c:pt idx="3779">
                  <c:v>58.412000000032499</c:v>
                </c:pt>
                <c:pt idx="3780">
                  <c:v>60.2072000000325</c:v>
                </c:pt>
                <c:pt idx="3781">
                  <c:v>59.214400000032498</c:v>
                </c:pt>
                <c:pt idx="3782">
                  <c:v>58.221600000032502</c:v>
                </c:pt>
                <c:pt idx="3783">
                  <c:v>57.2288000000325</c:v>
                </c:pt>
                <c:pt idx="3784">
                  <c:v>59.024000000032501</c:v>
                </c:pt>
                <c:pt idx="3785">
                  <c:v>58.031200000032499</c:v>
                </c:pt>
                <c:pt idx="3786">
                  <c:v>59.8264000000325</c:v>
                </c:pt>
                <c:pt idx="3787">
                  <c:v>58.833600000032497</c:v>
                </c:pt>
                <c:pt idx="3788">
                  <c:v>60.628800000032498</c:v>
                </c:pt>
                <c:pt idx="3789">
                  <c:v>59.636000000032404</c:v>
                </c:pt>
                <c:pt idx="3790">
                  <c:v>58.643200000032401</c:v>
                </c:pt>
                <c:pt idx="3791">
                  <c:v>60.438400000032402</c:v>
                </c:pt>
                <c:pt idx="3792">
                  <c:v>59.4456000000324</c:v>
                </c:pt>
                <c:pt idx="3793">
                  <c:v>61.240800000032401</c:v>
                </c:pt>
                <c:pt idx="3794">
                  <c:v>63.036000000032402</c:v>
                </c:pt>
                <c:pt idx="3795">
                  <c:v>62.0432000000324</c:v>
                </c:pt>
                <c:pt idx="3796">
                  <c:v>61.050400000032397</c:v>
                </c:pt>
                <c:pt idx="3797">
                  <c:v>62.845600000032398</c:v>
                </c:pt>
                <c:pt idx="3798">
                  <c:v>64.640800000032399</c:v>
                </c:pt>
                <c:pt idx="3799">
                  <c:v>63.648000000032397</c:v>
                </c:pt>
                <c:pt idx="3800">
                  <c:v>62.655200000032401</c:v>
                </c:pt>
                <c:pt idx="3801">
                  <c:v>61.662400000032399</c:v>
                </c:pt>
                <c:pt idx="3802">
                  <c:v>60.669600000032403</c:v>
                </c:pt>
                <c:pt idx="3803">
                  <c:v>62.464800000032398</c:v>
                </c:pt>
                <c:pt idx="3804">
                  <c:v>64.260000000032406</c:v>
                </c:pt>
                <c:pt idx="3805">
                  <c:v>66.0552000000324</c:v>
                </c:pt>
                <c:pt idx="3806">
                  <c:v>65.062400000032397</c:v>
                </c:pt>
                <c:pt idx="3807">
                  <c:v>66.857600000032406</c:v>
                </c:pt>
                <c:pt idx="3808">
                  <c:v>68.6528000000324</c:v>
                </c:pt>
                <c:pt idx="3809">
                  <c:v>67.660000000032397</c:v>
                </c:pt>
                <c:pt idx="3810">
                  <c:v>66.667200000032395</c:v>
                </c:pt>
                <c:pt idx="3811">
                  <c:v>68.462400000032403</c:v>
                </c:pt>
                <c:pt idx="3812">
                  <c:v>67.469600000032401</c:v>
                </c:pt>
                <c:pt idx="3813">
                  <c:v>69.264800000032395</c:v>
                </c:pt>
                <c:pt idx="3814">
                  <c:v>68.272000000032406</c:v>
                </c:pt>
                <c:pt idx="3815">
                  <c:v>70.0672000000324</c:v>
                </c:pt>
                <c:pt idx="3816">
                  <c:v>69.074400000032398</c:v>
                </c:pt>
                <c:pt idx="3817">
                  <c:v>68.081600000032395</c:v>
                </c:pt>
                <c:pt idx="3818">
                  <c:v>69.876800000032404</c:v>
                </c:pt>
                <c:pt idx="3819">
                  <c:v>68.884000000032401</c:v>
                </c:pt>
                <c:pt idx="3820">
                  <c:v>67.891200000032399</c:v>
                </c:pt>
                <c:pt idx="3821">
                  <c:v>66.898400000032396</c:v>
                </c:pt>
                <c:pt idx="3822">
                  <c:v>68.693600000032404</c:v>
                </c:pt>
                <c:pt idx="3823">
                  <c:v>70.488800000032398</c:v>
                </c:pt>
                <c:pt idx="3824">
                  <c:v>69.496000000032396</c:v>
                </c:pt>
                <c:pt idx="3825">
                  <c:v>71.291200000032305</c:v>
                </c:pt>
                <c:pt idx="3826">
                  <c:v>70.298400000032302</c:v>
                </c:pt>
                <c:pt idx="3827">
                  <c:v>69.3056000000323</c:v>
                </c:pt>
                <c:pt idx="3828">
                  <c:v>68.312800000032297</c:v>
                </c:pt>
                <c:pt idx="3829">
                  <c:v>67.320000000032294</c:v>
                </c:pt>
                <c:pt idx="3830">
                  <c:v>69.115200000032303</c:v>
                </c:pt>
                <c:pt idx="3831">
                  <c:v>68.1224000000323</c:v>
                </c:pt>
                <c:pt idx="3832">
                  <c:v>67.129600000032298</c:v>
                </c:pt>
                <c:pt idx="3833">
                  <c:v>66.136800000032295</c:v>
                </c:pt>
                <c:pt idx="3834">
                  <c:v>65.144000000032307</c:v>
                </c:pt>
                <c:pt idx="3835">
                  <c:v>66.939200000032301</c:v>
                </c:pt>
                <c:pt idx="3836">
                  <c:v>68.734400000032295</c:v>
                </c:pt>
                <c:pt idx="3837">
                  <c:v>70.529600000032303</c:v>
                </c:pt>
                <c:pt idx="3838">
                  <c:v>72.324800000032297</c:v>
                </c:pt>
                <c:pt idx="3839">
                  <c:v>71.332000000032295</c:v>
                </c:pt>
                <c:pt idx="3840">
                  <c:v>73.127200000032303</c:v>
                </c:pt>
                <c:pt idx="3841">
                  <c:v>72.134400000032301</c:v>
                </c:pt>
                <c:pt idx="3842">
                  <c:v>73.929600000032295</c:v>
                </c:pt>
                <c:pt idx="3843">
                  <c:v>72.936800000032306</c:v>
                </c:pt>
                <c:pt idx="3844">
                  <c:v>74.732000000032301</c:v>
                </c:pt>
                <c:pt idx="3845">
                  <c:v>76.527200000032295</c:v>
                </c:pt>
                <c:pt idx="3846">
                  <c:v>78.322400000032303</c:v>
                </c:pt>
                <c:pt idx="3847">
                  <c:v>77.3296000000323</c:v>
                </c:pt>
                <c:pt idx="3848">
                  <c:v>76.336800000032298</c:v>
                </c:pt>
                <c:pt idx="3849">
                  <c:v>75.344000000032295</c:v>
                </c:pt>
                <c:pt idx="3850">
                  <c:v>77.139200000032204</c:v>
                </c:pt>
                <c:pt idx="3851">
                  <c:v>78.934400000032198</c:v>
                </c:pt>
                <c:pt idx="3852">
                  <c:v>77.941600000032196</c:v>
                </c:pt>
                <c:pt idx="3853">
                  <c:v>79.736800000032204</c:v>
                </c:pt>
                <c:pt idx="3854">
                  <c:v>78.744000000032202</c:v>
                </c:pt>
                <c:pt idx="3855">
                  <c:v>77.751200000032199</c:v>
                </c:pt>
                <c:pt idx="3856">
                  <c:v>76.758400000032196</c:v>
                </c:pt>
                <c:pt idx="3857">
                  <c:v>75.765600000032194</c:v>
                </c:pt>
                <c:pt idx="3858">
                  <c:v>77.560800000032202</c:v>
                </c:pt>
                <c:pt idx="3859">
                  <c:v>76.5680000000322</c:v>
                </c:pt>
                <c:pt idx="3860">
                  <c:v>75.575200000032197</c:v>
                </c:pt>
                <c:pt idx="3861">
                  <c:v>74.582400000032194</c:v>
                </c:pt>
                <c:pt idx="3862">
                  <c:v>73.589600000032206</c:v>
                </c:pt>
                <c:pt idx="3863">
                  <c:v>72.596800000032204</c:v>
                </c:pt>
                <c:pt idx="3864">
                  <c:v>71.604000000032201</c:v>
                </c:pt>
                <c:pt idx="3865">
                  <c:v>70.611200000032198</c:v>
                </c:pt>
                <c:pt idx="3866">
                  <c:v>69.618400000032196</c:v>
                </c:pt>
                <c:pt idx="3867">
                  <c:v>68.625600000032193</c:v>
                </c:pt>
                <c:pt idx="3868">
                  <c:v>67.632800000032205</c:v>
                </c:pt>
                <c:pt idx="3869">
                  <c:v>66.640000000032202</c:v>
                </c:pt>
                <c:pt idx="3870">
                  <c:v>65.6472000000322</c:v>
                </c:pt>
                <c:pt idx="3871">
                  <c:v>64.654400000032197</c:v>
                </c:pt>
                <c:pt idx="3872">
                  <c:v>63.661600000032202</c:v>
                </c:pt>
                <c:pt idx="3873">
                  <c:v>62.668800000032199</c:v>
                </c:pt>
                <c:pt idx="3874">
                  <c:v>61.676000000032197</c:v>
                </c:pt>
                <c:pt idx="3875">
                  <c:v>60.683200000032201</c:v>
                </c:pt>
                <c:pt idx="3876">
                  <c:v>59.690400000032199</c:v>
                </c:pt>
                <c:pt idx="3877">
                  <c:v>58.697600000032203</c:v>
                </c:pt>
                <c:pt idx="3878">
                  <c:v>57.704800000032201</c:v>
                </c:pt>
                <c:pt idx="3879">
                  <c:v>56.712000000032198</c:v>
                </c:pt>
                <c:pt idx="3880">
                  <c:v>55.719200000032203</c:v>
                </c:pt>
                <c:pt idx="3881">
                  <c:v>54.7264000000322</c:v>
                </c:pt>
                <c:pt idx="3882">
                  <c:v>53.733600000032197</c:v>
                </c:pt>
                <c:pt idx="3883">
                  <c:v>52.740800000032102</c:v>
                </c:pt>
                <c:pt idx="3884">
                  <c:v>51.7480000000321</c:v>
                </c:pt>
                <c:pt idx="3885">
                  <c:v>50.755200000032097</c:v>
                </c:pt>
                <c:pt idx="3886">
                  <c:v>49.762400000032102</c:v>
                </c:pt>
                <c:pt idx="3887">
                  <c:v>48.769600000032099</c:v>
                </c:pt>
                <c:pt idx="3888">
                  <c:v>47.776800000032097</c:v>
                </c:pt>
                <c:pt idx="3889">
                  <c:v>46.784000000032101</c:v>
                </c:pt>
                <c:pt idx="3890">
                  <c:v>45.791200000032099</c:v>
                </c:pt>
                <c:pt idx="3891">
                  <c:v>44.798400000032103</c:v>
                </c:pt>
                <c:pt idx="3892">
                  <c:v>43.805600000032101</c:v>
                </c:pt>
                <c:pt idx="3893">
                  <c:v>42.812800000032098</c:v>
                </c:pt>
                <c:pt idx="3894">
                  <c:v>41.820000000032103</c:v>
                </c:pt>
                <c:pt idx="3895">
                  <c:v>40.8272000000321</c:v>
                </c:pt>
                <c:pt idx="3896">
                  <c:v>39.834400000032097</c:v>
                </c:pt>
                <c:pt idx="3897">
                  <c:v>38.841600000032102</c:v>
                </c:pt>
                <c:pt idx="3898">
                  <c:v>37.848800000032099</c:v>
                </c:pt>
                <c:pt idx="3899">
                  <c:v>36.856000000032097</c:v>
                </c:pt>
                <c:pt idx="3900">
                  <c:v>35.863200000032101</c:v>
                </c:pt>
                <c:pt idx="3901">
                  <c:v>34.870400000032099</c:v>
                </c:pt>
                <c:pt idx="3902">
                  <c:v>33.877600000032103</c:v>
                </c:pt>
                <c:pt idx="3903">
                  <c:v>32.884800000032101</c:v>
                </c:pt>
                <c:pt idx="3904">
                  <c:v>31.892000000032098</c:v>
                </c:pt>
                <c:pt idx="3905">
                  <c:v>30.899200000032099</c:v>
                </c:pt>
                <c:pt idx="3906">
                  <c:v>29.9064000000321</c:v>
                </c:pt>
                <c:pt idx="3907">
                  <c:v>28.913600000032101</c:v>
                </c:pt>
                <c:pt idx="3908">
                  <c:v>27.920800000032099</c:v>
                </c:pt>
                <c:pt idx="3909">
                  <c:v>26.9280000000321</c:v>
                </c:pt>
                <c:pt idx="3910">
                  <c:v>25.935200000032101</c:v>
                </c:pt>
                <c:pt idx="3911">
                  <c:v>24.942400000032102</c:v>
                </c:pt>
                <c:pt idx="3912">
                  <c:v>23.949600000032099</c:v>
                </c:pt>
                <c:pt idx="3913">
                  <c:v>22.9568000000321</c:v>
                </c:pt>
                <c:pt idx="3914">
                  <c:v>21.964000000032101</c:v>
                </c:pt>
                <c:pt idx="3915">
                  <c:v>20.971200000032098</c:v>
                </c:pt>
                <c:pt idx="3916">
                  <c:v>19.978400000032099</c:v>
                </c:pt>
                <c:pt idx="3917">
                  <c:v>18.9856000000321</c:v>
                </c:pt>
                <c:pt idx="3918">
                  <c:v>17.992800000032101</c:v>
                </c:pt>
                <c:pt idx="3919">
                  <c:v>17.000000000032099</c:v>
                </c:pt>
                <c:pt idx="3920">
                  <c:v>16.0072000000321</c:v>
                </c:pt>
                <c:pt idx="3921">
                  <c:v>15.014400000032101</c:v>
                </c:pt>
                <c:pt idx="3922">
                  <c:v>14.0216000000321</c:v>
                </c:pt>
                <c:pt idx="3923">
                  <c:v>13.028800000032099</c:v>
                </c:pt>
                <c:pt idx="3924">
                  <c:v>12.0360000000321</c:v>
                </c:pt>
                <c:pt idx="3925">
                  <c:v>11.043200000032099</c:v>
                </c:pt>
                <c:pt idx="3926">
                  <c:v>10.0504000000321</c:v>
                </c:pt>
                <c:pt idx="3927">
                  <c:v>9.0576000000321493</c:v>
                </c:pt>
                <c:pt idx="3928">
                  <c:v>8.0648000000321503</c:v>
                </c:pt>
                <c:pt idx="3929">
                  <c:v>7.0720000000321503</c:v>
                </c:pt>
                <c:pt idx="3930">
                  <c:v>6.0792000000321504</c:v>
                </c:pt>
                <c:pt idx="3931">
                  <c:v>5.0864000000321496</c:v>
                </c:pt>
                <c:pt idx="3932">
                  <c:v>4.0936000000321497</c:v>
                </c:pt>
                <c:pt idx="3933">
                  <c:v>3.1008000000321498</c:v>
                </c:pt>
                <c:pt idx="3934">
                  <c:v>2.1080000000321499</c:v>
                </c:pt>
                <c:pt idx="3935">
                  <c:v>1.11520000003215</c:v>
                </c:pt>
                <c:pt idx="3936">
                  <c:v>0.122400000032154</c:v>
                </c:pt>
                <c:pt idx="3937">
                  <c:v>-0.87039999996784501</c:v>
                </c:pt>
                <c:pt idx="3938">
                  <c:v>-1.8631999999678399</c:v>
                </c:pt>
                <c:pt idx="3939">
                  <c:v>-2.8559999999678398</c:v>
                </c:pt>
                <c:pt idx="3940">
                  <c:v>-3.8487999999678402</c:v>
                </c:pt>
                <c:pt idx="3941">
                  <c:v>-4.8415999999678396</c:v>
                </c:pt>
                <c:pt idx="3942">
                  <c:v>-5.8343999999678404</c:v>
                </c:pt>
                <c:pt idx="3943">
                  <c:v>-6.8271999999678403</c:v>
                </c:pt>
                <c:pt idx="3944">
                  <c:v>-7.8199999999678402</c:v>
                </c:pt>
                <c:pt idx="3945">
                  <c:v>-8.8127999999678401</c:v>
                </c:pt>
                <c:pt idx="3946">
                  <c:v>-9.8055999999678392</c:v>
                </c:pt>
                <c:pt idx="3947">
                  <c:v>-10.798399999967801</c:v>
                </c:pt>
                <c:pt idx="3948">
                  <c:v>-11.7911999999678</c:v>
                </c:pt>
                <c:pt idx="3949">
                  <c:v>-12.783999999967801</c:v>
                </c:pt>
                <c:pt idx="3950">
                  <c:v>-13.7767999999678</c:v>
                </c:pt>
                <c:pt idx="3951">
                  <c:v>-14.7695999999678</c:v>
                </c:pt>
                <c:pt idx="3952">
                  <c:v>-15.7623999999678</c:v>
                </c:pt>
                <c:pt idx="3953">
                  <c:v>-16.7551999999678</c:v>
                </c:pt>
                <c:pt idx="3954">
                  <c:v>-17.747999999967799</c:v>
                </c:pt>
                <c:pt idx="3955">
                  <c:v>-18.740799999967798</c:v>
                </c:pt>
                <c:pt idx="3956">
                  <c:v>-19.733599999967801</c:v>
                </c:pt>
                <c:pt idx="3957">
                  <c:v>-20.7263999999678</c:v>
                </c:pt>
                <c:pt idx="3958">
                  <c:v>-21.719199999967799</c:v>
                </c:pt>
                <c:pt idx="3959">
                  <c:v>-22.711999999967802</c:v>
                </c:pt>
                <c:pt idx="3960">
                  <c:v>-23.704799999967801</c:v>
                </c:pt>
                <c:pt idx="3961">
                  <c:v>-24.6975999999678</c:v>
                </c:pt>
                <c:pt idx="3962">
                  <c:v>-25.690399999967799</c:v>
                </c:pt>
                <c:pt idx="3963">
                  <c:v>-26.683199999967801</c:v>
                </c:pt>
                <c:pt idx="3964">
                  <c:v>-27.6759999999678</c:v>
                </c:pt>
                <c:pt idx="3965">
                  <c:v>-28.668799999967799</c:v>
                </c:pt>
                <c:pt idx="3966">
                  <c:v>-29.661599999967802</c:v>
                </c:pt>
                <c:pt idx="3967">
                  <c:v>-30.654399999967801</c:v>
                </c:pt>
                <c:pt idx="3968">
                  <c:v>-31.6471999999678</c:v>
                </c:pt>
                <c:pt idx="3969">
                  <c:v>-32.639999999967799</c:v>
                </c:pt>
                <c:pt idx="3970">
                  <c:v>-33.632799999967801</c:v>
                </c:pt>
                <c:pt idx="3971">
                  <c:v>-34.625599999967797</c:v>
                </c:pt>
                <c:pt idx="3972">
                  <c:v>-35.618399999967799</c:v>
                </c:pt>
                <c:pt idx="3973">
                  <c:v>-36.611199999967802</c:v>
                </c:pt>
                <c:pt idx="3974">
                  <c:v>-37.603999999967797</c:v>
                </c:pt>
                <c:pt idx="3975">
                  <c:v>-38.5967999999678</c:v>
                </c:pt>
                <c:pt idx="3976">
                  <c:v>-39.589599999967803</c:v>
                </c:pt>
                <c:pt idx="3977">
                  <c:v>-40.582399999967798</c:v>
                </c:pt>
                <c:pt idx="3978">
                  <c:v>-41.575199999967801</c:v>
                </c:pt>
                <c:pt idx="3979">
                  <c:v>-42.567999999967803</c:v>
                </c:pt>
                <c:pt idx="3980">
                  <c:v>-43.560799999967799</c:v>
                </c:pt>
                <c:pt idx="3981">
                  <c:v>-44.553599999967801</c:v>
                </c:pt>
                <c:pt idx="3982">
                  <c:v>-45.546399999967797</c:v>
                </c:pt>
                <c:pt idx="3983">
                  <c:v>-46.539199999967799</c:v>
                </c:pt>
                <c:pt idx="3984">
                  <c:v>-47.531999999967802</c:v>
                </c:pt>
                <c:pt idx="3985">
                  <c:v>-48.524799999967797</c:v>
                </c:pt>
                <c:pt idx="3986">
                  <c:v>-49.5175999999678</c:v>
                </c:pt>
                <c:pt idx="3987">
                  <c:v>-50.510399999967802</c:v>
                </c:pt>
                <c:pt idx="3988">
                  <c:v>-51.503199999967798</c:v>
                </c:pt>
                <c:pt idx="3989">
                  <c:v>-52.4959999999678</c:v>
                </c:pt>
                <c:pt idx="3990">
                  <c:v>-53.488799999967803</c:v>
                </c:pt>
                <c:pt idx="3991">
                  <c:v>-54.481599999967798</c:v>
                </c:pt>
                <c:pt idx="3992">
                  <c:v>-55.474399999967801</c:v>
                </c:pt>
                <c:pt idx="3993">
                  <c:v>-53.6791999999678</c:v>
                </c:pt>
                <c:pt idx="3994">
                  <c:v>-54.671999999967802</c:v>
                </c:pt>
                <c:pt idx="3995">
                  <c:v>-55.664799999967897</c:v>
                </c:pt>
                <c:pt idx="3996">
                  <c:v>-53.869599999967797</c:v>
                </c:pt>
                <c:pt idx="3997">
                  <c:v>-52.074399999967802</c:v>
                </c:pt>
                <c:pt idx="3998">
                  <c:v>-50.279199999967801</c:v>
                </c:pt>
              </c:numCache>
            </c:numRef>
          </c:val>
          <c:smooth val="0"/>
        </c:ser>
        <c:ser>
          <c:idx val="1"/>
          <c:order val="1"/>
          <c:tx>
            <c:strRef>
              <c:f>'[Curve (3).xlsx]Testing'!$B$1</c:f>
              <c:strCache>
                <c:ptCount val="1"/>
                <c:pt idx="0">
                  <c:v>Naïve Bayes</c:v>
                </c:pt>
              </c:strCache>
            </c:strRef>
          </c:tx>
          <c:spPr>
            <a:ln w="28575" cap="rnd">
              <a:solidFill>
                <a:schemeClr val="accent2"/>
              </a:solidFill>
              <a:round/>
            </a:ln>
            <a:effectLst/>
          </c:spPr>
          <c:marker>
            <c:symbol val="none"/>
          </c:marker>
          <c:val>
            <c:numRef>
              <c:f>'[Curve (3).xlsx]Testing'!$B$2:$B$4000</c:f>
              <c:numCache>
                <c:formatCode>General</c:formatCode>
                <c:ptCount val="3999"/>
                <c:pt idx="0">
                  <c:v>1.7951999999999999</c:v>
                </c:pt>
                <c:pt idx="1">
                  <c:v>3.5903999999999998</c:v>
                </c:pt>
                <c:pt idx="2">
                  <c:v>5.3856000000000002</c:v>
                </c:pt>
                <c:pt idx="3">
                  <c:v>7.1807999999999996</c:v>
                </c:pt>
                <c:pt idx="4">
                  <c:v>8.9759999999999902</c:v>
                </c:pt>
                <c:pt idx="5">
                  <c:v>7.9831999999999903</c:v>
                </c:pt>
                <c:pt idx="6">
                  <c:v>9.7783999999999995</c:v>
                </c:pt>
                <c:pt idx="7">
                  <c:v>11.5735999999999</c:v>
                </c:pt>
                <c:pt idx="8">
                  <c:v>13.368799999999901</c:v>
                </c:pt>
                <c:pt idx="9">
                  <c:v>12.3759999999999</c:v>
                </c:pt>
                <c:pt idx="10">
                  <c:v>11.383199999999899</c:v>
                </c:pt>
                <c:pt idx="11">
                  <c:v>10.3903999999999</c:v>
                </c:pt>
                <c:pt idx="12">
                  <c:v>9.39759999999999</c:v>
                </c:pt>
                <c:pt idx="13">
                  <c:v>8.4047999999999892</c:v>
                </c:pt>
                <c:pt idx="14">
                  <c:v>7.4119999999999902</c:v>
                </c:pt>
                <c:pt idx="15">
                  <c:v>6.4191999999999902</c:v>
                </c:pt>
                <c:pt idx="16">
                  <c:v>5.4263999999999903</c:v>
                </c:pt>
                <c:pt idx="17">
                  <c:v>7.2215999999999898</c:v>
                </c:pt>
                <c:pt idx="18">
                  <c:v>6.2287999999999899</c:v>
                </c:pt>
                <c:pt idx="19">
                  <c:v>8.0239999999999903</c:v>
                </c:pt>
                <c:pt idx="20">
                  <c:v>9.8191999999999897</c:v>
                </c:pt>
                <c:pt idx="21">
                  <c:v>8.8263999999999907</c:v>
                </c:pt>
                <c:pt idx="22">
                  <c:v>10.6215999999999</c:v>
                </c:pt>
                <c:pt idx="23">
                  <c:v>12.416799999999901</c:v>
                </c:pt>
                <c:pt idx="24">
                  <c:v>14.2119999999999</c:v>
                </c:pt>
                <c:pt idx="25">
                  <c:v>16.007199999999902</c:v>
                </c:pt>
                <c:pt idx="26">
                  <c:v>17.802399999999899</c:v>
                </c:pt>
                <c:pt idx="27">
                  <c:v>19.5975999999999</c:v>
                </c:pt>
                <c:pt idx="28">
                  <c:v>21.392799999999902</c:v>
                </c:pt>
                <c:pt idx="29">
                  <c:v>23.187999999999999</c:v>
                </c:pt>
                <c:pt idx="30">
                  <c:v>24.9832</c:v>
                </c:pt>
                <c:pt idx="31">
                  <c:v>23.990400000000001</c:v>
                </c:pt>
                <c:pt idx="32">
                  <c:v>22.997599999999998</c:v>
                </c:pt>
                <c:pt idx="33">
                  <c:v>24.7928</c:v>
                </c:pt>
                <c:pt idx="34">
                  <c:v>23.8</c:v>
                </c:pt>
                <c:pt idx="35">
                  <c:v>22.807200000000002</c:v>
                </c:pt>
                <c:pt idx="36">
                  <c:v>24.602399999999999</c:v>
                </c:pt>
                <c:pt idx="37">
                  <c:v>23.6096</c:v>
                </c:pt>
                <c:pt idx="38">
                  <c:v>22.616800000000001</c:v>
                </c:pt>
                <c:pt idx="39">
                  <c:v>24.411999999999999</c:v>
                </c:pt>
                <c:pt idx="40">
                  <c:v>23.4192</c:v>
                </c:pt>
                <c:pt idx="41">
                  <c:v>22.426400000000001</c:v>
                </c:pt>
                <c:pt idx="42">
                  <c:v>24.221599999999999</c:v>
                </c:pt>
                <c:pt idx="43">
                  <c:v>23.2288</c:v>
                </c:pt>
                <c:pt idx="44">
                  <c:v>22.236000000000001</c:v>
                </c:pt>
                <c:pt idx="45">
                  <c:v>21.243200000000002</c:v>
                </c:pt>
                <c:pt idx="46">
                  <c:v>20.250399999999999</c:v>
                </c:pt>
                <c:pt idx="47">
                  <c:v>22.0456</c:v>
                </c:pt>
                <c:pt idx="48">
                  <c:v>21.052800000000001</c:v>
                </c:pt>
                <c:pt idx="49">
                  <c:v>22.847999999999999</c:v>
                </c:pt>
                <c:pt idx="50">
                  <c:v>21.8552</c:v>
                </c:pt>
                <c:pt idx="51">
                  <c:v>20.862400000000001</c:v>
                </c:pt>
                <c:pt idx="52">
                  <c:v>19.869599999999998</c:v>
                </c:pt>
                <c:pt idx="53">
                  <c:v>21.6648</c:v>
                </c:pt>
                <c:pt idx="54">
                  <c:v>20.672000000000001</c:v>
                </c:pt>
                <c:pt idx="55">
                  <c:v>19.679200000000002</c:v>
                </c:pt>
                <c:pt idx="56">
                  <c:v>18.686399999999999</c:v>
                </c:pt>
                <c:pt idx="57">
                  <c:v>20.4816</c:v>
                </c:pt>
                <c:pt idx="58">
                  <c:v>22.276800000000001</c:v>
                </c:pt>
                <c:pt idx="59">
                  <c:v>24.071999999999999</c:v>
                </c:pt>
                <c:pt idx="60">
                  <c:v>25.8672</c:v>
                </c:pt>
                <c:pt idx="61">
                  <c:v>27.662400000000002</c:v>
                </c:pt>
                <c:pt idx="62">
                  <c:v>29.457599999999999</c:v>
                </c:pt>
                <c:pt idx="63">
                  <c:v>31.252800000000001</c:v>
                </c:pt>
                <c:pt idx="64">
                  <c:v>30.26</c:v>
                </c:pt>
                <c:pt idx="65">
                  <c:v>29.267199999999999</c:v>
                </c:pt>
                <c:pt idx="66">
                  <c:v>28.2744</c:v>
                </c:pt>
                <c:pt idx="67">
                  <c:v>30.069600000000001</c:v>
                </c:pt>
                <c:pt idx="68">
                  <c:v>31.864799999999999</c:v>
                </c:pt>
                <c:pt idx="69">
                  <c:v>33.659999999999997</c:v>
                </c:pt>
                <c:pt idx="70">
                  <c:v>32.667200000000001</c:v>
                </c:pt>
                <c:pt idx="71">
                  <c:v>34.462400000000002</c:v>
                </c:pt>
                <c:pt idx="72">
                  <c:v>33.4696</c:v>
                </c:pt>
                <c:pt idx="73">
                  <c:v>35.264800000000001</c:v>
                </c:pt>
                <c:pt idx="74">
                  <c:v>34.271999999999998</c:v>
                </c:pt>
                <c:pt idx="75">
                  <c:v>33.279200000000003</c:v>
                </c:pt>
                <c:pt idx="76">
                  <c:v>32.2864</c:v>
                </c:pt>
                <c:pt idx="77">
                  <c:v>31.293600000000001</c:v>
                </c:pt>
                <c:pt idx="78">
                  <c:v>33.088799999999999</c:v>
                </c:pt>
                <c:pt idx="79">
                  <c:v>32.095999999999997</c:v>
                </c:pt>
                <c:pt idx="80">
                  <c:v>31.103200000000001</c:v>
                </c:pt>
                <c:pt idx="81">
                  <c:v>30.110399999999998</c:v>
                </c:pt>
                <c:pt idx="82">
                  <c:v>31.9056</c:v>
                </c:pt>
                <c:pt idx="83">
                  <c:v>33.700800000000001</c:v>
                </c:pt>
                <c:pt idx="84">
                  <c:v>35.496000000000002</c:v>
                </c:pt>
                <c:pt idx="85">
                  <c:v>34.5032</c:v>
                </c:pt>
                <c:pt idx="86">
                  <c:v>36.298400000000001</c:v>
                </c:pt>
                <c:pt idx="87">
                  <c:v>35.305599999999998</c:v>
                </c:pt>
                <c:pt idx="88">
                  <c:v>34.312800000000003</c:v>
                </c:pt>
                <c:pt idx="89">
                  <c:v>33.32</c:v>
                </c:pt>
                <c:pt idx="90">
                  <c:v>35.115200000000002</c:v>
                </c:pt>
                <c:pt idx="91">
                  <c:v>36.910400000000003</c:v>
                </c:pt>
                <c:pt idx="92">
                  <c:v>38.705599999999997</c:v>
                </c:pt>
                <c:pt idx="93">
                  <c:v>40.500799999999998</c:v>
                </c:pt>
                <c:pt idx="94">
                  <c:v>39.508000000000003</c:v>
                </c:pt>
                <c:pt idx="95">
                  <c:v>38.5152</c:v>
                </c:pt>
                <c:pt idx="96">
                  <c:v>37.522399999999998</c:v>
                </c:pt>
                <c:pt idx="97">
                  <c:v>39.317599999999999</c:v>
                </c:pt>
                <c:pt idx="98">
                  <c:v>41.1128</c:v>
                </c:pt>
                <c:pt idx="99">
                  <c:v>40.119999999999997</c:v>
                </c:pt>
                <c:pt idx="100">
                  <c:v>39.127200000000002</c:v>
                </c:pt>
                <c:pt idx="101">
                  <c:v>38.134399999999999</c:v>
                </c:pt>
                <c:pt idx="102">
                  <c:v>37.141599999999997</c:v>
                </c:pt>
                <c:pt idx="103">
                  <c:v>36.148800000000001</c:v>
                </c:pt>
                <c:pt idx="104">
                  <c:v>37.944000000000003</c:v>
                </c:pt>
                <c:pt idx="105">
                  <c:v>36.9512</c:v>
                </c:pt>
                <c:pt idx="106">
                  <c:v>38.746400000000001</c:v>
                </c:pt>
                <c:pt idx="107">
                  <c:v>37.753599999999999</c:v>
                </c:pt>
                <c:pt idx="108">
                  <c:v>36.760800000000003</c:v>
                </c:pt>
                <c:pt idx="109">
                  <c:v>38.555999999999997</c:v>
                </c:pt>
                <c:pt idx="110">
                  <c:v>40.351199999999999</c:v>
                </c:pt>
                <c:pt idx="111">
                  <c:v>39.358400000000003</c:v>
                </c:pt>
                <c:pt idx="112">
                  <c:v>38.365600000000001</c:v>
                </c:pt>
                <c:pt idx="113">
                  <c:v>37.372799999999998</c:v>
                </c:pt>
                <c:pt idx="114">
                  <c:v>36.379999999999903</c:v>
                </c:pt>
                <c:pt idx="115">
                  <c:v>35.387199999999901</c:v>
                </c:pt>
                <c:pt idx="116">
                  <c:v>34.394399999999898</c:v>
                </c:pt>
                <c:pt idx="117">
                  <c:v>33.401599999999902</c:v>
                </c:pt>
                <c:pt idx="118">
                  <c:v>35.196799999999897</c:v>
                </c:pt>
                <c:pt idx="119">
                  <c:v>36.991999999999898</c:v>
                </c:pt>
                <c:pt idx="120">
                  <c:v>38.787199999999899</c:v>
                </c:pt>
                <c:pt idx="121">
                  <c:v>37.794399999999897</c:v>
                </c:pt>
                <c:pt idx="122">
                  <c:v>36.801599999999901</c:v>
                </c:pt>
                <c:pt idx="123">
                  <c:v>35.808799999999898</c:v>
                </c:pt>
                <c:pt idx="124">
                  <c:v>34.815999999999903</c:v>
                </c:pt>
                <c:pt idx="125">
                  <c:v>33.8231999999999</c:v>
                </c:pt>
                <c:pt idx="126">
                  <c:v>32.830399999999898</c:v>
                </c:pt>
                <c:pt idx="127">
                  <c:v>34.625599999999899</c:v>
                </c:pt>
                <c:pt idx="128">
                  <c:v>36.4207999999999</c:v>
                </c:pt>
                <c:pt idx="129">
                  <c:v>35.427999999999898</c:v>
                </c:pt>
                <c:pt idx="130">
                  <c:v>34.435199999999902</c:v>
                </c:pt>
                <c:pt idx="131">
                  <c:v>33.4423999999999</c:v>
                </c:pt>
                <c:pt idx="132">
                  <c:v>32.449599999999897</c:v>
                </c:pt>
                <c:pt idx="133">
                  <c:v>31.456799999999902</c:v>
                </c:pt>
                <c:pt idx="134">
                  <c:v>30.463999999999899</c:v>
                </c:pt>
                <c:pt idx="135">
                  <c:v>29.4711999999999</c:v>
                </c:pt>
                <c:pt idx="136">
                  <c:v>28.478399999999901</c:v>
                </c:pt>
                <c:pt idx="137">
                  <c:v>30.273599999999899</c:v>
                </c:pt>
                <c:pt idx="138">
                  <c:v>32.068799999999896</c:v>
                </c:pt>
                <c:pt idx="139">
                  <c:v>33.863999999999898</c:v>
                </c:pt>
                <c:pt idx="140">
                  <c:v>32.871199999999902</c:v>
                </c:pt>
                <c:pt idx="141">
                  <c:v>31.8783999999999</c:v>
                </c:pt>
                <c:pt idx="142">
                  <c:v>30.885599999999901</c:v>
                </c:pt>
                <c:pt idx="143">
                  <c:v>32.680799999999898</c:v>
                </c:pt>
                <c:pt idx="144">
                  <c:v>31.687999999999899</c:v>
                </c:pt>
                <c:pt idx="145">
                  <c:v>33.483199999999897</c:v>
                </c:pt>
                <c:pt idx="146">
                  <c:v>32.490399999999902</c:v>
                </c:pt>
                <c:pt idx="147">
                  <c:v>34.285599999999903</c:v>
                </c:pt>
                <c:pt idx="148">
                  <c:v>33.2927999999999</c:v>
                </c:pt>
                <c:pt idx="149">
                  <c:v>32.299999999999898</c:v>
                </c:pt>
                <c:pt idx="150">
                  <c:v>31.307199999999899</c:v>
                </c:pt>
                <c:pt idx="151">
                  <c:v>33.102399999999903</c:v>
                </c:pt>
                <c:pt idx="152">
                  <c:v>34.897599999999898</c:v>
                </c:pt>
                <c:pt idx="153">
                  <c:v>36.692799999999899</c:v>
                </c:pt>
                <c:pt idx="154">
                  <c:v>35.699999999999903</c:v>
                </c:pt>
                <c:pt idx="155">
                  <c:v>34.707199999999901</c:v>
                </c:pt>
                <c:pt idx="156">
                  <c:v>33.714399999999898</c:v>
                </c:pt>
                <c:pt idx="157">
                  <c:v>35.509599999999899</c:v>
                </c:pt>
                <c:pt idx="158">
                  <c:v>34.516799999999897</c:v>
                </c:pt>
                <c:pt idx="159">
                  <c:v>33.523999999999901</c:v>
                </c:pt>
                <c:pt idx="160">
                  <c:v>35.319199999999903</c:v>
                </c:pt>
                <c:pt idx="161">
                  <c:v>34.3263999999999</c:v>
                </c:pt>
                <c:pt idx="162">
                  <c:v>33.333599999999898</c:v>
                </c:pt>
                <c:pt idx="163">
                  <c:v>32.340799999999902</c:v>
                </c:pt>
                <c:pt idx="164">
                  <c:v>31.3479999999999</c:v>
                </c:pt>
                <c:pt idx="165">
                  <c:v>30.3551999999999</c:v>
                </c:pt>
                <c:pt idx="166">
                  <c:v>29.362399999999901</c:v>
                </c:pt>
                <c:pt idx="167">
                  <c:v>28.369599999999899</c:v>
                </c:pt>
                <c:pt idx="168">
                  <c:v>30.1647999999999</c:v>
                </c:pt>
                <c:pt idx="169">
                  <c:v>31.959999999999901</c:v>
                </c:pt>
                <c:pt idx="170">
                  <c:v>30.967199999999899</c:v>
                </c:pt>
                <c:pt idx="171">
                  <c:v>29.9743999999999</c:v>
                </c:pt>
                <c:pt idx="172">
                  <c:v>31.769599999999901</c:v>
                </c:pt>
                <c:pt idx="173">
                  <c:v>33.564799999999899</c:v>
                </c:pt>
                <c:pt idx="174">
                  <c:v>32.571999999999903</c:v>
                </c:pt>
                <c:pt idx="175">
                  <c:v>31.579199999999901</c:v>
                </c:pt>
                <c:pt idx="176">
                  <c:v>33.374399999999902</c:v>
                </c:pt>
                <c:pt idx="177">
                  <c:v>32.381599999999899</c:v>
                </c:pt>
                <c:pt idx="178">
                  <c:v>31.3887999999999</c:v>
                </c:pt>
                <c:pt idx="179">
                  <c:v>33.183999999999898</c:v>
                </c:pt>
                <c:pt idx="180">
                  <c:v>34.979199999999899</c:v>
                </c:pt>
                <c:pt idx="181">
                  <c:v>33.986399999999897</c:v>
                </c:pt>
                <c:pt idx="182">
                  <c:v>32.993599999999901</c:v>
                </c:pt>
                <c:pt idx="183">
                  <c:v>32.000799999999899</c:v>
                </c:pt>
                <c:pt idx="184">
                  <c:v>31.0079999999999</c:v>
                </c:pt>
                <c:pt idx="185">
                  <c:v>30.015199999999901</c:v>
                </c:pt>
                <c:pt idx="186">
                  <c:v>29.022399999999902</c:v>
                </c:pt>
                <c:pt idx="187">
                  <c:v>30.817599999999899</c:v>
                </c:pt>
                <c:pt idx="188">
                  <c:v>32.612799999999901</c:v>
                </c:pt>
                <c:pt idx="189">
                  <c:v>31.619999999999902</c:v>
                </c:pt>
                <c:pt idx="190">
                  <c:v>33.415199999999899</c:v>
                </c:pt>
                <c:pt idx="191">
                  <c:v>32.422399999999897</c:v>
                </c:pt>
                <c:pt idx="192">
                  <c:v>31.429599999999901</c:v>
                </c:pt>
                <c:pt idx="193">
                  <c:v>33.224799999999902</c:v>
                </c:pt>
                <c:pt idx="194">
                  <c:v>35.019999999999897</c:v>
                </c:pt>
                <c:pt idx="195">
                  <c:v>34.027199999999901</c:v>
                </c:pt>
                <c:pt idx="196">
                  <c:v>33.034399999999899</c:v>
                </c:pt>
                <c:pt idx="197">
                  <c:v>32.041599999999903</c:v>
                </c:pt>
                <c:pt idx="198">
                  <c:v>33.836799999999897</c:v>
                </c:pt>
                <c:pt idx="199">
                  <c:v>32.843999999999902</c:v>
                </c:pt>
                <c:pt idx="200">
                  <c:v>34.639199999999903</c:v>
                </c:pt>
                <c:pt idx="201">
                  <c:v>33.6463999999999</c:v>
                </c:pt>
                <c:pt idx="202">
                  <c:v>32.653599999999898</c:v>
                </c:pt>
                <c:pt idx="203">
                  <c:v>34.448799999999899</c:v>
                </c:pt>
                <c:pt idx="204">
                  <c:v>33.455999999999896</c:v>
                </c:pt>
                <c:pt idx="205">
                  <c:v>35.251199999999898</c:v>
                </c:pt>
                <c:pt idx="206">
                  <c:v>34.258399999999902</c:v>
                </c:pt>
                <c:pt idx="207">
                  <c:v>33.2655999999999</c:v>
                </c:pt>
                <c:pt idx="208">
                  <c:v>32.272799999999897</c:v>
                </c:pt>
                <c:pt idx="209">
                  <c:v>34.067999999999898</c:v>
                </c:pt>
                <c:pt idx="210">
                  <c:v>33.075199999999903</c:v>
                </c:pt>
                <c:pt idx="211">
                  <c:v>34.870399999999897</c:v>
                </c:pt>
                <c:pt idx="212">
                  <c:v>36.665599999999898</c:v>
                </c:pt>
                <c:pt idx="213">
                  <c:v>38.4607999999999</c:v>
                </c:pt>
                <c:pt idx="214">
                  <c:v>37.467999999999897</c:v>
                </c:pt>
                <c:pt idx="215">
                  <c:v>39.263199999999898</c:v>
                </c:pt>
                <c:pt idx="216">
                  <c:v>41.058399999999899</c:v>
                </c:pt>
                <c:pt idx="217">
                  <c:v>42.853599999999901</c:v>
                </c:pt>
                <c:pt idx="218">
                  <c:v>41.860799999999898</c:v>
                </c:pt>
                <c:pt idx="219">
                  <c:v>40.867999999999903</c:v>
                </c:pt>
                <c:pt idx="220">
                  <c:v>42.663199999999897</c:v>
                </c:pt>
                <c:pt idx="221">
                  <c:v>44.458399999999898</c:v>
                </c:pt>
                <c:pt idx="222">
                  <c:v>43.465599999999903</c:v>
                </c:pt>
                <c:pt idx="223">
                  <c:v>45.260799999999897</c:v>
                </c:pt>
                <c:pt idx="224">
                  <c:v>47.055999999999898</c:v>
                </c:pt>
                <c:pt idx="225">
                  <c:v>46.063199999999902</c:v>
                </c:pt>
                <c:pt idx="226">
                  <c:v>47.858399999999897</c:v>
                </c:pt>
                <c:pt idx="227">
                  <c:v>46.865599999999901</c:v>
                </c:pt>
                <c:pt idx="228">
                  <c:v>48.660799999999902</c:v>
                </c:pt>
                <c:pt idx="229">
                  <c:v>47.6679999999999</c:v>
                </c:pt>
                <c:pt idx="230">
                  <c:v>49.463199999999901</c:v>
                </c:pt>
                <c:pt idx="231">
                  <c:v>48.470399999999898</c:v>
                </c:pt>
                <c:pt idx="232">
                  <c:v>47.477599999999903</c:v>
                </c:pt>
                <c:pt idx="233">
                  <c:v>46.4847999999999</c:v>
                </c:pt>
                <c:pt idx="234">
                  <c:v>45.491999999999898</c:v>
                </c:pt>
                <c:pt idx="235">
                  <c:v>44.499199999999902</c:v>
                </c:pt>
                <c:pt idx="236">
                  <c:v>43.5063999999999</c:v>
                </c:pt>
                <c:pt idx="237">
                  <c:v>42.513599999999897</c:v>
                </c:pt>
                <c:pt idx="238">
                  <c:v>41.520799999999902</c:v>
                </c:pt>
                <c:pt idx="239">
                  <c:v>43.315999999999903</c:v>
                </c:pt>
                <c:pt idx="240">
                  <c:v>42.3231999999999</c:v>
                </c:pt>
                <c:pt idx="241">
                  <c:v>44.118399999999902</c:v>
                </c:pt>
                <c:pt idx="242">
                  <c:v>45.913599999999903</c:v>
                </c:pt>
                <c:pt idx="243">
                  <c:v>47.708799999999897</c:v>
                </c:pt>
                <c:pt idx="244">
                  <c:v>46.715999999999902</c:v>
                </c:pt>
                <c:pt idx="245">
                  <c:v>48.511199999999903</c:v>
                </c:pt>
                <c:pt idx="246">
                  <c:v>47.5183999999999</c:v>
                </c:pt>
                <c:pt idx="247">
                  <c:v>46.525599999999898</c:v>
                </c:pt>
                <c:pt idx="248">
                  <c:v>45.532799999999803</c:v>
                </c:pt>
                <c:pt idx="249">
                  <c:v>44.5399999999998</c:v>
                </c:pt>
                <c:pt idx="250">
                  <c:v>46.335199999999801</c:v>
                </c:pt>
                <c:pt idx="251">
                  <c:v>45.342399999999799</c:v>
                </c:pt>
                <c:pt idx="252">
                  <c:v>44.349599999999803</c:v>
                </c:pt>
                <c:pt idx="253">
                  <c:v>43.356799999999801</c:v>
                </c:pt>
                <c:pt idx="254">
                  <c:v>45.151999999999802</c:v>
                </c:pt>
                <c:pt idx="255">
                  <c:v>46.947199999999803</c:v>
                </c:pt>
                <c:pt idx="256">
                  <c:v>48.742399999999797</c:v>
                </c:pt>
                <c:pt idx="257">
                  <c:v>47.749599999999802</c:v>
                </c:pt>
                <c:pt idx="258">
                  <c:v>46.756799999999799</c:v>
                </c:pt>
                <c:pt idx="259">
                  <c:v>45.763999999999797</c:v>
                </c:pt>
                <c:pt idx="260">
                  <c:v>44.771199999999801</c:v>
                </c:pt>
                <c:pt idx="261">
                  <c:v>46.566399999999803</c:v>
                </c:pt>
                <c:pt idx="262">
                  <c:v>48.361599999999797</c:v>
                </c:pt>
                <c:pt idx="263">
                  <c:v>50.156799999999798</c:v>
                </c:pt>
                <c:pt idx="264">
                  <c:v>49.163999999999803</c:v>
                </c:pt>
                <c:pt idx="265">
                  <c:v>48.1711999999998</c:v>
                </c:pt>
                <c:pt idx="266">
                  <c:v>47.178399999999797</c:v>
                </c:pt>
                <c:pt idx="267">
                  <c:v>46.185599999999802</c:v>
                </c:pt>
                <c:pt idx="268">
                  <c:v>45.192799999999799</c:v>
                </c:pt>
                <c:pt idx="269">
                  <c:v>44.199999999999797</c:v>
                </c:pt>
                <c:pt idx="270">
                  <c:v>45.995199999999798</c:v>
                </c:pt>
                <c:pt idx="271">
                  <c:v>47.790399999999799</c:v>
                </c:pt>
                <c:pt idx="272">
                  <c:v>49.585599999999801</c:v>
                </c:pt>
                <c:pt idx="273">
                  <c:v>48.592799999999798</c:v>
                </c:pt>
                <c:pt idx="274">
                  <c:v>47.599999999999802</c:v>
                </c:pt>
                <c:pt idx="275">
                  <c:v>46.6071999999998</c:v>
                </c:pt>
                <c:pt idx="276">
                  <c:v>45.614399999999797</c:v>
                </c:pt>
                <c:pt idx="277">
                  <c:v>44.621599999999802</c:v>
                </c:pt>
                <c:pt idx="278">
                  <c:v>46.416799999999803</c:v>
                </c:pt>
                <c:pt idx="279">
                  <c:v>45.423999999999801</c:v>
                </c:pt>
                <c:pt idx="280">
                  <c:v>47.219199999999802</c:v>
                </c:pt>
                <c:pt idx="281">
                  <c:v>49.014399999999803</c:v>
                </c:pt>
                <c:pt idx="282">
                  <c:v>48.0215999999998</c:v>
                </c:pt>
                <c:pt idx="283">
                  <c:v>47.028799999999798</c:v>
                </c:pt>
                <c:pt idx="284">
                  <c:v>48.823999999999799</c:v>
                </c:pt>
                <c:pt idx="285">
                  <c:v>47.831199999999797</c:v>
                </c:pt>
                <c:pt idx="286">
                  <c:v>49.626399999999798</c:v>
                </c:pt>
                <c:pt idx="287">
                  <c:v>48.633599999999802</c:v>
                </c:pt>
                <c:pt idx="288">
                  <c:v>47.6407999999998</c:v>
                </c:pt>
                <c:pt idx="289">
                  <c:v>49.435999999999801</c:v>
                </c:pt>
                <c:pt idx="290">
                  <c:v>48.443199999999798</c:v>
                </c:pt>
                <c:pt idx="291">
                  <c:v>50.2383999999998</c:v>
                </c:pt>
                <c:pt idx="292">
                  <c:v>49.245599999999797</c:v>
                </c:pt>
                <c:pt idx="293">
                  <c:v>48.252799999999802</c:v>
                </c:pt>
                <c:pt idx="294">
                  <c:v>50.047999999999803</c:v>
                </c:pt>
                <c:pt idx="295">
                  <c:v>51.843199999999797</c:v>
                </c:pt>
                <c:pt idx="296">
                  <c:v>53.638399999999798</c:v>
                </c:pt>
                <c:pt idx="297">
                  <c:v>55.433599999999799</c:v>
                </c:pt>
                <c:pt idx="298">
                  <c:v>57.228799999999801</c:v>
                </c:pt>
                <c:pt idx="299">
                  <c:v>56.235999999999798</c:v>
                </c:pt>
                <c:pt idx="300">
                  <c:v>55.243199999999803</c:v>
                </c:pt>
                <c:pt idx="301">
                  <c:v>57.038399999999797</c:v>
                </c:pt>
                <c:pt idx="302">
                  <c:v>58.833599999999798</c:v>
                </c:pt>
                <c:pt idx="303">
                  <c:v>57.840799999999803</c:v>
                </c:pt>
                <c:pt idx="304">
                  <c:v>56.8479999999998</c:v>
                </c:pt>
                <c:pt idx="305">
                  <c:v>58.643199999999801</c:v>
                </c:pt>
                <c:pt idx="306">
                  <c:v>57.650399999999799</c:v>
                </c:pt>
                <c:pt idx="307">
                  <c:v>56.657599999999803</c:v>
                </c:pt>
                <c:pt idx="308">
                  <c:v>55.664799999999801</c:v>
                </c:pt>
                <c:pt idx="309">
                  <c:v>54.671999999999798</c:v>
                </c:pt>
                <c:pt idx="310">
                  <c:v>53.679199999999803</c:v>
                </c:pt>
                <c:pt idx="311">
                  <c:v>55.474399999999797</c:v>
                </c:pt>
                <c:pt idx="312">
                  <c:v>54.481599999999801</c:v>
                </c:pt>
                <c:pt idx="313">
                  <c:v>53.488799999999799</c:v>
                </c:pt>
                <c:pt idx="314">
                  <c:v>55.2839999999998</c:v>
                </c:pt>
                <c:pt idx="315">
                  <c:v>54.291199999999797</c:v>
                </c:pt>
                <c:pt idx="316">
                  <c:v>56.086399999999799</c:v>
                </c:pt>
                <c:pt idx="317">
                  <c:v>55.093599999999803</c:v>
                </c:pt>
                <c:pt idx="318">
                  <c:v>56.888799999999797</c:v>
                </c:pt>
                <c:pt idx="319">
                  <c:v>55.895999999999802</c:v>
                </c:pt>
                <c:pt idx="320">
                  <c:v>57.691199999999803</c:v>
                </c:pt>
                <c:pt idx="321">
                  <c:v>59.486399999999797</c:v>
                </c:pt>
                <c:pt idx="322">
                  <c:v>58.493599999999802</c:v>
                </c:pt>
                <c:pt idx="323">
                  <c:v>57.500799999999799</c:v>
                </c:pt>
                <c:pt idx="324">
                  <c:v>59.2959999999998</c:v>
                </c:pt>
                <c:pt idx="325">
                  <c:v>58.303199999999798</c:v>
                </c:pt>
                <c:pt idx="326">
                  <c:v>60.098399999999799</c:v>
                </c:pt>
                <c:pt idx="327">
                  <c:v>61.8935999999998</c:v>
                </c:pt>
                <c:pt idx="328">
                  <c:v>63.688799999999802</c:v>
                </c:pt>
                <c:pt idx="329">
                  <c:v>62.695999999999799</c:v>
                </c:pt>
                <c:pt idx="330">
                  <c:v>61.703199999999804</c:v>
                </c:pt>
                <c:pt idx="331">
                  <c:v>60.710399999999801</c:v>
                </c:pt>
                <c:pt idx="332">
                  <c:v>59.717599999999798</c:v>
                </c:pt>
                <c:pt idx="333">
                  <c:v>61.5127999999998</c:v>
                </c:pt>
                <c:pt idx="334">
                  <c:v>60.519999999999797</c:v>
                </c:pt>
                <c:pt idx="335">
                  <c:v>62.315199999999798</c:v>
                </c:pt>
                <c:pt idx="336">
                  <c:v>64.1103999999998</c:v>
                </c:pt>
                <c:pt idx="337">
                  <c:v>63.117599999999797</c:v>
                </c:pt>
                <c:pt idx="338">
                  <c:v>62.124799999999802</c:v>
                </c:pt>
                <c:pt idx="339">
                  <c:v>63.919999999999803</c:v>
                </c:pt>
                <c:pt idx="340">
                  <c:v>62.9271999999998</c:v>
                </c:pt>
                <c:pt idx="341">
                  <c:v>61.934399999999798</c:v>
                </c:pt>
                <c:pt idx="342">
                  <c:v>63.729599999999799</c:v>
                </c:pt>
                <c:pt idx="343">
                  <c:v>65.5247999999998</c:v>
                </c:pt>
                <c:pt idx="344">
                  <c:v>64.531999999999798</c:v>
                </c:pt>
                <c:pt idx="345">
                  <c:v>63.539199999999703</c:v>
                </c:pt>
                <c:pt idx="346">
                  <c:v>65.334399999999704</c:v>
                </c:pt>
                <c:pt idx="347">
                  <c:v>67.129599999999698</c:v>
                </c:pt>
                <c:pt idx="348">
                  <c:v>66.136799999999695</c:v>
                </c:pt>
                <c:pt idx="349">
                  <c:v>65.143999999999707</c:v>
                </c:pt>
                <c:pt idx="350">
                  <c:v>64.151199999999704</c:v>
                </c:pt>
                <c:pt idx="351">
                  <c:v>65.946399999999699</c:v>
                </c:pt>
                <c:pt idx="352">
                  <c:v>64.953599999999696</c:v>
                </c:pt>
                <c:pt idx="353">
                  <c:v>63.960799999999701</c:v>
                </c:pt>
                <c:pt idx="354">
                  <c:v>65.755999999999702</c:v>
                </c:pt>
                <c:pt idx="355">
                  <c:v>64.763199999999699</c:v>
                </c:pt>
                <c:pt idx="356">
                  <c:v>63.770399999999697</c:v>
                </c:pt>
                <c:pt idx="357">
                  <c:v>62.777599999999701</c:v>
                </c:pt>
                <c:pt idx="358">
                  <c:v>64.572799999999702</c:v>
                </c:pt>
                <c:pt idx="359">
                  <c:v>63.5799999999997</c:v>
                </c:pt>
                <c:pt idx="360">
                  <c:v>65.375199999999694</c:v>
                </c:pt>
                <c:pt idx="361">
                  <c:v>67.170399999999702</c:v>
                </c:pt>
                <c:pt idx="362">
                  <c:v>66.1775999999997</c:v>
                </c:pt>
                <c:pt idx="363">
                  <c:v>65.184799999999697</c:v>
                </c:pt>
                <c:pt idx="364">
                  <c:v>64.191999999999695</c:v>
                </c:pt>
                <c:pt idx="365">
                  <c:v>65.987199999999703</c:v>
                </c:pt>
                <c:pt idx="366">
                  <c:v>64.9943999999997</c:v>
                </c:pt>
                <c:pt idx="367">
                  <c:v>66.789599999999695</c:v>
                </c:pt>
                <c:pt idx="368">
                  <c:v>68.584799999999703</c:v>
                </c:pt>
                <c:pt idx="369">
                  <c:v>70.379999999999697</c:v>
                </c:pt>
                <c:pt idx="370">
                  <c:v>72.175199999999606</c:v>
                </c:pt>
                <c:pt idx="371">
                  <c:v>73.9703999999996</c:v>
                </c:pt>
                <c:pt idx="372">
                  <c:v>75.765599999999594</c:v>
                </c:pt>
                <c:pt idx="373">
                  <c:v>74.772799999999606</c:v>
                </c:pt>
                <c:pt idx="374">
                  <c:v>73.779999999999603</c:v>
                </c:pt>
                <c:pt idx="375">
                  <c:v>72.787199999999601</c:v>
                </c:pt>
                <c:pt idx="376">
                  <c:v>71.794399999999598</c:v>
                </c:pt>
                <c:pt idx="377">
                  <c:v>73.589599999999606</c:v>
                </c:pt>
                <c:pt idx="378">
                  <c:v>72.596799999999604</c:v>
                </c:pt>
                <c:pt idx="379">
                  <c:v>74.391999999999598</c:v>
                </c:pt>
                <c:pt idx="380">
                  <c:v>73.399199999999595</c:v>
                </c:pt>
                <c:pt idx="381">
                  <c:v>72.406399999999607</c:v>
                </c:pt>
                <c:pt idx="382">
                  <c:v>74.201599999999601</c:v>
                </c:pt>
                <c:pt idx="383">
                  <c:v>75.996799999999595</c:v>
                </c:pt>
                <c:pt idx="384">
                  <c:v>77.791999999999604</c:v>
                </c:pt>
                <c:pt idx="385">
                  <c:v>76.799199999999601</c:v>
                </c:pt>
                <c:pt idx="386">
                  <c:v>75.806399999999599</c:v>
                </c:pt>
                <c:pt idx="387">
                  <c:v>77.601599999999607</c:v>
                </c:pt>
                <c:pt idx="388">
                  <c:v>76.608799999999604</c:v>
                </c:pt>
                <c:pt idx="389">
                  <c:v>75.615999999999602</c:v>
                </c:pt>
                <c:pt idx="390">
                  <c:v>77.411199999999596</c:v>
                </c:pt>
                <c:pt idx="391">
                  <c:v>79.206399999999604</c:v>
                </c:pt>
                <c:pt idx="392">
                  <c:v>78.213599999999602</c:v>
                </c:pt>
                <c:pt idx="393">
                  <c:v>80.008799999999596</c:v>
                </c:pt>
                <c:pt idx="394">
                  <c:v>81.803999999999505</c:v>
                </c:pt>
                <c:pt idx="395">
                  <c:v>83.599199999999499</c:v>
                </c:pt>
                <c:pt idx="396">
                  <c:v>82.606399999999496</c:v>
                </c:pt>
                <c:pt idx="397">
                  <c:v>84.401599999999505</c:v>
                </c:pt>
                <c:pt idx="398">
                  <c:v>83.408799999999502</c:v>
                </c:pt>
                <c:pt idx="399">
                  <c:v>85.203999999999496</c:v>
                </c:pt>
                <c:pt idx="400">
                  <c:v>84.211199999999494</c:v>
                </c:pt>
                <c:pt idx="401">
                  <c:v>86.006399999999502</c:v>
                </c:pt>
                <c:pt idx="402">
                  <c:v>85.013599999999499</c:v>
                </c:pt>
                <c:pt idx="403">
                  <c:v>84.020799999999497</c:v>
                </c:pt>
                <c:pt idx="404">
                  <c:v>83.027999999999494</c:v>
                </c:pt>
                <c:pt idx="405">
                  <c:v>84.823199999999503</c:v>
                </c:pt>
                <c:pt idx="406">
                  <c:v>83.8303999999995</c:v>
                </c:pt>
                <c:pt idx="407">
                  <c:v>82.837599999999497</c:v>
                </c:pt>
                <c:pt idx="408">
                  <c:v>81.844799999999495</c:v>
                </c:pt>
                <c:pt idx="409">
                  <c:v>80.851999999999506</c:v>
                </c:pt>
                <c:pt idx="410">
                  <c:v>82.647199999999501</c:v>
                </c:pt>
                <c:pt idx="411">
                  <c:v>81.654399999999498</c:v>
                </c:pt>
                <c:pt idx="412">
                  <c:v>83.449599999999506</c:v>
                </c:pt>
                <c:pt idx="413">
                  <c:v>82.456799999999504</c:v>
                </c:pt>
                <c:pt idx="414">
                  <c:v>84.251999999999498</c:v>
                </c:pt>
                <c:pt idx="415">
                  <c:v>83.259199999999495</c:v>
                </c:pt>
                <c:pt idx="416">
                  <c:v>82.266399999999507</c:v>
                </c:pt>
                <c:pt idx="417">
                  <c:v>84.061599999999501</c:v>
                </c:pt>
                <c:pt idx="418">
                  <c:v>83.068799999999499</c:v>
                </c:pt>
                <c:pt idx="419">
                  <c:v>84.863999999999393</c:v>
                </c:pt>
                <c:pt idx="420">
                  <c:v>83.871199999999405</c:v>
                </c:pt>
                <c:pt idx="421">
                  <c:v>82.878399999999402</c:v>
                </c:pt>
                <c:pt idx="422">
                  <c:v>84.673599999999396</c:v>
                </c:pt>
                <c:pt idx="423">
                  <c:v>86.468799999999405</c:v>
                </c:pt>
                <c:pt idx="424">
                  <c:v>85.475999999999402</c:v>
                </c:pt>
                <c:pt idx="425">
                  <c:v>87.271199999999396</c:v>
                </c:pt>
                <c:pt idx="426">
                  <c:v>86.278399999999394</c:v>
                </c:pt>
                <c:pt idx="427">
                  <c:v>88.073599999999402</c:v>
                </c:pt>
                <c:pt idx="428">
                  <c:v>87.0807999999994</c:v>
                </c:pt>
                <c:pt idx="429">
                  <c:v>86.087999999999397</c:v>
                </c:pt>
                <c:pt idx="430">
                  <c:v>87.883199999999405</c:v>
                </c:pt>
                <c:pt idx="431">
                  <c:v>86.890399999999403</c:v>
                </c:pt>
                <c:pt idx="432">
                  <c:v>88.685599999999397</c:v>
                </c:pt>
                <c:pt idx="433">
                  <c:v>87.692799999999394</c:v>
                </c:pt>
                <c:pt idx="434">
                  <c:v>86.699999999999406</c:v>
                </c:pt>
                <c:pt idx="435">
                  <c:v>88.4951999999994</c:v>
                </c:pt>
                <c:pt idx="436">
                  <c:v>87.502399999999398</c:v>
                </c:pt>
                <c:pt idx="437">
                  <c:v>86.509599999999395</c:v>
                </c:pt>
                <c:pt idx="438">
                  <c:v>85.516799999999407</c:v>
                </c:pt>
                <c:pt idx="439">
                  <c:v>84.523999999999404</c:v>
                </c:pt>
                <c:pt idx="440">
                  <c:v>83.531199999999401</c:v>
                </c:pt>
                <c:pt idx="441">
                  <c:v>82.538399999999399</c:v>
                </c:pt>
                <c:pt idx="442">
                  <c:v>81.545599999999396</c:v>
                </c:pt>
                <c:pt idx="443">
                  <c:v>83.340799999999405</c:v>
                </c:pt>
                <c:pt idx="444">
                  <c:v>82.347999999999402</c:v>
                </c:pt>
                <c:pt idx="445">
                  <c:v>81.3551999999994</c:v>
                </c:pt>
                <c:pt idx="446">
                  <c:v>80.362399999999397</c:v>
                </c:pt>
                <c:pt idx="447">
                  <c:v>82.157599999999306</c:v>
                </c:pt>
                <c:pt idx="448">
                  <c:v>81.164799999999303</c:v>
                </c:pt>
                <c:pt idx="449">
                  <c:v>82.959999999999297</c:v>
                </c:pt>
                <c:pt idx="450">
                  <c:v>81.967199999999295</c:v>
                </c:pt>
                <c:pt idx="451">
                  <c:v>80.974399999999306</c:v>
                </c:pt>
                <c:pt idx="452">
                  <c:v>82.769599999999301</c:v>
                </c:pt>
                <c:pt idx="453">
                  <c:v>81.776799999999298</c:v>
                </c:pt>
                <c:pt idx="454">
                  <c:v>80.783999999999295</c:v>
                </c:pt>
                <c:pt idx="455">
                  <c:v>82.579199999999304</c:v>
                </c:pt>
                <c:pt idx="456">
                  <c:v>84.374399999999298</c:v>
                </c:pt>
                <c:pt idx="457">
                  <c:v>86.169599999999306</c:v>
                </c:pt>
                <c:pt idx="458">
                  <c:v>85.176799999999304</c:v>
                </c:pt>
                <c:pt idx="459">
                  <c:v>84.183999999999301</c:v>
                </c:pt>
                <c:pt idx="460">
                  <c:v>83.191199999999299</c:v>
                </c:pt>
                <c:pt idx="461">
                  <c:v>82.198399999999296</c:v>
                </c:pt>
                <c:pt idx="462">
                  <c:v>81.205599999999293</c:v>
                </c:pt>
                <c:pt idx="463">
                  <c:v>80.212799999999305</c:v>
                </c:pt>
                <c:pt idx="464">
                  <c:v>79.219999999999303</c:v>
                </c:pt>
                <c:pt idx="465">
                  <c:v>78.2271999999993</c:v>
                </c:pt>
                <c:pt idx="466">
                  <c:v>80.022399999999294</c:v>
                </c:pt>
                <c:pt idx="467">
                  <c:v>79.029599999999306</c:v>
                </c:pt>
                <c:pt idx="468">
                  <c:v>80.8247999999993</c:v>
                </c:pt>
                <c:pt idx="469">
                  <c:v>79.831999999999297</c:v>
                </c:pt>
                <c:pt idx="470">
                  <c:v>81.627199999999306</c:v>
                </c:pt>
                <c:pt idx="471">
                  <c:v>80.634399999999303</c:v>
                </c:pt>
                <c:pt idx="472">
                  <c:v>79.641599999999301</c:v>
                </c:pt>
                <c:pt idx="473">
                  <c:v>81.436799999999295</c:v>
                </c:pt>
                <c:pt idx="474">
                  <c:v>83.231999999999204</c:v>
                </c:pt>
                <c:pt idx="475">
                  <c:v>82.239199999999201</c:v>
                </c:pt>
                <c:pt idx="476">
                  <c:v>81.246399999999198</c:v>
                </c:pt>
                <c:pt idx="477">
                  <c:v>80.253599999999196</c:v>
                </c:pt>
                <c:pt idx="478">
                  <c:v>82.048799999999204</c:v>
                </c:pt>
                <c:pt idx="479">
                  <c:v>81.055999999999202</c:v>
                </c:pt>
                <c:pt idx="480">
                  <c:v>80.063199999999199</c:v>
                </c:pt>
                <c:pt idx="481">
                  <c:v>81.858399999999193</c:v>
                </c:pt>
                <c:pt idx="482">
                  <c:v>80.865599999999205</c:v>
                </c:pt>
                <c:pt idx="483">
                  <c:v>79.872799999999202</c:v>
                </c:pt>
                <c:pt idx="484">
                  <c:v>78.8799999999992</c:v>
                </c:pt>
                <c:pt idx="485">
                  <c:v>80.675199999999194</c:v>
                </c:pt>
                <c:pt idx="486">
                  <c:v>79.682399999999205</c:v>
                </c:pt>
                <c:pt idx="487">
                  <c:v>78.689599999999203</c:v>
                </c:pt>
                <c:pt idx="488">
                  <c:v>80.484799999999197</c:v>
                </c:pt>
                <c:pt idx="489">
                  <c:v>79.491999999999194</c:v>
                </c:pt>
                <c:pt idx="490">
                  <c:v>78.499199999999206</c:v>
                </c:pt>
                <c:pt idx="491">
                  <c:v>80.2943999999992</c:v>
                </c:pt>
                <c:pt idx="492">
                  <c:v>79.301599999999198</c:v>
                </c:pt>
                <c:pt idx="493">
                  <c:v>78.308799999999195</c:v>
                </c:pt>
                <c:pt idx="494">
                  <c:v>80.103999999999203</c:v>
                </c:pt>
                <c:pt idx="495">
                  <c:v>81.899199999999198</c:v>
                </c:pt>
                <c:pt idx="496">
                  <c:v>80.906399999999195</c:v>
                </c:pt>
                <c:pt idx="497">
                  <c:v>82.701599999999203</c:v>
                </c:pt>
                <c:pt idx="498">
                  <c:v>84.496799999999197</c:v>
                </c:pt>
                <c:pt idx="499">
                  <c:v>83.503999999999195</c:v>
                </c:pt>
                <c:pt idx="500">
                  <c:v>82.511199999999107</c:v>
                </c:pt>
                <c:pt idx="501">
                  <c:v>81.518399999999104</c:v>
                </c:pt>
                <c:pt idx="502">
                  <c:v>80.525599999999102</c:v>
                </c:pt>
                <c:pt idx="503">
                  <c:v>79.532799999999099</c:v>
                </c:pt>
                <c:pt idx="504">
                  <c:v>78.539999999999097</c:v>
                </c:pt>
                <c:pt idx="505">
                  <c:v>77.547199999999094</c:v>
                </c:pt>
                <c:pt idx="506">
                  <c:v>79.342399999999103</c:v>
                </c:pt>
                <c:pt idx="507">
                  <c:v>81.137599999999097</c:v>
                </c:pt>
                <c:pt idx="508">
                  <c:v>80.144799999999094</c:v>
                </c:pt>
                <c:pt idx="509">
                  <c:v>79.151999999999106</c:v>
                </c:pt>
                <c:pt idx="510">
                  <c:v>78.159199999999103</c:v>
                </c:pt>
                <c:pt idx="511">
                  <c:v>77.166399999999101</c:v>
                </c:pt>
                <c:pt idx="512">
                  <c:v>78.961599999999095</c:v>
                </c:pt>
                <c:pt idx="513">
                  <c:v>77.968799999999106</c:v>
                </c:pt>
                <c:pt idx="514">
                  <c:v>79.763999999999101</c:v>
                </c:pt>
                <c:pt idx="515">
                  <c:v>81.559199999999095</c:v>
                </c:pt>
                <c:pt idx="516">
                  <c:v>83.354399999999103</c:v>
                </c:pt>
                <c:pt idx="517">
                  <c:v>85.149599999999097</c:v>
                </c:pt>
                <c:pt idx="518">
                  <c:v>84.156799999999095</c:v>
                </c:pt>
                <c:pt idx="519">
                  <c:v>83.163999999999106</c:v>
                </c:pt>
                <c:pt idx="520">
                  <c:v>82.171199999999104</c:v>
                </c:pt>
                <c:pt idx="521">
                  <c:v>83.966399999999098</c:v>
                </c:pt>
                <c:pt idx="522">
                  <c:v>82.973599999999095</c:v>
                </c:pt>
                <c:pt idx="523">
                  <c:v>81.980799999999107</c:v>
                </c:pt>
                <c:pt idx="524">
                  <c:v>83.775999999999101</c:v>
                </c:pt>
                <c:pt idx="525">
                  <c:v>82.783199999999098</c:v>
                </c:pt>
                <c:pt idx="526">
                  <c:v>84.578399999998993</c:v>
                </c:pt>
                <c:pt idx="527">
                  <c:v>83.585599999999005</c:v>
                </c:pt>
                <c:pt idx="528">
                  <c:v>82.592799999999002</c:v>
                </c:pt>
                <c:pt idx="529">
                  <c:v>81.599999999999</c:v>
                </c:pt>
                <c:pt idx="530">
                  <c:v>83.395199999998994</c:v>
                </c:pt>
                <c:pt idx="531">
                  <c:v>82.402399999999005</c:v>
                </c:pt>
                <c:pt idx="532">
                  <c:v>81.409599999999003</c:v>
                </c:pt>
                <c:pt idx="533">
                  <c:v>83.204799999998997</c:v>
                </c:pt>
                <c:pt idx="534">
                  <c:v>82.211999999998994</c:v>
                </c:pt>
                <c:pt idx="535">
                  <c:v>84.007199999999003</c:v>
                </c:pt>
                <c:pt idx="536">
                  <c:v>83.014399999999</c:v>
                </c:pt>
                <c:pt idx="537">
                  <c:v>84.809599999998994</c:v>
                </c:pt>
                <c:pt idx="538">
                  <c:v>83.816799999999006</c:v>
                </c:pt>
                <c:pt idx="539">
                  <c:v>82.823999999999003</c:v>
                </c:pt>
                <c:pt idx="540">
                  <c:v>84.619199999998997</c:v>
                </c:pt>
                <c:pt idx="541">
                  <c:v>83.626399999998995</c:v>
                </c:pt>
                <c:pt idx="542">
                  <c:v>85.421599999999003</c:v>
                </c:pt>
                <c:pt idx="543">
                  <c:v>87.216799999998997</c:v>
                </c:pt>
                <c:pt idx="544">
                  <c:v>86.223999999998995</c:v>
                </c:pt>
                <c:pt idx="545">
                  <c:v>85.231199999999006</c:v>
                </c:pt>
                <c:pt idx="546">
                  <c:v>84.238399999999004</c:v>
                </c:pt>
                <c:pt idx="547">
                  <c:v>83.245599999999001</c:v>
                </c:pt>
                <c:pt idx="548">
                  <c:v>85.040799999998995</c:v>
                </c:pt>
                <c:pt idx="549">
                  <c:v>84.047999999999007</c:v>
                </c:pt>
                <c:pt idx="550">
                  <c:v>83.055199999999004</c:v>
                </c:pt>
                <c:pt idx="551">
                  <c:v>84.850399999998999</c:v>
                </c:pt>
                <c:pt idx="552">
                  <c:v>86.645599999998893</c:v>
                </c:pt>
                <c:pt idx="553">
                  <c:v>85.652799999998905</c:v>
                </c:pt>
                <c:pt idx="554">
                  <c:v>84.659999999998902</c:v>
                </c:pt>
                <c:pt idx="555">
                  <c:v>83.6671999999989</c:v>
                </c:pt>
                <c:pt idx="556">
                  <c:v>82.674399999998897</c:v>
                </c:pt>
                <c:pt idx="557">
                  <c:v>84.469599999998906</c:v>
                </c:pt>
                <c:pt idx="558">
                  <c:v>83.476799999998903</c:v>
                </c:pt>
                <c:pt idx="559">
                  <c:v>82.4839999999989</c:v>
                </c:pt>
                <c:pt idx="560">
                  <c:v>81.491199999998898</c:v>
                </c:pt>
                <c:pt idx="561">
                  <c:v>83.286399999998906</c:v>
                </c:pt>
                <c:pt idx="562">
                  <c:v>85.0815999999989</c:v>
                </c:pt>
                <c:pt idx="563">
                  <c:v>86.876799999998894</c:v>
                </c:pt>
                <c:pt idx="564">
                  <c:v>85.883999999998906</c:v>
                </c:pt>
                <c:pt idx="565">
                  <c:v>84.891199999998904</c:v>
                </c:pt>
                <c:pt idx="566">
                  <c:v>86.686399999998898</c:v>
                </c:pt>
                <c:pt idx="567">
                  <c:v>88.481599999998906</c:v>
                </c:pt>
                <c:pt idx="568">
                  <c:v>90.2767999999989</c:v>
                </c:pt>
                <c:pt idx="569">
                  <c:v>92.071999999998894</c:v>
                </c:pt>
                <c:pt idx="570">
                  <c:v>93.867199999998903</c:v>
                </c:pt>
                <c:pt idx="571">
                  <c:v>95.662399999998897</c:v>
                </c:pt>
                <c:pt idx="572">
                  <c:v>94.669599999998894</c:v>
                </c:pt>
                <c:pt idx="573">
                  <c:v>93.676799999998906</c:v>
                </c:pt>
                <c:pt idx="574">
                  <c:v>92.683999999998903</c:v>
                </c:pt>
                <c:pt idx="575">
                  <c:v>94.479199999998897</c:v>
                </c:pt>
                <c:pt idx="576">
                  <c:v>96.274399999998806</c:v>
                </c:pt>
                <c:pt idx="577">
                  <c:v>95.281599999998804</c:v>
                </c:pt>
                <c:pt idx="578">
                  <c:v>97.076799999998798</c:v>
                </c:pt>
                <c:pt idx="579">
                  <c:v>96.083999999998795</c:v>
                </c:pt>
                <c:pt idx="580">
                  <c:v>97.879199999998804</c:v>
                </c:pt>
                <c:pt idx="581">
                  <c:v>96.886399999998801</c:v>
                </c:pt>
                <c:pt idx="582">
                  <c:v>98.681599999998795</c:v>
                </c:pt>
                <c:pt idx="583">
                  <c:v>97.688799999998807</c:v>
                </c:pt>
                <c:pt idx="584">
                  <c:v>96.695999999998804</c:v>
                </c:pt>
                <c:pt idx="585">
                  <c:v>95.703199999998802</c:v>
                </c:pt>
                <c:pt idx="586">
                  <c:v>97.498399999998796</c:v>
                </c:pt>
                <c:pt idx="587">
                  <c:v>99.293599999998804</c:v>
                </c:pt>
                <c:pt idx="588">
                  <c:v>98.300799999998802</c:v>
                </c:pt>
                <c:pt idx="589">
                  <c:v>100.095999999998</c:v>
                </c:pt>
                <c:pt idx="590">
                  <c:v>99.103199999998793</c:v>
                </c:pt>
                <c:pt idx="591">
                  <c:v>100.89839999999801</c:v>
                </c:pt>
                <c:pt idx="592">
                  <c:v>99.905599999998799</c:v>
                </c:pt>
                <c:pt idx="593">
                  <c:v>101.700799999998</c:v>
                </c:pt>
                <c:pt idx="594">
                  <c:v>100.70799999999799</c:v>
                </c:pt>
                <c:pt idx="595">
                  <c:v>102.503199999998</c:v>
                </c:pt>
                <c:pt idx="596">
                  <c:v>104.298399999998</c:v>
                </c:pt>
                <c:pt idx="597">
                  <c:v>103.30559999999799</c:v>
                </c:pt>
                <c:pt idx="598">
                  <c:v>105.100799999998</c:v>
                </c:pt>
                <c:pt idx="599">
                  <c:v>104.107999999998</c:v>
                </c:pt>
                <c:pt idx="600">
                  <c:v>105.90319999999799</c:v>
                </c:pt>
                <c:pt idx="601">
                  <c:v>104.91039999999801</c:v>
                </c:pt>
                <c:pt idx="602">
                  <c:v>103.917599999998</c:v>
                </c:pt>
                <c:pt idx="603">
                  <c:v>102.924799999998</c:v>
                </c:pt>
                <c:pt idx="604">
                  <c:v>104.719999999998</c:v>
                </c:pt>
                <c:pt idx="605">
                  <c:v>103.72719999999801</c:v>
                </c:pt>
                <c:pt idx="606">
                  <c:v>105.522399999998</c:v>
                </c:pt>
                <c:pt idx="607">
                  <c:v>104.529599999998</c:v>
                </c:pt>
                <c:pt idx="608">
                  <c:v>106.32479999999801</c:v>
                </c:pt>
                <c:pt idx="609">
                  <c:v>108.119999999998</c:v>
                </c:pt>
                <c:pt idx="610">
                  <c:v>109.91519999999799</c:v>
                </c:pt>
                <c:pt idx="611">
                  <c:v>108.92239999999801</c:v>
                </c:pt>
                <c:pt idx="612">
                  <c:v>107.929599999998</c:v>
                </c:pt>
                <c:pt idx="613">
                  <c:v>106.936799999998</c:v>
                </c:pt>
                <c:pt idx="614">
                  <c:v>105.943999999998</c:v>
                </c:pt>
                <c:pt idx="615">
                  <c:v>107.73919999999799</c:v>
                </c:pt>
                <c:pt idx="616">
                  <c:v>106.746399999998</c:v>
                </c:pt>
                <c:pt idx="617">
                  <c:v>105.753599999998</c:v>
                </c:pt>
                <c:pt idx="618">
                  <c:v>107.548799999998</c:v>
                </c:pt>
                <c:pt idx="619">
                  <c:v>109.343999999998</c:v>
                </c:pt>
                <c:pt idx="620">
                  <c:v>111.139199999998</c:v>
                </c:pt>
                <c:pt idx="621">
                  <c:v>112.93439999999801</c:v>
                </c:pt>
                <c:pt idx="622">
                  <c:v>111.941599999998</c:v>
                </c:pt>
                <c:pt idx="623">
                  <c:v>110.948799999998</c:v>
                </c:pt>
                <c:pt idx="624">
                  <c:v>112.743999999998</c:v>
                </c:pt>
                <c:pt idx="625">
                  <c:v>111.75119999999799</c:v>
                </c:pt>
                <c:pt idx="626">
                  <c:v>110.75839999999801</c:v>
                </c:pt>
                <c:pt idx="627">
                  <c:v>109.765599999998</c:v>
                </c:pt>
                <c:pt idx="628">
                  <c:v>108.772799999998</c:v>
                </c:pt>
                <c:pt idx="629">
                  <c:v>107.779999999998</c:v>
                </c:pt>
                <c:pt idx="630">
                  <c:v>109.57519999999801</c:v>
                </c:pt>
                <c:pt idx="631">
                  <c:v>108.582399999998</c:v>
                </c:pt>
                <c:pt idx="632">
                  <c:v>110.377599999998</c:v>
                </c:pt>
                <c:pt idx="633">
                  <c:v>112.17279999999801</c:v>
                </c:pt>
                <c:pt idx="634">
                  <c:v>113.967999999998</c:v>
                </c:pt>
                <c:pt idx="635">
                  <c:v>112.975199999998</c:v>
                </c:pt>
                <c:pt idx="636">
                  <c:v>114.77039999999801</c:v>
                </c:pt>
                <c:pt idx="637">
                  <c:v>116.565599999998</c:v>
                </c:pt>
                <c:pt idx="638">
                  <c:v>118.36079999999799</c:v>
                </c:pt>
                <c:pt idx="639">
                  <c:v>120.155999999998</c:v>
                </c:pt>
                <c:pt idx="640">
                  <c:v>119.163199999998</c:v>
                </c:pt>
                <c:pt idx="641">
                  <c:v>120.95839999999799</c:v>
                </c:pt>
                <c:pt idx="642">
                  <c:v>122.753599999998</c:v>
                </c:pt>
                <c:pt idx="643">
                  <c:v>124.548799999998</c:v>
                </c:pt>
                <c:pt idx="644">
                  <c:v>123.55599999999799</c:v>
                </c:pt>
                <c:pt idx="645">
                  <c:v>125.351199999998</c:v>
                </c:pt>
                <c:pt idx="646">
                  <c:v>124.358399999998</c:v>
                </c:pt>
                <c:pt idx="647">
                  <c:v>126.15359999999799</c:v>
                </c:pt>
                <c:pt idx="648">
                  <c:v>127.948799999998</c:v>
                </c:pt>
                <c:pt idx="649">
                  <c:v>126.955999999998</c:v>
                </c:pt>
                <c:pt idx="650">
                  <c:v>128.75119999999799</c:v>
                </c:pt>
                <c:pt idx="651">
                  <c:v>130.54639999999799</c:v>
                </c:pt>
                <c:pt idx="652">
                  <c:v>129.553599999998</c:v>
                </c:pt>
                <c:pt idx="653">
                  <c:v>128.56079999999801</c:v>
                </c:pt>
                <c:pt idx="654">
                  <c:v>130.35599999999801</c:v>
                </c:pt>
                <c:pt idx="655">
                  <c:v>132.151199999998</c:v>
                </c:pt>
                <c:pt idx="656">
                  <c:v>131.15839999999801</c:v>
                </c:pt>
                <c:pt idx="657">
                  <c:v>130.16559999999799</c:v>
                </c:pt>
                <c:pt idx="658">
                  <c:v>129.17279999999801</c:v>
                </c:pt>
                <c:pt idx="659">
                  <c:v>128.17999999999799</c:v>
                </c:pt>
                <c:pt idx="660">
                  <c:v>127.187199999998</c:v>
                </c:pt>
                <c:pt idx="661">
                  <c:v>126.194399999998</c:v>
                </c:pt>
                <c:pt idx="662">
                  <c:v>127.98959999999801</c:v>
                </c:pt>
                <c:pt idx="663">
                  <c:v>126.996799999998</c:v>
                </c:pt>
                <c:pt idx="664">
                  <c:v>126.003999999998</c:v>
                </c:pt>
                <c:pt idx="665">
                  <c:v>125.011199999998</c:v>
                </c:pt>
                <c:pt idx="666">
                  <c:v>124.018399999998</c:v>
                </c:pt>
                <c:pt idx="667">
                  <c:v>125.813599999998</c:v>
                </c:pt>
                <c:pt idx="668">
                  <c:v>127.608799999998</c:v>
                </c:pt>
                <c:pt idx="669">
                  <c:v>129.40399999999801</c:v>
                </c:pt>
                <c:pt idx="670">
                  <c:v>131.199199999998</c:v>
                </c:pt>
                <c:pt idx="671">
                  <c:v>132.994399999998</c:v>
                </c:pt>
                <c:pt idx="672">
                  <c:v>132.00159999999801</c:v>
                </c:pt>
                <c:pt idx="673">
                  <c:v>131.00879999999799</c:v>
                </c:pt>
                <c:pt idx="674">
                  <c:v>132.80399999999801</c:v>
                </c:pt>
                <c:pt idx="675">
                  <c:v>134.59919999999801</c:v>
                </c:pt>
                <c:pt idx="676">
                  <c:v>133.60639999999799</c:v>
                </c:pt>
                <c:pt idx="677">
                  <c:v>135.40159999999801</c:v>
                </c:pt>
                <c:pt idx="678">
                  <c:v>137.19679999999801</c:v>
                </c:pt>
                <c:pt idx="679">
                  <c:v>138.991999999998</c:v>
                </c:pt>
                <c:pt idx="680">
                  <c:v>137.99919999999801</c:v>
                </c:pt>
                <c:pt idx="681">
                  <c:v>137.006399999998</c:v>
                </c:pt>
                <c:pt idx="682">
                  <c:v>138.80159999999799</c:v>
                </c:pt>
                <c:pt idx="683">
                  <c:v>137.808799999998</c:v>
                </c:pt>
                <c:pt idx="684">
                  <c:v>136.81599999999801</c:v>
                </c:pt>
                <c:pt idx="685">
                  <c:v>135.823199999998</c:v>
                </c:pt>
                <c:pt idx="686">
                  <c:v>134.83039999999801</c:v>
                </c:pt>
                <c:pt idx="687">
                  <c:v>133.83759999999799</c:v>
                </c:pt>
                <c:pt idx="688">
                  <c:v>132.844799999998</c:v>
                </c:pt>
                <c:pt idx="689">
                  <c:v>131.85199999999799</c:v>
                </c:pt>
                <c:pt idx="690">
                  <c:v>130.859199999998</c:v>
                </c:pt>
                <c:pt idx="691">
                  <c:v>129.86639999999801</c:v>
                </c:pt>
                <c:pt idx="692">
                  <c:v>131.661599999998</c:v>
                </c:pt>
                <c:pt idx="693">
                  <c:v>130.66879999999799</c:v>
                </c:pt>
                <c:pt idx="694">
                  <c:v>129.675999999998</c:v>
                </c:pt>
                <c:pt idx="695">
                  <c:v>128.68319999999801</c:v>
                </c:pt>
                <c:pt idx="696">
                  <c:v>130.478399999998</c:v>
                </c:pt>
                <c:pt idx="697">
                  <c:v>132.273599999998</c:v>
                </c:pt>
                <c:pt idx="698">
                  <c:v>134.06879999999799</c:v>
                </c:pt>
                <c:pt idx="699">
                  <c:v>135.86399999999799</c:v>
                </c:pt>
                <c:pt idx="700">
                  <c:v>134.871199999998</c:v>
                </c:pt>
                <c:pt idx="701">
                  <c:v>136.66639999999799</c:v>
                </c:pt>
                <c:pt idx="702">
                  <c:v>138.46159999999799</c:v>
                </c:pt>
                <c:pt idx="703">
                  <c:v>137.468799999998</c:v>
                </c:pt>
                <c:pt idx="704">
                  <c:v>139.26399999999799</c:v>
                </c:pt>
                <c:pt idx="705">
                  <c:v>141.05919999999799</c:v>
                </c:pt>
                <c:pt idx="706">
                  <c:v>142.85439999999801</c:v>
                </c:pt>
                <c:pt idx="707">
                  <c:v>141.86159999999799</c:v>
                </c:pt>
                <c:pt idx="708">
                  <c:v>143.65679999999799</c:v>
                </c:pt>
                <c:pt idx="709">
                  <c:v>142.663999999998</c:v>
                </c:pt>
                <c:pt idx="710">
                  <c:v>144.45919999999799</c:v>
                </c:pt>
                <c:pt idx="711">
                  <c:v>146.25439999999799</c:v>
                </c:pt>
                <c:pt idx="712">
                  <c:v>145.261599999998</c:v>
                </c:pt>
                <c:pt idx="713">
                  <c:v>144.26879999999801</c:v>
                </c:pt>
                <c:pt idx="714">
                  <c:v>146.063999999998</c:v>
                </c:pt>
                <c:pt idx="715">
                  <c:v>147.859199999998</c:v>
                </c:pt>
                <c:pt idx="716">
                  <c:v>146.86639999999801</c:v>
                </c:pt>
                <c:pt idx="717">
                  <c:v>145.87359999999799</c:v>
                </c:pt>
                <c:pt idx="718">
                  <c:v>144.880799999998</c:v>
                </c:pt>
                <c:pt idx="719">
                  <c:v>143.88799999999799</c:v>
                </c:pt>
                <c:pt idx="720">
                  <c:v>145.68319999999801</c:v>
                </c:pt>
                <c:pt idx="721">
                  <c:v>147.478399999998</c:v>
                </c:pt>
                <c:pt idx="722">
                  <c:v>149.273599999998</c:v>
                </c:pt>
                <c:pt idx="723">
                  <c:v>151.06879999999799</c:v>
                </c:pt>
                <c:pt idx="724">
                  <c:v>152.86399999999799</c:v>
                </c:pt>
                <c:pt idx="725">
                  <c:v>151.871199999998</c:v>
                </c:pt>
                <c:pt idx="726">
                  <c:v>150.87839999999801</c:v>
                </c:pt>
                <c:pt idx="727">
                  <c:v>152.673599999998</c:v>
                </c:pt>
                <c:pt idx="728">
                  <c:v>151.68079999999799</c:v>
                </c:pt>
                <c:pt idx="729">
                  <c:v>150.687999999998</c:v>
                </c:pt>
                <c:pt idx="730">
                  <c:v>149.69519999999801</c:v>
                </c:pt>
                <c:pt idx="731">
                  <c:v>151.490399999998</c:v>
                </c:pt>
                <c:pt idx="732">
                  <c:v>153.285599999998</c:v>
                </c:pt>
                <c:pt idx="733">
                  <c:v>152.29279999999801</c:v>
                </c:pt>
                <c:pt idx="734">
                  <c:v>151.29999999999799</c:v>
                </c:pt>
                <c:pt idx="735">
                  <c:v>153.09519999999799</c:v>
                </c:pt>
                <c:pt idx="736">
                  <c:v>154.89039999999801</c:v>
                </c:pt>
                <c:pt idx="737">
                  <c:v>153.89759999999799</c:v>
                </c:pt>
                <c:pt idx="738">
                  <c:v>155.69279999999799</c:v>
                </c:pt>
                <c:pt idx="739">
                  <c:v>154.699999999998</c:v>
                </c:pt>
                <c:pt idx="740">
                  <c:v>153.70719999999801</c:v>
                </c:pt>
                <c:pt idx="741">
                  <c:v>155.502399999998</c:v>
                </c:pt>
                <c:pt idx="742">
                  <c:v>157.297599999998</c:v>
                </c:pt>
                <c:pt idx="743">
                  <c:v>159.09279999999799</c:v>
                </c:pt>
                <c:pt idx="744">
                  <c:v>158.099999999998</c:v>
                </c:pt>
                <c:pt idx="745">
                  <c:v>157.10719999999799</c:v>
                </c:pt>
                <c:pt idx="746">
                  <c:v>156.114399999998</c:v>
                </c:pt>
                <c:pt idx="747">
                  <c:v>155.12159999999801</c:v>
                </c:pt>
                <c:pt idx="748">
                  <c:v>154.12879999999799</c:v>
                </c:pt>
                <c:pt idx="749">
                  <c:v>153.13599999999801</c:v>
                </c:pt>
                <c:pt idx="750">
                  <c:v>154.931199999998</c:v>
                </c:pt>
                <c:pt idx="751">
                  <c:v>153.93839999999801</c:v>
                </c:pt>
                <c:pt idx="752">
                  <c:v>155.73359999999801</c:v>
                </c:pt>
                <c:pt idx="753">
                  <c:v>154.74079999999799</c:v>
                </c:pt>
                <c:pt idx="754">
                  <c:v>153.747999999998</c:v>
                </c:pt>
                <c:pt idx="755">
                  <c:v>152.75519999999801</c:v>
                </c:pt>
                <c:pt idx="756">
                  <c:v>154.55039999999801</c:v>
                </c:pt>
                <c:pt idx="757">
                  <c:v>153.55759999999799</c:v>
                </c:pt>
                <c:pt idx="758">
                  <c:v>152.564799999998</c:v>
                </c:pt>
                <c:pt idx="759">
                  <c:v>151.57199999999801</c:v>
                </c:pt>
                <c:pt idx="760">
                  <c:v>150.579199999998</c:v>
                </c:pt>
                <c:pt idx="761">
                  <c:v>149.58639999999801</c:v>
                </c:pt>
                <c:pt idx="762">
                  <c:v>148.59359999999899</c:v>
                </c:pt>
                <c:pt idx="763">
                  <c:v>147.600799999999</c:v>
                </c:pt>
                <c:pt idx="764">
                  <c:v>146.60799999999901</c:v>
                </c:pt>
                <c:pt idx="765">
                  <c:v>148.403199999999</c:v>
                </c:pt>
                <c:pt idx="766">
                  <c:v>150.198399999999</c:v>
                </c:pt>
                <c:pt idx="767">
                  <c:v>149.20559999999901</c:v>
                </c:pt>
                <c:pt idx="768">
                  <c:v>148.21279999999899</c:v>
                </c:pt>
                <c:pt idx="769">
                  <c:v>147.219999999999</c:v>
                </c:pt>
                <c:pt idx="770">
                  <c:v>149.015199999999</c:v>
                </c:pt>
                <c:pt idx="771">
                  <c:v>148.02239999999901</c:v>
                </c:pt>
                <c:pt idx="772">
                  <c:v>147.02959999999899</c:v>
                </c:pt>
                <c:pt idx="773">
                  <c:v>146.036799999999</c:v>
                </c:pt>
                <c:pt idx="774">
                  <c:v>145.04399999999899</c:v>
                </c:pt>
                <c:pt idx="775">
                  <c:v>146.83919999999901</c:v>
                </c:pt>
                <c:pt idx="776">
                  <c:v>148.634399999999</c:v>
                </c:pt>
                <c:pt idx="777">
                  <c:v>150.429599999999</c:v>
                </c:pt>
                <c:pt idx="778">
                  <c:v>149.43679999999901</c:v>
                </c:pt>
                <c:pt idx="779">
                  <c:v>151.231999999999</c:v>
                </c:pt>
                <c:pt idx="780">
                  <c:v>153.027199999999</c:v>
                </c:pt>
                <c:pt idx="781">
                  <c:v>152.03439999999901</c:v>
                </c:pt>
                <c:pt idx="782">
                  <c:v>153.829599999999</c:v>
                </c:pt>
                <c:pt idx="783">
                  <c:v>152.83679999999899</c:v>
                </c:pt>
                <c:pt idx="784">
                  <c:v>151.843999999999</c:v>
                </c:pt>
                <c:pt idx="785">
                  <c:v>153.63919999999899</c:v>
                </c:pt>
                <c:pt idx="786">
                  <c:v>152.64639999999901</c:v>
                </c:pt>
                <c:pt idx="787">
                  <c:v>154.441599999999</c:v>
                </c:pt>
                <c:pt idx="788">
                  <c:v>153.44879999999901</c:v>
                </c:pt>
                <c:pt idx="789">
                  <c:v>152.45599999999899</c:v>
                </c:pt>
                <c:pt idx="790">
                  <c:v>151.46319999999901</c:v>
                </c:pt>
                <c:pt idx="791">
                  <c:v>153.258399999999</c:v>
                </c:pt>
                <c:pt idx="792">
                  <c:v>155.05359999999899</c:v>
                </c:pt>
                <c:pt idx="793">
                  <c:v>154.06079999999901</c:v>
                </c:pt>
                <c:pt idx="794">
                  <c:v>155.855999999999</c:v>
                </c:pt>
                <c:pt idx="795">
                  <c:v>157.65119999999899</c:v>
                </c:pt>
                <c:pt idx="796">
                  <c:v>159.44639999999899</c:v>
                </c:pt>
                <c:pt idx="797">
                  <c:v>161.24159999999901</c:v>
                </c:pt>
                <c:pt idx="798">
                  <c:v>163.036799999999</c:v>
                </c:pt>
                <c:pt idx="799">
                  <c:v>164.831999999999</c:v>
                </c:pt>
                <c:pt idx="800">
                  <c:v>163.83919999999901</c:v>
                </c:pt>
                <c:pt idx="801">
                  <c:v>162.84639999999899</c:v>
                </c:pt>
                <c:pt idx="802">
                  <c:v>161.85359999999901</c:v>
                </c:pt>
                <c:pt idx="803">
                  <c:v>163.648799999999</c:v>
                </c:pt>
                <c:pt idx="804">
                  <c:v>162.65599999999901</c:v>
                </c:pt>
                <c:pt idx="805">
                  <c:v>164.45119999999901</c:v>
                </c:pt>
                <c:pt idx="806">
                  <c:v>163.45839999999899</c:v>
                </c:pt>
                <c:pt idx="807">
                  <c:v>162.465599999999</c:v>
                </c:pt>
                <c:pt idx="808">
                  <c:v>161.47279999999901</c:v>
                </c:pt>
                <c:pt idx="809">
                  <c:v>160.479999999999</c:v>
                </c:pt>
                <c:pt idx="810">
                  <c:v>159.48719999999901</c:v>
                </c:pt>
                <c:pt idx="811">
                  <c:v>158.49439999999899</c:v>
                </c:pt>
                <c:pt idx="812">
                  <c:v>160.28959999999901</c:v>
                </c:pt>
                <c:pt idx="813">
                  <c:v>162.08479999999901</c:v>
                </c:pt>
                <c:pt idx="814">
                  <c:v>161.09199999999899</c:v>
                </c:pt>
                <c:pt idx="815">
                  <c:v>160.099199999999</c:v>
                </c:pt>
                <c:pt idx="816">
                  <c:v>161.894399999999</c:v>
                </c:pt>
                <c:pt idx="817">
                  <c:v>160.90159999999901</c:v>
                </c:pt>
                <c:pt idx="818">
                  <c:v>159.90879999999899</c:v>
                </c:pt>
                <c:pt idx="819">
                  <c:v>158.915999999999</c:v>
                </c:pt>
                <c:pt idx="820">
                  <c:v>160.711199999999</c:v>
                </c:pt>
                <c:pt idx="821">
                  <c:v>159.71839999999901</c:v>
                </c:pt>
                <c:pt idx="822">
                  <c:v>158.72559999999899</c:v>
                </c:pt>
                <c:pt idx="823">
                  <c:v>160.52079999999901</c:v>
                </c:pt>
                <c:pt idx="824">
                  <c:v>159.527999999999</c:v>
                </c:pt>
                <c:pt idx="825">
                  <c:v>158.53519999999901</c:v>
                </c:pt>
                <c:pt idx="826">
                  <c:v>157.54239999999899</c:v>
                </c:pt>
                <c:pt idx="827">
                  <c:v>159.33759999999899</c:v>
                </c:pt>
                <c:pt idx="828">
                  <c:v>158.344799999999</c:v>
                </c:pt>
                <c:pt idx="829">
                  <c:v>157.35199999999901</c:v>
                </c:pt>
                <c:pt idx="830">
                  <c:v>156.35919999999899</c:v>
                </c:pt>
                <c:pt idx="831">
                  <c:v>158.15439999999899</c:v>
                </c:pt>
                <c:pt idx="832">
                  <c:v>157.161599999999</c:v>
                </c:pt>
                <c:pt idx="833">
                  <c:v>156.16879999999901</c:v>
                </c:pt>
                <c:pt idx="834">
                  <c:v>155.17599999999899</c:v>
                </c:pt>
                <c:pt idx="835">
                  <c:v>156.97119999999899</c:v>
                </c:pt>
                <c:pt idx="836">
                  <c:v>155.978399999999</c:v>
                </c:pt>
                <c:pt idx="837">
                  <c:v>154.98559999999901</c:v>
                </c:pt>
                <c:pt idx="838">
                  <c:v>156.780799999999</c:v>
                </c:pt>
                <c:pt idx="839">
                  <c:v>158.575999999999</c:v>
                </c:pt>
                <c:pt idx="840">
                  <c:v>157.58319999999901</c:v>
                </c:pt>
                <c:pt idx="841">
                  <c:v>156.59039999999899</c:v>
                </c:pt>
                <c:pt idx="842">
                  <c:v>155.59759999999901</c:v>
                </c:pt>
                <c:pt idx="843">
                  <c:v>157.392799999999</c:v>
                </c:pt>
                <c:pt idx="844">
                  <c:v>159.18799999999899</c:v>
                </c:pt>
                <c:pt idx="845">
                  <c:v>158.19519999999901</c:v>
                </c:pt>
                <c:pt idx="846">
                  <c:v>159.990399999999</c:v>
                </c:pt>
                <c:pt idx="847">
                  <c:v>158.99759999999901</c:v>
                </c:pt>
                <c:pt idx="848">
                  <c:v>160.792799999999</c:v>
                </c:pt>
                <c:pt idx="849">
                  <c:v>162.587999999999</c:v>
                </c:pt>
                <c:pt idx="850">
                  <c:v>164.38319999999899</c:v>
                </c:pt>
                <c:pt idx="851">
                  <c:v>166.17839999999899</c:v>
                </c:pt>
                <c:pt idx="852">
                  <c:v>167.97359999999901</c:v>
                </c:pt>
                <c:pt idx="853">
                  <c:v>169.768799999999</c:v>
                </c:pt>
                <c:pt idx="854">
                  <c:v>171.563999999999</c:v>
                </c:pt>
                <c:pt idx="855">
                  <c:v>173.35919999999899</c:v>
                </c:pt>
                <c:pt idx="856">
                  <c:v>172.366399999999</c:v>
                </c:pt>
                <c:pt idx="857">
                  <c:v>174.161599999999</c:v>
                </c:pt>
                <c:pt idx="858">
                  <c:v>173.16879999999901</c:v>
                </c:pt>
                <c:pt idx="859">
                  <c:v>172.17599999999899</c:v>
                </c:pt>
                <c:pt idx="860">
                  <c:v>173.97119999999899</c:v>
                </c:pt>
                <c:pt idx="861">
                  <c:v>172.978399999999</c:v>
                </c:pt>
                <c:pt idx="862">
                  <c:v>174.77359999999899</c:v>
                </c:pt>
                <c:pt idx="863">
                  <c:v>173.780799999999</c:v>
                </c:pt>
                <c:pt idx="864">
                  <c:v>175.575999999999</c:v>
                </c:pt>
                <c:pt idx="865">
                  <c:v>174.58319999999901</c:v>
                </c:pt>
                <c:pt idx="866">
                  <c:v>173.59039999999899</c:v>
                </c:pt>
                <c:pt idx="867">
                  <c:v>172.59759999999901</c:v>
                </c:pt>
                <c:pt idx="868">
                  <c:v>171.60479999999899</c:v>
                </c:pt>
                <c:pt idx="869">
                  <c:v>173.39999999999901</c:v>
                </c:pt>
                <c:pt idx="870">
                  <c:v>172.40719999999899</c:v>
                </c:pt>
                <c:pt idx="871">
                  <c:v>171.41439999999901</c:v>
                </c:pt>
                <c:pt idx="872">
                  <c:v>173.209599999999</c:v>
                </c:pt>
                <c:pt idx="873">
                  <c:v>172.21679999999901</c:v>
                </c:pt>
                <c:pt idx="874">
                  <c:v>171.22399999999899</c:v>
                </c:pt>
                <c:pt idx="875">
                  <c:v>173.01919999999899</c:v>
                </c:pt>
                <c:pt idx="876">
                  <c:v>174.81439999999901</c:v>
                </c:pt>
                <c:pt idx="877">
                  <c:v>173.82159999999899</c:v>
                </c:pt>
                <c:pt idx="878">
                  <c:v>172.82879999999901</c:v>
                </c:pt>
                <c:pt idx="879">
                  <c:v>174.623999999999</c:v>
                </c:pt>
                <c:pt idx="880">
                  <c:v>176.41919999999899</c:v>
                </c:pt>
                <c:pt idx="881">
                  <c:v>175.42639999999901</c:v>
                </c:pt>
                <c:pt idx="882">
                  <c:v>174.43359999999899</c:v>
                </c:pt>
                <c:pt idx="883">
                  <c:v>176.22879999999901</c:v>
                </c:pt>
                <c:pt idx="884">
                  <c:v>175.235999999999</c:v>
                </c:pt>
                <c:pt idx="885">
                  <c:v>174.24319999999901</c:v>
                </c:pt>
                <c:pt idx="886">
                  <c:v>176.038399999999</c:v>
                </c:pt>
                <c:pt idx="887">
                  <c:v>177.833599999999</c:v>
                </c:pt>
                <c:pt idx="888">
                  <c:v>176.84079999999901</c:v>
                </c:pt>
                <c:pt idx="889">
                  <c:v>178.635999999999</c:v>
                </c:pt>
                <c:pt idx="890">
                  <c:v>177.64319999999901</c:v>
                </c:pt>
                <c:pt idx="891">
                  <c:v>176.650399999999</c:v>
                </c:pt>
                <c:pt idx="892">
                  <c:v>175.65759999999901</c:v>
                </c:pt>
                <c:pt idx="893">
                  <c:v>177.452799999999</c:v>
                </c:pt>
                <c:pt idx="894">
                  <c:v>179.247999999999</c:v>
                </c:pt>
                <c:pt idx="895">
                  <c:v>178.25519999999901</c:v>
                </c:pt>
                <c:pt idx="896">
                  <c:v>177.26239999999899</c:v>
                </c:pt>
                <c:pt idx="897">
                  <c:v>176.269599999999</c:v>
                </c:pt>
                <c:pt idx="898">
                  <c:v>178.064799999999</c:v>
                </c:pt>
                <c:pt idx="899">
                  <c:v>179.85999999999899</c:v>
                </c:pt>
                <c:pt idx="900">
                  <c:v>178.867199999999</c:v>
                </c:pt>
                <c:pt idx="901">
                  <c:v>180.662399999999</c:v>
                </c:pt>
                <c:pt idx="902">
                  <c:v>182.45759999999899</c:v>
                </c:pt>
                <c:pt idx="903">
                  <c:v>184.25279999999901</c:v>
                </c:pt>
                <c:pt idx="904">
                  <c:v>183.259999999999</c:v>
                </c:pt>
                <c:pt idx="905">
                  <c:v>182.26719999999901</c:v>
                </c:pt>
                <c:pt idx="906">
                  <c:v>181.27439999999899</c:v>
                </c:pt>
                <c:pt idx="907">
                  <c:v>180.281599999999</c:v>
                </c:pt>
                <c:pt idx="908">
                  <c:v>179.28879999999899</c:v>
                </c:pt>
                <c:pt idx="909">
                  <c:v>178.295999999999</c:v>
                </c:pt>
                <c:pt idx="910">
                  <c:v>177.30319999999901</c:v>
                </c:pt>
                <c:pt idx="911">
                  <c:v>176.31039999999899</c:v>
                </c:pt>
                <c:pt idx="912">
                  <c:v>178.10559999999899</c:v>
                </c:pt>
                <c:pt idx="913">
                  <c:v>177.112799999999</c:v>
                </c:pt>
                <c:pt idx="914">
                  <c:v>176.11999999999901</c:v>
                </c:pt>
                <c:pt idx="915">
                  <c:v>177.915199999999</c:v>
                </c:pt>
                <c:pt idx="916">
                  <c:v>179.710399999999</c:v>
                </c:pt>
                <c:pt idx="917">
                  <c:v>178.71759999999901</c:v>
                </c:pt>
                <c:pt idx="918">
                  <c:v>177.72479999999899</c:v>
                </c:pt>
                <c:pt idx="919">
                  <c:v>179.51999999999899</c:v>
                </c:pt>
                <c:pt idx="920">
                  <c:v>181.31519999999901</c:v>
                </c:pt>
                <c:pt idx="921">
                  <c:v>183.110399999999</c:v>
                </c:pt>
                <c:pt idx="922">
                  <c:v>184.905599999999</c:v>
                </c:pt>
                <c:pt idx="923">
                  <c:v>183.91279999999901</c:v>
                </c:pt>
                <c:pt idx="924">
                  <c:v>182.91999999999899</c:v>
                </c:pt>
                <c:pt idx="925">
                  <c:v>184.71519999999899</c:v>
                </c:pt>
                <c:pt idx="926">
                  <c:v>186.51039999999901</c:v>
                </c:pt>
                <c:pt idx="927">
                  <c:v>185.51759999999899</c:v>
                </c:pt>
                <c:pt idx="928">
                  <c:v>187.31279999999899</c:v>
                </c:pt>
                <c:pt idx="929">
                  <c:v>189.10799999999901</c:v>
                </c:pt>
                <c:pt idx="930">
                  <c:v>188.11519999999899</c:v>
                </c:pt>
                <c:pt idx="931">
                  <c:v>189.91039999999899</c:v>
                </c:pt>
                <c:pt idx="932">
                  <c:v>188.917599999999</c:v>
                </c:pt>
                <c:pt idx="933">
                  <c:v>190.71279999999899</c:v>
                </c:pt>
                <c:pt idx="934">
                  <c:v>192.50799999999899</c:v>
                </c:pt>
                <c:pt idx="935">
                  <c:v>191.515199999999</c:v>
                </c:pt>
                <c:pt idx="936">
                  <c:v>193.31039999999899</c:v>
                </c:pt>
                <c:pt idx="937">
                  <c:v>195.10559999999899</c:v>
                </c:pt>
                <c:pt idx="938">
                  <c:v>194.112799999999</c:v>
                </c:pt>
                <c:pt idx="939">
                  <c:v>193.11999999999901</c:v>
                </c:pt>
                <c:pt idx="940">
                  <c:v>192.12719999999899</c:v>
                </c:pt>
                <c:pt idx="941">
                  <c:v>193.92239999999899</c:v>
                </c:pt>
                <c:pt idx="942">
                  <c:v>195.71759999999901</c:v>
                </c:pt>
                <c:pt idx="943">
                  <c:v>194.72479999999899</c:v>
                </c:pt>
                <c:pt idx="944">
                  <c:v>193.731999999999</c:v>
                </c:pt>
                <c:pt idx="945">
                  <c:v>192.73919999999899</c:v>
                </c:pt>
                <c:pt idx="946">
                  <c:v>191.746399999999</c:v>
                </c:pt>
                <c:pt idx="947">
                  <c:v>190.75359999999901</c:v>
                </c:pt>
                <c:pt idx="948">
                  <c:v>192.54879999999901</c:v>
                </c:pt>
                <c:pt idx="949">
                  <c:v>191.55599999999899</c:v>
                </c:pt>
                <c:pt idx="950">
                  <c:v>193.35119999999901</c:v>
                </c:pt>
                <c:pt idx="951">
                  <c:v>192.35839999999899</c:v>
                </c:pt>
                <c:pt idx="952">
                  <c:v>191.36559999999901</c:v>
                </c:pt>
                <c:pt idx="953">
                  <c:v>190.37279999999899</c:v>
                </c:pt>
                <c:pt idx="954">
                  <c:v>189.379999999999</c:v>
                </c:pt>
                <c:pt idx="955">
                  <c:v>188.38719999999901</c:v>
                </c:pt>
                <c:pt idx="956">
                  <c:v>190.18239999999901</c:v>
                </c:pt>
                <c:pt idx="957">
                  <c:v>189.18959999999899</c:v>
                </c:pt>
                <c:pt idx="958">
                  <c:v>188.196799999999</c:v>
                </c:pt>
                <c:pt idx="959">
                  <c:v>189.991999999999</c:v>
                </c:pt>
                <c:pt idx="960">
                  <c:v>188.99919999999901</c:v>
                </c:pt>
                <c:pt idx="961">
                  <c:v>188.00639999999899</c:v>
                </c:pt>
                <c:pt idx="962">
                  <c:v>187.013599999999</c:v>
                </c:pt>
                <c:pt idx="963">
                  <c:v>188.808799999999</c:v>
                </c:pt>
                <c:pt idx="964">
                  <c:v>187.81599999999901</c:v>
                </c:pt>
                <c:pt idx="965">
                  <c:v>186.82319999999899</c:v>
                </c:pt>
                <c:pt idx="966">
                  <c:v>188.61839999999901</c:v>
                </c:pt>
                <c:pt idx="967">
                  <c:v>187.625599999999</c:v>
                </c:pt>
                <c:pt idx="968">
                  <c:v>186.63279999999901</c:v>
                </c:pt>
                <c:pt idx="969">
                  <c:v>188.427999999999</c:v>
                </c:pt>
                <c:pt idx="970">
                  <c:v>187.43519999999901</c:v>
                </c:pt>
                <c:pt idx="971">
                  <c:v>189.23039999999901</c:v>
                </c:pt>
                <c:pt idx="972">
                  <c:v>188.23759999999899</c:v>
                </c:pt>
                <c:pt idx="973">
                  <c:v>190.03279999999901</c:v>
                </c:pt>
                <c:pt idx="974">
                  <c:v>189.039999999999</c:v>
                </c:pt>
                <c:pt idx="975">
                  <c:v>190.83519999999899</c:v>
                </c:pt>
                <c:pt idx="976">
                  <c:v>192.63039999999901</c:v>
                </c:pt>
                <c:pt idx="977">
                  <c:v>191.637599999999</c:v>
                </c:pt>
                <c:pt idx="978">
                  <c:v>190.64479999999901</c:v>
                </c:pt>
                <c:pt idx="979">
                  <c:v>192.439999999999</c:v>
                </c:pt>
                <c:pt idx="980">
                  <c:v>191.44719999999899</c:v>
                </c:pt>
                <c:pt idx="981">
                  <c:v>193.24239999999901</c:v>
                </c:pt>
                <c:pt idx="982">
                  <c:v>195.037599999999</c:v>
                </c:pt>
                <c:pt idx="983">
                  <c:v>194.04479999999899</c:v>
                </c:pt>
                <c:pt idx="984">
                  <c:v>195.83999999999901</c:v>
                </c:pt>
                <c:pt idx="985">
                  <c:v>194.84719999999899</c:v>
                </c:pt>
                <c:pt idx="986">
                  <c:v>196.64239999999899</c:v>
                </c:pt>
                <c:pt idx="987">
                  <c:v>198.43759999999901</c:v>
                </c:pt>
                <c:pt idx="988">
                  <c:v>197.44479999999899</c:v>
                </c:pt>
                <c:pt idx="989">
                  <c:v>199.23999999999899</c:v>
                </c:pt>
                <c:pt idx="990">
                  <c:v>198.247199999999</c:v>
                </c:pt>
                <c:pt idx="991">
                  <c:v>197.25439999999901</c:v>
                </c:pt>
                <c:pt idx="992">
                  <c:v>196.26159999999899</c:v>
                </c:pt>
                <c:pt idx="993">
                  <c:v>195.268799999999</c:v>
                </c:pt>
                <c:pt idx="994">
                  <c:v>194.27599999999899</c:v>
                </c:pt>
                <c:pt idx="995">
                  <c:v>196.07119999999901</c:v>
                </c:pt>
                <c:pt idx="996">
                  <c:v>197.866399999999</c:v>
                </c:pt>
                <c:pt idx="997">
                  <c:v>196.87359999999899</c:v>
                </c:pt>
                <c:pt idx="998">
                  <c:v>195.880799999999</c:v>
                </c:pt>
                <c:pt idx="999">
                  <c:v>194.88799999999901</c:v>
                </c:pt>
                <c:pt idx="1000">
                  <c:v>193.89519999999999</c:v>
                </c:pt>
                <c:pt idx="1001">
                  <c:v>192.9024</c:v>
                </c:pt>
                <c:pt idx="1002">
                  <c:v>191.90960000000001</c:v>
                </c:pt>
                <c:pt idx="1003">
                  <c:v>190.91679999999999</c:v>
                </c:pt>
                <c:pt idx="1004">
                  <c:v>189.92400000000001</c:v>
                </c:pt>
                <c:pt idx="1005">
                  <c:v>188.93119999999999</c:v>
                </c:pt>
                <c:pt idx="1006">
                  <c:v>190.72640000000001</c:v>
                </c:pt>
                <c:pt idx="1007">
                  <c:v>189.7336</c:v>
                </c:pt>
                <c:pt idx="1008">
                  <c:v>188.74080000000001</c:v>
                </c:pt>
                <c:pt idx="1009">
                  <c:v>187.74799999999999</c:v>
                </c:pt>
                <c:pt idx="1010">
                  <c:v>186.7552</c:v>
                </c:pt>
                <c:pt idx="1011">
                  <c:v>185.76240000000001</c:v>
                </c:pt>
                <c:pt idx="1012">
                  <c:v>184.7696</c:v>
                </c:pt>
                <c:pt idx="1013">
                  <c:v>183.77680000000001</c:v>
                </c:pt>
                <c:pt idx="1014">
                  <c:v>185.572</c:v>
                </c:pt>
                <c:pt idx="1015">
                  <c:v>187.3672</c:v>
                </c:pt>
                <c:pt idx="1016">
                  <c:v>186.37440000000001</c:v>
                </c:pt>
                <c:pt idx="1017">
                  <c:v>188.1696</c:v>
                </c:pt>
                <c:pt idx="1018">
                  <c:v>189.9648</c:v>
                </c:pt>
                <c:pt idx="1019">
                  <c:v>188.97200000000001</c:v>
                </c:pt>
                <c:pt idx="1020">
                  <c:v>187.97919999999999</c:v>
                </c:pt>
                <c:pt idx="1021">
                  <c:v>186.9864</c:v>
                </c:pt>
                <c:pt idx="1022">
                  <c:v>185.99359999999999</c:v>
                </c:pt>
                <c:pt idx="1023">
                  <c:v>187.78880000000001</c:v>
                </c:pt>
                <c:pt idx="1024">
                  <c:v>186.79599999999999</c:v>
                </c:pt>
                <c:pt idx="1025">
                  <c:v>188.59119999999999</c:v>
                </c:pt>
                <c:pt idx="1026">
                  <c:v>187.5984</c:v>
                </c:pt>
                <c:pt idx="1027">
                  <c:v>189.39359999999999</c:v>
                </c:pt>
                <c:pt idx="1028">
                  <c:v>188.4008</c:v>
                </c:pt>
                <c:pt idx="1029">
                  <c:v>187.40799999999999</c:v>
                </c:pt>
                <c:pt idx="1030">
                  <c:v>186.4152</c:v>
                </c:pt>
                <c:pt idx="1031">
                  <c:v>185.42240000000001</c:v>
                </c:pt>
                <c:pt idx="1032">
                  <c:v>187.2176</c:v>
                </c:pt>
                <c:pt idx="1033">
                  <c:v>189.0128</c:v>
                </c:pt>
                <c:pt idx="1034">
                  <c:v>190.80799999999999</c:v>
                </c:pt>
                <c:pt idx="1035">
                  <c:v>189.8152</c:v>
                </c:pt>
                <c:pt idx="1036">
                  <c:v>188.82239999999999</c:v>
                </c:pt>
                <c:pt idx="1037">
                  <c:v>187.8296</c:v>
                </c:pt>
                <c:pt idx="1038">
                  <c:v>186.83680000000001</c:v>
                </c:pt>
                <c:pt idx="1039">
                  <c:v>188.63200000000001</c:v>
                </c:pt>
                <c:pt idx="1040">
                  <c:v>187.63919999999999</c:v>
                </c:pt>
                <c:pt idx="1041">
                  <c:v>186.6464</c:v>
                </c:pt>
                <c:pt idx="1042">
                  <c:v>185.65360000000001</c:v>
                </c:pt>
                <c:pt idx="1043">
                  <c:v>187.44880000000001</c:v>
                </c:pt>
                <c:pt idx="1044">
                  <c:v>186.45599999999999</c:v>
                </c:pt>
                <c:pt idx="1045">
                  <c:v>188.25120000000001</c:v>
                </c:pt>
                <c:pt idx="1046">
                  <c:v>187.25839999999999</c:v>
                </c:pt>
                <c:pt idx="1047">
                  <c:v>186.26560000000001</c:v>
                </c:pt>
                <c:pt idx="1048">
                  <c:v>185.27279999999999</c:v>
                </c:pt>
                <c:pt idx="1049">
                  <c:v>184.28</c:v>
                </c:pt>
                <c:pt idx="1050">
                  <c:v>183.28720000000001</c:v>
                </c:pt>
                <c:pt idx="1051">
                  <c:v>182.2944</c:v>
                </c:pt>
                <c:pt idx="1052">
                  <c:v>184.08959999999999</c:v>
                </c:pt>
                <c:pt idx="1053">
                  <c:v>185.88480000000001</c:v>
                </c:pt>
                <c:pt idx="1054">
                  <c:v>184.892</c:v>
                </c:pt>
                <c:pt idx="1055">
                  <c:v>183.89920000000001</c:v>
                </c:pt>
                <c:pt idx="1056">
                  <c:v>185.6944</c:v>
                </c:pt>
                <c:pt idx="1057">
                  <c:v>187.4896</c:v>
                </c:pt>
                <c:pt idx="1058">
                  <c:v>186.49680000000001</c:v>
                </c:pt>
                <c:pt idx="1059">
                  <c:v>185.50399999999999</c:v>
                </c:pt>
                <c:pt idx="1060">
                  <c:v>187.29920000000001</c:v>
                </c:pt>
                <c:pt idx="1061">
                  <c:v>186.3064</c:v>
                </c:pt>
                <c:pt idx="1062">
                  <c:v>188.10159999999999</c:v>
                </c:pt>
                <c:pt idx="1063">
                  <c:v>187.1088</c:v>
                </c:pt>
                <c:pt idx="1064">
                  <c:v>188.904</c:v>
                </c:pt>
                <c:pt idx="1065">
                  <c:v>187.91120000000001</c:v>
                </c:pt>
                <c:pt idx="1066">
                  <c:v>189.7064</c:v>
                </c:pt>
                <c:pt idx="1067">
                  <c:v>191.5016</c:v>
                </c:pt>
                <c:pt idx="1068">
                  <c:v>193.29679999999999</c:v>
                </c:pt>
                <c:pt idx="1069">
                  <c:v>195.09200000000001</c:v>
                </c:pt>
                <c:pt idx="1070">
                  <c:v>194.0992</c:v>
                </c:pt>
                <c:pt idx="1071">
                  <c:v>193.10640000000001</c:v>
                </c:pt>
                <c:pt idx="1072">
                  <c:v>192.11359999999999</c:v>
                </c:pt>
                <c:pt idx="1073">
                  <c:v>193.90880000000001</c:v>
                </c:pt>
                <c:pt idx="1074">
                  <c:v>192.916</c:v>
                </c:pt>
                <c:pt idx="1075">
                  <c:v>194.71119999999999</c:v>
                </c:pt>
                <c:pt idx="1076">
                  <c:v>196.50640000000001</c:v>
                </c:pt>
                <c:pt idx="1077">
                  <c:v>195.5136</c:v>
                </c:pt>
                <c:pt idx="1078">
                  <c:v>194.52080000000001</c:v>
                </c:pt>
                <c:pt idx="1079">
                  <c:v>193.52799999999999</c:v>
                </c:pt>
                <c:pt idx="1080">
                  <c:v>195.32320000000001</c:v>
                </c:pt>
                <c:pt idx="1081">
                  <c:v>194.3304</c:v>
                </c:pt>
                <c:pt idx="1082">
                  <c:v>193.33760000000001</c:v>
                </c:pt>
                <c:pt idx="1083">
                  <c:v>192.34479999999999</c:v>
                </c:pt>
                <c:pt idx="1084">
                  <c:v>191.352</c:v>
                </c:pt>
                <c:pt idx="1085">
                  <c:v>193.1472</c:v>
                </c:pt>
                <c:pt idx="1086">
                  <c:v>192.15440000000001</c:v>
                </c:pt>
                <c:pt idx="1087">
                  <c:v>193.9496</c:v>
                </c:pt>
                <c:pt idx="1088">
                  <c:v>192.95679999999999</c:v>
                </c:pt>
                <c:pt idx="1089">
                  <c:v>191.964</c:v>
                </c:pt>
                <c:pt idx="1090">
                  <c:v>190.97120000000001</c:v>
                </c:pt>
                <c:pt idx="1091">
                  <c:v>189.97839999999999</c:v>
                </c:pt>
                <c:pt idx="1092">
                  <c:v>191.77359999999999</c:v>
                </c:pt>
                <c:pt idx="1093">
                  <c:v>193.56880000000001</c:v>
                </c:pt>
                <c:pt idx="1094">
                  <c:v>195.364</c:v>
                </c:pt>
                <c:pt idx="1095">
                  <c:v>194.37119999999999</c:v>
                </c:pt>
                <c:pt idx="1096">
                  <c:v>193.3784</c:v>
                </c:pt>
                <c:pt idx="1097">
                  <c:v>192.38560000000001</c:v>
                </c:pt>
                <c:pt idx="1098">
                  <c:v>191.39279999999999</c:v>
                </c:pt>
                <c:pt idx="1099">
                  <c:v>193.18799999999999</c:v>
                </c:pt>
                <c:pt idx="1100">
                  <c:v>192.1952</c:v>
                </c:pt>
                <c:pt idx="1101">
                  <c:v>191.20240000000001</c:v>
                </c:pt>
                <c:pt idx="1102">
                  <c:v>192.99760000000001</c:v>
                </c:pt>
                <c:pt idx="1103">
                  <c:v>192.00479999999999</c:v>
                </c:pt>
                <c:pt idx="1104">
                  <c:v>193.8</c:v>
                </c:pt>
                <c:pt idx="1105">
                  <c:v>195.59520000000001</c:v>
                </c:pt>
                <c:pt idx="1106">
                  <c:v>194.60239999999999</c:v>
                </c:pt>
                <c:pt idx="1107">
                  <c:v>193.6096</c:v>
                </c:pt>
                <c:pt idx="1108">
                  <c:v>195.40479999999999</c:v>
                </c:pt>
                <c:pt idx="1109">
                  <c:v>197.2</c:v>
                </c:pt>
                <c:pt idx="1110">
                  <c:v>198.99520000000001</c:v>
                </c:pt>
                <c:pt idx="1111">
                  <c:v>200.79040000000001</c:v>
                </c:pt>
                <c:pt idx="1112">
                  <c:v>202.5856</c:v>
                </c:pt>
                <c:pt idx="1113">
                  <c:v>204.38079999999999</c:v>
                </c:pt>
                <c:pt idx="1114">
                  <c:v>206.17599999999999</c:v>
                </c:pt>
                <c:pt idx="1115">
                  <c:v>205.1832</c:v>
                </c:pt>
                <c:pt idx="1116">
                  <c:v>204.19040000000001</c:v>
                </c:pt>
                <c:pt idx="1117">
                  <c:v>203.19759999999999</c:v>
                </c:pt>
                <c:pt idx="1118">
                  <c:v>202.20480000000001</c:v>
                </c:pt>
                <c:pt idx="1119">
                  <c:v>204</c:v>
                </c:pt>
                <c:pt idx="1120">
                  <c:v>203.00720000000001</c:v>
                </c:pt>
                <c:pt idx="1121">
                  <c:v>204.80240000000001</c:v>
                </c:pt>
                <c:pt idx="1122">
                  <c:v>203.80959999999999</c:v>
                </c:pt>
                <c:pt idx="1123">
                  <c:v>202.8168</c:v>
                </c:pt>
                <c:pt idx="1124">
                  <c:v>201.82400000000001</c:v>
                </c:pt>
                <c:pt idx="1125">
                  <c:v>200.8312</c:v>
                </c:pt>
                <c:pt idx="1126">
                  <c:v>199.83840000000001</c:v>
                </c:pt>
                <c:pt idx="1127">
                  <c:v>198.84559999999999</c:v>
                </c:pt>
                <c:pt idx="1128">
                  <c:v>197.8528</c:v>
                </c:pt>
                <c:pt idx="1129">
                  <c:v>196.86</c:v>
                </c:pt>
                <c:pt idx="1130">
                  <c:v>195.8672</c:v>
                </c:pt>
                <c:pt idx="1131">
                  <c:v>197.66239999999999</c:v>
                </c:pt>
                <c:pt idx="1132">
                  <c:v>199.45760000000001</c:v>
                </c:pt>
                <c:pt idx="1133">
                  <c:v>198.4648</c:v>
                </c:pt>
                <c:pt idx="1134">
                  <c:v>197.47200000000001</c:v>
                </c:pt>
                <c:pt idx="1135">
                  <c:v>196.47919999999999</c:v>
                </c:pt>
                <c:pt idx="1136">
                  <c:v>198.27440000000001</c:v>
                </c:pt>
                <c:pt idx="1137">
                  <c:v>197.2816</c:v>
                </c:pt>
                <c:pt idx="1138">
                  <c:v>196.28880000000001</c:v>
                </c:pt>
                <c:pt idx="1139">
                  <c:v>198.084</c:v>
                </c:pt>
                <c:pt idx="1140">
                  <c:v>197.09119999999999</c:v>
                </c:pt>
                <c:pt idx="1141">
                  <c:v>196.0984</c:v>
                </c:pt>
                <c:pt idx="1142">
                  <c:v>195.10560000000001</c:v>
                </c:pt>
                <c:pt idx="1143">
                  <c:v>194.11279999999999</c:v>
                </c:pt>
                <c:pt idx="1144">
                  <c:v>193.12</c:v>
                </c:pt>
                <c:pt idx="1145">
                  <c:v>192.12719999999999</c:v>
                </c:pt>
                <c:pt idx="1146">
                  <c:v>193.92240000000001</c:v>
                </c:pt>
                <c:pt idx="1147">
                  <c:v>195.7176</c:v>
                </c:pt>
                <c:pt idx="1148">
                  <c:v>194.72479999999999</c:v>
                </c:pt>
                <c:pt idx="1149">
                  <c:v>196.52</c:v>
                </c:pt>
                <c:pt idx="1150">
                  <c:v>195.52719999999999</c:v>
                </c:pt>
                <c:pt idx="1151">
                  <c:v>194.53440000000001</c:v>
                </c:pt>
                <c:pt idx="1152">
                  <c:v>193.54159999999999</c:v>
                </c:pt>
                <c:pt idx="1153">
                  <c:v>192.5488</c:v>
                </c:pt>
                <c:pt idx="1154">
                  <c:v>194.34399999999999</c:v>
                </c:pt>
                <c:pt idx="1155">
                  <c:v>196.13919999999999</c:v>
                </c:pt>
                <c:pt idx="1156">
                  <c:v>197.93440000000001</c:v>
                </c:pt>
                <c:pt idx="1157">
                  <c:v>196.94159999999999</c:v>
                </c:pt>
                <c:pt idx="1158">
                  <c:v>198.73679999999999</c:v>
                </c:pt>
                <c:pt idx="1159">
                  <c:v>200.53200000000001</c:v>
                </c:pt>
                <c:pt idx="1160">
                  <c:v>199.53919999999999</c:v>
                </c:pt>
                <c:pt idx="1161">
                  <c:v>201.33439999999999</c:v>
                </c:pt>
                <c:pt idx="1162">
                  <c:v>203.12960000000001</c:v>
                </c:pt>
                <c:pt idx="1163">
                  <c:v>204.9248</c:v>
                </c:pt>
                <c:pt idx="1164">
                  <c:v>203.93199999999999</c:v>
                </c:pt>
                <c:pt idx="1165">
                  <c:v>205.72720000000001</c:v>
                </c:pt>
                <c:pt idx="1166">
                  <c:v>204.73439999999999</c:v>
                </c:pt>
                <c:pt idx="1167">
                  <c:v>203.74160000000001</c:v>
                </c:pt>
                <c:pt idx="1168">
                  <c:v>205.5368</c:v>
                </c:pt>
                <c:pt idx="1169">
                  <c:v>207.33199999999999</c:v>
                </c:pt>
                <c:pt idx="1170">
                  <c:v>206.33920000000001</c:v>
                </c:pt>
                <c:pt idx="1171">
                  <c:v>208.1344</c:v>
                </c:pt>
                <c:pt idx="1172">
                  <c:v>207.14160000000001</c:v>
                </c:pt>
                <c:pt idx="1173">
                  <c:v>206.14879999999999</c:v>
                </c:pt>
                <c:pt idx="1174">
                  <c:v>205.15600000000001</c:v>
                </c:pt>
                <c:pt idx="1175">
                  <c:v>206.9512</c:v>
                </c:pt>
                <c:pt idx="1176">
                  <c:v>208.74639999999999</c:v>
                </c:pt>
                <c:pt idx="1177">
                  <c:v>207.75360000000001</c:v>
                </c:pt>
                <c:pt idx="1178">
                  <c:v>206.76079999999999</c:v>
                </c:pt>
                <c:pt idx="1179">
                  <c:v>205.768</c:v>
                </c:pt>
                <c:pt idx="1180">
                  <c:v>204.77520000000001</c:v>
                </c:pt>
                <c:pt idx="1181">
                  <c:v>203.7824</c:v>
                </c:pt>
                <c:pt idx="1182">
                  <c:v>205.57759999999999</c:v>
                </c:pt>
                <c:pt idx="1183">
                  <c:v>204.5848</c:v>
                </c:pt>
                <c:pt idx="1184">
                  <c:v>206.38</c:v>
                </c:pt>
                <c:pt idx="1185">
                  <c:v>205.38720000000001</c:v>
                </c:pt>
                <c:pt idx="1186">
                  <c:v>204.39439999999999</c:v>
                </c:pt>
                <c:pt idx="1187">
                  <c:v>203.4016</c:v>
                </c:pt>
                <c:pt idx="1188">
                  <c:v>205.1968</c:v>
                </c:pt>
                <c:pt idx="1189">
                  <c:v>204.20400000000001</c:v>
                </c:pt>
                <c:pt idx="1190">
                  <c:v>203.21119999999999</c:v>
                </c:pt>
                <c:pt idx="1191">
                  <c:v>205.00640000000001</c:v>
                </c:pt>
                <c:pt idx="1192">
                  <c:v>206.80160000000001</c:v>
                </c:pt>
                <c:pt idx="1193">
                  <c:v>208.5968</c:v>
                </c:pt>
                <c:pt idx="1194">
                  <c:v>207.60400000000001</c:v>
                </c:pt>
                <c:pt idx="1195">
                  <c:v>209.39920000000001</c:v>
                </c:pt>
                <c:pt idx="1196">
                  <c:v>211.1944</c:v>
                </c:pt>
                <c:pt idx="1197">
                  <c:v>212.9896</c:v>
                </c:pt>
                <c:pt idx="1198">
                  <c:v>211.99680000000001</c:v>
                </c:pt>
                <c:pt idx="1199">
                  <c:v>211.00399999999999</c:v>
                </c:pt>
                <c:pt idx="1200">
                  <c:v>212.79920000000001</c:v>
                </c:pt>
                <c:pt idx="1201">
                  <c:v>214.59440000000001</c:v>
                </c:pt>
                <c:pt idx="1202">
                  <c:v>216.3896</c:v>
                </c:pt>
                <c:pt idx="1203">
                  <c:v>215.39680000000001</c:v>
                </c:pt>
                <c:pt idx="1204">
                  <c:v>214.404</c:v>
                </c:pt>
                <c:pt idx="1205">
                  <c:v>216.19919999999999</c:v>
                </c:pt>
                <c:pt idx="1206">
                  <c:v>215.2064</c:v>
                </c:pt>
                <c:pt idx="1207">
                  <c:v>217.0016</c:v>
                </c:pt>
                <c:pt idx="1208">
                  <c:v>216.00880000000001</c:v>
                </c:pt>
                <c:pt idx="1209">
                  <c:v>215.01600000000099</c:v>
                </c:pt>
                <c:pt idx="1210">
                  <c:v>216.81120000000001</c:v>
                </c:pt>
                <c:pt idx="1211">
                  <c:v>215.81840000000099</c:v>
                </c:pt>
                <c:pt idx="1212">
                  <c:v>214.825600000001</c:v>
                </c:pt>
                <c:pt idx="1213">
                  <c:v>213.83280000000099</c:v>
                </c:pt>
                <c:pt idx="1214">
                  <c:v>212.840000000001</c:v>
                </c:pt>
                <c:pt idx="1215">
                  <c:v>211.84720000000101</c:v>
                </c:pt>
                <c:pt idx="1216">
                  <c:v>213.642400000001</c:v>
                </c:pt>
                <c:pt idx="1217">
                  <c:v>212.64960000000099</c:v>
                </c:pt>
                <c:pt idx="1218">
                  <c:v>211.656800000001</c:v>
                </c:pt>
                <c:pt idx="1219">
                  <c:v>210.66400000000101</c:v>
                </c:pt>
                <c:pt idx="1220">
                  <c:v>209.67120000000099</c:v>
                </c:pt>
                <c:pt idx="1221">
                  <c:v>208.67840000000101</c:v>
                </c:pt>
                <c:pt idx="1222">
                  <c:v>210.473600000001</c:v>
                </c:pt>
                <c:pt idx="1223">
                  <c:v>212.26880000000099</c:v>
                </c:pt>
                <c:pt idx="1224">
                  <c:v>214.06400000000099</c:v>
                </c:pt>
                <c:pt idx="1225">
                  <c:v>215.85920000000101</c:v>
                </c:pt>
                <c:pt idx="1226">
                  <c:v>217.654400000001</c:v>
                </c:pt>
                <c:pt idx="1227">
                  <c:v>216.66160000000099</c:v>
                </c:pt>
                <c:pt idx="1228">
                  <c:v>215.668800000001</c:v>
                </c:pt>
                <c:pt idx="1229">
                  <c:v>214.67600000000101</c:v>
                </c:pt>
                <c:pt idx="1230">
                  <c:v>213.68320000000099</c:v>
                </c:pt>
                <c:pt idx="1231">
                  <c:v>215.47840000000099</c:v>
                </c:pt>
                <c:pt idx="1232">
                  <c:v>214.485600000001</c:v>
                </c:pt>
                <c:pt idx="1233">
                  <c:v>216.28080000000099</c:v>
                </c:pt>
                <c:pt idx="1234">
                  <c:v>218.07600000000099</c:v>
                </c:pt>
                <c:pt idx="1235">
                  <c:v>217.083200000001</c:v>
                </c:pt>
                <c:pt idx="1236">
                  <c:v>216.09040000000101</c:v>
                </c:pt>
                <c:pt idx="1237">
                  <c:v>215.09760000000099</c:v>
                </c:pt>
                <c:pt idx="1238">
                  <c:v>214.10480000000101</c:v>
                </c:pt>
                <c:pt idx="1239">
                  <c:v>213.11200000000099</c:v>
                </c:pt>
                <c:pt idx="1240">
                  <c:v>212.119200000001</c:v>
                </c:pt>
                <c:pt idx="1241">
                  <c:v>211.12640000000101</c:v>
                </c:pt>
                <c:pt idx="1242">
                  <c:v>210.133600000001</c:v>
                </c:pt>
                <c:pt idx="1243">
                  <c:v>209.14080000000101</c:v>
                </c:pt>
                <c:pt idx="1244">
                  <c:v>208.14800000000099</c:v>
                </c:pt>
                <c:pt idx="1245">
                  <c:v>209.94320000000101</c:v>
                </c:pt>
                <c:pt idx="1246">
                  <c:v>211.73840000000101</c:v>
                </c:pt>
                <c:pt idx="1247">
                  <c:v>213.533600000001</c:v>
                </c:pt>
                <c:pt idx="1248">
                  <c:v>215.328800000001</c:v>
                </c:pt>
                <c:pt idx="1249">
                  <c:v>214.33600000000101</c:v>
                </c:pt>
                <c:pt idx="1250">
                  <c:v>216.131200000001</c:v>
                </c:pt>
                <c:pt idx="1251">
                  <c:v>215.13840000000101</c:v>
                </c:pt>
                <c:pt idx="1252">
                  <c:v>214.145600000001</c:v>
                </c:pt>
                <c:pt idx="1253">
                  <c:v>213.15280000000101</c:v>
                </c:pt>
                <c:pt idx="1254">
                  <c:v>212.16000000000099</c:v>
                </c:pt>
                <c:pt idx="1255">
                  <c:v>213.95520000000101</c:v>
                </c:pt>
                <c:pt idx="1256">
                  <c:v>215.75040000000101</c:v>
                </c:pt>
                <c:pt idx="1257">
                  <c:v>217.545600000001</c:v>
                </c:pt>
                <c:pt idx="1258">
                  <c:v>216.55280000000101</c:v>
                </c:pt>
                <c:pt idx="1259">
                  <c:v>215.560000000001</c:v>
                </c:pt>
                <c:pt idx="1260">
                  <c:v>217.35520000000099</c:v>
                </c:pt>
                <c:pt idx="1261">
                  <c:v>219.15040000000101</c:v>
                </c:pt>
                <c:pt idx="1262">
                  <c:v>218.157600000001</c:v>
                </c:pt>
                <c:pt idx="1263">
                  <c:v>219.95280000000099</c:v>
                </c:pt>
                <c:pt idx="1264">
                  <c:v>218.960000000001</c:v>
                </c:pt>
                <c:pt idx="1265">
                  <c:v>217.96720000000099</c:v>
                </c:pt>
                <c:pt idx="1266">
                  <c:v>219.76240000000101</c:v>
                </c:pt>
                <c:pt idx="1267">
                  <c:v>221.557600000001</c:v>
                </c:pt>
                <c:pt idx="1268">
                  <c:v>220.56480000000099</c:v>
                </c:pt>
                <c:pt idx="1269">
                  <c:v>219.572000000001</c:v>
                </c:pt>
                <c:pt idx="1270">
                  <c:v>218.57920000000101</c:v>
                </c:pt>
                <c:pt idx="1271">
                  <c:v>220.374400000001</c:v>
                </c:pt>
                <c:pt idx="1272">
                  <c:v>222.169600000001</c:v>
                </c:pt>
                <c:pt idx="1273">
                  <c:v>221.17680000000101</c:v>
                </c:pt>
                <c:pt idx="1274">
                  <c:v>222.972000000001</c:v>
                </c:pt>
                <c:pt idx="1275">
                  <c:v>221.97920000000099</c:v>
                </c:pt>
                <c:pt idx="1276">
                  <c:v>220.986400000001</c:v>
                </c:pt>
                <c:pt idx="1277">
                  <c:v>219.99360000000101</c:v>
                </c:pt>
                <c:pt idx="1278">
                  <c:v>219.00080000000099</c:v>
                </c:pt>
                <c:pt idx="1279">
                  <c:v>218.008000000001</c:v>
                </c:pt>
                <c:pt idx="1280">
                  <c:v>217.01520000000099</c:v>
                </c:pt>
                <c:pt idx="1281">
                  <c:v>216.022400000001</c:v>
                </c:pt>
                <c:pt idx="1282">
                  <c:v>215.02960000000101</c:v>
                </c:pt>
                <c:pt idx="1283">
                  <c:v>214.03680000000099</c:v>
                </c:pt>
                <c:pt idx="1284">
                  <c:v>213.04400000000101</c:v>
                </c:pt>
                <c:pt idx="1285">
                  <c:v>212.05120000000099</c:v>
                </c:pt>
                <c:pt idx="1286">
                  <c:v>213.84640000000101</c:v>
                </c:pt>
                <c:pt idx="1287">
                  <c:v>212.85360000000099</c:v>
                </c:pt>
                <c:pt idx="1288">
                  <c:v>214.64880000000099</c:v>
                </c:pt>
                <c:pt idx="1289">
                  <c:v>213.656000000001</c:v>
                </c:pt>
                <c:pt idx="1290">
                  <c:v>212.66320000000101</c:v>
                </c:pt>
                <c:pt idx="1291">
                  <c:v>211.670400000001</c:v>
                </c:pt>
                <c:pt idx="1292">
                  <c:v>210.67760000000101</c:v>
                </c:pt>
                <c:pt idx="1293">
                  <c:v>209.68480000000099</c:v>
                </c:pt>
                <c:pt idx="1294">
                  <c:v>208.692000000001</c:v>
                </c:pt>
                <c:pt idx="1295">
                  <c:v>207.69920000000101</c:v>
                </c:pt>
                <c:pt idx="1296">
                  <c:v>209.49440000000101</c:v>
                </c:pt>
                <c:pt idx="1297">
                  <c:v>208.50160000000099</c:v>
                </c:pt>
                <c:pt idx="1298">
                  <c:v>210.29680000000101</c:v>
                </c:pt>
                <c:pt idx="1299">
                  <c:v>209.304000000001</c:v>
                </c:pt>
                <c:pt idx="1300">
                  <c:v>208.31120000000101</c:v>
                </c:pt>
                <c:pt idx="1301">
                  <c:v>207.31840000000099</c:v>
                </c:pt>
                <c:pt idx="1302">
                  <c:v>206.325600000001</c:v>
                </c:pt>
                <c:pt idx="1303">
                  <c:v>205.33280000000099</c:v>
                </c:pt>
                <c:pt idx="1304">
                  <c:v>204.340000000001</c:v>
                </c:pt>
                <c:pt idx="1305">
                  <c:v>203.34720000000101</c:v>
                </c:pt>
                <c:pt idx="1306">
                  <c:v>202.35440000000099</c:v>
                </c:pt>
                <c:pt idx="1307">
                  <c:v>204.14960000000099</c:v>
                </c:pt>
                <c:pt idx="1308">
                  <c:v>203.156800000001</c:v>
                </c:pt>
                <c:pt idx="1309">
                  <c:v>202.16400000000101</c:v>
                </c:pt>
                <c:pt idx="1310">
                  <c:v>203.959200000001</c:v>
                </c:pt>
                <c:pt idx="1311">
                  <c:v>202.96640000000099</c:v>
                </c:pt>
                <c:pt idx="1312">
                  <c:v>204.76160000000101</c:v>
                </c:pt>
                <c:pt idx="1313">
                  <c:v>203.76880000000099</c:v>
                </c:pt>
                <c:pt idx="1314">
                  <c:v>205.56400000000099</c:v>
                </c:pt>
                <c:pt idx="1315">
                  <c:v>204.571200000001</c:v>
                </c:pt>
                <c:pt idx="1316">
                  <c:v>206.36640000000099</c:v>
                </c:pt>
                <c:pt idx="1317">
                  <c:v>208.16160000000099</c:v>
                </c:pt>
                <c:pt idx="1318">
                  <c:v>209.95680000000101</c:v>
                </c:pt>
                <c:pt idx="1319">
                  <c:v>208.96400000000099</c:v>
                </c:pt>
                <c:pt idx="1320">
                  <c:v>210.75920000000099</c:v>
                </c:pt>
                <c:pt idx="1321">
                  <c:v>209.766400000001</c:v>
                </c:pt>
                <c:pt idx="1322">
                  <c:v>211.56160000000099</c:v>
                </c:pt>
                <c:pt idx="1323">
                  <c:v>213.35680000000099</c:v>
                </c:pt>
                <c:pt idx="1324">
                  <c:v>212.364000000001</c:v>
                </c:pt>
                <c:pt idx="1325">
                  <c:v>211.37120000000101</c:v>
                </c:pt>
                <c:pt idx="1326">
                  <c:v>213.166400000001</c:v>
                </c:pt>
                <c:pt idx="1327">
                  <c:v>212.17360000000099</c:v>
                </c:pt>
                <c:pt idx="1328">
                  <c:v>211.180800000001</c:v>
                </c:pt>
                <c:pt idx="1329">
                  <c:v>210.18800000000101</c:v>
                </c:pt>
                <c:pt idx="1330">
                  <c:v>211.98320000000101</c:v>
                </c:pt>
                <c:pt idx="1331">
                  <c:v>213.778400000001</c:v>
                </c:pt>
                <c:pt idx="1332">
                  <c:v>212.78560000000101</c:v>
                </c:pt>
                <c:pt idx="1333">
                  <c:v>211.79280000000099</c:v>
                </c:pt>
                <c:pt idx="1334">
                  <c:v>210.80000000000101</c:v>
                </c:pt>
                <c:pt idx="1335">
                  <c:v>209.80720000000099</c:v>
                </c:pt>
                <c:pt idx="1336">
                  <c:v>211.60240000000101</c:v>
                </c:pt>
                <c:pt idx="1337">
                  <c:v>210.609600000001</c:v>
                </c:pt>
                <c:pt idx="1338">
                  <c:v>209.61680000000101</c:v>
                </c:pt>
                <c:pt idx="1339">
                  <c:v>208.62400000000099</c:v>
                </c:pt>
                <c:pt idx="1340">
                  <c:v>207.631200000001</c:v>
                </c:pt>
                <c:pt idx="1341">
                  <c:v>206.63840000000101</c:v>
                </c:pt>
                <c:pt idx="1342">
                  <c:v>205.645600000001</c:v>
                </c:pt>
                <c:pt idx="1343">
                  <c:v>207.44080000000099</c:v>
                </c:pt>
                <c:pt idx="1344">
                  <c:v>206.448000000001</c:v>
                </c:pt>
                <c:pt idx="1345">
                  <c:v>205.45520000000101</c:v>
                </c:pt>
                <c:pt idx="1346">
                  <c:v>207.25040000000101</c:v>
                </c:pt>
                <c:pt idx="1347">
                  <c:v>209.045600000001</c:v>
                </c:pt>
                <c:pt idx="1348">
                  <c:v>208.05280000000101</c:v>
                </c:pt>
                <c:pt idx="1349">
                  <c:v>207.060000000001</c:v>
                </c:pt>
                <c:pt idx="1350">
                  <c:v>208.85520000000099</c:v>
                </c:pt>
                <c:pt idx="1351">
                  <c:v>207.862400000001</c:v>
                </c:pt>
                <c:pt idx="1352">
                  <c:v>206.86960000000099</c:v>
                </c:pt>
                <c:pt idx="1353">
                  <c:v>205.876800000001</c:v>
                </c:pt>
                <c:pt idx="1354">
                  <c:v>207.67200000000099</c:v>
                </c:pt>
                <c:pt idx="1355">
                  <c:v>209.46720000000099</c:v>
                </c:pt>
                <c:pt idx="1356">
                  <c:v>208.474400000001</c:v>
                </c:pt>
                <c:pt idx="1357">
                  <c:v>207.48160000000101</c:v>
                </c:pt>
                <c:pt idx="1358">
                  <c:v>209.276800000001</c:v>
                </c:pt>
                <c:pt idx="1359">
                  <c:v>211.072000000001</c:v>
                </c:pt>
                <c:pt idx="1360">
                  <c:v>212.86720000000099</c:v>
                </c:pt>
                <c:pt idx="1361">
                  <c:v>211.874400000001</c:v>
                </c:pt>
                <c:pt idx="1362">
                  <c:v>210.88160000000099</c:v>
                </c:pt>
                <c:pt idx="1363">
                  <c:v>209.888800000001</c:v>
                </c:pt>
                <c:pt idx="1364">
                  <c:v>211.68400000000099</c:v>
                </c:pt>
                <c:pt idx="1365">
                  <c:v>213.47920000000099</c:v>
                </c:pt>
                <c:pt idx="1366">
                  <c:v>215.27440000000101</c:v>
                </c:pt>
                <c:pt idx="1367">
                  <c:v>217.069600000001</c:v>
                </c:pt>
                <c:pt idx="1368">
                  <c:v>216.07680000000099</c:v>
                </c:pt>
                <c:pt idx="1369">
                  <c:v>217.87200000000101</c:v>
                </c:pt>
                <c:pt idx="1370">
                  <c:v>219.667200000001</c:v>
                </c:pt>
                <c:pt idx="1371">
                  <c:v>218.67440000000099</c:v>
                </c:pt>
                <c:pt idx="1372">
                  <c:v>217.681600000001</c:v>
                </c:pt>
                <c:pt idx="1373">
                  <c:v>216.68880000000101</c:v>
                </c:pt>
                <c:pt idx="1374">
                  <c:v>218.484000000001</c:v>
                </c:pt>
                <c:pt idx="1375">
                  <c:v>217.49120000000099</c:v>
                </c:pt>
                <c:pt idx="1376">
                  <c:v>219.28640000000101</c:v>
                </c:pt>
                <c:pt idx="1377">
                  <c:v>218.29360000000099</c:v>
                </c:pt>
                <c:pt idx="1378">
                  <c:v>217.300800000001</c:v>
                </c:pt>
                <c:pt idx="1379">
                  <c:v>219.096000000001</c:v>
                </c:pt>
                <c:pt idx="1380">
                  <c:v>220.89120000000099</c:v>
                </c:pt>
                <c:pt idx="1381">
                  <c:v>219.898400000001</c:v>
                </c:pt>
                <c:pt idx="1382">
                  <c:v>221.693600000001</c:v>
                </c:pt>
                <c:pt idx="1383">
                  <c:v>220.70080000000101</c:v>
                </c:pt>
                <c:pt idx="1384">
                  <c:v>222.496000000001</c:v>
                </c:pt>
                <c:pt idx="1385">
                  <c:v>221.50320000000099</c:v>
                </c:pt>
                <c:pt idx="1386">
                  <c:v>220.510400000001</c:v>
                </c:pt>
                <c:pt idx="1387">
                  <c:v>219.51760000000101</c:v>
                </c:pt>
                <c:pt idx="1388">
                  <c:v>218.52480000000099</c:v>
                </c:pt>
                <c:pt idx="1389">
                  <c:v>217.53200000000101</c:v>
                </c:pt>
                <c:pt idx="1390">
                  <c:v>216.53920000000099</c:v>
                </c:pt>
                <c:pt idx="1391">
                  <c:v>215.546400000001</c:v>
                </c:pt>
                <c:pt idx="1392">
                  <c:v>214.55360000000101</c:v>
                </c:pt>
                <c:pt idx="1393">
                  <c:v>213.56080000000199</c:v>
                </c:pt>
                <c:pt idx="1394">
                  <c:v>212.568000000002</c:v>
                </c:pt>
                <c:pt idx="1395">
                  <c:v>211.57520000000201</c:v>
                </c:pt>
                <c:pt idx="1396">
                  <c:v>210.582400000002</c:v>
                </c:pt>
                <c:pt idx="1397">
                  <c:v>212.37760000000199</c:v>
                </c:pt>
                <c:pt idx="1398">
                  <c:v>211.384800000002</c:v>
                </c:pt>
                <c:pt idx="1399">
                  <c:v>213.180000000002</c:v>
                </c:pt>
                <c:pt idx="1400">
                  <c:v>214.97520000000199</c:v>
                </c:pt>
                <c:pt idx="1401">
                  <c:v>213.982400000002</c:v>
                </c:pt>
                <c:pt idx="1402">
                  <c:v>215.777600000002</c:v>
                </c:pt>
                <c:pt idx="1403">
                  <c:v>217.57280000000199</c:v>
                </c:pt>
                <c:pt idx="1404">
                  <c:v>216.580000000002</c:v>
                </c:pt>
                <c:pt idx="1405">
                  <c:v>215.58720000000201</c:v>
                </c:pt>
                <c:pt idx="1406">
                  <c:v>217.38240000000201</c:v>
                </c:pt>
                <c:pt idx="1407">
                  <c:v>216.38960000000199</c:v>
                </c:pt>
                <c:pt idx="1408">
                  <c:v>215.396800000002</c:v>
                </c:pt>
                <c:pt idx="1409">
                  <c:v>214.40400000000199</c:v>
                </c:pt>
                <c:pt idx="1410">
                  <c:v>213.411200000002</c:v>
                </c:pt>
                <c:pt idx="1411">
                  <c:v>212.41840000000201</c:v>
                </c:pt>
                <c:pt idx="1412">
                  <c:v>214.213600000002</c:v>
                </c:pt>
                <c:pt idx="1413">
                  <c:v>213.22080000000199</c:v>
                </c:pt>
                <c:pt idx="1414">
                  <c:v>212.228000000002</c:v>
                </c:pt>
                <c:pt idx="1415">
                  <c:v>214.02320000000199</c:v>
                </c:pt>
                <c:pt idx="1416">
                  <c:v>215.81840000000199</c:v>
                </c:pt>
                <c:pt idx="1417">
                  <c:v>214.825600000002</c:v>
                </c:pt>
                <c:pt idx="1418">
                  <c:v>216.62080000000199</c:v>
                </c:pt>
                <c:pt idx="1419">
                  <c:v>215.628000000002</c:v>
                </c:pt>
                <c:pt idx="1420">
                  <c:v>217.423200000002</c:v>
                </c:pt>
                <c:pt idx="1421">
                  <c:v>219.21840000000199</c:v>
                </c:pt>
                <c:pt idx="1422">
                  <c:v>218.225600000002</c:v>
                </c:pt>
                <c:pt idx="1423">
                  <c:v>217.23280000000199</c:v>
                </c:pt>
                <c:pt idx="1424">
                  <c:v>216.240000000002</c:v>
                </c:pt>
                <c:pt idx="1425">
                  <c:v>218.03520000000199</c:v>
                </c:pt>
                <c:pt idx="1426">
                  <c:v>217.042400000002</c:v>
                </c:pt>
                <c:pt idx="1427">
                  <c:v>216.04960000000199</c:v>
                </c:pt>
                <c:pt idx="1428">
                  <c:v>217.84480000000201</c:v>
                </c:pt>
                <c:pt idx="1429">
                  <c:v>216.85200000000199</c:v>
                </c:pt>
                <c:pt idx="1430">
                  <c:v>218.64720000000199</c:v>
                </c:pt>
                <c:pt idx="1431">
                  <c:v>220.44240000000201</c:v>
                </c:pt>
                <c:pt idx="1432">
                  <c:v>219.44960000000199</c:v>
                </c:pt>
                <c:pt idx="1433">
                  <c:v>221.24480000000199</c:v>
                </c:pt>
                <c:pt idx="1434">
                  <c:v>223.04000000000201</c:v>
                </c:pt>
                <c:pt idx="1435">
                  <c:v>222.04720000000199</c:v>
                </c:pt>
                <c:pt idx="1436">
                  <c:v>221.054400000002</c:v>
                </c:pt>
                <c:pt idx="1437">
                  <c:v>222.849600000002</c:v>
                </c:pt>
                <c:pt idx="1438">
                  <c:v>221.85680000000201</c:v>
                </c:pt>
                <c:pt idx="1439">
                  <c:v>220.86400000000199</c:v>
                </c:pt>
                <c:pt idx="1440">
                  <c:v>219.87120000000201</c:v>
                </c:pt>
                <c:pt idx="1441">
                  <c:v>221.666400000002</c:v>
                </c:pt>
                <c:pt idx="1442">
                  <c:v>223.46160000000199</c:v>
                </c:pt>
                <c:pt idx="1443">
                  <c:v>222.46880000000201</c:v>
                </c:pt>
                <c:pt idx="1444">
                  <c:v>224.264000000002</c:v>
                </c:pt>
                <c:pt idx="1445">
                  <c:v>226.05920000000199</c:v>
                </c:pt>
                <c:pt idx="1446">
                  <c:v>227.85440000000199</c:v>
                </c:pt>
                <c:pt idx="1447">
                  <c:v>226.861600000002</c:v>
                </c:pt>
                <c:pt idx="1448">
                  <c:v>228.65680000000199</c:v>
                </c:pt>
                <c:pt idx="1449">
                  <c:v>230.45200000000199</c:v>
                </c:pt>
                <c:pt idx="1450">
                  <c:v>229.459200000002</c:v>
                </c:pt>
                <c:pt idx="1451">
                  <c:v>228.46640000000201</c:v>
                </c:pt>
                <c:pt idx="1452">
                  <c:v>227.47360000000199</c:v>
                </c:pt>
                <c:pt idx="1453">
                  <c:v>229.26880000000199</c:v>
                </c:pt>
                <c:pt idx="1454">
                  <c:v>228.276000000002</c:v>
                </c:pt>
                <c:pt idx="1455">
                  <c:v>227.28320000000201</c:v>
                </c:pt>
                <c:pt idx="1456">
                  <c:v>226.29040000000199</c:v>
                </c:pt>
                <c:pt idx="1457">
                  <c:v>225.29760000000201</c:v>
                </c:pt>
                <c:pt idx="1458">
                  <c:v>224.30480000000199</c:v>
                </c:pt>
                <c:pt idx="1459">
                  <c:v>223.312000000002</c:v>
                </c:pt>
                <c:pt idx="1460">
                  <c:v>222.31920000000201</c:v>
                </c:pt>
                <c:pt idx="1461">
                  <c:v>224.11440000000201</c:v>
                </c:pt>
                <c:pt idx="1462">
                  <c:v>223.12160000000199</c:v>
                </c:pt>
                <c:pt idx="1463">
                  <c:v>224.91680000000201</c:v>
                </c:pt>
                <c:pt idx="1464">
                  <c:v>226.71200000000201</c:v>
                </c:pt>
                <c:pt idx="1465">
                  <c:v>228.507200000002</c:v>
                </c:pt>
                <c:pt idx="1466">
                  <c:v>227.51440000000201</c:v>
                </c:pt>
                <c:pt idx="1467">
                  <c:v>229.30960000000201</c:v>
                </c:pt>
                <c:pt idx="1468">
                  <c:v>228.31680000000199</c:v>
                </c:pt>
                <c:pt idx="1469">
                  <c:v>230.11200000000201</c:v>
                </c:pt>
                <c:pt idx="1470">
                  <c:v>231.90720000000201</c:v>
                </c:pt>
                <c:pt idx="1471">
                  <c:v>230.91440000000199</c:v>
                </c:pt>
                <c:pt idx="1472">
                  <c:v>229.921600000002</c:v>
                </c:pt>
                <c:pt idx="1473">
                  <c:v>228.92880000000201</c:v>
                </c:pt>
                <c:pt idx="1474">
                  <c:v>230.72400000000201</c:v>
                </c:pt>
                <c:pt idx="1475">
                  <c:v>232.519200000002</c:v>
                </c:pt>
                <c:pt idx="1476">
                  <c:v>234.314400000002</c:v>
                </c:pt>
                <c:pt idx="1477">
                  <c:v>233.32160000000201</c:v>
                </c:pt>
                <c:pt idx="1478">
                  <c:v>235.116800000002</c:v>
                </c:pt>
                <c:pt idx="1479">
                  <c:v>236.912000000002</c:v>
                </c:pt>
                <c:pt idx="1480">
                  <c:v>238.70720000000199</c:v>
                </c:pt>
                <c:pt idx="1481">
                  <c:v>240.50240000000201</c:v>
                </c:pt>
                <c:pt idx="1482">
                  <c:v>242.29760000000201</c:v>
                </c:pt>
                <c:pt idx="1483">
                  <c:v>241.30480000000199</c:v>
                </c:pt>
                <c:pt idx="1484">
                  <c:v>240.312000000002</c:v>
                </c:pt>
                <c:pt idx="1485">
                  <c:v>239.31920000000201</c:v>
                </c:pt>
                <c:pt idx="1486">
                  <c:v>241.11440000000201</c:v>
                </c:pt>
                <c:pt idx="1487">
                  <c:v>240.12160000000199</c:v>
                </c:pt>
                <c:pt idx="1488">
                  <c:v>239.128800000002</c:v>
                </c:pt>
                <c:pt idx="1489">
                  <c:v>238.13600000000201</c:v>
                </c:pt>
                <c:pt idx="1490">
                  <c:v>237.143200000002</c:v>
                </c:pt>
                <c:pt idx="1491">
                  <c:v>238.93840000000199</c:v>
                </c:pt>
                <c:pt idx="1492">
                  <c:v>237.945600000002</c:v>
                </c:pt>
                <c:pt idx="1493">
                  <c:v>236.95280000000199</c:v>
                </c:pt>
                <c:pt idx="1494">
                  <c:v>238.74800000000201</c:v>
                </c:pt>
                <c:pt idx="1495">
                  <c:v>237.75520000000199</c:v>
                </c:pt>
                <c:pt idx="1496">
                  <c:v>239.55040000000201</c:v>
                </c:pt>
                <c:pt idx="1497">
                  <c:v>241.34560000000201</c:v>
                </c:pt>
                <c:pt idx="1498">
                  <c:v>240.35280000000199</c:v>
                </c:pt>
                <c:pt idx="1499">
                  <c:v>242.14800000000201</c:v>
                </c:pt>
                <c:pt idx="1500">
                  <c:v>241.155200000002</c:v>
                </c:pt>
                <c:pt idx="1501">
                  <c:v>242.95040000000199</c:v>
                </c:pt>
                <c:pt idx="1502">
                  <c:v>241.957600000002</c:v>
                </c:pt>
                <c:pt idx="1503">
                  <c:v>240.96480000000199</c:v>
                </c:pt>
                <c:pt idx="1504">
                  <c:v>242.76000000000201</c:v>
                </c:pt>
                <c:pt idx="1505">
                  <c:v>244.555200000002</c:v>
                </c:pt>
                <c:pt idx="1506">
                  <c:v>243.56240000000199</c:v>
                </c:pt>
                <c:pt idx="1507">
                  <c:v>242.569600000002</c:v>
                </c:pt>
                <c:pt idx="1508">
                  <c:v>244.36480000000199</c:v>
                </c:pt>
                <c:pt idx="1509">
                  <c:v>246.16000000000199</c:v>
                </c:pt>
                <c:pt idx="1510">
                  <c:v>245.167200000002</c:v>
                </c:pt>
                <c:pt idx="1511">
                  <c:v>246.96240000000199</c:v>
                </c:pt>
                <c:pt idx="1512">
                  <c:v>248.75760000000199</c:v>
                </c:pt>
                <c:pt idx="1513">
                  <c:v>250.55280000000201</c:v>
                </c:pt>
                <c:pt idx="1514">
                  <c:v>249.56000000000199</c:v>
                </c:pt>
                <c:pt idx="1515">
                  <c:v>251.35520000000199</c:v>
                </c:pt>
                <c:pt idx="1516">
                  <c:v>250.362400000002</c:v>
                </c:pt>
                <c:pt idx="1517">
                  <c:v>252.15760000000199</c:v>
                </c:pt>
                <c:pt idx="1518">
                  <c:v>253.95280000000199</c:v>
                </c:pt>
                <c:pt idx="1519">
                  <c:v>255.74800000000201</c:v>
                </c:pt>
                <c:pt idx="1520">
                  <c:v>254.75520000000199</c:v>
                </c:pt>
                <c:pt idx="1521">
                  <c:v>253.762400000002</c:v>
                </c:pt>
                <c:pt idx="1522">
                  <c:v>252.76960000000199</c:v>
                </c:pt>
                <c:pt idx="1523">
                  <c:v>254.56480000000201</c:v>
                </c:pt>
                <c:pt idx="1524">
                  <c:v>253.57200000000199</c:v>
                </c:pt>
                <c:pt idx="1525">
                  <c:v>252.579200000002</c:v>
                </c:pt>
                <c:pt idx="1526">
                  <c:v>254.374400000002</c:v>
                </c:pt>
                <c:pt idx="1527">
                  <c:v>256.16960000000199</c:v>
                </c:pt>
                <c:pt idx="1528">
                  <c:v>255.176800000002</c:v>
                </c:pt>
                <c:pt idx="1529">
                  <c:v>256.97200000000203</c:v>
                </c:pt>
                <c:pt idx="1530">
                  <c:v>255.97920000000201</c:v>
                </c:pt>
                <c:pt idx="1531">
                  <c:v>257.774400000002</c:v>
                </c:pt>
                <c:pt idx="1532">
                  <c:v>256.78160000000202</c:v>
                </c:pt>
                <c:pt idx="1533">
                  <c:v>258.57680000000198</c:v>
                </c:pt>
                <c:pt idx="1534">
                  <c:v>260.372000000002</c:v>
                </c:pt>
                <c:pt idx="1535">
                  <c:v>262.16720000000203</c:v>
                </c:pt>
                <c:pt idx="1536">
                  <c:v>261.17440000000198</c:v>
                </c:pt>
                <c:pt idx="1537">
                  <c:v>260.18160000000199</c:v>
                </c:pt>
                <c:pt idx="1538">
                  <c:v>259.188800000002</c:v>
                </c:pt>
                <c:pt idx="1539">
                  <c:v>258.19600000000202</c:v>
                </c:pt>
                <c:pt idx="1540">
                  <c:v>257.20320000000203</c:v>
                </c:pt>
                <c:pt idx="1541">
                  <c:v>258.99840000000199</c:v>
                </c:pt>
                <c:pt idx="1542">
                  <c:v>260.79360000000202</c:v>
                </c:pt>
                <c:pt idx="1543">
                  <c:v>259.80080000000203</c:v>
                </c:pt>
                <c:pt idx="1544">
                  <c:v>258.80800000000198</c:v>
                </c:pt>
                <c:pt idx="1545">
                  <c:v>257.81520000000199</c:v>
                </c:pt>
                <c:pt idx="1546">
                  <c:v>259.61040000000202</c:v>
                </c:pt>
                <c:pt idx="1547">
                  <c:v>258.61760000000203</c:v>
                </c:pt>
                <c:pt idx="1548">
                  <c:v>257.62480000000198</c:v>
                </c:pt>
                <c:pt idx="1549">
                  <c:v>256.63200000000199</c:v>
                </c:pt>
                <c:pt idx="1550">
                  <c:v>255.63920000000201</c:v>
                </c:pt>
                <c:pt idx="1551">
                  <c:v>254.64640000000199</c:v>
                </c:pt>
                <c:pt idx="1552">
                  <c:v>256.44160000000198</c:v>
                </c:pt>
                <c:pt idx="1553">
                  <c:v>255.448800000002</c:v>
                </c:pt>
                <c:pt idx="1554">
                  <c:v>257.24400000000202</c:v>
                </c:pt>
                <c:pt idx="1555">
                  <c:v>256.25120000000197</c:v>
                </c:pt>
                <c:pt idx="1556">
                  <c:v>258.046400000002</c:v>
                </c:pt>
                <c:pt idx="1557">
                  <c:v>259.84160000000202</c:v>
                </c:pt>
                <c:pt idx="1558">
                  <c:v>258.84880000000197</c:v>
                </c:pt>
                <c:pt idx="1559">
                  <c:v>260.64400000000199</c:v>
                </c:pt>
                <c:pt idx="1560">
                  <c:v>259.65120000000297</c:v>
                </c:pt>
                <c:pt idx="1561">
                  <c:v>261.446400000003</c:v>
                </c:pt>
                <c:pt idx="1562">
                  <c:v>260.45360000000301</c:v>
                </c:pt>
                <c:pt idx="1563">
                  <c:v>259.46080000000302</c:v>
                </c:pt>
                <c:pt idx="1564">
                  <c:v>261.25600000000298</c:v>
                </c:pt>
                <c:pt idx="1565">
                  <c:v>260.263200000003</c:v>
                </c:pt>
                <c:pt idx="1566">
                  <c:v>262.05840000000302</c:v>
                </c:pt>
                <c:pt idx="1567">
                  <c:v>263.85360000000298</c:v>
                </c:pt>
                <c:pt idx="1568">
                  <c:v>262.860800000003</c:v>
                </c:pt>
                <c:pt idx="1569">
                  <c:v>261.86800000000301</c:v>
                </c:pt>
                <c:pt idx="1570">
                  <c:v>263.66320000000297</c:v>
                </c:pt>
                <c:pt idx="1571">
                  <c:v>262.67040000000299</c:v>
                </c:pt>
                <c:pt idx="1572">
                  <c:v>261.677600000003</c:v>
                </c:pt>
                <c:pt idx="1573">
                  <c:v>260.68480000000301</c:v>
                </c:pt>
                <c:pt idx="1574">
                  <c:v>259.69200000000302</c:v>
                </c:pt>
                <c:pt idx="1575">
                  <c:v>258.69920000000297</c:v>
                </c:pt>
                <c:pt idx="1576">
                  <c:v>257.70640000000299</c:v>
                </c:pt>
                <c:pt idx="1577">
                  <c:v>259.50160000000301</c:v>
                </c:pt>
                <c:pt idx="1578">
                  <c:v>261.29680000000297</c:v>
                </c:pt>
                <c:pt idx="1579">
                  <c:v>260.30400000000299</c:v>
                </c:pt>
                <c:pt idx="1580">
                  <c:v>259.311200000003</c:v>
                </c:pt>
                <c:pt idx="1581">
                  <c:v>258.31840000000301</c:v>
                </c:pt>
                <c:pt idx="1582">
                  <c:v>260.11360000000298</c:v>
                </c:pt>
                <c:pt idx="1583">
                  <c:v>259.12080000000299</c:v>
                </c:pt>
                <c:pt idx="1584">
                  <c:v>258.128000000003</c:v>
                </c:pt>
                <c:pt idx="1585">
                  <c:v>257.13520000000301</c:v>
                </c:pt>
                <c:pt idx="1586">
                  <c:v>256.14240000000302</c:v>
                </c:pt>
                <c:pt idx="1587">
                  <c:v>257.93760000000299</c:v>
                </c:pt>
                <c:pt idx="1588">
                  <c:v>256.944800000003</c:v>
                </c:pt>
                <c:pt idx="1589">
                  <c:v>255.95200000000301</c:v>
                </c:pt>
                <c:pt idx="1590">
                  <c:v>257.74720000000298</c:v>
                </c:pt>
                <c:pt idx="1591">
                  <c:v>256.75440000000299</c:v>
                </c:pt>
                <c:pt idx="1592">
                  <c:v>255.761600000003</c:v>
                </c:pt>
                <c:pt idx="1593">
                  <c:v>257.55680000000302</c:v>
                </c:pt>
                <c:pt idx="1594">
                  <c:v>256.56400000000298</c:v>
                </c:pt>
                <c:pt idx="1595">
                  <c:v>258.359200000003</c:v>
                </c:pt>
                <c:pt idx="1596">
                  <c:v>257.36640000000301</c:v>
                </c:pt>
                <c:pt idx="1597">
                  <c:v>259.16160000000298</c:v>
                </c:pt>
                <c:pt idx="1598">
                  <c:v>258.16880000000299</c:v>
                </c:pt>
                <c:pt idx="1599">
                  <c:v>259.96400000000301</c:v>
                </c:pt>
                <c:pt idx="1600">
                  <c:v>258.97120000000302</c:v>
                </c:pt>
                <c:pt idx="1601">
                  <c:v>260.76640000000299</c:v>
                </c:pt>
                <c:pt idx="1602">
                  <c:v>259.773600000003</c:v>
                </c:pt>
                <c:pt idx="1603">
                  <c:v>261.56880000000302</c:v>
                </c:pt>
                <c:pt idx="1604">
                  <c:v>260.57600000000298</c:v>
                </c:pt>
                <c:pt idx="1605">
                  <c:v>259.58320000000299</c:v>
                </c:pt>
                <c:pt idx="1606">
                  <c:v>258.590400000003</c:v>
                </c:pt>
                <c:pt idx="1607">
                  <c:v>257.59760000000301</c:v>
                </c:pt>
                <c:pt idx="1608">
                  <c:v>256.60480000000302</c:v>
                </c:pt>
                <c:pt idx="1609">
                  <c:v>258.40000000000299</c:v>
                </c:pt>
                <c:pt idx="1610">
                  <c:v>257.407200000003</c:v>
                </c:pt>
                <c:pt idx="1611">
                  <c:v>256.41440000000301</c:v>
                </c:pt>
                <c:pt idx="1612">
                  <c:v>255.421600000003</c:v>
                </c:pt>
                <c:pt idx="1613">
                  <c:v>254.42880000000301</c:v>
                </c:pt>
                <c:pt idx="1614">
                  <c:v>256.224000000003</c:v>
                </c:pt>
                <c:pt idx="1615">
                  <c:v>258.01920000000302</c:v>
                </c:pt>
                <c:pt idx="1616">
                  <c:v>259.81440000000299</c:v>
                </c:pt>
                <c:pt idx="1617">
                  <c:v>258.821600000003</c:v>
                </c:pt>
                <c:pt idx="1618">
                  <c:v>257.82880000000301</c:v>
                </c:pt>
                <c:pt idx="1619">
                  <c:v>259.62400000000298</c:v>
                </c:pt>
                <c:pt idx="1620">
                  <c:v>258.63120000000299</c:v>
                </c:pt>
                <c:pt idx="1621">
                  <c:v>257.638400000003</c:v>
                </c:pt>
                <c:pt idx="1622">
                  <c:v>256.64560000000301</c:v>
                </c:pt>
                <c:pt idx="1623">
                  <c:v>258.44080000000298</c:v>
                </c:pt>
                <c:pt idx="1624">
                  <c:v>257.44800000000299</c:v>
                </c:pt>
                <c:pt idx="1625">
                  <c:v>256.455200000003</c:v>
                </c:pt>
                <c:pt idx="1626">
                  <c:v>255.46240000000299</c:v>
                </c:pt>
                <c:pt idx="1627">
                  <c:v>254.46960000000399</c:v>
                </c:pt>
                <c:pt idx="1628">
                  <c:v>253.476800000004</c:v>
                </c:pt>
                <c:pt idx="1629">
                  <c:v>252.48400000000399</c:v>
                </c:pt>
                <c:pt idx="1630">
                  <c:v>254.27920000000401</c:v>
                </c:pt>
                <c:pt idx="1631">
                  <c:v>253.28640000000399</c:v>
                </c:pt>
                <c:pt idx="1632">
                  <c:v>255.08160000000399</c:v>
                </c:pt>
                <c:pt idx="1633">
                  <c:v>254.088800000004</c:v>
                </c:pt>
                <c:pt idx="1634">
                  <c:v>253.09600000000401</c:v>
                </c:pt>
                <c:pt idx="1635">
                  <c:v>252.10320000000399</c:v>
                </c:pt>
                <c:pt idx="1636">
                  <c:v>251.11040000000401</c:v>
                </c:pt>
                <c:pt idx="1637">
                  <c:v>250.11760000000399</c:v>
                </c:pt>
                <c:pt idx="1638">
                  <c:v>249.124800000004</c:v>
                </c:pt>
                <c:pt idx="1639">
                  <c:v>248.13200000000401</c:v>
                </c:pt>
                <c:pt idx="1640">
                  <c:v>249.92720000000401</c:v>
                </c:pt>
                <c:pt idx="1641">
                  <c:v>248.93440000000399</c:v>
                </c:pt>
                <c:pt idx="1642">
                  <c:v>247.941600000004</c:v>
                </c:pt>
                <c:pt idx="1643">
                  <c:v>246.94880000000401</c:v>
                </c:pt>
                <c:pt idx="1644">
                  <c:v>245.956000000004</c:v>
                </c:pt>
                <c:pt idx="1645">
                  <c:v>244.96320000000401</c:v>
                </c:pt>
                <c:pt idx="1646">
                  <c:v>243.97040000000399</c:v>
                </c:pt>
                <c:pt idx="1647">
                  <c:v>245.76560000000401</c:v>
                </c:pt>
                <c:pt idx="1648">
                  <c:v>247.56080000000401</c:v>
                </c:pt>
                <c:pt idx="1649">
                  <c:v>249.356000000004</c:v>
                </c:pt>
                <c:pt idx="1650">
                  <c:v>248.36320000000401</c:v>
                </c:pt>
                <c:pt idx="1651">
                  <c:v>247.370400000004</c:v>
                </c:pt>
                <c:pt idx="1652">
                  <c:v>246.37760000000401</c:v>
                </c:pt>
                <c:pt idx="1653">
                  <c:v>245.38480000000399</c:v>
                </c:pt>
                <c:pt idx="1654">
                  <c:v>247.18000000000399</c:v>
                </c:pt>
                <c:pt idx="1655">
                  <c:v>246.187200000004</c:v>
                </c:pt>
                <c:pt idx="1656">
                  <c:v>247.98240000000399</c:v>
                </c:pt>
                <c:pt idx="1657">
                  <c:v>249.77760000000401</c:v>
                </c:pt>
                <c:pt idx="1658">
                  <c:v>248.784800000004</c:v>
                </c:pt>
                <c:pt idx="1659">
                  <c:v>247.79200000000401</c:v>
                </c:pt>
                <c:pt idx="1660">
                  <c:v>246.79920000000399</c:v>
                </c:pt>
                <c:pt idx="1661">
                  <c:v>245.806400000004</c:v>
                </c:pt>
                <c:pt idx="1662">
                  <c:v>244.81360000000399</c:v>
                </c:pt>
                <c:pt idx="1663">
                  <c:v>246.60880000000401</c:v>
                </c:pt>
                <c:pt idx="1664">
                  <c:v>245.61600000000399</c:v>
                </c:pt>
                <c:pt idx="1665">
                  <c:v>244.623200000004</c:v>
                </c:pt>
                <c:pt idx="1666">
                  <c:v>243.63040000000399</c:v>
                </c:pt>
                <c:pt idx="1667">
                  <c:v>242.637600000004</c:v>
                </c:pt>
                <c:pt idx="1668">
                  <c:v>241.64480000000401</c:v>
                </c:pt>
                <c:pt idx="1669">
                  <c:v>240.65200000000399</c:v>
                </c:pt>
                <c:pt idx="1670">
                  <c:v>239.65920000000401</c:v>
                </c:pt>
                <c:pt idx="1671">
                  <c:v>238.66640000000399</c:v>
                </c:pt>
                <c:pt idx="1672">
                  <c:v>237.673600000004</c:v>
                </c:pt>
                <c:pt idx="1673">
                  <c:v>236.68080000000401</c:v>
                </c:pt>
                <c:pt idx="1674">
                  <c:v>235.688000000004</c:v>
                </c:pt>
                <c:pt idx="1675">
                  <c:v>237.48320000000399</c:v>
                </c:pt>
                <c:pt idx="1676">
                  <c:v>236.490400000004</c:v>
                </c:pt>
                <c:pt idx="1677">
                  <c:v>235.49760000000401</c:v>
                </c:pt>
                <c:pt idx="1678">
                  <c:v>234.504800000004</c:v>
                </c:pt>
                <c:pt idx="1679">
                  <c:v>236.30000000000399</c:v>
                </c:pt>
                <c:pt idx="1680">
                  <c:v>235.307200000004</c:v>
                </c:pt>
                <c:pt idx="1681">
                  <c:v>234.31440000000401</c:v>
                </c:pt>
                <c:pt idx="1682">
                  <c:v>233.321600000004</c:v>
                </c:pt>
                <c:pt idx="1683">
                  <c:v>235.11680000000399</c:v>
                </c:pt>
                <c:pt idx="1684">
                  <c:v>234.124000000004</c:v>
                </c:pt>
                <c:pt idx="1685">
                  <c:v>233.13120000000399</c:v>
                </c:pt>
                <c:pt idx="1686">
                  <c:v>232.138400000004</c:v>
                </c:pt>
                <c:pt idx="1687">
                  <c:v>233.93360000000399</c:v>
                </c:pt>
                <c:pt idx="1688">
                  <c:v>232.940800000004</c:v>
                </c:pt>
                <c:pt idx="1689">
                  <c:v>231.94800000000399</c:v>
                </c:pt>
                <c:pt idx="1690">
                  <c:v>230.955200000004</c:v>
                </c:pt>
                <c:pt idx="1691">
                  <c:v>229.96240000000401</c:v>
                </c:pt>
                <c:pt idx="1692">
                  <c:v>228.96960000000399</c:v>
                </c:pt>
                <c:pt idx="1693">
                  <c:v>227.976800000004</c:v>
                </c:pt>
                <c:pt idx="1694">
                  <c:v>229.772000000004</c:v>
                </c:pt>
                <c:pt idx="1695">
                  <c:v>231.56720000000399</c:v>
                </c:pt>
                <c:pt idx="1696">
                  <c:v>233.36240000000399</c:v>
                </c:pt>
                <c:pt idx="1697">
                  <c:v>232.369600000004</c:v>
                </c:pt>
                <c:pt idx="1698">
                  <c:v>231.37680000000401</c:v>
                </c:pt>
                <c:pt idx="1699">
                  <c:v>233.172000000004</c:v>
                </c:pt>
                <c:pt idx="1700">
                  <c:v>232.17920000000399</c:v>
                </c:pt>
                <c:pt idx="1701">
                  <c:v>233.97440000000401</c:v>
                </c:pt>
                <c:pt idx="1702">
                  <c:v>235.769600000004</c:v>
                </c:pt>
                <c:pt idx="1703">
                  <c:v>234.77680000000399</c:v>
                </c:pt>
                <c:pt idx="1704">
                  <c:v>236.57200000000401</c:v>
                </c:pt>
                <c:pt idx="1705">
                  <c:v>238.367200000004</c:v>
                </c:pt>
                <c:pt idx="1706">
                  <c:v>237.37440000000399</c:v>
                </c:pt>
                <c:pt idx="1707">
                  <c:v>239.16960000000401</c:v>
                </c:pt>
                <c:pt idx="1708">
                  <c:v>238.17680000000399</c:v>
                </c:pt>
                <c:pt idx="1709">
                  <c:v>237.184000000004</c:v>
                </c:pt>
                <c:pt idx="1710">
                  <c:v>238.979200000004</c:v>
                </c:pt>
                <c:pt idx="1711">
                  <c:v>237.98640000000401</c:v>
                </c:pt>
                <c:pt idx="1712">
                  <c:v>236.99360000000399</c:v>
                </c:pt>
                <c:pt idx="1713">
                  <c:v>236.00080000000401</c:v>
                </c:pt>
                <c:pt idx="1714">
                  <c:v>235.00800000000399</c:v>
                </c:pt>
                <c:pt idx="1715">
                  <c:v>234.015200000004</c:v>
                </c:pt>
                <c:pt idx="1716">
                  <c:v>233.02240000000401</c:v>
                </c:pt>
                <c:pt idx="1717">
                  <c:v>232.029600000004</c:v>
                </c:pt>
                <c:pt idx="1718">
                  <c:v>233.82480000000399</c:v>
                </c:pt>
                <c:pt idx="1719">
                  <c:v>232.832000000004</c:v>
                </c:pt>
                <c:pt idx="1720">
                  <c:v>234.627200000004</c:v>
                </c:pt>
                <c:pt idx="1721">
                  <c:v>233.63440000000401</c:v>
                </c:pt>
                <c:pt idx="1722">
                  <c:v>235.429600000004</c:v>
                </c:pt>
                <c:pt idx="1723">
                  <c:v>237.224800000004</c:v>
                </c:pt>
                <c:pt idx="1724">
                  <c:v>239.02000000000399</c:v>
                </c:pt>
                <c:pt idx="1725">
                  <c:v>238.027200000004</c:v>
                </c:pt>
                <c:pt idx="1726">
                  <c:v>237.03440000000401</c:v>
                </c:pt>
                <c:pt idx="1727">
                  <c:v>238.82960000000401</c:v>
                </c:pt>
                <c:pt idx="1728">
                  <c:v>240.624800000004</c:v>
                </c:pt>
                <c:pt idx="1729">
                  <c:v>242.42000000000399</c:v>
                </c:pt>
                <c:pt idx="1730">
                  <c:v>241.42720000000401</c:v>
                </c:pt>
                <c:pt idx="1731">
                  <c:v>240.43440000000399</c:v>
                </c:pt>
                <c:pt idx="1732">
                  <c:v>239.441600000004</c:v>
                </c:pt>
                <c:pt idx="1733">
                  <c:v>241.236800000004</c:v>
                </c:pt>
                <c:pt idx="1734">
                  <c:v>243.03200000000399</c:v>
                </c:pt>
                <c:pt idx="1735">
                  <c:v>242.039200000004</c:v>
                </c:pt>
                <c:pt idx="1736">
                  <c:v>241.04640000000401</c:v>
                </c:pt>
                <c:pt idx="1737">
                  <c:v>240.053600000004</c:v>
                </c:pt>
                <c:pt idx="1738">
                  <c:v>241.84880000000399</c:v>
                </c:pt>
                <c:pt idx="1739">
                  <c:v>243.64400000000401</c:v>
                </c:pt>
                <c:pt idx="1740">
                  <c:v>245.43920000000401</c:v>
                </c:pt>
                <c:pt idx="1741">
                  <c:v>247.234400000004</c:v>
                </c:pt>
                <c:pt idx="1742">
                  <c:v>246.24160000000401</c:v>
                </c:pt>
                <c:pt idx="1743">
                  <c:v>248.03680000000401</c:v>
                </c:pt>
                <c:pt idx="1744">
                  <c:v>247.04400000000399</c:v>
                </c:pt>
                <c:pt idx="1745">
                  <c:v>248.83920000000401</c:v>
                </c:pt>
                <c:pt idx="1746">
                  <c:v>247.846400000004</c:v>
                </c:pt>
                <c:pt idx="1747">
                  <c:v>246.85360000000401</c:v>
                </c:pt>
                <c:pt idx="1748">
                  <c:v>245.86080000000399</c:v>
                </c:pt>
                <c:pt idx="1749">
                  <c:v>244.868000000004</c:v>
                </c:pt>
                <c:pt idx="1750">
                  <c:v>243.87520000000401</c:v>
                </c:pt>
                <c:pt idx="1751">
                  <c:v>245.67040000000401</c:v>
                </c:pt>
                <c:pt idx="1752">
                  <c:v>247.465600000004</c:v>
                </c:pt>
                <c:pt idx="1753">
                  <c:v>249.260800000004</c:v>
                </c:pt>
                <c:pt idx="1754">
                  <c:v>251.05600000000399</c:v>
                </c:pt>
                <c:pt idx="1755">
                  <c:v>250.063200000004</c:v>
                </c:pt>
                <c:pt idx="1756">
                  <c:v>251.858400000004</c:v>
                </c:pt>
                <c:pt idx="1757">
                  <c:v>253.65360000000399</c:v>
                </c:pt>
                <c:pt idx="1758">
                  <c:v>252.660800000004</c:v>
                </c:pt>
                <c:pt idx="1759">
                  <c:v>251.66800000000401</c:v>
                </c:pt>
                <c:pt idx="1760">
                  <c:v>250.675200000004</c:v>
                </c:pt>
                <c:pt idx="1761">
                  <c:v>252.47040000000399</c:v>
                </c:pt>
                <c:pt idx="1762">
                  <c:v>251.477600000004</c:v>
                </c:pt>
                <c:pt idx="1763">
                  <c:v>250.48480000000399</c:v>
                </c:pt>
                <c:pt idx="1764">
                  <c:v>249.492000000004</c:v>
                </c:pt>
                <c:pt idx="1765">
                  <c:v>251.28720000000399</c:v>
                </c:pt>
                <c:pt idx="1766">
                  <c:v>253.08240000000399</c:v>
                </c:pt>
                <c:pt idx="1767">
                  <c:v>252.089600000004</c:v>
                </c:pt>
                <c:pt idx="1768">
                  <c:v>253.88480000000399</c:v>
                </c:pt>
                <c:pt idx="1769">
                  <c:v>252.892000000004</c:v>
                </c:pt>
                <c:pt idx="1770">
                  <c:v>251.89920000000399</c:v>
                </c:pt>
                <c:pt idx="1771">
                  <c:v>250.906400000004</c:v>
                </c:pt>
                <c:pt idx="1772">
                  <c:v>249.91360000000401</c:v>
                </c:pt>
                <c:pt idx="1773">
                  <c:v>248.92080000000399</c:v>
                </c:pt>
                <c:pt idx="1774">
                  <c:v>247.928000000004</c:v>
                </c:pt>
                <c:pt idx="1775">
                  <c:v>246.93520000000399</c:v>
                </c:pt>
                <c:pt idx="1776">
                  <c:v>245.942400000004</c:v>
                </c:pt>
                <c:pt idx="1777">
                  <c:v>244.94960000000401</c:v>
                </c:pt>
                <c:pt idx="1778">
                  <c:v>246.74480000000401</c:v>
                </c:pt>
                <c:pt idx="1779">
                  <c:v>245.75200000000399</c:v>
                </c:pt>
                <c:pt idx="1780">
                  <c:v>244.759200000004</c:v>
                </c:pt>
                <c:pt idx="1781">
                  <c:v>246.55440000000399</c:v>
                </c:pt>
                <c:pt idx="1782">
                  <c:v>248.34960000000399</c:v>
                </c:pt>
                <c:pt idx="1783">
                  <c:v>250.14480000000401</c:v>
                </c:pt>
                <c:pt idx="1784">
                  <c:v>251.94000000000401</c:v>
                </c:pt>
                <c:pt idx="1785">
                  <c:v>250.94720000000399</c:v>
                </c:pt>
                <c:pt idx="1786">
                  <c:v>249.954400000004</c:v>
                </c:pt>
                <c:pt idx="1787">
                  <c:v>248.96160000000401</c:v>
                </c:pt>
                <c:pt idx="1788">
                  <c:v>247.96880000000399</c:v>
                </c:pt>
                <c:pt idx="1789">
                  <c:v>249.76400000000399</c:v>
                </c:pt>
                <c:pt idx="1790">
                  <c:v>251.55920000000401</c:v>
                </c:pt>
                <c:pt idx="1791">
                  <c:v>250.56640000000399</c:v>
                </c:pt>
                <c:pt idx="1792">
                  <c:v>252.36160000000399</c:v>
                </c:pt>
                <c:pt idx="1793">
                  <c:v>251.368800000004</c:v>
                </c:pt>
                <c:pt idx="1794">
                  <c:v>250.37600000000401</c:v>
                </c:pt>
                <c:pt idx="1795">
                  <c:v>252.17120000000401</c:v>
                </c:pt>
                <c:pt idx="1796">
                  <c:v>251.17840000000399</c:v>
                </c:pt>
                <c:pt idx="1797">
                  <c:v>252.97360000000401</c:v>
                </c:pt>
                <c:pt idx="1798">
                  <c:v>251.980800000004</c:v>
                </c:pt>
                <c:pt idx="1799">
                  <c:v>250.98800000000401</c:v>
                </c:pt>
                <c:pt idx="1800">
                  <c:v>249.99520000000399</c:v>
                </c:pt>
                <c:pt idx="1801">
                  <c:v>251.79040000000401</c:v>
                </c:pt>
                <c:pt idx="1802">
                  <c:v>253.58560000000401</c:v>
                </c:pt>
                <c:pt idx="1803">
                  <c:v>252.59280000000399</c:v>
                </c:pt>
                <c:pt idx="1804">
                  <c:v>251.600000000004</c:v>
                </c:pt>
                <c:pt idx="1805">
                  <c:v>253.395200000004</c:v>
                </c:pt>
                <c:pt idx="1806">
                  <c:v>255.19040000000399</c:v>
                </c:pt>
                <c:pt idx="1807">
                  <c:v>256.98560000000498</c:v>
                </c:pt>
                <c:pt idx="1808">
                  <c:v>255.99280000000499</c:v>
                </c:pt>
                <c:pt idx="1809">
                  <c:v>255.000000000005</c:v>
                </c:pt>
                <c:pt idx="1810">
                  <c:v>256.79520000000502</c:v>
                </c:pt>
                <c:pt idx="1811">
                  <c:v>255.80240000000501</c:v>
                </c:pt>
                <c:pt idx="1812">
                  <c:v>254.80960000000499</c:v>
                </c:pt>
                <c:pt idx="1813">
                  <c:v>253.816800000005</c:v>
                </c:pt>
                <c:pt idx="1814">
                  <c:v>252.82400000000499</c:v>
                </c:pt>
                <c:pt idx="1815">
                  <c:v>254.61920000000501</c:v>
                </c:pt>
                <c:pt idx="1816">
                  <c:v>256.414400000005</c:v>
                </c:pt>
                <c:pt idx="1817">
                  <c:v>258.20960000000503</c:v>
                </c:pt>
                <c:pt idx="1818">
                  <c:v>257.21680000000498</c:v>
                </c:pt>
                <c:pt idx="1819">
                  <c:v>256.22400000000499</c:v>
                </c:pt>
                <c:pt idx="1820">
                  <c:v>258.01920000000501</c:v>
                </c:pt>
                <c:pt idx="1821">
                  <c:v>259.81440000000498</c:v>
                </c:pt>
                <c:pt idx="1822">
                  <c:v>258.82160000000499</c:v>
                </c:pt>
                <c:pt idx="1823">
                  <c:v>260.61680000000501</c:v>
                </c:pt>
                <c:pt idx="1824">
                  <c:v>262.41200000000498</c:v>
                </c:pt>
                <c:pt idx="1825">
                  <c:v>264.207200000005</c:v>
                </c:pt>
                <c:pt idx="1826">
                  <c:v>266.00240000000503</c:v>
                </c:pt>
                <c:pt idx="1827">
                  <c:v>267.79760000000499</c:v>
                </c:pt>
                <c:pt idx="1828">
                  <c:v>266.804800000005</c:v>
                </c:pt>
                <c:pt idx="1829">
                  <c:v>265.81200000000501</c:v>
                </c:pt>
                <c:pt idx="1830">
                  <c:v>267.60720000000498</c:v>
                </c:pt>
                <c:pt idx="1831">
                  <c:v>269.402400000005</c:v>
                </c:pt>
                <c:pt idx="1832">
                  <c:v>268.40960000000501</c:v>
                </c:pt>
                <c:pt idx="1833">
                  <c:v>267.41680000000503</c:v>
                </c:pt>
                <c:pt idx="1834">
                  <c:v>266.42400000000498</c:v>
                </c:pt>
                <c:pt idx="1835">
                  <c:v>265.43120000000499</c:v>
                </c:pt>
                <c:pt idx="1836">
                  <c:v>267.22640000000501</c:v>
                </c:pt>
                <c:pt idx="1837">
                  <c:v>266.23360000000503</c:v>
                </c:pt>
                <c:pt idx="1838">
                  <c:v>265.24080000000498</c:v>
                </c:pt>
                <c:pt idx="1839">
                  <c:v>264.24800000000499</c:v>
                </c:pt>
                <c:pt idx="1840">
                  <c:v>263.255200000005</c:v>
                </c:pt>
                <c:pt idx="1841">
                  <c:v>265.05040000000503</c:v>
                </c:pt>
                <c:pt idx="1842">
                  <c:v>264.05760000000498</c:v>
                </c:pt>
                <c:pt idx="1843">
                  <c:v>265.852800000005</c:v>
                </c:pt>
                <c:pt idx="1844">
                  <c:v>264.86000000000502</c:v>
                </c:pt>
                <c:pt idx="1845">
                  <c:v>266.65520000000498</c:v>
                </c:pt>
                <c:pt idx="1846">
                  <c:v>265.66240000000499</c:v>
                </c:pt>
                <c:pt idx="1847">
                  <c:v>264.669600000005</c:v>
                </c:pt>
                <c:pt idx="1848">
                  <c:v>266.46480000000503</c:v>
                </c:pt>
                <c:pt idx="1849">
                  <c:v>265.47200000000498</c:v>
                </c:pt>
                <c:pt idx="1850">
                  <c:v>264.47920000000499</c:v>
                </c:pt>
                <c:pt idx="1851">
                  <c:v>263.48640000000501</c:v>
                </c:pt>
                <c:pt idx="1852">
                  <c:v>262.49360000000502</c:v>
                </c:pt>
                <c:pt idx="1853">
                  <c:v>261.50080000000497</c:v>
                </c:pt>
                <c:pt idx="1854">
                  <c:v>260.50800000000498</c:v>
                </c:pt>
                <c:pt idx="1855">
                  <c:v>262.30320000000501</c:v>
                </c:pt>
                <c:pt idx="1856">
                  <c:v>261.31040000000502</c:v>
                </c:pt>
                <c:pt idx="1857">
                  <c:v>260.31760000000497</c:v>
                </c:pt>
                <c:pt idx="1858">
                  <c:v>259.32480000000498</c:v>
                </c:pt>
                <c:pt idx="1859">
                  <c:v>258.332000000005</c:v>
                </c:pt>
                <c:pt idx="1860">
                  <c:v>260.12720000000502</c:v>
                </c:pt>
                <c:pt idx="1861">
                  <c:v>259.13440000000497</c:v>
                </c:pt>
                <c:pt idx="1862">
                  <c:v>258.14160000000498</c:v>
                </c:pt>
                <c:pt idx="1863">
                  <c:v>259.93680000000501</c:v>
                </c:pt>
                <c:pt idx="1864">
                  <c:v>258.94400000000502</c:v>
                </c:pt>
                <c:pt idx="1865">
                  <c:v>257.95120000000497</c:v>
                </c:pt>
                <c:pt idx="1866">
                  <c:v>259.746400000005</c:v>
                </c:pt>
                <c:pt idx="1867">
                  <c:v>261.54160000000502</c:v>
                </c:pt>
                <c:pt idx="1868">
                  <c:v>260.54880000000497</c:v>
                </c:pt>
                <c:pt idx="1869">
                  <c:v>259.55600000000499</c:v>
                </c:pt>
                <c:pt idx="1870">
                  <c:v>258.563200000005</c:v>
                </c:pt>
                <c:pt idx="1871">
                  <c:v>257.57040000000501</c:v>
                </c:pt>
                <c:pt idx="1872">
                  <c:v>259.36560000000497</c:v>
                </c:pt>
                <c:pt idx="1873">
                  <c:v>261.160800000005</c:v>
                </c:pt>
                <c:pt idx="1874">
                  <c:v>260.16800000000597</c:v>
                </c:pt>
                <c:pt idx="1875">
                  <c:v>259.17520000000599</c:v>
                </c:pt>
                <c:pt idx="1876">
                  <c:v>258.182400000006</c:v>
                </c:pt>
                <c:pt idx="1877">
                  <c:v>257.18960000000601</c:v>
                </c:pt>
                <c:pt idx="1878">
                  <c:v>256.19680000000602</c:v>
                </c:pt>
                <c:pt idx="1879">
                  <c:v>255.204000000006</c:v>
                </c:pt>
                <c:pt idx="1880">
                  <c:v>256.999200000006</c:v>
                </c:pt>
                <c:pt idx="1881">
                  <c:v>258.79440000000602</c:v>
                </c:pt>
                <c:pt idx="1882">
                  <c:v>260.58960000000599</c:v>
                </c:pt>
                <c:pt idx="1883">
                  <c:v>262.38480000000601</c:v>
                </c:pt>
                <c:pt idx="1884">
                  <c:v>261.39200000000602</c:v>
                </c:pt>
                <c:pt idx="1885">
                  <c:v>263.18720000000599</c:v>
                </c:pt>
                <c:pt idx="1886">
                  <c:v>264.98240000000601</c:v>
                </c:pt>
                <c:pt idx="1887">
                  <c:v>266.77760000000598</c:v>
                </c:pt>
                <c:pt idx="1888">
                  <c:v>265.78480000000599</c:v>
                </c:pt>
                <c:pt idx="1889">
                  <c:v>267.58000000000601</c:v>
                </c:pt>
                <c:pt idx="1890">
                  <c:v>266.58720000000602</c:v>
                </c:pt>
                <c:pt idx="1891">
                  <c:v>265.59440000000598</c:v>
                </c:pt>
                <c:pt idx="1892">
                  <c:v>264.60160000000599</c:v>
                </c:pt>
                <c:pt idx="1893">
                  <c:v>266.39680000000601</c:v>
                </c:pt>
                <c:pt idx="1894">
                  <c:v>265.40400000000602</c:v>
                </c:pt>
                <c:pt idx="1895">
                  <c:v>267.19920000000599</c:v>
                </c:pt>
                <c:pt idx="1896">
                  <c:v>266.206400000006</c:v>
                </c:pt>
                <c:pt idx="1897">
                  <c:v>265.21360000000601</c:v>
                </c:pt>
                <c:pt idx="1898">
                  <c:v>264.22080000000602</c:v>
                </c:pt>
                <c:pt idx="1899">
                  <c:v>263.22800000000598</c:v>
                </c:pt>
                <c:pt idx="1900">
                  <c:v>262.23520000000599</c:v>
                </c:pt>
                <c:pt idx="1901">
                  <c:v>261.242400000006</c:v>
                </c:pt>
                <c:pt idx="1902">
                  <c:v>263.03760000000602</c:v>
                </c:pt>
                <c:pt idx="1903">
                  <c:v>262.04480000000598</c:v>
                </c:pt>
                <c:pt idx="1904">
                  <c:v>261.05200000000599</c:v>
                </c:pt>
                <c:pt idx="1905">
                  <c:v>260.059200000006</c:v>
                </c:pt>
                <c:pt idx="1906">
                  <c:v>259.06640000000601</c:v>
                </c:pt>
                <c:pt idx="1907">
                  <c:v>258.07360000000602</c:v>
                </c:pt>
                <c:pt idx="1908">
                  <c:v>257.08080000000598</c:v>
                </c:pt>
                <c:pt idx="1909">
                  <c:v>256.08800000000599</c:v>
                </c:pt>
                <c:pt idx="1910">
                  <c:v>255.095200000006</c:v>
                </c:pt>
                <c:pt idx="1911">
                  <c:v>256.89040000000603</c:v>
                </c:pt>
                <c:pt idx="1912">
                  <c:v>255.89760000000601</c:v>
                </c:pt>
                <c:pt idx="1913">
                  <c:v>257.692800000006</c:v>
                </c:pt>
                <c:pt idx="1914">
                  <c:v>256.70000000000601</c:v>
                </c:pt>
                <c:pt idx="1915">
                  <c:v>258.49520000000598</c:v>
                </c:pt>
                <c:pt idx="1916">
                  <c:v>257.50240000000599</c:v>
                </c:pt>
                <c:pt idx="1917">
                  <c:v>259.29760000000601</c:v>
                </c:pt>
                <c:pt idx="1918">
                  <c:v>258.30480000000603</c:v>
                </c:pt>
                <c:pt idx="1919">
                  <c:v>257.31200000000598</c:v>
                </c:pt>
                <c:pt idx="1920">
                  <c:v>256.31920000000599</c:v>
                </c:pt>
                <c:pt idx="1921">
                  <c:v>255.326400000006</c:v>
                </c:pt>
                <c:pt idx="1922">
                  <c:v>257.12160000000603</c:v>
                </c:pt>
                <c:pt idx="1923">
                  <c:v>258.91680000000599</c:v>
                </c:pt>
                <c:pt idx="1924">
                  <c:v>257.924000000006</c:v>
                </c:pt>
                <c:pt idx="1925">
                  <c:v>259.71920000000603</c:v>
                </c:pt>
                <c:pt idx="1926">
                  <c:v>258.72640000000598</c:v>
                </c:pt>
                <c:pt idx="1927">
                  <c:v>257.73360000000599</c:v>
                </c:pt>
                <c:pt idx="1928">
                  <c:v>256.740800000006</c:v>
                </c:pt>
                <c:pt idx="1929">
                  <c:v>255.74800000000599</c:v>
                </c:pt>
                <c:pt idx="1930">
                  <c:v>254.755200000006</c:v>
                </c:pt>
                <c:pt idx="1931">
                  <c:v>256.55040000000599</c:v>
                </c:pt>
                <c:pt idx="1932">
                  <c:v>255.557600000006</c:v>
                </c:pt>
                <c:pt idx="1933">
                  <c:v>254.56480000000599</c:v>
                </c:pt>
                <c:pt idx="1934">
                  <c:v>256.36000000000598</c:v>
                </c:pt>
                <c:pt idx="1935">
                  <c:v>258.155200000006</c:v>
                </c:pt>
                <c:pt idx="1936">
                  <c:v>259.95040000000603</c:v>
                </c:pt>
                <c:pt idx="1937">
                  <c:v>261.74560000000599</c:v>
                </c:pt>
                <c:pt idx="1938">
                  <c:v>260.752800000006</c:v>
                </c:pt>
                <c:pt idx="1939">
                  <c:v>259.76000000000698</c:v>
                </c:pt>
                <c:pt idx="1940">
                  <c:v>258.76720000000699</c:v>
                </c:pt>
                <c:pt idx="1941">
                  <c:v>260.56240000000702</c:v>
                </c:pt>
                <c:pt idx="1942">
                  <c:v>262.35760000000698</c:v>
                </c:pt>
                <c:pt idx="1943">
                  <c:v>261.36480000000699</c:v>
                </c:pt>
                <c:pt idx="1944">
                  <c:v>260.37200000000701</c:v>
                </c:pt>
                <c:pt idx="1945">
                  <c:v>262.16720000000703</c:v>
                </c:pt>
                <c:pt idx="1946">
                  <c:v>261.17440000000698</c:v>
                </c:pt>
                <c:pt idx="1947">
                  <c:v>262.96960000000701</c:v>
                </c:pt>
                <c:pt idx="1948">
                  <c:v>261.97680000000702</c:v>
                </c:pt>
                <c:pt idx="1949">
                  <c:v>260.98400000000697</c:v>
                </c:pt>
                <c:pt idx="1950">
                  <c:v>262.77920000000699</c:v>
                </c:pt>
                <c:pt idx="1951">
                  <c:v>264.57440000000702</c:v>
                </c:pt>
                <c:pt idx="1952">
                  <c:v>263.58160000000697</c:v>
                </c:pt>
                <c:pt idx="1953">
                  <c:v>265.37680000000699</c:v>
                </c:pt>
                <c:pt idx="1954">
                  <c:v>264.38400000000701</c:v>
                </c:pt>
                <c:pt idx="1955">
                  <c:v>263.39120000000702</c:v>
                </c:pt>
                <c:pt idx="1956">
                  <c:v>265.18640000000698</c:v>
                </c:pt>
                <c:pt idx="1957">
                  <c:v>264.193600000007</c:v>
                </c:pt>
                <c:pt idx="1958">
                  <c:v>263.20080000000701</c:v>
                </c:pt>
                <c:pt idx="1959">
                  <c:v>262.20800000000702</c:v>
                </c:pt>
                <c:pt idx="1960">
                  <c:v>264.00320000000698</c:v>
                </c:pt>
                <c:pt idx="1961">
                  <c:v>263.010400000007</c:v>
                </c:pt>
                <c:pt idx="1962">
                  <c:v>262.01760000000701</c:v>
                </c:pt>
                <c:pt idx="1963">
                  <c:v>261.02480000000702</c:v>
                </c:pt>
                <c:pt idx="1964">
                  <c:v>260.03200000000697</c:v>
                </c:pt>
                <c:pt idx="1965">
                  <c:v>261.827200000007</c:v>
                </c:pt>
                <c:pt idx="1966">
                  <c:v>263.62240000000702</c:v>
                </c:pt>
                <c:pt idx="1967">
                  <c:v>262.62960000000697</c:v>
                </c:pt>
                <c:pt idx="1968">
                  <c:v>261.63680000000699</c:v>
                </c:pt>
                <c:pt idx="1969">
                  <c:v>260.644000000007</c:v>
                </c:pt>
                <c:pt idx="1970">
                  <c:v>259.65120000000701</c:v>
                </c:pt>
                <c:pt idx="1971">
                  <c:v>261.44640000000697</c:v>
                </c:pt>
                <c:pt idx="1972">
                  <c:v>263.241600000007</c:v>
                </c:pt>
                <c:pt idx="1973">
                  <c:v>262.24880000000701</c:v>
                </c:pt>
                <c:pt idx="1974">
                  <c:v>261.25600000000702</c:v>
                </c:pt>
                <c:pt idx="1975">
                  <c:v>263.05120000000699</c:v>
                </c:pt>
                <c:pt idx="1976">
                  <c:v>262.058400000007</c:v>
                </c:pt>
                <c:pt idx="1977">
                  <c:v>263.85360000000702</c:v>
                </c:pt>
                <c:pt idx="1978">
                  <c:v>262.86080000000698</c:v>
                </c:pt>
                <c:pt idx="1979">
                  <c:v>264.656000000007</c:v>
                </c:pt>
                <c:pt idx="1980">
                  <c:v>266.45120000000702</c:v>
                </c:pt>
                <c:pt idx="1981">
                  <c:v>265.45840000000698</c:v>
                </c:pt>
                <c:pt idx="1982">
                  <c:v>264.46560000000699</c:v>
                </c:pt>
                <c:pt idx="1983">
                  <c:v>263.472800000007</c:v>
                </c:pt>
                <c:pt idx="1984">
                  <c:v>262.48000000000701</c:v>
                </c:pt>
                <c:pt idx="1985">
                  <c:v>261.48720000000702</c:v>
                </c:pt>
                <c:pt idx="1986">
                  <c:v>263.28240000000699</c:v>
                </c:pt>
                <c:pt idx="1987">
                  <c:v>265.07760000000701</c:v>
                </c:pt>
                <c:pt idx="1988">
                  <c:v>266.87280000000698</c:v>
                </c:pt>
                <c:pt idx="1989">
                  <c:v>265.88000000000699</c:v>
                </c:pt>
                <c:pt idx="1990">
                  <c:v>264.887200000007</c:v>
                </c:pt>
                <c:pt idx="1991">
                  <c:v>266.68240000000702</c:v>
                </c:pt>
                <c:pt idx="1992">
                  <c:v>265.68960000000698</c:v>
                </c:pt>
                <c:pt idx="1993">
                  <c:v>267.484800000007</c:v>
                </c:pt>
                <c:pt idx="1994">
                  <c:v>266.49200000000701</c:v>
                </c:pt>
                <c:pt idx="1995">
                  <c:v>265.49920000000702</c:v>
                </c:pt>
                <c:pt idx="1996">
                  <c:v>267.29440000000699</c:v>
                </c:pt>
                <c:pt idx="1997">
                  <c:v>269.08960000000701</c:v>
                </c:pt>
                <c:pt idx="1998">
                  <c:v>268.09680000000702</c:v>
                </c:pt>
                <c:pt idx="1999">
                  <c:v>267.10400000000698</c:v>
                </c:pt>
                <c:pt idx="2000">
                  <c:v>266.11120000000699</c:v>
                </c:pt>
                <c:pt idx="2001">
                  <c:v>265.118400000007</c:v>
                </c:pt>
                <c:pt idx="2002">
                  <c:v>264.12560000000798</c:v>
                </c:pt>
                <c:pt idx="2003">
                  <c:v>263.13280000000799</c:v>
                </c:pt>
                <c:pt idx="2004">
                  <c:v>262.140000000008</c:v>
                </c:pt>
                <c:pt idx="2005">
                  <c:v>261.14720000000801</c:v>
                </c:pt>
                <c:pt idx="2006">
                  <c:v>260.15440000000802</c:v>
                </c:pt>
                <c:pt idx="2007">
                  <c:v>259.16160000000798</c:v>
                </c:pt>
                <c:pt idx="2008">
                  <c:v>258.16880000000799</c:v>
                </c:pt>
                <c:pt idx="2009">
                  <c:v>257.176000000008</c:v>
                </c:pt>
                <c:pt idx="2010">
                  <c:v>258.97120000000803</c:v>
                </c:pt>
                <c:pt idx="2011">
                  <c:v>257.97840000000798</c:v>
                </c:pt>
                <c:pt idx="2012">
                  <c:v>256.98560000000799</c:v>
                </c:pt>
                <c:pt idx="2013">
                  <c:v>255.992800000008</c:v>
                </c:pt>
                <c:pt idx="2014">
                  <c:v>255.00000000000799</c:v>
                </c:pt>
                <c:pt idx="2015">
                  <c:v>256.79520000000798</c:v>
                </c:pt>
                <c:pt idx="2016">
                  <c:v>258.590400000008</c:v>
                </c:pt>
                <c:pt idx="2017">
                  <c:v>260.38560000000803</c:v>
                </c:pt>
                <c:pt idx="2018">
                  <c:v>259.39280000000798</c:v>
                </c:pt>
                <c:pt idx="2019">
                  <c:v>258.40000000000799</c:v>
                </c:pt>
                <c:pt idx="2020">
                  <c:v>257.407200000008</c:v>
                </c:pt>
                <c:pt idx="2021">
                  <c:v>259.20240000000803</c:v>
                </c:pt>
                <c:pt idx="2022">
                  <c:v>260.99760000000799</c:v>
                </c:pt>
                <c:pt idx="2023">
                  <c:v>260.004800000008</c:v>
                </c:pt>
                <c:pt idx="2024">
                  <c:v>259.01200000000802</c:v>
                </c:pt>
                <c:pt idx="2025">
                  <c:v>258.01920000000803</c:v>
                </c:pt>
                <c:pt idx="2026">
                  <c:v>259.81440000000799</c:v>
                </c:pt>
                <c:pt idx="2027">
                  <c:v>258.821600000008</c:v>
                </c:pt>
                <c:pt idx="2028">
                  <c:v>257.82880000000802</c:v>
                </c:pt>
                <c:pt idx="2029">
                  <c:v>259.62400000000798</c:v>
                </c:pt>
                <c:pt idx="2030">
                  <c:v>258.63120000000799</c:v>
                </c:pt>
                <c:pt idx="2031">
                  <c:v>260.42640000000802</c:v>
                </c:pt>
                <c:pt idx="2032">
                  <c:v>259.43360000000803</c:v>
                </c:pt>
                <c:pt idx="2033">
                  <c:v>258.44080000000798</c:v>
                </c:pt>
                <c:pt idx="2034">
                  <c:v>257.44800000000799</c:v>
                </c:pt>
                <c:pt idx="2035">
                  <c:v>256.45520000000801</c:v>
                </c:pt>
                <c:pt idx="2036">
                  <c:v>258.25040000000803</c:v>
                </c:pt>
                <c:pt idx="2037">
                  <c:v>257.25760000000798</c:v>
                </c:pt>
                <c:pt idx="2038">
                  <c:v>256.26480000000799</c:v>
                </c:pt>
                <c:pt idx="2039">
                  <c:v>258.06000000000802</c:v>
                </c:pt>
                <c:pt idx="2040">
                  <c:v>257.06720000000797</c:v>
                </c:pt>
                <c:pt idx="2041">
                  <c:v>256.07440000000798</c:v>
                </c:pt>
                <c:pt idx="2042">
                  <c:v>257.86960000000801</c:v>
                </c:pt>
                <c:pt idx="2043">
                  <c:v>256.87680000000802</c:v>
                </c:pt>
                <c:pt idx="2044">
                  <c:v>258.67200000000798</c:v>
                </c:pt>
                <c:pt idx="2045">
                  <c:v>260.46720000000801</c:v>
                </c:pt>
                <c:pt idx="2046">
                  <c:v>259.47440000000802</c:v>
                </c:pt>
                <c:pt idx="2047">
                  <c:v>261.26960000000798</c:v>
                </c:pt>
                <c:pt idx="2048">
                  <c:v>263.06480000000801</c:v>
                </c:pt>
                <c:pt idx="2049">
                  <c:v>264.86000000000797</c:v>
                </c:pt>
                <c:pt idx="2050">
                  <c:v>266.65520000000799</c:v>
                </c:pt>
                <c:pt idx="2051">
                  <c:v>268.45040000000802</c:v>
                </c:pt>
                <c:pt idx="2052">
                  <c:v>270.24560000000798</c:v>
                </c:pt>
                <c:pt idx="2053">
                  <c:v>272.04080000000801</c:v>
                </c:pt>
                <c:pt idx="2054">
                  <c:v>271.04800000000802</c:v>
                </c:pt>
                <c:pt idx="2055">
                  <c:v>270.05520000000803</c:v>
                </c:pt>
                <c:pt idx="2056">
                  <c:v>271.85040000000799</c:v>
                </c:pt>
                <c:pt idx="2057">
                  <c:v>270.85760000000801</c:v>
                </c:pt>
                <c:pt idx="2058">
                  <c:v>272.65280000000803</c:v>
                </c:pt>
                <c:pt idx="2059">
                  <c:v>274.44800000000799</c:v>
                </c:pt>
                <c:pt idx="2060">
                  <c:v>273.45520000000801</c:v>
                </c:pt>
                <c:pt idx="2061">
                  <c:v>272.46240000000802</c:v>
                </c:pt>
                <c:pt idx="2062">
                  <c:v>271.46960000000797</c:v>
                </c:pt>
                <c:pt idx="2063">
                  <c:v>270.47680000000798</c:v>
                </c:pt>
                <c:pt idx="2064">
                  <c:v>269.484000000008</c:v>
                </c:pt>
                <c:pt idx="2065">
                  <c:v>271.27920000000898</c:v>
                </c:pt>
                <c:pt idx="2066">
                  <c:v>270.286400000009</c:v>
                </c:pt>
                <c:pt idx="2067">
                  <c:v>269.29360000000901</c:v>
                </c:pt>
                <c:pt idx="2068">
                  <c:v>271.08880000000897</c:v>
                </c:pt>
                <c:pt idx="2069">
                  <c:v>270.09600000000898</c:v>
                </c:pt>
                <c:pt idx="2070">
                  <c:v>269.103200000009</c:v>
                </c:pt>
                <c:pt idx="2071">
                  <c:v>268.11040000000901</c:v>
                </c:pt>
                <c:pt idx="2072">
                  <c:v>267.11760000000902</c:v>
                </c:pt>
                <c:pt idx="2073">
                  <c:v>266.12480000000897</c:v>
                </c:pt>
                <c:pt idx="2074">
                  <c:v>265.13200000000899</c:v>
                </c:pt>
                <c:pt idx="2075">
                  <c:v>264.139200000009</c:v>
                </c:pt>
                <c:pt idx="2076">
                  <c:v>263.14640000000901</c:v>
                </c:pt>
                <c:pt idx="2077">
                  <c:v>262.15360000000902</c:v>
                </c:pt>
                <c:pt idx="2078">
                  <c:v>261.16080000000898</c:v>
                </c:pt>
                <c:pt idx="2079">
                  <c:v>260.16800000000899</c:v>
                </c:pt>
                <c:pt idx="2080">
                  <c:v>259.175200000009</c:v>
                </c:pt>
                <c:pt idx="2081">
                  <c:v>258.18240000000901</c:v>
                </c:pt>
                <c:pt idx="2082">
                  <c:v>259.97760000000898</c:v>
                </c:pt>
                <c:pt idx="2083">
                  <c:v>261.772800000009</c:v>
                </c:pt>
                <c:pt idx="2084">
                  <c:v>260.78000000000901</c:v>
                </c:pt>
                <c:pt idx="2085">
                  <c:v>259.78720000000902</c:v>
                </c:pt>
                <c:pt idx="2086">
                  <c:v>258.79440000000898</c:v>
                </c:pt>
                <c:pt idx="2087">
                  <c:v>260.589600000009</c:v>
                </c:pt>
                <c:pt idx="2088">
                  <c:v>259.59680000000901</c:v>
                </c:pt>
                <c:pt idx="2089">
                  <c:v>258.60400000000902</c:v>
                </c:pt>
                <c:pt idx="2090">
                  <c:v>257.61120000000898</c:v>
                </c:pt>
                <c:pt idx="2091">
                  <c:v>256.61840000000899</c:v>
                </c:pt>
                <c:pt idx="2092">
                  <c:v>258.41360000000901</c:v>
                </c:pt>
                <c:pt idx="2093">
                  <c:v>260.20880000000898</c:v>
                </c:pt>
                <c:pt idx="2094">
                  <c:v>259.21600000000899</c:v>
                </c:pt>
                <c:pt idx="2095">
                  <c:v>258.223200000009</c:v>
                </c:pt>
                <c:pt idx="2096">
                  <c:v>257.23040000000901</c:v>
                </c:pt>
                <c:pt idx="2097">
                  <c:v>256.23760000000902</c:v>
                </c:pt>
                <c:pt idx="2098">
                  <c:v>258.03280000000899</c:v>
                </c:pt>
                <c:pt idx="2099">
                  <c:v>259.82800000000901</c:v>
                </c:pt>
                <c:pt idx="2100">
                  <c:v>258.83520000000902</c:v>
                </c:pt>
                <c:pt idx="2101">
                  <c:v>257.84240000000898</c:v>
                </c:pt>
                <c:pt idx="2102">
                  <c:v>256.84960000000899</c:v>
                </c:pt>
                <c:pt idx="2103">
                  <c:v>255.856800000009</c:v>
                </c:pt>
                <c:pt idx="2104">
                  <c:v>254.86400000000901</c:v>
                </c:pt>
                <c:pt idx="2105">
                  <c:v>253.871200000009</c:v>
                </c:pt>
                <c:pt idx="2106">
                  <c:v>252.87840000000901</c:v>
                </c:pt>
                <c:pt idx="2107">
                  <c:v>254.673600000009</c:v>
                </c:pt>
                <c:pt idx="2108">
                  <c:v>253.68080000000899</c:v>
                </c:pt>
                <c:pt idx="2109">
                  <c:v>252.688000000009</c:v>
                </c:pt>
                <c:pt idx="2110">
                  <c:v>251.69520000000901</c:v>
                </c:pt>
                <c:pt idx="2111">
                  <c:v>250.70240000000899</c:v>
                </c:pt>
                <c:pt idx="2112">
                  <c:v>249.709600000009</c:v>
                </c:pt>
                <c:pt idx="2113">
                  <c:v>251.504800000009</c:v>
                </c:pt>
                <c:pt idx="2114">
                  <c:v>250.51200000000901</c:v>
                </c:pt>
                <c:pt idx="2115">
                  <c:v>249.51920000000899</c:v>
                </c:pt>
                <c:pt idx="2116">
                  <c:v>251.31440000000899</c:v>
                </c:pt>
                <c:pt idx="2117">
                  <c:v>250.321600000009</c:v>
                </c:pt>
                <c:pt idx="2118">
                  <c:v>249.32880000000901</c:v>
                </c:pt>
                <c:pt idx="2119">
                  <c:v>248.33600000000899</c:v>
                </c:pt>
                <c:pt idx="2120">
                  <c:v>250.13120000000899</c:v>
                </c:pt>
                <c:pt idx="2121">
                  <c:v>251.92640000000901</c:v>
                </c:pt>
                <c:pt idx="2122">
                  <c:v>253.721600000009</c:v>
                </c:pt>
                <c:pt idx="2123">
                  <c:v>252.72880000000899</c:v>
                </c:pt>
                <c:pt idx="2124">
                  <c:v>251.736000000009</c:v>
                </c:pt>
                <c:pt idx="2125">
                  <c:v>253.53120000000899</c:v>
                </c:pt>
                <c:pt idx="2126">
                  <c:v>252.53840000000901</c:v>
                </c:pt>
                <c:pt idx="2127">
                  <c:v>251.54560000000899</c:v>
                </c:pt>
                <c:pt idx="2128">
                  <c:v>253.34080000000901</c:v>
                </c:pt>
                <c:pt idx="2129">
                  <c:v>252.34800000000899</c:v>
                </c:pt>
                <c:pt idx="2130">
                  <c:v>251.35520000000901</c:v>
                </c:pt>
                <c:pt idx="2131">
                  <c:v>250.36240000000899</c:v>
                </c:pt>
                <c:pt idx="2132">
                  <c:v>249.369600000009</c:v>
                </c:pt>
                <c:pt idx="2133">
                  <c:v>248.37680000000901</c:v>
                </c:pt>
                <c:pt idx="2134">
                  <c:v>247.384000000009</c:v>
                </c:pt>
                <c:pt idx="2135">
                  <c:v>249.17920000000899</c:v>
                </c:pt>
                <c:pt idx="2136">
                  <c:v>248.186400000009</c:v>
                </c:pt>
                <c:pt idx="2137">
                  <c:v>247.19360000000901</c:v>
                </c:pt>
                <c:pt idx="2138">
                  <c:v>246.200800000009</c:v>
                </c:pt>
                <c:pt idx="2139">
                  <c:v>245.20800000000901</c:v>
                </c:pt>
                <c:pt idx="2140">
                  <c:v>247.003200000009</c:v>
                </c:pt>
                <c:pt idx="2141">
                  <c:v>246.01040000000901</c:v>
                </c:pt>
                <c:pt idx="2142">
                  <c:v>245.017600000009</c:v>
                </c:pt>
                <c:pt idx="2143">
                  <c:v>246.81280000000899</c:v>
                </c:pt>
                <c:pt idx="2144">
                  <c:v>245.820000000009</c:v>
                </c:pt>
                <c:pt idx="2145">
                  <c:v>247.615200000009</c:v>
                </c:pt>
                <c:pt idx="2146">
                  <c:v>249.41040000000899</c:v>
                </c:pt>
                <c:pt idx="2147">
                  <c:v>251.20560000000901</c:v>
                </c:pt>
                <c:pt idx="2148">
                  <c:v>250.212800000009</c:v>
                </c:pt>
                <c:pt idx="2149">
                  <c:v>249.22000000000901</c:v>
                </c:pt>
                <c:pt idx="2150">
                  <c:v>248.22720000000899</c:v>
                </c:pt>
                <c:pt idx="2151">
                  <c:v>247.234400000009</c:v>
                </c:pt>
                <c:pt idx="2152">
                  <c:v>246.24160000000899</c:v>
                </c:pt>
                <c:pt idx="2153">
                  <c:v>248.03680000000901</c:v>
                </c:pt>
                <c:pt idx="2154">
                  <c:v>249.832000000009</c:v>
                </c:pt>
                <c:pt idx="2155">
                  <c:v>248.83920000000899</c:v>
                </c:pt>
                <c:pt idx="2156">
                  <c:v>247.846400000009</c:v>
                </c:pt>
                <c:pt idx="2157">
                  <c:v>246.85360000000901</c:v>
                </c:pt>
                <c:pt idx="2158">
                  <c:v>245.86080000000899</c:v>
                </c:pt>
                <c:pt idx="2159">
                  <c:v>244.868000000009</c:v>
                </c:pt>
                <c:pt idx="2160">
                  <c:v>246.663200000009</c:v>
                </c:pt>
                <c:pt idx="2161">
                  <c:v>245.67040000000901</c:v>
                </c:pt>
                <c:pt idx="2162">
                  <c:v>244.67760000000899</c:v>
                </c:pt>
                <c:pt idx="2163">
                  <c:v>243.68480000000901</c:v>
                </c:pt>
                <c:pt idx="2164">
                  <c:v>245.480000000009</c:v>
                </c:pt>
                <c:pt idx="2165">
                  <c:v>244.48720000000901</c:v>
                </c:pt>
                <c:pt idx="2166">
                  <c:v>243.49440000000899</c:v>
                </c:pt>
                <c:pt idx="2167">
                  <c:v>245.28960000000899</c:v>
                </c:pt>
                <c:pt idx="2168">
                  <c:v>244.296800000009</c:v>
                </c:pt>
                <c:pt idx="2169">
                  <c:v>243.30400000000901</c:v>
                </c:pt>
                <c:pt idx="2170">
                  <c:v>242.31120000000899</c:v>
                </c:pt>
                <c:pt idx="2171">
                  <c:v>241.31840000000901</c:v>
                </c:pt>
                <c:pt idx="2172">
                  <c:v>240.32560000000899</c:v>
                </c:pt>
                <c:pt idx="2173">
                  <c:v>239.33280000001</c:v>
                </c:pt>
                <c:pt idx="2174">
                  <c:v>238.34000000001001</c:v>
                </c:pt>
                <c:pt idx="2175">
                  <c:v>240.13520000001</c:v>
                </c:pt>
                <c:pt idx="2176">
                  <c:v>239.14240000001001</c:v>
                </c:pt>
                <c:pt idx="2177">
                  <c:v>240.93760000001001</c:v>
                </c:pt>
                <c:pt idx="2178">
                  <c:v>242.73280000001</c:v>
                </c:pt>
                <c:pt idx="2179">
                  <c:v>241.74000000001001</c:v>
                </c:pt>
                <c:pt idx="2180">
                  <c:v>240.74720000001</c:v>
                </c:pt>
                <c:pt idx="2181">
                  <c:v>239.75440000001001</c:v>
                </c:pt>
                <c:pt idx="2182">
                  <c:v>238.76160000000999</c:v>
                </c:pt>
                <c:pt idx="2183">
                  <c:v>240.55680000001001</c:v>
                </c:pt>
                <c:pt idx="2184">
                  <c:v>239.56400000001</c:v>
                </c:pt>
                <c:pt idx="2185">
                  <c:v>238.57120000001001</c:v>
                </c:pt>
                <c:pt idx="2186">
                  <c:v>237.57840000000999</c:v>
                </c:pt>
                <c:pt idx="2187">
                  <c:v>239.37360000000999</c:v>
                </c:pt>
                <c:pt idx="2188">
                  <c:v>241.16880000001001</c:v>
                </c:pt>
                <c:pt idx="2189">
                  <c:v>242.96400000001</c:v>
                </c:pt>
                <c:pt idx="2190">
                  <c:v>244.75920000001</c:v>
                </c:pt>
                <c:pt idx="2191">
                  <c:v>246.55440000000999</c:v>
                </c:pt>
                <c:pt idx="2192">
                  <c:v>248.34960000001001</c:v>
                </c:pt>
                <c:pt idx="2193">
                  <c:v>250.14480000001001</c:v>
                </c:pt>
                <c:pt idx="2194">
                  <c:v>251.94000000001</c:v>
                </c:pt>
                <c:pt idx="2195">
                  <c:v>253.73520000001</c:v>
                </c:pt>
                <c:pt idx="2196">
                  <c:v>252.74240000001001</c:v>
                </c:pt>
                <c:pt idx="2197">
                  <c:v>251.74960000000999</c:v>
                </c:pt>
                <c:pt idx="2198">
                  <c:v>250.75680000001</c:v>
                </c:pt>
                <c:pt idx="2199">
                  <c:v>252.55200000001</c:v>
                </c:pt>
                <c:pt idx="2200">
                  <c:v>251.55920000001001</c:v>
                </c:pt>
                <c:pt idx="2201">
                  <c:v>253.35440000001</c:v>
                </c:pt>
                <c:pt idx="2202">
                  <c:v>255.14960000001</c:v>
                </c:pt>
                <c:pt idx="2203">
                  <c:v>254.15680000001001</c:v>
                </c:pt>
                <c:pt idx="2204">
                  <c:v>255.95200000001</c:v>
                </c:pt>
                <c:pt idx="2205">
                  <c:v>254.95920000000999</c:v>
                </c:pt>
                <c:pt idx="2206">
                  <c:v>253.96640000001</c:v>
                </c:pt>
                <c:pt idx="2207">
                  <c:v>255.76160000000999</c:v>
                </c:pt>
                <c:pt idx="2208">
                  <c:v>254.76880000001</c:v>
                </c:pt>
                <c:pt idx="2209">
                  <c:v>256.56400000001003</c:v>
                </c:pt>
                <c:pt idx="2210">
                  <c:v>258.35920000000999</c:v>
                </c:pt>
                <c:pt idx="2211">
                  <c:v>257.36640000001</c:v>
                </c:pt>
                <c:pt idx="2212">
                  <c:v>256.37360000001001</c:v>
                </c:pt>
                <c:pt idx="2213">
                  <c:v>258.16880000000998</c:v>
                </c:pt>
                <c:pt idx="2214">
                  <c:v>257.17600000000999</c:v>
                </c:pt>
                <c:pt idx="2215">
                  <c:v>256.18320000001</c:v>
                </c:pt>
                <c:pt idx="2216">
                  <c:v>255.19040000000999</c:v>
                </c:pt>
                <c:pt idx="2217">
                  <c:v>254.19760000001</c:v>
                </c:pt>
                <c:pt idx="2218">
                  <c:v>255.99280000000999</c:v>
                </c:pt>
                <c:pt idx="2219">
                  <c:v>255.00000000001</c:v>
                </c:pt>
                <c:pt idx="2220">
                  <c:v>254.00720000000999</c:v>
                </c:pt>
                <c:pt idx="2221">
                  <c:v>255.80240000001001</c:v>
                </c:pt>
                <c:pt idx="2222">
                  <c:v>254.80960000000999</c:v>
                </c:pt>
                <c:pt idx="2223">
                  <c:v>253.81680000001001</c:v>
                </c:pt>
                <c:pt idx="2224">
                  <c:v>255.61200000001</c:v>
                </c:pt>
                <c:pt idx="2225">
                  <c:v>254.61920000001001</c:v>
                </c:pt>
                <c:pt idx="2226">
                  <c:v>253.62640000000999</c:v>
                </c:pt>
                <c:pt idx="2227">
                  <c:v>255.42160000000999</c:v>
                </c:pt>
                <c:pt idx="2228">
                  <c:v>254.42880000001</c:v>
                </c:pt>
                <c:pt idx="2229">
                  <c:v>256.22400000000999</c:v>
                </c:pt>
                <c:pt idx="2230">
                  <c:v>255.23120000001001</c:v>
                </c:pt>
                <c:pt idx="2231">
                  <c:v>257.02640000001003</c:v>
                </c:pt>
                <c:pt idx="2232">
                  <c:v>256.03360000000998</c:v>
                </c:pt>
                <c:pt idx="2233">
                  <c:v>255.04080000000999</c:v>
                </c:pt>
                <c:pt idx="2234">
                  <c:v>254.04800000001001</c:v>
                </c:pt>
                <c:pt idx="2235">
                  <c:v>253.05520000000999</c:v>
                </c:pt>
                <c:pt idx="2236">
                  <c:v>252.06240000001</c:v>
                </c:pt>
                <c:pt idx="2237">
                  <c:v>251.06960000001001</c:v>
                </c:pt>
                <c:pt idx="2238">
                  <c:v>250.07680000001</c:v>
                </c:pt>
                <c:pt idx="2239">
                  <c:v>251.87200000000999</c:v>
                </c:pt>
                <c:pt idx="2240">
                  <c:v>253.66720000001001</c:v>
                </c:pt>
                <c:pt idx="2241">
                  <c:v>252.67440000001</c:v>
                </c:pt>
                <c:pt idx="2242">
                  <c:v>251.68160000001001</c:v>
                </c:pt>
                <c:pt idx="2243">
                  <c:v>250.68880000000999</c:v>
                </c:pt>
                <c:pt idx="2244">
                  <c:v>249.69600000001</c:v>
                </c:pt>
                <c:pt idx="2245">
                  <c:v>251.49120000001</c:v>
                </c:pt>
                <c:pt idx="2246">
                  <c:v>250.49840000001001</c:v>
                </c:pt>
                <c:pt idx="2247">
                  <c:v>249.50560000000999</c:v>
                </c:pt>
                <c:pt idx="2248">
                  <c:v>248.51280000001</c:v>
                </c:pt>
                <c:pt idx="2249">
                  <c:v>250.30800000001</c:v>
                </c:pt>
                <c:pt idx="2250">
                  <c:v>249.31520000001001</c:v>
                </c:pt>
                <c:pt idx="2251">
                  <c:v>251.11040000001</c:v>
                </c:pt>
                <c:pt idx="2252">
                  <c:v>250.11760000000999</c:v>
                </c:pt>
                <c:pt idx="2253">
                  <c:v>249.12480000001</c:v>
                </c:pt>
                <c:pt idx="2254">
                  <c:v>248.13200000001001</c:v>
                </c:pt>
                <c:pt idx="2255">
                  <c:v>247.13920000000999</c:v>
                </c:pt>
                <c:pt idx="2256">
                  <c:v>246.14640000001</c:v>
                </c:pt>
                <c:pt idx="2257">
                  <c:v>247.94160000001</c:v>
                </c:pt>
                <c:pt idx="2258">
                  <c:v>246.94880000001001</c:v>
                </c:pt>
                <c:pt idx="2259">
                  <c:v>245.95600000000999</c:v>
                </c:pt>
                <c:pt idx="2260">
                  <c:v>247.75120000000999</c:v>
                </c:pt>
                <c:pt idx="2261">
                  <c:v>246.75840000001</c:v>
                </c:pt>
                <c:pt idx="2262">
                  <c:v>245.76560000001001</c:v>
                </c:pt>
                <c:pt idx="2263">
                  <c:v>247.56080000001</c:v>
                </c:pt>
                <c:pt idx="2264">
                  <c:v>246.56800000000999</c:v>
                </c:pt>
                <c:pt idx="2265">
                  <c:v>245.57520000001</c:v>
                </c:pt>
                <c:pt idx="2266">
                  <c:v>244.58240000001001</c:v>
                </c:pt>
                <c:pt idx="2267">
                  <c:v>243.58960000000999</c:v>
                </c:pt>
                <c:pt idx="2268">
                  <c:v>242.59680000001001</c:v>
                </c:pt>
                <c:pt idx="2269">
                  <c:v>241.60400000000999</c:v>
                </c:pt>
                <c:pt idx="2270">
                  <c:v>243.39920000001001</c:v>
                </c:pt>
                <c:pt idx="2271">
                  <c:v>245.19440000001001</c:v>
                </c:pt>
                <c:pt idx="2272">
                  <c:v>244.20160000000999</c:v>
                </c:pt>
                <c:pt idx="2273">
                  <c:v>245.99680000001001</c:v>
                </c:pt>
                <c:pt idx="2274">
                  <c:v>245.00400000001</c:v>
                </c:pt>
                <c:pt idx="2275">
                  <c:v>244.01120000001001</c:v>
                </c:pt>
                <c:pt idx="2276">
                  <c:v>245.80640000001</c:v>
                </c:pt>
                <c:pt idx="2277">
                  <c:v>247.60160000001</c:v>
                </c:pt>
                <c:pt idx="2278">
                  <c:v>246.60880000001001</c:v>
                </c:pt>
                <c:pt idx="2279">
                  <c:v>245.61600000000999</c:v>
                </c:pt>
                <c:pt idx="2280">
                  <c:v>244.62320000001</c:v>
                </c:pt>
                <c:pt idx="2281">
                  <c:v>243.63040000001001</c:v>
                </c:pt>
                <c:pt idx="2282">
                  <c:v>242.63760000001</c:v>
                </c:pt>
                <c:pt idx="2283">
                  <c:v>241.64480000001001</c:v>
                </c:pt>
                <c:pt idx="2284">
                  <c:v>240.65200000000999</c:v>
                </c:pt>
                <c:pt idx="2285">
                  <c:v>239.65920000001</c:v>
                </c:pt>
                <c:pt idx="2286">
                  <c:v>241.45440000001</c:v>
                </c:pt>
                <c:pt idx="2287">
                  <c:v>243.24960000000999</c:v>
                </c:pt>
                <c:pt idx="2288">
                  <c:v>245.04480000001001</c:v>
                </c:pt>
                <c:pt idx="2289">
                  <c:v>244.05200000001</c:v>
                </c:pt>
                <c:pt idx="2290">
                  <c:v>245.84720000000999</c:v>
                </c:pt>
                <c:pt idx="2291">
                  <c:v>244.85440000001</c:v>
                </c:pt>
                <c:pt idx="2292">
                  <c:v>246.64960000001</c:v>
                </c:pt>
                <c:pt idx="2293">
                  <c:v>245.65680000001001</c:v>
                </c:pt>
                <c:pt idx="2294">
                  <c:v>247.45200000001</c:v>
                </c:pt>
                <c:pt idx="2295">
                  <c:v>246.45920000000999</c:v>
                </c:pt>
                <c:pt idx="2296">
                  <c:v>245.46640000001</c:v>
                </c:pt>
                <c:pt idx="2297">
                  <c:v>247.26160000000999</c:v>
                </c:pt>
                <c:pt idx="2298">
                  <c:v>246.26880000001</c:v>
                </c:pt>
                <c:pt idx="2299">
                  <c:v>245.27600000000999</c:v>
                </c:pt>
                <c:pt idx="2300">
                  <c:v>247.07120000001001</c:v>
                </c:pt>
                <c:pt idx="2301">
                  <c:v>246.07840000000999</c:v>
                </c:pt>
                <c:pt idx="2302">
                  <c:v>245.08560000001</c:v>
                </c:pt>
                <c:pt idx="2303">
                  <c:v>244.09280000000999</c:v>
                </c:pt>
                <c:pt idx="2304">
                  <c:v>245.88800000001001</c:v>
                </c:pt>
                <c:pt idx="2305">
                  <c:v>247.68320000001</c:v>
                </c:pt>
                <c:pt idx="2306">
                  <c:v>249.47840000001</c:v>
                </c:pt>
                <c:pt idx="2307">
                  <c:v>248.48560000001001</c:v>
                </c:pt>
                <c:pt idx="2308">
                  <c:v>247.49280000000999</c:v>
                </c:pt>
                <c:pt idx="2309">
                  <c:v>246.50000000001</c:v>
                </c:pt>
                <c:pt idx="2310">
                  <c:v>245.50720000000999</c:v>
                </c:pt>
                <c:pt idx="2311">
                  <c:v>244.51440000001</c:v>
                </c:pt>
                <c:pt idx="2312">
                  <c:v>246.30960000000999</c:v>
                </c:pt>
                <c:pt idx="2313">
                  <c:v>248.10480000000999</c:v>
                </c:pt>
                <c:pt idx="2314">
                  <c:v>249.90000000001001</c:v>
                </c:pt>
                <c:pt idx="2315">
                  <c:v>248.90720000000999</c:v>
                </c:pt>
                <c:pt idx="2316">
                  <c:v>250.70240000000999</c:v>
                </c:pt>
                <c:pt idx="2317">
                  <c:v>252.49760000001001</c:v>
                </c:pt>
                <c:pt idx="2318">
                  <c:v>251.50480000000999</c:v>
                </c:pt>
                <c:pt idx="2319">
                  <c:v>250.51200000001</c:v>
                </c:pt>
                <c:pt idx="2320">
                  <c:v>249.51920000000999</c:v>
                </c:pt>
                <c:pt idx="2321">
                  <c:v>248.52640000001</c:v>
                </c:pt>
                <c:pt idx="2322">
                  <c:v>247.53360000001001</c:v>
                </c:pt>
                <c:pt idx="2323">
                  <c:v>246.54080000000999</c:v>
                </c:pt>
                <c:pt idx="2324">
                  <c:v>245.54800000001001</c:v>
                </c:pt>
                <c:pt idx="2325">
                  <c:v>247.34320000001</c:v>
                </c:pt>
                <c:pt idx="2326">
                  <c:v>249.13840000000999</c:v>
                </c:pt>
                <c:pt idx="2327">
                  <c:v>248.14560000001001</c:v>
                </c:pt>
                <c:pt idx="2328">
                  <c:v>247.15280000000999</c:v>
                </c:pt>
                <c:pt idx="2329">
                  <c:v>246.16000000001</c:v>
                </c:pt>
                <c:pt idx="2330">
                  <c:v>247.95520000001</c:v>
                </c:pt>
                <c:pt idx="2331">
                  <c:v>246.96240000001001</c:v>
                </c:pt>
                <c:pt idx="2332">
                  <c:v>245.96960000000999</c:v>
                </c:pt>
                <c:pt idx="2333">
                  <c:v>244.97680000001</c:v>
                </c:pt>
                <c:pt idx="2334">
                  <c:v>243.98400000001001</c:v>
                </c:pt>
                <c:pt idx="2335">
                  <c:v>242.99120000001</c:v>
                </c:pt>
                <c:pt idx="2336">
                  <c:v>244.78640000000999</c:v>
                </c:pt>
                <c:pt idx="2337">
                  <c:v>243.79360000001</c:v>
                </c:pt>
                <c:pt idx="2338">
                  <c:v>242.80080000001001</c:v>
                </c:pt>
                <c:pt idx="2339">
                  <c:v>241.80800000001099</c:v>
                </c:pt>
                <c:pt idx="2340">
                  <c:v>240.815200000011</c:v>
                </c:pt>
                <c:pt idx="2341">
                  <c:v>239.82240000001099</c:v>
                </c:pt>
                <c:pt idx="2342">
                  <c:v>241.61760000001101</c:v>
                </c:pt>
                <c:pt idx="2343">
                  <c:v>240.62480000001099</c:v>
                </c:pt>
                <c:pt idx="2344">
                  <c:v>239.632000000011</c:v>
                </c:pt>
                <c:pt idx="2345">
                  <c:v>238.63920000001099</c:v>
                </c:pt>
                <c:pt idx="2346">
                  <c:v>237.646400000011</c:v>
                </c:pt>
                <c:pt idx="2347">
                  <c:v>239.44160000001099</c:v>
                </c:pt>
                <c:pt idx="2348">
                  <c:v>241.23680000001099</c:v>
                </c:pt>
                <c:pt idx="2349">
                  <c:v>240.244000000011</c:v>
                </c:pt>
                <c:pt idx="2350">
                  <c:v>239.25120000001101</c:v>
                </c:pt>
                <c:pt idx="2351">
                  <c:v>238.25840000001099</c:v>
                </c:pt>
                <c:pt idx="2352">
                  <c:v>240.05360000001099</c:v>
                </c:pt>
                <c:pt idx="2353">
                  <c:v>239.060800000011</c:v>
                </c:pt>
                <c:pt idx="2354">
                  <c:v>238.06800000001101</c:v>
                </c:pt>
                <c:pt idx="2355">
                  <c:v>237.07520000001099</c:v>
                </c:pt>
                <c:pt idx="2356">
                  <c:v>236.08240000001101</c:v>
                </c:pt>
                <c:pt idx="2357">
                  <c:v>235.08960000001099</c:v>
                </c:pt>
                <c:pt idx="2358">
                  <c:v>236.88480000001101</c:v>
                </c:pt>
                <c:pt idx="2359">
                  <c:v>235.892000000011</c:v>
                </c:pt>
                <c:pt idx="2360">
                  <c:v>234.89920000001101</c:v>
                </c:pt>
                <c:pt idx="2361">
                  <c:v>233.90640000001099</c:v>
                </c:pt>
                <c:pt idx="2362">
                  <c:v>232.913600000011</c:v>
                </c:pt>
                <c:pt idx="2363">
                  <c:v>231.92080000001101</c:v>
                </c:pt>
                <c:pt idx="2364">
                  <c:v>230.928000000011</c:v>
                </c:pt>
                <c:pt idx="2365">
                  <c:v>229.93520000001101</c:v>
                </c:pt>
                <c:pt idx="2366">
                  <c:v>231.730400000011</c:v>
                </c:pt>
                <c:pt idx="2367">
                  <c:v>230.73760000001101</c:v>
                </c:pt>
                <c:pt idx="2368">
                  <c:v>229.744800000011</c:v>
                </c:pt>
                <c:pt idx="2369">
                  <c:v>228.75200000001101</c:v>
                </c:pt>
                <c:pt idx="2370">
                  <c:v>227.75920000001099</c:v>
                </c:pt>
                <c:pt idx="2371">
                  <c:v>226.766400000011</c:v>
                </c:pt>
                <c:pt idx="2372">
                  <c:v>225.77360000001099</c:v>
                </c:pt>
                <c:pt idx="2373">
                  <c:v>224.780800000011</c:v>
                </c:pt>
                <c:pt idx="2374">
                  <c:v>223.78800000001101</c:v>
                </c:pt>
                <c:pt idx="2375">
                  <c:v>225.583200000011</c:v>
                </c:pt>
                <c:pt idx="2376">
                  <c:v>227.378400000011</c:v>
                </c:pt>
                <c:pt idx="2377">
                  <c:v>229.17360000001099</c:v>
                </c:pt>
                <c:pt idx="2378">
                  <c:v>228.180800000011</c:v>
                </c:pt>
                <c:pt idx="2379">
                  <c:v>227.18800000001099</c:v>
                </c:pt>
                <c:pt idx="2380">
                  <c:v>226.195200000011</c:v>
                </c:pt>
                <c:pt idx="2381">
                  <c:v>225.20240000001101</c:v>
                </c:pt>
                <c:pt idx="2382">
                  <c:v>224.20960000001099</c:v>
                </c:pt>
                <c:pt idx="2383">
                  <c:v>226.00480000001099</c:v>
                </c:pt>
                <c:pt idx="2384">
                  <c:v>225.012000000011</c:v>
                </c:pt>
                <c:pt idx="2385">
                  <c:v>226.80720000001099</c:v>
                </c:pt>
                <c:pt idx="2386">
                  <c:v>228.60240000001099</c:v>
                </c:pt>
                <c:pt idx="2387">
                  <c:v>227.609600000011</c:v>
                </c:pt>
                <c:pt idx="2388">
                  <c:v>229.40480000001099</c:v>
                </c:pt>
                <c:pt idx="2389">
                  <c:v>231.20000000001099</c:v>
                </c:pt>
                <c:pt idx="2390">
                  <c:v>232.99520000001101</c:v>
                </c:pt>
                <c:pt idx="2391">
                  <c:v>232.00240000001099</c:v>
                </c:pt>
                <c:pt idx="2392">
                  <c:v>231.00960000001101</c:v>
                </c:pt>
                <c:pt idx="2393">
                  <c:v>230.01680000001099</c:v>
                </c:pt>
                <c:pt idx="2394">
                  <c:v>229.024000000011</c:v>
                </c:pt>
                <c:pt idx="2395">
                  <c:v>228.03120000001101</c:v>
                </c:pt>
                <c:pt idx="2396">
                  <c:v>227.03840000001099</c:v>
                </c:pt>
                <c:pt idx="2397">
                  <c:v>228.83360000001099</c:v>
                </c:pt>
                <c:pt idx="2398">
                  <c:v>227.840800000011</c:v>
                </c:pt>
                <c:pt idx="2399">
                  <c:v>229.63600000001099</c:v>
                </c:pt>
                <c:pt idx="2400">
                  <c:v>231.43120000001099</c:v>
                </c:pt>
                <c:pt idx="2401">
                  <c:v>233.22640000001101</c:v>
                </c:pt>
                <c:pt idx="2402">
                  <c:v>232.23360000001099</c:v>
                </c:pt>
                <c:pt idx="2403">
                  <c:v>231.24080000001101</c:v>
                </c:pt>
                <c:pt idx="2404">
                  <c:v>230.24800000001099</c:v>
                </c:pt>
                <c:pt idx="2405">
                  <c:v>229.255200000011</c:v>
                </c:pt>
                <c:pt idx="2406">
                  <c:v>231.050400000011</c:v>
                </c:pt>
                <c:pt idx="2407">
                  <c:v>230.05760000001101</c:v>
                </c:pt>
                <c:pt idx="2408">
                  <c:v>229.06480000001099</c:v>
                </c:pt>
                <c:pt idx="2409">
                  <c:v>230.86000000001101</c:v>
                </c:pt>
                <c:pt idx="2410">
                  <c:v>229.867200000011</c:v>
                </c:pt>
                <c:pt idx="2411">
                  <c:v>228.87440000001101</c:v>
                </c:pt>
                <c:pt idx="2412">
                  <c:v>230.669600000011</c:v>
                </c:pt>
                <c:pt idx="2413">
                  <c:v>232.464800000011</c:v>
                </c:pt>
                <c:pt idx="2414">
                  <c:v>231.47200000001101</c:v>
                </c:pt>
                <c:pt idx="2415">
                  <c:v>230.47920000001099</c:v>
                </c:pt>
                <c:pt idx="2416">
                  <c:v>229.486400000011</c:v>
                </c:pt>
                <c:pt idx="2417">
                  <c:v>228.49360000001101</c:v>
                </c:pt>
                <c:pt idx="2418">
                  <c:v>227.500800000011</c:v>
                </c:pt>
                <c:pt idx="2419">
                  <c:v>226.50800000001101</c:v>
                </c:pt>
                <c:pt idx="2420">
                  <c:v>225.51520000001099</c:v>
                </c:pt>
                <c:pt idx="2421">
                  <c:v>227.31040000001099</c:v>
                </c:pt>
                <c:pt idx="2422">
                  <c:v>226.317600000011</c:v>
                </c:pt>
                <c:pt idx="2423">
                  <c:v>228.11280000001099</c:v>
                </c:pt>
                <c:pt idx="2424">
                  <c:v>229.90800000001099</c:v>
                </c:pt>
                <c:pt idx="2425">
                  <c:v>228.915200000011</c:v>
                </c:pt>
                <c:pt idx="2426">
                  <c:v>227.92240000001101</c:v>
                </c:pt>
                <c:pt idx="2427">
                  <c:v>229.717600000011</c:v>
                </c:pt>
                <c:pt idx="2428">
                  <c:v>228.72480000001099</c:v>
                </c:pt>
                <c:pt idx="2429">
                  <c:v>227.732000000011</c:v>
                </c:pt>
                <c:pt idx="2430">
                  <c:v>226.73920000001101</c:v>
                </c:pt>
                <c:pt idx="2431">
                  <c:v>225.74640000001099</c:v>
                </c:pt>
                <c:pt idx="2432">
                  <c:v>224.75360000001101</c:v>
                </c:pt>
                <c:pt idx="2433">
                  <c:v>223.76080000001099</c:v>
                </c:pt>
                <c:pt idx="2434">
                  <c:v>222.768000000011</c:v>
                </c:pt>
                <c:pt idx="2435">
                  <c:v>221.77520000001101</c:v>
                </c:pt>
                <c:pt idx="2436">
                  <c:v>220.78240000001099</c:v>
                </c:pt>
                <c:pt idx="2437">
                  <c:v>219.78960000001101</c:v>
                </c:pt>
                <c:pt idx="2438">
                  <c:v>218.79680000001099</c:v>
                </c:pt>
                <c:pt idx="2439">
                  <c:v>217.804000000011</c:v>
                </c:pt>
                <c:pt idx="2440">
                  <c:v>219.599200000011</c:v>
                </c:pt>
                <c:pt idx="2441">
                  <c:v>221.39440000001099</c:v>
                </c:pt>
                <c:pt idx="2442">
                  <c:v>220.401600000011</c:v>
                </c:pt>
                <c:pt idx="2443">
                  <c:v>219.40880000001101</c:v>
                </c:pt>
                <c:pt idx="2444">
                  <c:v>218.416000000011</c:v>
                </c:pt>
                <c:pt idx="2445">
                  <c:v>217.42320000001101</c:v>
                </c:pt>
                <c:pt idx="2446">
                  <c:v>216.43040000001099</c:v>
                </c:pt>
                <c:pt idx="2447">
                  <c:v>215.437600000011</c:v>
                </c:pt>
                <c:pt idx="2448">
                  <c:v>217.232800000011</c:v>
                </c:pt>
                <c:pt idx="2449">
                  <c:v>216.24000000001101</c:v>
                </c:pt>
                <c:pt idx="2450">
                  <c:v>215.24720000001099</c:v>
                </c:pt>
                <c:pt idx="2451">
                  <c:v>214.254400000011</c:v>
                </c:pt>
                <c:pt idx="2452">
                  <c:v>213.26160000001099</c:v>
                </c:pt>
                <c:pt idx="2453">
                  <c:v>215.05680000001101</c:v>
                </c:pt>
                <c:pt idx="2454">
                  <c:v>214.06400000001099</c:v>
                </c:pt>
                <c:pt idx="2455">
                  <c:v>213.071200000011</c:v>
                </c:pt>
                <c:pt idx="2456">
                  <c:v>212.07840000001099</c:v>
                </c:pt>
                <c:pt idx="2457">
                  <c:v>211.085600000011</c:v>
                </c:pt>
                <c:pt idx="2458">
                  <c:v>210.09280000001101</c:v>
                </c:pt>
                <c:pt idx="2459">
                  <c:v>209.10000000001099</c:v>
                </c:pt>
                <c:pt idx="2460">
                  <c:v>208.10720000001101</c:v>
                </c:pt>
                <c:pt idx="2461">
                  <c:v>207.11440000001099</c:v>
                </c:pt>
                <c:pt idx="2462">
                  <c:v>206.121600000011</c:v>
                </c:pt>
                <c:pt idx="2463">
                  <c:v>205.12880000001101</c:v>
                </c:pt>
                <c:pt idx="2464">
                  <c:v>204.13600000001099</c:v>
                </c:pt>
                <c:pt idx="2465">
                  <c:v>203.14320000001101</c:v>
                </c:pt>
                <c:pt idx="2466">
                  <c:v>204.938400000011</c:v>
                </c:pt>
                <c:pt idx="2467">
                  <c:v>203.94560000001101</c:v>
                </c:pt>
                <c:pt idx="2468">
                  <c:v>202.952800000011</c:v>
                </c:pt>
                <c:pt idx="2469">
                  <c:v>201.96000000001101</c:v>
                </c:pt>
                <c:pt idx="2470">
                  <c:v>203.755200000011</c:v>
                </c:pt>
                <c:pt idx="2471">
                  <c:v>205.550400000011</c:v>
                </c:pt>
                <c:pt idx="2472">
                  <c:v>207.34560000001099</c:v>
                </c:pt>
                <c:pt idx="2473">
                  <c:v>206.352800000011</c:v>
                </c:pt>
                <c:pt idx="2474">
                  <c:v>205.36000000001101</c:v>
                </c:pt>
                <c:pt idx="2475">
                  <c:v>204.367200000011</c:v>
                </c:pt>
                <c:pt idx="2476">
                  <c:v>206.16240000001099</c:v>
                </c:pt>
                <c:pt idx="2477">
                  <c:v>207.95760000001101</c:v>
                </c:pt>
                <c:pt idx="2478">
                  <c:v>209.75280000001101</c:v>
                </c:pt>
                <c:pt idx="2479">
                  <c:v>208.76000000001099</c:v>
                </c:pt>
                <c:pt idx="2480">
                  <c:v>210.55520000001101</c:v>
                </c:pt>
                <c:pt idx="2481">
                  <c:v>212.35040000001101</c:v>
                </c:pt>
                <c:pt idx="2482">
                  <c:v>211.35760000001099</c:v>
                </c:pt>
                <c:pt idx="2483">
                  <c:v>210.364800000011</c:v>
                </c:pt>
                <c:pt idx="2484">
                  <c:v>209.37200000001101</c:v>
                </c:pt>
                <c:pt idx="2485">
                  <c:v>208.37920000001199</c:v>
                </c:pt>
                <c:pt idx="2486">
                  <c:v>207.386400000012</c:v>
                </c:pt>
                <c:pt idx="2487">
                  <c:v>206.39360000001199</c:v>
                </c:pt>
                <c:pt idx="2488">
                  <c:v>205.400800000012</c:v>
                </c:pt>
                <c:pt idx="2489">
                  <c:v>204.40800000001201</c:v>
                </c:pt>
                <c:pt idx="2490">
                  <c:v>203.41520000001199</c:v>
                </c:pt>
                <c:pt idx="2491">
                  <c:v>205.21040000001199</c:v>
                </c:pt>
                <c:pt idx="2492">
                  <c:v>207.00560000001201</c:v>
                </c:pt>
                <c:pt idx="2493">
                  <c:v>206.01280000001199</c:v>
                </c:pt>
                <c:pt idx="2494">
                  <c:v>207.80800000001199</c:v>
                </c:pt>
                <c:pt idx="2495">
                  <c:v>206.815200000012</c:v>
                </c:pt>
                <c:pt idx="2496">
                  <c:v>205.82240000001201</c:v>
                </c:pt>
                <c:pt idx="2497">
                  <c:v>204.82960000001199</c:v>
                </c:pt>
                <c:pt idx="2498">
                  <c:v>203.836800000012</c:v>
                </c:pt>
                <c:pt idx="2499">
                  <c:v>205.632000000012</c:v>
                </c:pt>
                <c:pt idx="2500">
                  <c:v>207.42720000001199</c:v>
                </c:pt>
                <c:pt idx="2501">
                  <c:v>206.434400000012</c:v>
                </c:pt>
                <c:pt idx="2502">
                  <c:v>205.44160000001199</c:v>
                </c:pt>
                <c:pt idx="2503">
                  <c:v>204.448800000012</c:v>
                </c:pt>
                <c:pt idx="2504">
                  <c:v>203.45600000001201</c:v>
                </c:pt>
                <c:pt idx="2505">
                  <c:v>202.46320000001199</c:v>
                </c:pt>
                <c:pt idx="2506">
                  <c:v>201.47040000001201</c:v>
                </c:pt>
                <c:pt idx="2507">
                  <c:v>203.265600000012</c:v>
                </c:pt>
                <c:pt idx="2508">
                  <c:v>202.27280000001201</c:v>
                </c:pt>
                <c:pt idx="2509">
                  <c:v>201.280000000012</c:v>
                </c:pt>
                <c:pt idx="2510">
                  <c:v>200.28720000001201</c:v>
                </c:pt>
                <c:pt idx="2511">
                  <c:v>199.29440000001199</c:v>
                </c:pt>
                <c:pt idx="2512">
                  <c:v>198.301600000012</c:v>
                </c:pt>
                <c:pt idx="2513">
                  <c:v>200.096800000012</c:v>
                </c:pt>
                <c:pt idx="2514">
                  <c:v>199.10400000001201</c:v>
                </c:pt>
                <c:pt idx="2515">
                  <c:v>198.11120000001199</c:v>
                </c:pt>
                <c:pt idx="2516">
                  <c:v>197.118400000012</c:v>
                </c:pt>
                <c:pt idx="2517">
                  <c:v>198.913600000012</c:v>
                </c:pt>
                <c:pt idx="2518">
                  <c:v>197.92080000001201</c:v>
                </c:pt>
                <c:pt idx="2519">
                  <c:v>196.92800000001199</c:v>
                </c:pt>
                <c:pt idx="2520">
                  <c:v>195.935200000012</c:v>
                </c:pt>
                <c:pt idx="2521">
                  <c:v>194.94240000001199</c:v>
                </c:pt>
                <c:pt idx="2522">
                  <c:v>193.949600000012</c:v>
                </c:pt>
                <c:pt idx="2523">
                  <c:v>195.74480000001199</c:v>
                </c:pt>
                <c:pt idx="2524">
                  <c:v>194.752000000012</c:v>
                </c:pt>
                <c:pt idx="2525">
                  <c:v>196.547200000012</c:v>
                </c:pt>
                <c:pt idx="2526">
                  <c:v>195.55440000001201</c:v>
                </c:pt>
                <c:pt idx="2527">
                  <c:v>194.56160000001199</c:v>
                </c:pt>
                <c:pt idx="2528">
                  <c:v>196.35680000001199</c:v>
                </c:pt>
                <c:pt idx="2529">
                  <c:v>195.364000000012</c:v>
                </c:pt>
                <c:pt idx="2530">
                  <c:v>197.15920000001199</c:v>
                </c:pt>
                <c:pt idx="2531">
                  <c:v>196.166400000012</c:v>
                </c:pt>
                <c:pt idx="2532">
                  <c:v>195.17360000001199</c:v>
                </c:pt>
                <c:pt idx="2533">
                  <c:v>194.180800000012</c:v>
                </c:pt>
                <c:pt idx="2534">
                  <c:v>193.18800000001201</c:v>
                </c:pt>
                <c:pt idx="2535">
                  <c:v>192.19520000001199</c:v>
                </c:pt>
                <c:pt idx="2536">
                  <c:v>191.20240000001201</c:v>
                </c:pt>
                <c:pt idx="2537">
                  <c:v>190.20960000001199</c:v>
                </c:pt>
                <c:pt idx="2538">
                  <c:v>192.00480000001201</c:v>
                </c:pt>
                <c:pt idx="2539">
                  <c:v>191.01200000001199</c:v>
                </c:pt>
                <c:pt idx="2540">
                  <c:v>192.80720000001199</c:v>
                </c:pt>
                <c:pt idx="2541">
                  <c:v>191.814400000012</c:v>
                </c:pt>
                <c:pt idx="2542">
                  <c:v>190.82160000001201</c:v>
                </c:pt>
                <c:pt idx="2543">
                  <c:v>192.61680000001201</c:v>
                </c:pt>
                <c:pt idx="2544">
                  <c:v>194.412000000012</c:v>
                </c:pt>
                <c:pt idx="2545">
                  <c:v>193.41920000001201</c:v>
                </c:pt>
                <c:pt idx="2546">
                  <c:v>192.42640000001199</c:v>
                </c:pt>
                <c:pt idx="2547">
                  <c:v>194.22160000001199</c:v>
                </c:pt>
                <c:pt idx="2548">
                  <c:v>193.228800000012</c:v>
                </c:pt>
                <c:pt idx="2549">
                  <c:v>192.23600000001201</c:v>
                </c:pt>
                <c:pt idx="2550">
                  <c:v>191.243200000012</c:v>
                </c:pt>
                <c:pt idx="2551">
                  <c:v>193.03840000001199</c:v>
                </c:pt>
                <c:pt idx="2552">
                  <c:v>194.83360000001201</c:v>
                </c:pt>
                <c:pt idx="2553">
                  <c:v>196.62880000001201</c:v>
                </c:pt>
                <c:pt idx="2554">
                  <c:v>195.63600000001199</c:v>
                </c:pt>
                <c:pt idx="2555">
                  <c:v>194.643200000012</c:v>
                </c:pt>
                <c:pt idx="2556">
                  <c:v>193.65040000001201</c:v>
                </c:pt>
                <c:pt idx="2557">
                  <c:v>195.44560000001201</c:v>
                </c:pt>
                <c:pt idx="2558">
                  <c:v>194.45280000001199</c:v>
                </c:pt>
                <c:pt idx="2559">
                  <c:v>193.460000000012</c:v>
                </c:pt>
                <c:pt idx="2560">
                  <c:v>192.46720000001201</c:v>
                </c:pt>
                <c:pt idx="2561">
                  <c:v>194.26240000001201</c:v>
                </c:pt>
                <c:pt idx="2562">
                  <c:v>193.26960000001199</c:v>
                </c:pt>
                <c:pt idx="2563">
                  <c:v>195.06480000001201</c:v>
                </c:pt>
                <c:pt idx="2564">
                  <c:v>194.072000000012</c:v>
                </c:pt>
                <c:pt idx="2565">
                  <c:v>195.86720000001199</c:v>
                </c:pt>
                <c:pt idx="2566">
                  <c:v>197.66240000001201</c:v>
                </c:pt>
                <c:pt idx="2567">
                  <c:v>196.669600000012</c:v>
                </c:pt>
                <c:pt idx="2568">
                  <c:v>198.46480000001199</c:v>
                </c:pt>
                <c:pt idx="2569">
                  <c:v>197.472000000012</c:v>
                </c:pt>
                <c:pt idx="2570">
                  <c:v>196.47920000001201</c:v>
                </c:pt>
                <c:pt idx="2571">
                  <c:v>195.486400000012</c:v>
                </c:pt>
                <c:pt idx="2572">
                  <c:v>194.49360000001201</c:v>
                </c:pt>
                <c:pt idx="2573">
                  <c:v>193.50080000001199</c:v>
                </c:pt>
                <c:pt idx="2574">
                  <c:v>195.29600000001199</c:v>
                </c:pt>
                <c:pt idx="2575">
                  <c:v>194.303200000012</c:v>
                </c:pt>
                <c:pt idx="2576">
                  <c:v>193.31040000001201</c:v>
                </c:pt>
                <c:pt idx="2577">
                  <c:v>195.105600000012</c:v>
                </c:pt>
                <c:pt idx="2578">
                  <c:v>194.11280000001199</c:v>
                </c:pt>
                <c:pt idx="2579">
                  <c:v>195.90800000001201</c:v>
                </c:pt>
                <c:pt idx="2580">
                  <c:v>194.91520000001199</c:v>
                </c:pt>
                <c:pt idx="2581">
                  <c:v>193.922400000012</c:v>
                </c:pt>
                <c:pt idx="2582">
                  <c:v>192.92960000001199</c:v>
                </c:pt>
                <c:pt idx="2583">
                  <c:v>191.936800000012</c:v>
                </c:pt>
                <c:pt idx="2584">
                  <c:v>193.73200000001199</c:v>
                </c:pt>
                <c:pt idx="2585">
                  <c:v>192.739200000012</c:v>
                </c:pt>
                <c:pt idx="2586">
                  <c:v>194.534400000012</c:v>
                </c:pt>
                <c:pt idx="2587">
                  <c:v>193.54160000001201</c:v>
                </c:pt>
                <c:pt idx="2588">
                  <c:v>195.336800000012</c:v>
                </c:pt>
                <c:pt idx="2589">
                  <c:v>194.34400000001199</c:v>
                </c:pt>
                <c:pt idx="2590">
                  <c:v>193.351200000012</c:v>
                </c:pt>
                <c:pt idx="2591">
                  <c:v>192.35840000001201</c:v>
                </c:pt>
                <c:pt idx="2592">
                  <c:v>194.15360000001201</c:v>
                </c:pt>
                <c:pt idx="2593">
                  <c:v>193.16080000001199</c:v>
                </c:pt>
                <c:pt idx="2594">
                  <c:v>192.168000000012</c:v>
                </c:pt>
                <c:pt idx="2595">
                  <c:v>193.96320000001199</c:v>
                </c:pt>
                <c:pt idx="2596">
                  <c:v>192.97040000001201</c:v>
                </c:pt>
                <c:pt idx="2597">
                  <c:v>191.97760000001199</c:v>
                </c:pt>
                <c:pt idx="2598">
                  <c:v>190.984800000012</c:v>
                </c:pt>
                <c:pt idx="2599">
                  <c:v>189.99200000001201</c:v>
                </c:pt>
                <c:pt idx="2600">
                  <c:v>191.78720000001201</c:v>
                </c:pt>
                <c:pt idx="2601">
                  <c:v>190.79440000001199</c:v>
                </c:pt>
                <c:pt idx="2602">
                  <c:v>192.58960000001201</c:v>
                </c:pt>
                <c:pt idx="2603">
                  <c:v>194.38480000001201</c:v>
                </c:pt>
                <c:pt idx="2604">
                  <c:v>193.39200000001199</c:v>
                </c:pt>
                <c:pt idx="2605">
                  <c:v>192.399200000012</c:v>
                </c:pt>
                <c:pt idx="2606">
                  <c:v>191.40640000001201</c:v>
                </c:pt>
                <c:pt idx="2607">
                  <c:v>190.413600000012</c:v>
                </c:pt>
                <c:pt idx="2608">
                  <c:v>189.42080000001201</c:v>
                </c:pt>
                <c:pt idx="2609">
                  <c:v>188.42800000001199</c:v>
                </c:pt>
                <c:pt idx="2610">
                  <c:v>187.435200000012</c:v>
                </c:pt>
                <c:pt idx="2611">
                  <c:v>189.230400000012</c:v>
                </c:pt>
                <c:pt idx="2612">
                  <c:v>188.23760000001201</c:v>
                </c:pt>
                <c:pt idx="2613">
                  <c:v>187.24480000001199</c:v>
                </c:pt>
                <c:pt idx="2614">
                  <c:v>186.252000000012</c:v>
                </c:pt>
                <c:pt idx="2615">
                  <c:v>185.25920000001199</c:v>
                </c:pt>
                <c:pt idx="2616">
                  <c:v>184.266400000012</c:v>
                </c:pt>
                <c:pt idx="2617">
                  <c:v>183.27360000001201</c:v>
                </c:pt>
                <c:pt idx="2618">
                  <c:v>182.28080000001199</c:v>
                </c:pt>
                <c:pt idx="2619">
                  <c:v>181.288000000012</c:v>
                </c:pt>
                <c:pt idx="2620">
                  <c:v>180.29520000001199</c:v>
                </c:pt>
                <c:pt idx="2621">
                  <c:v>179.302400000012</c:v>
                </c:pt>
                <c:pt idx="2622">
                  <c:v>178.30960000001201</c:v>
                </c:pt>
                <c:pt idx="2623">
                  <c:v>177.31680000001199</c:v>
                </c:pt>
                <c:pt idx="2624">
                  <c:v>179.11200000001199</c:v>
                </c:pt>
                <c:pt idx="2625">
                  <c:v>178.119200000012</c:v>
                </c:pt>
                <c:pt idx="2626">
                  <c:v>179.91440000001199</c:v>
                </c:pt>
                <c:pt idx="2627">
                  <c:v>178.92160000001201</c:v>
                </c:pt>
                <c:pt idx="2628">
                  <c:v>177.92880000001199</c:v>
                </c:pt>
                <c:pt idx="2629">
                  <c:v>176.936000000012</c:v>
                </c:pt>
                <c:pt idx="2630">
                  <c:v>178.731200000012</c:v>
                </c:pt>
                <c:pt idx="2631">
                  <c:v>177.73840000001201</c:v>
                </c:pt>
                <c:pt idx="2632">
                  <c:v>176.74560000001199</c:v>
                </c:pt>
                <c:pt idx="2633">
                  <c:v>175.752800000013</c:v>
                </c:pt>
                <c:pt idx="2634">
                  <c:v>174.76000000001301</c:v>
                </c:pt>
                <c:pt idx="2635">
                  <c:v>176.555200000013</c:v>
                </c:pt>
                <c:pt idx="2636">
                  <c:v>175.56240000001301</c:v>
                </c:pt>
                <c:pt idx="2637">
                  <c:v>177.35760000001301</c:v>
                </c:pt>
                <c:pt idx="2638">
                  <c:v>176.36480000001299</c:v>
                </c:pt>
                <c:pt idx="2639">
                  <c:v>178.16000000001301</c:v>
                </c:pt>
                <c:pt idx="2640">
                  <c:v>177.167200000013</c:v>
                </c:pt>
                <c:pt idx="2641">
                  <c:v>176.17440000001301</c:v>
                </c:pt>
                <c:pt idx="2642">
                  <c:v>175.18160000001299</c:v>
                </c:pt>
                <c:pt idx="2643">
                  <c:v>176.97680000001299</c:v>
                </c:pt>
                <c:pt idx="2644">
                  <c:v>178.77200000001301</c:v>
                </c:pt>
                <c:pt idx="2645">
                  <c:v>177.77920000001299</c:v>
                </c:pt>
                <c:pt idx="2646">
                  <c:v>179.57440000001299</c:v>
                </c:pt>
                <c:pt idx="2647">
                  <c:v>178.581600000013</c:v>
                </c:pt>
                <c:pt idx="2648">
                  <c:v>177.58880000001301</c:v>
                </c:pt>
                <c:pt idx="2649">
                  <c:v>176.59600000001299</c:v>
                </c:pt>
                <c:pt idx="2650">
                  <c:v>175.603200000013</c:v>
                </c:pt>
                <c:pt idx="2651">
                  <c:v>174.61040000001299</c:v>
                </c:pt>
                <c:pt idx="2652">
                  <c:v>173.617600000013</c:v>
                </c:pt>
                <c:pt idx="2653">
                  <c:v>175.41280000001299</c:v>
                </c:pt>
                <c:pt idx="2654">
                  <c:v>174.420000000013</c:v>
                </c:pt>
                <c:pt idx="2655">
                  <c:v>173.42720000001299</c:v>
                </c:pt>
                <c:pt idx="2656">
                  <c:v>172.434400000013</c:v>
                </c:pt>
                <c:pt idx="2657">
                  <c:v>174.22960000001299</c:v>
                </c:pt>
                <c:pt idx="2658">
                  <c:v>173.23680000001301</c:v>
                </c:pt>
                <c:pt idx="2659">
                  <c:v>172.24400000001299</c:v>
                </c:pt>
                <c:pt idx="2660">
                  <c:v>171.251200000013</c:v>
                </c:pt>
                <c:pt idx="2661">
                  <c:v>170.25840000001301</c:v>
                </c:pt>
                <c:pt idx="2662">
                  <c:v>169.26560000001299</c:v>
                </c:pt>
                <c:pt idx="2663">
                  <c:v>168.27280000001301</c:v>
                </c:pt>
                <c:pt idx="2664">
                  <c:v>167.28000000001299</c:v>
                </c:pt>
                <c:pt idx="2665">
                  <c:v>166.287200000013</c:v>
                </c:pt>
                <c:pt idx="2666">
                  <c:v>168.082400000013</c:v>
                </c:pt>
                <c:pt idx="2667">
                  <c:v>167.08960000001301</c:v>
                </c:pt>
                <c:pt idx="2668">
                  <c:v>166.09680000001299</c:v>
                </c:pt>
                <c:pt idx="2669">
                  <c:v>167.89200000001301</c:v>
                </c:pt>
                <c:pt idx="2670">
                  <c:v>169.68720000001301</c:v>
                </c:pt>
                <c:pt idx="2671">
                  <c:v>171.482400000013</c:v>
                </c:pt>
                <c:pt idx="2672">
                  <c:v>170.48960000001301</c:v>
                </c:pt>
                <c:pt idx="2673">
                  <c:v>169.496800000013</c:v>
                </c:pt>
                <c:pt idx="2674">
                  <c:v>171.29200000001299</c:v>
                </c:pt>
                <c:pt idx="2675">
                  <c:v>170.299200000013</c:v>
                </c:pt>
                <c:pt idx="2676">
                  <c:v>169.30640000001301</c:v>
                </c:pt>
                <c:pt idx="2677">
                  <c:v>168.313600000013</c:v>
                </c:pt>
                <c:pt idx="2678">
                  <c:v>167.32080000001301</c:v>
                </c:pt>
                <c:pt idx="2679">
                  <c:v>166.32800000001299</c:v>
                </c:pt>
                <c:pt idx="2680">
                  <c:v>165.335200000013</c:v>
                </c:pt>
                <c:pt idx="2681">
                  <c:v>167.130400000013</c:v>
                </c:pt>
                <c:pt idx="2682">
                  <c:v>166.13760000001301</c:v>
                </c:pt>
                <c:pt idx="2683">
                  <c:v>165.14480000001299</c:v>
                </c:pt>
                <c:pt idx="2684">
                  <c:v>164.152000000013</c:v>
                </c:pt>
                <c:pt idx="2685">
                  <c:v>163.15920000001299</c:v>
                </c:pt>
                <c:pt idx="2686">
                  <c:v>162.166400000013</c:v>
                </c:pt>
                <c:pt idx="2687">
                  <c:v>161.17360000001301</c:v>
                </c:pt>
                <c:pt idx="2688">
                  <c:v>160.18080000001299</c:v>
                </c:pt>
                <c:pt idx="2689">
                  <c:v>159.18800000001301</c:v>
                </c:pt>
                <c:pt idx="2690">
                  <c:v>160.983200000013</c:v>
                </c:pt>
                <c:pt idx="2691">
                  <c:v>159.99040000001301</c:v>
                </c:pt>
                <c:pt idx="2692">
                  <c:v>161.78560000001301</c:v>
                </c:pt>
                <c:pt idx="2693">
                  <c:v>163.580800000013</c:v>
                </c:pt>
                <c:pt idx="2694">
                  <c:v>162.58800000001301</c:v>
                </c:pt>
                <c:pt idx="2695">
                  <c:v>161.59520000001299</c:v>
                </c:pt>
                <c:pt idx="2696">
                  <c:v>163.39040000001299</c:v>
                </c:pt>
                <c:pt idx="2697">
                  <c:v>165.18560000001301</c:v>
                </c:pt>
                <c:pt idx="2698">
                  <c:v>166.98080000001301</c:v>
                </c:pt>
                <c:pt idx="2699">
                  <c:v>168.776000000013</c:v>
                </c:pt>
                <c:pt idx="2700">
                  <c:v>170.57120000001299</c:v>
                </c:pt>
                <c:pt idx="2701">
                  <c:v>172.36640000001299</c:v>
                </c:pt>
                <c:pt idx="2702">
                  <c:v>174.16160000001301</c:v>
                </c:pt>
                <c:pt idx="2703">
                  <c:v>173.16880000001299</c:v>
                </c:pt>
                <c:pt idx="2704">
                  <c:v>172.176000000013</c:v>
                </c:pt>
                <c:pt idx="2705">
                  <c:v>173.971200000013</c:v>
                </c:pt>
                <c:pt idx="2706">
                  <c:v>172.97840000001301</c:v>
                </c:pt>
                <c:pt idx="2707">
                  <c:v>174.773600000013</c:v>
                </c:pt>
                <c:pt idx="2708">
                  <c:v>173.78080000001299</c:v>
                </c:pt>
                <c:pt idx="2709">
                  <c:v>172.788000000013</c:v>
                </c:pt>
                <c:pt idx="2710">
                  <c:v>171.79520000001301</c:v>
                </c:pt>
                <c:pt idx="2711">
                  <c:v>170.80240000001299</c:v>
                </c:pt>
                <c:pt idx="2712">
                  <c:v>169.80960000001301</c:v>
                </c:pt>
                <c:pt idx="2713">
                  <c:v>168.81680000001299</c:v>
                </c:pt>
                <c:pt idx="2714">
                  <c:v>170.61200000001301</c:v>
                </c:pt>
                <c:pt idx="2715">
                  <c:v>169.619200000013</c:v>
                </c:pt>
                <c:pt idx="2716">
                  <c:v>168.62640000001301</c:v>
                </c:pt>
                <c:pt idx="2717">
                  <c:v>170.421600000013</c:v>
                </c:pt>
                <c:pt idx="2718">
                  <c:v>169.42880000001301</c:v>
                </c:pt>
                <c:pt idx="2719">
                  <c:v>168.436000000013</c:v>
                </c:pt>
                <c:pt idx="2720">
                  <c:v>167.44320000001301</c:v>
                </c:pt>
                <c:pt idx="2721">
                  <c:v>166.45040000001299</c:v>
                </c:pt>
                <c:pt idx="2722">
                  <c:v>165.457600000013</c:v>
                </c:pt>
                <c:pt idx="2723">
                  <c:v>167.252800000013</c:v>
                </c:pt>
                <c:pt idx="2724">
                  <c:v>166.26000000001301</c:v>
                </c:pt>
                <c:pt idx="2725">
                  <c:v>165.26720000001299</c:v>
                </c:pt>
                <c:pt idx="2726">
                  <c:v>164.274400000013</c:v>
                </c:pt>
                <c:pt idx="2727">
                  <c:v>163.28160000001299</c:v>
                </c:pt>
                <c:pt idx="2728">
                  <c:v>165.07680000001301</c:v>
                </c:pt>
                <c:pt idx="2729">
                  <c:v>164.08400000001299</c:v>
                </c:pt>
                <c:pt idx="2730">
                  <c:v>163.091200000013</c:v>
                </c:pt>
                <c:pt idx="2731">
                  <c:v>162.09840000001299</c:v>
                </c:pt>
                <c:pt idx="2732">
                  <c:v>161.105600000013</c:v>
                </c:pt>
                <c:pt idx="2733">
                  <c:v>162.90080000001299</c:v>
                </c:pt>
                <c:pt idx="2734">
                  <c:v>164.69600000001299</c:v>
                </c:pt>
                <c:pt idx="2735">
                  <c:v>163.703200000013</c:v>
                </c:pt>
                <c:pt idx="2736">
                  <c:v>162.71040000001301</c:v>
                </c:pt>
                <c:pt idx="2737">
                  <c:v>161.71760000001299</c:v>
                </c:pt>
                <c:pt idx="2738">
                  <c:v>160.724800000013</c:v>
                </c:pt>
                <c:pt idx="2739">
                  <c:v>159.73200000001299</c:v>
                </c:pt>
                <c:pt idx="2740">
                  <c:v>161.52720000001301</c:v>
                </c:pt>
                <c:pt idx="2741">
                  <c:v>160.53440000001299</c:v>
                </c:pt>
                <c:pt idx="2742">
                  <c:v>159.54160000001301</c:v>
                </c:pt>
                <c:pt idx="2743">
                  <c:v>161.336800000013</c:v>
                </c:pt>
                <c:pt idx="2744">
                  <c:v>160.34400000001301</c:v>
                </c:pt>
                <c:pt idx="2745">
                  <c:v>162.13920000001301</c:v>
                </c:pt>
                <c:pt idx="2746">
                  <c:v>161.14640000001299</c:v>
                </c:pt>
                <c:pt idx="2747">
                  <c:v>162.94160000001301</c:v>
                </c:pt>
                <c:pt idx="2748">
                  <c:v>161.94880000001299</c:v>
                </c:pt>
                <c:pt idx="2749">
                  <c:v>160.95600000001301</c:v>
                </c:pt>
                <c:pt idx="2750">
                  <c:v>162.751200000013</c:v>
                </c:pt>
                <c:pt idx="2751">
                  <c:v>161.75840000001301</c:v>
                </c:pt>
                <c:pt idx="2752">
                  <c:v>160.76560000001299</c:v>
                </c:pt>
                <c:pt idx="2753">
                  <c:v>159.77280000001301</c:v>
                </c:pt>
                <c:pt idx="2754">
                  <c:v>158.78000000001299</c:v>
                </c:pt>
                <c:pt idx="2755">
                  <c:v>157.787200000013</c:v>
                </c:pt>
                <c:pt idx="2756">
                  <c:v>156.79440000001301</c:v>
                </c:pt>
                <c:pt idx="2757">
                  <c:v>158.58960000001301</c:v>
                </c:pt>
                <c:pt idx="2758">
                  <c:v>157.59680000001299</c:v>
                </c:pt>
                <c:pt idx="2759">
                  <c:v>156.604000000013</c:v>
                </c:pt>
                <c:pt idx="2760">
                  <c:v>155.61120000001301</c:v>
                </c:pt>
                <c:pt idx="2761">
                  <c:v>154.618400000013</c:v>
                </c:pt>
                <c:pt idx="2762">
                  <c:v>153.62560000001301</c:v>
                </c:pt>
                <c:pt idx="2763">
                  <c:v>155.420800000013</c:v>
                </c:pt>
                <c:pt idx="2764">
                  <c:v>154.42800000001299</c:v>
                </c:pt>
                <c:pt idx="2765">
                  <c:v>156.22320000001301</c:v>
                </c:pt>
                <c:pt idx="2766">
                  <c:v>155.23040000001299</c:v>
                </c:pt>
                <c:pt idx="2767">
                  <c:v>157.02560000001299</c:v>
                </c:pt>
                <c:pt idx="2768">
                  <c:v>156.032800000013</c:v>
                </c:pt>
                <c:pt idx="2769">
                  <c:v>155.04000000001301</c:v>
                </c:pt>
                <c:pt idx="2770">
                  <c:v>154.04720000001299</c:v>
                </c:pt>
                <c:pt idx="2771">
                  <c:v>153.054400000013</c:v>
                </c:pt>
                <c:pt idx="2772">
                  <c:v>154.849600000013</c:v>
                </c:pt>
                <c:pt idx="2773">
                  <c:v>153.85680000001301</c:v>
                </c:pt>
                <c:pt idx="2774">
                  <c:v>152.86400000001299</c:v>
                </c:pt>
                <c:pt idx="2775">
                  <c:v>154.65920000001299</c:v>
                </c:pt>
                <c:pt idx="2776">
                  <c:v>153.666400000013</c:v>
                </c:pt>
                <c:pt idx="2777">
                  <c:v>152.67360000001301</c:v>
                </c:pt>
                <c:pt idx="2778">
                  <c:v>154.468800000013</c:v>
                </c:pt>
                <c:pt idx="2779">
                  <c:v>153.47600000001299</c:v>
                </c:pt>
                <c:pt idx="2780">
                  <c:v>155.27120000001301</c:v>
                </c:pt>
                <c:pt idx="2781">
                  <c:v>154.27840000001299</c:v>
                </c:pt>
                <c:pt idx="2782">
                  <c:v>153.28560000001301</c:v>
                </c:pt>
                <c:pt idx="2783">
                  <c:v>152.29280000001299</c:v>
                </c:pt>
                <c:pt idx="2784">
                  <c:v>151.300000000013</c:v>
                </c:pt>
                <c:pt idx="2785">
                  <c:v>153.09520000001299</c:v>
                </c:pt>
                <c:pt idx="2786">
                  <c:v>152.10240000001301</c:v>
                </c:pt>
                <c:pt idx="2787">
                  <c:v>151.10960000001299</c:v>
                </c:pt>
                <c:pt idx="2788">
                  <c:v>152.90480000001301</c:v>
                </c:pt>
                <c:pt idx="2789">
                  <c:v>151.91200000001399</c:v>
                </c:pt>
                <c:pt idx="2790">
                  <c:v>150.919200000014</c:v>
                </c:pt>
                <c:pt idx="2791">
                  <c:v>149.92640000001401</c:v>
                </c:pt>
                <c:pt idx="2792">
                  <c:v>148.933600000014</c:v>
                </c:pt>
                <c:pt idx="2793">
                  <c:v>150.72880000001399</c:v>
                </c:pt>
                <c:pt idx="2794">
                  <c:v>149.736000000014</c:v>
                </c:pt>
                <c:pt idx="2795">
                  <c:v>148.74320000001401</c:v>
                </c:pt>
                <c:pt idx="2796">
                  <c:v>150.53840000001401</c:v>
                </c:pt>
                <c:pt idx="2797">
                  <c:v>149.54560000001399</c:v>
                </c:pt>
                <c:pt idx="2798">
                  <c:v>148.552800000014</c:v>
                </c:pt>
                <c:pt idx="2799">
                  <c:v>150.348000000014</c:v>
                </c:pt>
                <c:pt idx="2800">
                  <c:v>149.35520000001401</c:v>
                </c:pt>
                <c:pt idx="2801">
                  <c:v>151.150400000014</c:v>
                </c:pt>
                <c:pt idx="2802">
                  <c:v>152.945600000014</c:v>
                </c:pt>
                <c:pt idx="2803">
                  <c:v>151.95280000001401</c:v>
                </c:pt>
                <c:pt idx="2804">
                  <c:v>150.96000000001399</c:v>
                </c:pt>
                <c:pt idx="2805">
                  <c:v>149.967200000014</c:v>
                </c:pt>
                <c:pt idx="2806">
                  <c:v>148.97440000001399</c:v>
                </c:pt>
                <c:pt idx="2807">
                  <c:v>150.76960000001401</c:v>
                </c:pt>
                <c:pt idx="2808">
                  <c:v>152.564800000014</c:v>
                </c:pt>
                <c:pt idx="2809">
                  <c:v>151.57200000001399</c:v>
                </c:pt>
                <c:pt idx="2810">
                  <c:v>153.36720000001401</c:v>
                </c:pt>
                <c:pt idx="2811">
                  <c:v>155.162400000014</c:v>
                </c:pt>
                <c:pt idx="2812">
                  <c:v>154.16960000001399</c:v>
                </c:pt>
                <c:pt idx="2813">
                  <c:v>153.176800000014</c:v>
                </c:pt>
                <c:pt idx="2814">
                  <c:v>154.97200000001399</c:v>
                </c:pt>
                <c:pt idx="2815">
                  <c:v>153.979200000014</c:v>
                </c:pt>
                <c:pt idx="2816">
                  <c:v>152.98640000001399</c:v>
                </c:pt>
                <c:pt idx="2817">
                  <c:v>154.78160000001401</c:v>
                </c:pt>
                <c:pt idx="2818">
                  <c:v>153.78880000001399</c:v>
                </c:pt>
                <c:pt idx="2819">
                  <c:v>155.58400000001399</c:v>
                </c:pt>
                <c:pt idx="2820">
                  <c:v>154.591200000014</c:v>
                </c:pt>
                <c:pt idx="2821">
                  <c:v>156.38640000001399</c:v>
                </c:pt>
                <c:pt idx="2822">
                  <c:v>158.18160000001399</c:v>
                </c:pt>
                <c:pt idx="2823">
                  <c:v>157.188800000014</c:v>
                </c:pt>
                <c:pt idx="2824">
                  <c:v>156.19600000001401</c:v>
                </c:pt>
                <c:pt idx="2825">
                  <c:v>155.20320000001399</c:v>
                </c:pt>
                <c:pt idx="2826">
                  <c:v>154.210400000014</c:v>
                </c:pt>
                <c:pt idx="2827">
                  <c:v>156.005600000014</c:v>
                </c:pt>
                <c:pt idx="2828">
                  <c:v>157.80080000001399</c:v>
                </c:pt>
                <c:pt idx="2829">
                  <c:v>156.808000000014</c:v>
                </c:pt>
                <c:pt idx="2830">
                  <c:v>155.81520000001399</c:v>
                </c:pt>
                <c:pt idx="2831">
                  <c:v>154.822400000014</c:v>
                </c:pt>
                <c:pt idx="2832">
                  <c:v>153.82960000001401</c:v>
                </c:pt>
                <c:pt idx="2833">
                  <c:v>155.62480000001401</c:v>
                </c:pt>
                <c:pt idx="2834">
                  <c:v>154.63200000001399</c:v>
                </c:pt>
                <c:pt idx="2835">
                  <c:v>153.639200000014</c:v>
                </c:pt>
                <c:pt idx="2836">
                  <c:v>152.64640000001401</c:v>
                </c:pt>
                <c:pt idx="2837">
                  <c:v>151.65360000001399</c:v>
                </c:pt>
                <c:pt idx="2838">
                  <c:v>150.66080000001401</c:v>
                </c:pt>
                <c:pt idx="2839">
                  <c:v>149.66800000001399</c:v>
                </c:pt>
                <c:pt idx="2840">
                  <c:v>151.46320000001401</c:v>
                </c:pt>
                <c:pt idx="2841">
                  <c:v>153.25840000001401</c:v>
                </c:pt>
                <c:pt idx="2842">
                  <c:v>155.053600000014</c:v>
                </c:pt>
                <c:pt idx="2843">
                  <c:v>154.06080000001401</c:v>
                </c:pt>
                <c:pt idx="2844">
                  <c:v>155.85600000001401</c:v>
                </c:pt>
                <c:pt idx="2845">
                  <c:v>154.86320000001399</c:v>
                </c:pt>
                <c:pt idx="2846">
                  <c:v>153.870400000014</c:v>
                </c:pt>
                <c:pt idx="2847">
                  <c:v>152.87760000001401</c:v>
                </c:pt>
                <c:pt idx="2848">
                  <c:v>151.884800000014</c:v>
                </c:pt>
                <c:pt idx="2849">
                  <c:v>150.89200000001401</c:v>
                </c:pt>
                <c:pt idx="2850">
                  <c:v>152.687200000014</c:v>
                </c:pt>
                <c:pt idx="2851">
                  <c:v>151.69440000001401</c:v>
                </c:pt>
                <c:pt idx="2852">
                  <c:v>153.48960000001401</c:v>
                </c:pt>
                <c:pt idx="2853">
                  <c:v>155.284800000014</c:v>
                </c:pt>
                <c:pt idx="2854">
                  <c:v>154.29200000001401</c:v>
                </c:pt>
                <c:pt idx="2855">
                  <c:v>156.08720000001401</c:v>
                </c:pt>
                <c:pt idx="2856">
                  <c:v>155.09440000001399</c:v>
                </c:pt>
                <c:pt idx="2857">
                  <c:v>154.101600000014</c:v>
                </c:pt>
                <c:pt idx="2858">
                  <c:v>153.10880000001401</c:v>
                </c:pt>
                <c:pt idx="2859">
                  <c:v>152.116000000014</c:v>
                </c:pt>
                <c:pt idx="2860">
                  <c:v>153.91120000001399</c:v>
                </c:pt>
                <c:pt idx="2861">
                  <c:v>155.70640000001401</c:v>
                </c:pt>
                <c:pt idx="2862">
                  <c:v>154.713600000014</c:v>
                </c:pt>
                <c:pt idx="2863">
                  <c:v>156.50880000001399</c:v>
                </c:pt>
                <c:pt idx="2864">
                  <c:v>155.516000000014</c:v>
                </c:pt>
                <c:pt idx="2865">
                  <c:v>154.52320000001399</c:v>
                </c:pt>
                <c:pt idx="2866">
                  <c:v>156.31840000001401</c:v>
                </c:pt>
                <c:pt idx="2867">
                  <c:v>155.32560000001399</c:v>
                </c:pt>
                <c:pt idx="2868">
                  <c:v>154.332800000014</c:v>
                </c:pt>
                <c:pt idx="2869">
                  <c:v>156.128000000014</c:v>
                </c:pt>
                <c:pt idx="2870">
                  <c:v>155.13520000001401</c:v>
                </c:pt>
                <c:pt idx="2871">
                  <c:v>154.14240000001399</c:v>
                </c:pt>
                <c:pt idx="2872">
                  <c:v>153.149600000014</c:v>
                </c:pt>
                <c:pt idx="2873">
                  <c:v>152.15680000001399</c:v>
                </c:pt>
                <c:pt idx="2874">
                  <c:v>151.164000000014</c:v>
                </c:pt>
                <c:pt idx="2875">
                  <c:v>152.95920000001399</c:v>
                </c:pt>
                <c:pt idx="2876">
                  <c:v>151.966400000014</c:v>
                </c:pt>
                <c:pt idx="2877">
                  <c:v>150.97360000001399</c:v>
                </c:pt>
                <c:pt idx="2878">
                  <c:v>152.76880000001401</c:v>
                </c:pt>
                <c:pt idx="2879">
                  <c:v>154.564000000014</c:v>
                </c:pt>
                <c:pt idx="2880">
                  <c:v>156.359200000014</c:v>
                </c:pt>
                <c:pt idx="2881">
                  <c:v>158.15440000001399</c:v>
                </c:pt>
                <c:pt idx="2882">
                  <c:v>157.161600000014</c:v>
                </c:pt>
                <c:pt idx="2883">
                  <c:v>156.16880000001399</c:v>
                </c:pt>
                <c:pt idx="2884">
                  <c:v>155.176000000014</c:v>
                </c:pt>
                <c:pt idx="2885">
                  <c:v>154.18320000001401</c:v>
                </c:pt>
                <c:pt idx="2886">
                  <c:v>155.97840000001401</c:v>
                </c:pt>
                <c:pt idx="2887">
                  <c:v>154.98560000001399</c:v>
                </c:pt>
                <c:pt idx="2888">
                  <c:v>153.992800000014</c:v>
                </c:pt>
                <c:pt idx="2889">
                  <c:v>155.78800000001399</c:v>
                </c:pt>
                <c:pt idx="2890">
                  <c:v>154.79520000001401</c:v>
                </c:pt>
                <c:pt idx="2891">
                  <c:v>153.80240000001399</c:v>
                </c:pt>
                <c:pt idx="2892">
                  <c:v>155.59760000001401</c:v>
                </c:pt>
                <c:pt idx="2893">
                  <c:v>157.39280000001401</c:v>
                </c:pt>
                <c:pt idx="2894">
                  <c:v>159.188000000014</c:v>
                </c:pt>
                <c:pt idx="2895">
                  <c:v>160.98320000001399</c:v>
                </c:pt>
                <c:pt idx="2896">
                  <c:v>159.99040000001401</c:v>
                </c:pt>
                <c:pt idx="2897">
                  <c:v>161.785600000014</c:v>
                </c:pt>
                <c:pt idx="2898">
                  <c:v>160.79280000001401</c:v>
                </c:pt>
                <c:pt idx="2899">
                  <c:v>162.58800000001401</c:v>
                </c:pt>
                <c:pt idx="2900">
                  <c:v>161.59520000001399</c:v>
                </c:pt>
                <c:pt idx="2901">
                  <c:v>160.602400000014</c:v>
                </c:pt>
                <c:pt idx="2902">
                  <c:v>159.60960000001401</c:v>
                </c:pt>
                <c:pt idx="2903">
                  <c:v>158.616800000014</c:v>
                </c:pt>
                <c:pt idx="2904">
                  <c:v>160.41200000001399</c:v>
                </c:pt>
                <c:pt idx="2905">
                  <c:v>159.419200000014</c:v>
                </c:pt>
                <c:pt idx="2906">
                  <c:v>161.214400000014</c:v>
                </c:pt>
                <c:pt idx="2907">
                  <c:v>163.00960000001399</c:v>
                </c:pt>
                <c:pt idx="2908">
                  <c:v>162.016800000014</c:v>
                </c:pt>
                <c:pt idx="2909">
                  <c:v>163.812000000014</c:v>
                </c:pt>
                <c:pt idx="2910">
                  <c:v>162.81920000001401</c:v>
                </c:pt>
                <c:pt idx="2911">
                  <c:v>161.82640000001399</c:v>
                </c:pt>
                <c:pt idx="2912">
                  <c:v>160.833600000014</c:v>
                </c:pt>
                <c:pt idx="2913">
                  <c:v>159.84080000001401</c:v>
                </c:pt>
                <c:pt idx="2914">
                  <c:v>158.848000000014</c:v>
                </c:pt>
                <c:pt idx="2915">
                  <c:v>157.85520000001401</c:v>
                </c:pt>
                <c:pt idx="2916">
                  <c:v>159.650400000014</c:v>
                </c:pt>
                <c:pt idx="2917">
                  <c:v>158.65760000001401</c:v>
                </c:pt>
                <c:pt idx="2918">
                  <c:v>160.45280000001401</c:v>
                </c:pt>
                <c:pt idx="2919">
                  <c:v>162.248000000014</c:v>
                </c:pt>
                <c:pt idx="2920">
                  <c:v>164.043200000014</c:v>
                </c:pt>
                <c:pt idx="2921">
                  <c:v>165.83840000001399</c:v>
                </c:pt>
                <c:pt idx="2922">
                  <c:v>167.63360000001401</c:v>
                </c:pt>
                <c:pt idx="2923">
                  <c:v>169.42880000001401</c:v>
                </c:pt>
                <c:pt idx="2924">
                  <c:v>168.43600000001399</c:v>
                </c:pt>
                <c:pt idx="2925">
                  <c:v>170.23120000001401</c:v>
                </c:pt>
                <c:pt idx="2926">
                  <c:v>169.238400000014</c:v>
                </c:pt>
                <c:pt idx="2927">
                  <c:v>171.03360000001399</c:v>
                </c:pt>
                <c:pt idx="2928">
                  <c:v>170.040800000014</c:v>
                </c:pt>
                <c:pt idx="2929">
                  <c:v>171.836000000014</c:v>
                </c:pt>
                <c:pt idx="2930">
                  <c:v>170.84320000001401</c:v>
                </c:pt>
                <c:pt idx="2931">
                  <c:v>169.85040000001399</c:v>
                </c:pt>
                <c:pt idx="2932">
                  <c:v>171.64560000001401</c:v>
                </c:pt>
                <c:pt idx="2933">
                  <c:v>170.652800000014</c:v>
                </c:pt>
                <c:pt idx="2934">
                  <c:v>169.66000000001401</c:v>
                </c:pt>
                <c:pt idx="2935">
                  <c:v>168.66720000001399</c:v>
                </c:pt>
                <c:pt idx="2936">
                  <c:v>167.674400000014</c:v>
                </c:pt>
                <c:pt idx="2937">
                  <c:v>169.469600000014</c:v>
                </c:pt>
                <c:pt idx="2938">
                  <c:v>171.26480000001399</c:v>
                </c:pt>
                <c:pt idx="2939">
                  <c:v>170.272000000014</c:v>
                </c:pt>
                <c:pt idx="2940">
                  <c:v>172.067200000014</c:v>
                </c:pt>
                <c:pt idx="2941">
                  <c:v>171.07440000001401</c:v>
                </c:pt>
                <c:pt idx="2942">
                  <c:v>170.08160000001399</c:v>
                </c:pt>
                <c:pt idx="2943">
                  <c:v>169.088800000014</c:v>
                </c:pt>
                <c:pt idx="2944">
                  <c:v>170.884000000014</c:v>
                </c:pt>
                <c:pt idx="2945">
                  <c:v>169.89120000001401</c:v>
                </c:pt>
                <c:pt idx="2946">
                  <c:v>168.89840000001399</c:v>
                </c:pt>
                <c:pt idx="2947">
                  <c:v>167.905600000014</c:v>
                </c:pt>
                <c:pt idx="2948">
                  <c:v>166.91280000001399</c:v>
                </c:pt>
                <c:pt idx="2949">
                  <c:v>165.920000000014</c:v>
                </c:pt>
                <c:pt idx="2950">
                  <c:v>164.92720000001401</c:v>
                </c:pt>
                <c:pt idx="2951">
                  <c:v>163.93440000001399</c:v>
                </c:pt>
                <c:pt idx="2952">
                  <c:v>162.94160000001401</c:v>
                </c:pt>
                <c:pt idx="2953">
                  <c:v>164.736800000014</c:v>
                </c:pt>
                <c:pt idx="2954">
                  <c:v>163.74400000001401</c:v>
                </c:pt>
                <c:pt idx="2955">
                  <c:v>162.75120000001399</c:v>
                </c:pt>
                <c:pt idx="2956">
                  <c:v>164.54640000001399</c:v>
                </c:pt>
                <c:pt idx="2957">
                  <c:v>163.553600000014</c:v>
                </c:pt>
                <c:pt idx="2958">
                  <c:v>162.56080000001401</c:v>
                </c:pt>
                <c:pt idx="2959">
                  <c:v>164.35600000001401</c:v>
                </c:pt>
                <c:pt idx="2960">
                  <c:v>163.36320000001399</c:v>
                </c:pt>
                <c:pt idx="2961">
                  <c:v>162.370400000014</c:v>
                </c:pt>
                <c:pt idx="2962">
                  <c:v>161.37760000001401</c:v>
                </c:pt>
                <c:pt idx="2963">
                  <c:v>160.384800000014</c:v>
                </c:pt>
                <c:pt idx="2964">
                  <c:v>162.18000000001399</c:v>
                </c:pt>
                <c:pt idx="2965">
                  <c:v>161.187200000014</c:v>
                </c:pt>
                <c:pt idx="2966">
                  <c:v>160.19440000001401</c:v>
                </c:pt>
                <c:pt idx="2967">
                  <c:v>159.201600000014</c:v>
                </c:pt>
                <c:pt idx="2968">
                  <c:v>160.99680000001399</c:v>
                </c:pt>
                <c:pt idx="2969">
                  <c:v>162.79200000001401</c:v>
                </c:pt>
                <c:pt idx="2970">
                  <c:v>161.799200000014</c:v>
                </c:pt>
                <c:pt idx="2971">
                  <c:v>160.80640000001401</c:v>
                </c:pt>
                <c:pt idx="2972">
                  <c:v>159.81360000001399</c:v>
                </c:pt>
                <c:pt idx="2973">
                  <c:v>158.820800000014</c:v>
                </c:pt>
                <c:pt idx="2974">
                  <c:v>157.82800000001399</c:v>
                </c:pt>
                <c:pt idx="2975">
                  <c:v>159.62320000001401</c:v>
                </c:pt>
                <c:pt idx="2976">
                  <c:v>158.63040000001399</c:v>
                </c:pt>
                <c:pt idx="2977">
                  <c:v>157.637600000014</c:v>
                </c:pt>
                <c:pt idx="2978">
                  <c:v>159.432800000014</c:v>
                </c:pt>
                <c:pt idx="2979">
                  <c:v>158.44000000001401</c:v>
                </c:pt>
                <c:pt idx="2980">
                  <c:v>157.44720000001499</c:v>
                </c:pt>
                <c:pt idx="2981">
                  <c:v>156.454400000015</c:v>
                </c:pt>
                <c:pt idx="2982">
                  <c:v>155.46160000001501</c:v>
                </c:pt>
                <c:pt idx="2983">
                  <c:v>157.25680000001501</c:v>
                </c:pt>
                <c:pt idx="2984">
                  <c:v>159.052000000015</c:v>
                </c:pt>
                <c:pt idx="2985">
                  <c:v>160.84720000001499</c:v>
                </c:pt>
                <c:pt idx="2986">
                  <c:v>162.64240000001499</c:v>
                </c:pt>
                <c:pt idx="2987">
                  <c:v>161.649600000015</c:v>
                </c:pt>
                <c:pt idx="2988">
                  <c:v>160.65680000001501</c:v>
                </c:pt>
                <c:pt idx="2989">
                  <c:v>159.66400000001499</c:v>
                </c:pt>
                <c:pt idx="2990">
                  <c:v>161.45920000001499</c:v>
                </c:pt>
                <c:pt idx="2991">
                  <c:v>160.466400000015</c:v>
                </c:pt>
                <c:pt idx="2992">
                  <c:v>162.26160000001499</c:v>
                </c:pt>
                <c:pt idx="2993">
                  <c:v>161.26880000001501</c:v>
                </c:pt>
                <c:pt idx="2994">
                  <c:v>160.27600000001499</c:v>
                </c:pt>
                <c:pt idx="2995">
                  <c:v>159.283200000015</c:v>
                </c:pt>
                <c:pt idx="2996">
                  <c:v>158.29040000001501</c:v>
                </c:pt>
                <c:pt idx="2997">
                  <c:v>160.08560000001501</c:v>
                </c:pt>
                <c:pt idx="2998">
                  <c:v>159.09280000001499</c:v>
                </c:pt>
                <c:pt idx="2999">
                  <c:v>158.100000000015</c:v>
                </c:pt>
                <c:pt idx="3000">
                  <c:v>157.10720000001501</c:v>
                </c:pt>
                <c:pt idx="3001">
                  <c:v>158.90240000001501</c:v>
                </c:pt>
                <c:pt idx="3002">
                  <c:v>157.90960000001499</c:v>
                </c:pt>
                <c:pt idx="3003">
                  <c:v>156.916800000015</c:v>
                </c:pt>
                <c:pt idx="3004">
                  <c:v>155.92400000001501</c:v>
                </c:pt>
                <c:pt idx="3005">
                  <c:v>154.931200000015</c:v>
                </c:pt>
                <c:pt idx="3006">
                  <c:v>153.93840000001501</c:v>
                </c:pt>
                <c:pt idx="3007">
                  <c:v>155.733600000015</c:v>
                </c:pt>
                <c:pt idx="3008">
                  <c:v>157.528800000015</c:v>
                </c:pt>
                <c:pt idx="3009">
                  <c:v>156.53600000001501</c:v>
                </c:pt>
                <c:pt idx="3010">
                  <c:v>155.54320000001499</c:v>
                </c:pt>
                <c:pt idx="3011">
                  <c:v>154.550400000015</c:v>
                </c:pt>
                <c:pt idx="3012">
                  <c:v>153.55760000001499</c:v>
                </c:pt>
                <c:pt idx="3013">
                  <c:v>152.564800000015</c:v>
                </c:pt>
                <c:pt idx="3014">
                  <c:v>151.57200000001501</c:v>
                </c:pt>
                <c:pt idx="3015">
                  <c:v>153.367200000015</c:v>
                </c:pt>
                <c:pt idx="3016">
                  <c:v>152.37440000001499</c:v>
                </c:pt>
                <c:pt idx="3017">
                  <c:v>154.16960000001501</c:v>
                </c:pt>
                <c:pt idx="3018">
                  <c:v>153.17680000001499</c:v>
                </c:pt>
                <c:pt idx="3019">
                  <c:v>154.97200000001499</c:v>
                </c:pt>
                <c:pt idx="3020">
                  <c:v>156.76720000001501</c:v>
                </c:pt>
                <c:pt idx="3021">
                  <c:v>158.562400000015</c:v>
                </c:pt>
                <c:pt idx="3022">
                  <c:v>157.56960000001499</c:v>
                </c:pt>
                <c:pt idx="3023">
                  <c:v>159.36480000001501</c:v>
                </c:pt>
                <c:pt idx="3024">
                  <c:v>161.160000000015</c:v>
                </c:pt>
                <c:pt idx="3025">
                  <c:v>162.955200000015</c:v>
                </c:pt>
                <c:pt idx="3026">
                  <c:v>161.96240000001501</c:v>
                </c:pt>
                <c:pt idx="3027">
                  <c:v>163.757600000015</c:v>
                </c:pt>
                <c:pt idx="3028">
                  <c:v>162.76480000001499</c:v>
                </c:pt>
                <c:pt idx="3029">
                  <c:v>161.772000000015</c:v>
                </c:pt>
                <c:pt idx="3030">
                  <c:v>160.77920000001501</c:v>
                </c:pt>
                <c:pt idx="3031">
                  <c:v>159.78640000001499</c:v>
                </c:pt>
                <c:pt idx="3032">
                  <c:v>158.793600000015</c:v>
                </c:pt>
                <c:pt idx="3033">
                  <c:v>160.588800000015</c:v>
                </c:pt>
                <c:pt idx="3034">
                  <c:v>159.59600000001501</c:v>
                </c:pt>
                <c:pt idx="3035">
                  <c:v>161.391200000015</c:v>
                </c:pt>
                <c:pt idx="3036">
                  <c:v>160.39840000001499</c:v>
                </c:pt>
                <c:pt idx="3037">
                  <c:v>159.405600000015</c:v>
                </c:pt>
                <c:pt idx="3038">
                  <c:v>158.41280000001501</c:v>
                </c:pt>
                <c:pt idx="3039">
                  <c:v>157.42000000001499</c:v>
                </c:pt>
                <c:pt idx="3040">
                  <c:v>156.42720000001501</c:v>
                </c:pt>
                <c:pt idx="3041">
                  <c:v>158.222400000015</c:v>
                </c:pt>
                <c:pt idx="3042">
                  <c:v>157.22960000001501</c:v>
                </c:pt>
                <c:pt idx="3043">
                  <c:v>159.02480000001501</c:v>
                </c:pt>
                <c:pt idx="3044">
                  <c:v>158.03200000001499</c:v>
                </c:pt>
                <c:pt idx="3045">
                  <c:v>157.039200000015</c:v>
                </c:pt>
                <c:pt idx="3046">
                  <c:v>158.83440000001499</c:v>
                </c:pt>
                <c:pt idx="3047">
                  <c:v>157.84160000001501</c:v>
                </c:pt>
                <c:pt idx="3048">
                  <c:v>156.84880000001499</c:v>
                </c:pt>
                <c:pt idx="3049">
                  <c:v>158.64400000001501</c:v>
                </c:pt>
                <c:pt idx="3050">
                  <c:v>157.651200000015</c:v>
                </c:pt>
                <c:pt idx="3051">
                  <c:v>156.65840000001501</c:v>
                </c:pt>
                <c:pt idx="3052">
                  <c:v>155.66560000001499</c:v>
                </c:pt>
                <c:pt idx="3053">
                  <c:v>157.46080000001501</c:v>
                </c:pt>
                <c:pt idx="3054">
                  <c:v>156.468000000015</c:v>
                </c:pt>
                <c:pt idx="3055">
                  <c:v>158.26320000001499</c:v>
                </c:pt>
                <c:pt idx="3056">
                  <c:v>157.270400000015</c:v>
                </c:pt>
                <c:pt idx="3057">
                  <c:v>156.27760000001501</c:v>
                </c:pt>
                <c:pt idx="3058">
                  <c:v>155.284800000015</c:v>
                </c:pt>
                <c:pt idx="3059">
                  <c:v>154.29200000001501</c:v>
                </c:pt>
                <c:pt idx="3060">
                  <c:v>156.087200000015</c:v>
                </c:pt>
                <c:pt idx="3061">
                  <c:v>155.09440000001501</c:v>
                </c:pt>
                <c:pt idx="3062">
                  <c:v>154.101600000015</c:v>
                </c:pt>
                <c:pt idx="3063">
                  <c:v>153.10880000001501</c:v>
                </c:pt>
                <c:pt idx="3064">
                  <c:v>154.904000000015</c:v>
                </c:pt>
                <c:pt idx="3065">
                  <c:v>156.699200000015</c:v>
                </c:pt>
                <c:pt idx="3066">
                  <c:v>155.70640000001501</c:v>
                </c:pt>
                <c:pt idx="3067">
                  <c:v>157.501600000015</c:v>
                </c:pt>
                <c:pt idx="3068">
                  <c:v>159.296800000015</c:v>
                </c:pt>
                <c:pt idx="3069">
                  <c:v>158.30400000001501</c:v>
                </c:pt>
                <c:pt idx="3070">
                  <c:v>157.31120000001499</c:v>
                </c:pt>
                <c:pt idx="3071">
                  <c:v>159.10640000001499</c:v>
                </c:pt>
                <c:pt idx="3072">
                  <c:v>158.113600000015</c:v>
                </c:pt>
                <c:pt idx="3073">
                  <c:v>157.12080000001501</c:v>
                </c:pt>
                <c:pt idx="3074">
                  <c:v>156.12800000001499</c:v>
                </c:pt>
                <c:pt idx="3075">
                  <c:v>157.92320000001499</c:v>
                </c:pt>
                <c:pt idx="3076">
                  <c:v>159.71840000001501</c:v>
                </c:pt>
                <c:pt idx="3077">
                  <c:v>161.513600000015</c:v>
                </c:pt>
                <c:pt idx="3078">
                  <c:v>160.52080000001499</c:v>
                </c:pt>
                <c:pt idx="3079">
                  <c:v>159.528000000015</c:v>
                </c:pt>
                <c:pt idx="3080">
                  <c:v>158.53520000001501</c:v>
                </c:pt>
                <c:pt idx="3081">
                  <c:v>157.54240000001499</c:v>
                </c:pt>
                <c:pt idx="3082">
                  <c:v>159.33760000001499</c:v>
                </c:pt>
                <c:pt idx="3083">
                  <c:v>158.344800000015</c:v>
                </c:pt>
                <c:pt idx="3084">
                  <c:v>157.35200000001501</c:v>
                </c:pt>
                <c:pt idx="3085">
                  <c:v>156.35920000001499</c:v>
                </c:pt>
                <c:pt idx="3086">
                  <c:v>158.15440000001499</c:v>
                </c:pt>
                <c:pt idx="3087">
                  <c:v>159.94960000001501</c:v>
                </c:pt>
                <c:pt idx="3088">
                  <c:v>161.744800000015</c:v>
                </c:pt>
                <c:pt idx="3089">
                  <c:v>163.540000000015</c:v>
                </c:pt>
                <c:pt idx="3090">
                  <c:v>162.54720000001501</c:v>
                </c:pt>
                <c:pt idx="3091">
                  <c:v>161.55440000001499</c:v>
                </c:pt>
                <c:pt idx="3092">
                  <c:v>163.34960000001499</c:v>
                </c:pt>
                <c:pt idx="3093">
                  <c:v>162.356800000015</c:v>
                </c:pt>
                <c:pt idx="3094">
                  <c:v>161.36400000001501</c:v>
                </c:pt>
                <c:pt idx="3095">
                  <c:v>163.15920000001501</c:v>
                </c:pt>
                <c:pt idx="3096">
                  <c:v>162.16640000001499</c:v>
                </c:pt>
                <c:pt idx="3097">
                  <c:v>161.173600000015</c:v>
                </c:pt>
                <c:pt idx="3098">
                  <c:v>160.18080000001501</c:v>
                </c:pt>
                <c:pt idx="3099">
                  <c:v>159.18800000001499</c:v>
                </c:pt>
                <c:pt idx="3100">
                  <c:v>158.19520000001501</c:v>
                </c:pt>
                <c:pt idx="3101">
                  <c:v>157.20240000001499</c:v>
                </c:pt>
                <c:pt idx="3102">
                  <c:v>156.209600000015</c:v>
                </c:pt>
                <c:pt idx="3103">
                  <c:v>155.21680000001501</c:v>
                </c:pt>
                <c:pt idx="3104">
                  <c:v>154.224000000015</c:v>
                </c:pt>
                <c:pt idx="3105">
                  <c:v>153.23120000001501</c:v>
                </c:pt>
                <c:pt idx="3106">
                  <c:v>152.23840000001499</c:v>
                </c:pt>
                <c:pt idx="3107">
                  <c:v>151.245600000015</c:v>
                </c:pt>
                <c:pt idx="3108">
                  <c:v>150.25280000001499</c:v>
                </c:pt>
                <c:pt idx="3109">
                  <c:v>149.260000000015</c:v>
                </c:pt>
                <c:pt idx="3110">
                  <c:v>148.26720000001501</c:v>
                </c:pt>
                <c:pt idx="3111">
                  <c:v>147.27440000001499</c:v>
                </c:pt>
                <c:pt idx="3112">
                  <c:v>146.281600000015</c:v>
                </c:pt>
                <c:pt idx="3113">
                  <c:v>145.28880000001499</c:v>
                </c:pt>
                <c:pt idx="3114">
                  <c:v>147.08400000001501</c:v>
                </c:pt>
                <c:pt idx="3115">
                  <c:v>146.09120000001499</c:v>
                </c:pt>
                <c:pt idx="3116">
                  <c:v>145.098400000015</c:v>
                </c:pt>
                <c:pt idx="3117">
                  <c:v>144.10560000001499</c:v>
                </c:pt>
                <c:pt idx="3118">
                  <c:v>143.112800000015</c:v>
                </c:pt>
                <c:pt idx="3119">
                  <c:v>142.12000000001501</c:v>
                </c:pt>
                <c:pt idx="3120">
                  <c:v>141.12720000001499</c:v>
                </c:pt>
                <c:pt idx="3121">
                  <c:v>140.13440000001501</c:v>
                </c:pt>
                <c:pt idx="3122">
                  <c:v>139.14160000001499</c:v>
                </c:pt>
                <c:pt idx="3123">
                  <c:v>138.148800000015</c:v>
                </c:pt>
                <c:pt idx="3124">
                  <c:v>137.15600000001501</c:v>
                </c:pt>
                <c:pt idx="3125">
                  <c:v>138.95120000001501</c:v>
                </c:pt>
                <c:pt idx="3126">
                  <c:v>140.746400000015</c:v>
                </c:pt>
                <c:pt idx="3127">
                  <c:v>139.75360000001501</c:v>
                </c:pt>
                <c:pt idx="3128">
                  <c:v>138.760800000015</c:v>
                </c:pt>
                <c:pt idx="3129">
                  <c:v>137.76800000001501</c:v>
                </c:pt>
                <c:pt idx="3130">
                  <c:v>136.77520000001499</c:v>
                </c:pt>
                <c:pt idx="3131">
                  <c:v>135.782400000015</c:v>
                </c:pt>
                <c:pt idx="3132">
                  <c:v>134.78960000001501</c:v>
                </c:pt>
                <c:pt idx="3133">
                  <c:v>136.58480000001501</c:v>
                </c:pt>
                <c:pt idx="3134">
                  <c:v>135.59200000001499</c:v>
                </c:pt>
                <c:pt idx="3135">
                  <c:v>134.599200000015</c:v>
                </c:pt>
                <c:pt idx="3136">
                  <c:v>133.60640000001499</c:v>
                </c:pt>
                <c:pt idx="3137">
                  <c:v>132.61360000001599</c:v>
                </c:pt>
                <c:pt idx="3138">
                  <c:v>131.620800000016</c:v>
                </c:pt>
                <c:pt idx="3139">
                  <c:v>130.62800000001599</c:v>
                </c:pt>
                <c:pt idx="3140">
                  <c:v>132.42320000001601</c:v>
                </c:pt>
                <c:pt idx="3141">
                  <c:v>131.43040000001599</c:v>
                </c:pt>
                <c:pt idx="3142">
                  <c:v>133.22560000001599</c:v>
                </c:pt>
                <c:pt idx="3143">
                  <c:v>132.232800000016</c:v>
                </c:pt>
                <c:pt idx="3144">
                  <c:v>134.02800000001599</c:v>
                </c:pt>
                <c:pt idx="3145">
                  <c:v>133.035200000016</c:v>
                </c:pt>
                <c:pt idx="3146">
                  <c:v>132.04240000001599</c:v>
                </c:pt>
                <c:pt idx="3147">
                  <c:v>131.049600000016</c:v>
                </c:pt>
                <c:pt idx="3148">
                  <c:v>130.05680000001601</c:v>
                </c:pt>
                <c:pt idx="3149">
                  <c:v>131.85200000001601</c:v>
                </c:pt>
                <c:pt idx="3150">
                  <c:v>130.85920000001599</c:v>
                </c:pt>
                <c:pt idx="3151">
                  <c:v>129.866400000016</c:v>
                </c:pt>
                <c:pt idx="3152">
                  <c:v>128.87360000001601</c:v>
                </c:pt>
                <c:pt idx="3153">
                  <c:v>130.66880000001601</c:v>
                </c:pt>
                <c:pt idx="3154">
                  <c:v>129.67600000001599</c:v>
                </c:pt>
                <c:pt idx="3155">
                  <c:v>128.683200000016</c:v>
                </c:pt>
                <c:pt idx="3156">
                  <c:v>130.47840000001599</c:v>
                </c:pt>
                <c:pt idx="3157">
                  <c:v>129.48560000001601</c:v>
                </c:pt>
                <c:pt idx="3158">
                  <c:v>128.49280000001599</c:v>
                </c:pt>
                <c:pt idx="3159">
                  <c:v>127.500000000016</c:v>
                </c:pt>
                <c:pt idx="3160">
                  <c:v>129.295200000016</c:v>
                </c:pt>
                <c:pt idx="3161">
                  <c:v>128.30240000001601</c:v>
                </c:pt>
                <c:pt idx="3162">
                  <c:v>127.309600000016</c:v>
                </c:pt>
                <c:pt idx="3163">
                  <c:v>126.316800000016</c:v>
                </c:pt>
                <c:pt idx="3164">
                  <c:v>125.324000000016</c:v>
                </c:pt>
                <c:pt idx="3165">
                  <c:v>127.11920000001599</c:v>
                </c:pt>
                <c:pt idx="3166">
                  <c:v>128.914400000016</c:v>
                </c:pt>
                <c:pt idx="3167">
                  <c:v>130.709600000016</c:v>
                </c:pt>
                <c:pt idx="3168">
                  <c:v>129.71680000001601</c:v>
                </c:pt>
                <c:pt idx="3169">
                  <c:v>128.72400000001599</c:v>
                </c:pt>
                <c:pt idx="3170">
                  <c:v>127.731200000016</c:v>
                </c:pt>
                <c:pt idx="3171">
                  <c:v>129.526400000016</c:v>
                </c:pt>
                <c:pt idx="3172">
                  <c:v>128.53360000001601</c:v>
                </c:pt>
                <c:pt idx="3173">
                  <c:v>127.54080000001601</c:v>
                </c:pt>
                <c:pt idx="3174">
                  <c:v>126.548000000016</c:v>
                </c:pt>
                <c:pt idx="3175">
                  <c:v>125.555200000016</c:v>
                </c:pt>
                <c:pt idx="3176">
                  <c:v>124.562400000016</c:v>
                </c:pt>
                <c:pt idx="3177">
                  <c:v>126.35760000001601</c:v>
                </c:pt>
                <c:pt idx="3178">
                  <c:v>125.364800000016</c:v>
                </c:pt>
                <c:pt idx="3179">
                  <c:v>124.372000000016</c:v>
                </c:pt>
                <c:pt idx="3180">
                  <c:v>123.379200000016</c:v>
                </c:pt>
                <c:pt idx="3181">
                  <c:v>125.17440000001601</c:v>
                </c:pt>
                <c:pt idx="3182">
                  <c:v>124.181600000016</c:v>
                </c:pt>
                <c:pt idx="3183">
                  <c:v>123.188800000016</c:v>
                </c:pt>
                <c:pt idx="3184">
                  <c:v>124.984000000016</c:v>
                </c:pt>
                <c:pt idx="3185">
                  <c:v>123.99120000001599</c:v>
                </c:pt>
                <c:pt idx="3186">
                  <c:v>122.99840000001601</c:v>
                </c:pt>
                <c:pt idx="3187">
                  <c:v>124.793600000016</c:v>
                </c:pt>
                <c:pt idx="3188">
                  <c:v>126.58880000001599</c:v>
                </c:pt>
                <c:pt idx="3189">
                  <c:v>125.59600000001601</c:v>
                </c:pt>
                <c:pt idx="3190">
                  <c:v>127.391200000016</c:v>
                </c:pt>
                <c:pt idx="3191">
                  <c:v>126.398400000016</c:v>
                </c:pt>
                <c:pt idx="3192">
                  <c:v>125.40560000001599</c:v>
                </c:pt>
                <c:pt idx="3193">
                  <c:v>124.41280000001601</c:v>
                </c:pt>
                <c:pt idx="3194">
                  <c:v>126.208000000016</c:v>
                </c:pt>
                <c:pt idx="3195">
                  <c:v>128.00320000001599</c:v>
                </c:pt>
                <c:pt idx="3196">
                  <c:v>127.01040000001601</c:v>
                </c:pt>
                <c:pt idx="3197">
                  <c:v>126.017600000016</c:v>
                </c:pt>
                <c:pt idx="3198">
                  <c:v>125.024800000016</c:v>
                </c:pt>
                <c:pt idx="3199">
                  <c:v>124.032000000016</c:v>
                </c:pt>
                <c:pt idx="3200">
                  <c:v>123.039200000016</c:v>
                </c:pt>
                <c:pt idx="3201">
                  <c:v>122.04640000001601</c:v>
                </c:pt>
                <c:pt idx="3202">
                  <c:v>121.053600000016</c:v>
                </c:pt>
                <c:pt idx="3203">
                  <c:v>120.060800000016</c:v>
                </c:pt>
                <c:pt idx="3204">
                  <c:v>119.068000000016</c:v>
                </c:pt>
                <c:pt idx="3205">
                  <c:v>118.075200000016</c:v>
                </c:pt>
                <c:pt idx="3206">
                  <c:v>119.87040000001601</c:v>
                </c:pt>
                <c:pt idx="3207">
                  <c:v>121.665600000016</c:v>
                </c:pt>
                <c:pt idx="3208">
                  <c:v>120.672800000016</c:v>
                </c:pt>
                <c:pt idx="3209">
                  <c:v>119.68000000001599</c:v>
                </c:pt>
                <c:pt idx="3210">
                  <c:v>121.475200000016</c:v>
                </c:pt>
                <c:pt idx="3211">
                  <c:v>120.482400000016</c:v>
                </c:pt>
                <c:pt idx="3212">
                  <c:v>119.489600000016</c:v>
                </c:pt>
                <c:pt idx="3213">
                  <c:v>118.49680000001599</c:v>
                </c:pt>
                <c:pt idx="3214">
                  <c:v>120.292000000016</c:v>
                </c:pt>
                <c:pt idx="3215">
                  <c:v>122.087200000016</c:v>
                </c:pt>
                <c:pt idx="3216">
                  <c:v>123.88240000001601</c:v>
                </c:pt>
                <c:pt idx="3217">
                  <c:v>125.677600000016</c:v>
                </c:pt>
                <c:pt idx="3218">
                  <c:v>124.684800000016</c:v>
                </c:pt>
                <c:pt idx="3219">
                  <c:v>123.69200000001599</c:v>
                </c:pt>
                <c:pt idx="3220">
                  <c:v>122.69920000001601</c:v>
                </c:pt>
                <c:pt idx="3221">
                  <c:v>124.494400000016</c:v>
                </c:pt>
                <c:pt idx="3222">
                  <c:v>126.28960000001599</c:v>
                </c:pt>
                <c:pt idx="3223">
                  <c:v>128.084800000016</c:v>
                </c:pt>
                <c:pt idx="3224">
                  <c:v>129.880000000016</c:v>
                </c:pt>
                <c:pt idx="3225">
                  <c:v>128.88720000001601</c:v>
                </c:pt>
                <c:pt idx="3226">
                  <c:v>127.89440000001601</c:v>
                </c:pt>
                <c:pt idx="3227">
                  <c:v>126.901600000016</c:v>
                </c:pt>
                <c:pt idx="3228">
                  <c:v>125.908800000016</c:v>
                </c:pt>
                <c:pt idx="3229">
                  <c:v>124.916000000016</c:v>
                </c:pt>
                <c:pt idx="3230">
                  <c:v>123.923200000016</c:v>
                </c:pt>
                <c:pt idx="3231">
                  <c:v>122.93040000001599</c:v>
                </c:pt>
                <c:pt idx="3232">
                  <c:v>121.937600000015</c:v>
                </c:pt>
                <c:pt idx="3233">
                  <c:v>120.94480000001499</c:v>
                </c:pt>
                <c:pt idx="3234">
                  <c:v>119.952000000015</c:v>
                </c:pt>
                <c:pt idx="3235">
                  <c:v>118.959200000015</c:v>
                </c:pt>
                <c:pt idx="3236">
                  <c:v>117.966400000015</c:v>
                </c:pt>
                <c:pt idx="3237">
                  <c:v>116.973600000015</c:v>
                </c:pt>
                <c:pt idx="3238">
                  <c:v>115.98080000001499</c:v>
                </c:pt>
                <c:pt idx="3239">
                  <c:v>117.776000000015</c:v>
                </c:pt>
                <c:pt idx="3240">
                  <c:v>116.783200000015</c:v>
                </c:pt>
                <c:pt idx="3241">
                  <c:v>115.790400000015</c:v>
                </c:pt>
                <c:pt idx="3242">
                  <c:v>114.797600000015</c:v>
                </c:pt>
                <c:pt idx="3243">
                  <c:v>116.592800000015</c:v>
                </c:pt>
                <c:pt idx="3244">
                  <c:v>115.600000000015</c:v>
                </c:pt>
                <c:pt idx="3245">
                  <c:v>114.607200000015</c:v>
                </c:pt>
                <c:pt idx="3246">
                  <c:v>113.614400000015</c:v>
                </c:pt>
                <c:pt idx="3247">
                  <c:v>112.62160000001499</c:v>
                </c:pt>
                <c:pt idx="3248">
                  <c:v>111.628800000015</c:v>
                </c:pt>
                <c:pt idx="3249">
                  <c:v>110.636000000015</c:v>
                </c:pt>
                <c:pt idx="3250">
                  <c:v>109.643200000015</c:v>
                </c:pt>
                <c:pt idx="3251">
                  <c:v>111.43840000001499</c:v>
                </c:pt>
                <c:pt idx="3252">
                  <c:v>110.44560000001501</c:v>
                </c:pt>
                <c:pt idx="3253">
                  <c:v>109.452800000015</c:v>
                </c:pt>
                <c:pt idx="3254">
                  <c:v>108.460000000015</c:v>
                </c:pt>
                <c:pt idx="3255">
                  <c:v>107.467200000015</c:v>
                </c:pt>
                <c:pt idx="3256">
                  <c:v>106.474400000015</c:v>
                </c:pt>
                <c:pt idx="3257">
                  <c:v>108.269600000015</c:v>
                </c:pt>
                <c:pt idx="3258">
                  <c:v>107.276800000015</c:v>
                </c:pt>
                <c:pt idx="3259">
                  <c:v>106.284000000015</c:v>
                </c:pt>
                <c:pt idx="3260">
                  <c:v>105.291200000015</c:v>
                </c:pt>
                <c:pt idx="3261">
                  <c:v>107.086400000015</c:v>
                </c:pt>
                <c:pt idx="3262">
                  <c:v>106.093600000015</c:v>
                </c:pt>
                <c:pt idx="3263">
                  <c:v>105.100800000015</c:v>
                </c:pt>
                <c:pt idx="3264">
                  <c:v>104.108000000015</c:v>
                </c:pt>
                <c:pt idx="3265">
                  <c:v>105.903200000015</c:v>
                </c:pt>
                <c:pt idx="3266">
                  <c:v>104.910400000015</c:v>
                </c:pt>
                <c:pt idx="3267">
                  <c:v>103.917600000015</c:v>
                </c:pt>
                <c:pt idx="3268">
                  <c:v>105.71280000001499</c:v>
                </c:pt>
                <c:pt idx="3269">
                  <c:v>104.72000000001501</c:v>
                </c:pt>
                <c:pt idx="3270">
                  <c:v>106.515200000015</c:v>
                </c:pt>
                <c:pt idx="3271">
                  <c:v>105.522400000015</c:v>
                </c:pt>
                <c:pt idx="3272">
                  <c:v>104.52960000001499</c:v>
                </c:pt>
                <c:pt idx="3273">
                  <c:v>103.53680000001501</c:v>
                </c:pt>
                <c:pt idx="3274">
                  <c:v>102.544000000015</c:v>
                </c:pt>
                <c:pt idx="3275">
                  <c:v>101.551200000015</c:v>
                </c:pt>
                <c:pt idx="3276">
                  <c:v>100.558400000015</c:v>
                </c:pt>
                <c:pt idx="3277">
                  <c:v>99.565600000015806</c:v>
                </c:pt>
                <c:pt idx="3278">
                  <c:v>98.572800000015803</c:v>
                </c:pt>
                <c:pt idx="3279">
                  <c:v>97.580000000015801</c:v>
                </c:pt>
                <c:pt idx="3280">
                  <c:v>99.375200000015795</c:v>
                </c:pt>
                <c:pt idx="3281">
                  <c:v>98.382400000015807</c:v>
                </c:pt>
                <c:pt idx="3282">
                  <c:v>100.177600000015</c:v>
                </c:pt>
                <c:pt idx="3283">
                  <c:v>101.972800000015</c:v>
                </c:pt>
                <c:pt idx="3284">
                  <c:v>100.980000000015</c:v>
                </c:pt>
                <c:pt idx="3285">
                  <c:v>99.987200000015804</c:v>
                </c:pt>
                <c:pt idx="3286">
                  <c:v>98.994400000015801</c:v>
                </c:pt>
                <c:pt idx="3287">
                  <c:v>98.001600000015799</c:v>
                </c:pt>
                <c:pt idx="3288">
                  <c:v>97.008800000015796</c:v>
                </c:pt>
                <c:pt idx="3289">
                  <c:v>96.016000000015794</c:v>
                </c:pt>
                <c:pt idx="3290">
                  <c:v>95.023200000015805</c:v>
                </c:pt>
                <c:pt idx="3291">
                  <c:v>94.030400000015803</c:v>
                </c:pt>
                <c:pt idx="3292">
                  <c:v>93.0376000000158</c:v>
                </c:pt>
                <c:pt idx="3293">
                  <c:v>92.044800000015798</c:v>
                </c:pt>
                <c:pt idx="3294">
                  <c:v>91.052000000015795</c:v>
                </c:pt>
                <c:pt idx="3295">
                  <c:v>90.059200000015693</c:v>
                </c:pt>
                <c:pt idx="3296">
                  <c:v>89.066400000015705</c:v>
                </c:pt>
                <c:pt idx="3297">
                  <c:v>88.073600000015702</c:v>
                </c:pt>
                <c:pt idx="3298">
                  <c:v>87.080800000015699</c:v>
                </c:pt>
                <c:pt idx="3299">
                  <c:v>86.088000000015697</c:v>
                </c:pt>
                <c:pt idx="3300">
                  <c:v>85.095200000015694</c:v>
                </c:pt>
                <c:pt idx="3301">
                  <c:v>84.102400000015706</c:v>
                </c:pt>
                <c:pt idx="3302">
                  <c:v>85.8976000000157</c:v>
                </c:pt>
                <c:pt idx="3303">
                  <c:v>84.904800000015697</c:v>
                </c:pt>
                <c:pt idx="3304">
                  <c:v>86.700000000015706</c:v>
                </c:pt>
                <c:pt idx="3305">
                  <c:v>85.707200000015703</c:v>
                </c:pt>
                <c:pt idx="3306">
                  <c:v>84.714400000015701</c:v>
                </c:pt>
                <c:pt idx="3307">
                  <c:v>83.721600000015698</c:v>
                </c:pt>
                <c:pt idx="3308">
                  <c:v>82.728800000015696</c:v>
                </c:pt>
                <c:pt idx="3309">
                  <c:v>81.736000000015693</c:v>
                </c:pt>
                <c:pt idx="3310">
                  <c:v>80.743200000015705</c:v>
                </c:pt>
                <c:pt idx="3311">
                  <c:v>79.750400000015702</c:v>
                </c:pt>
                <c:pt idx="3312">
                  <c:v>81.545600000015696</c:v>
                </c:pt>
                <c:pt idx="3313">
                  <c:v>83.340800000015705</c:v>
                </c:pt>
                <c:pt idx="3314">
                  <c:v>85.136000000015699</c:v>
                </c:pt>
                <c:pt idx="3315">
                  <c:v>84.143200000015696</c:v>
                </c:pt>
                <c:pt idx="3316">
                  <c:v>83.150400000015694</c:v>
                </c:pt>
                <c:pt idx="3317">
                  <c:v>84.945600000015702</c:v>
                </c:pt>
                <c:pt idx="3318">
                  <c:v>86.740800000015696</c:v>
                </c:pt>
                <c:pt idx="3319">
                  <c:v>88.536000000015704</c:v>
                </c:pt>
                <c:pt idx="3320">
                  <c:v>87.543200000015702</c:v>
                </c:pt>
                <c:pt idx="3321">
                  <c:v>86.550400000015699</c:v>
                </c:pt>
                <c:pt idx="3322">
                  <c:v>85.557600000015697</c:v>
                </c:pt>
                <c:pt idx="3323">
                  <c:v>87.352800000015606</c:v>
                </c:pt>
                <c:pt idx="3324">
                  <c:v>86.360000000015603</c:v>
                </c:pt>
                <c:pt idx="3325">
                  <c:v>85.3672000000156</c:v>
                </c:pt>
                <c:pt idx="3326">
                  <c:v>87.162400000015595</c:v>
                </c:pt>
                <c:pt idx="3327">
                  <c:v>86.169600000015606</c:v>
                </c:pt>
                <c:pt idx="3328">
                  <c:v>85.176800000015604</c:v>
                </c:pt>
                <c:pt idx="3329">
                  <c:v>84.184000000015601</c:v>
                </c:pt>
                <c:pt idx="3330">
                  <c:v>83.191200000015598</c:v>
                </c:pt>
                <c:pt idx="3331">
                  <c:v>82.198400000015596</c:v>
                </c:pt>
                <c:pt idx="3332">
                  <c:v>83.993600000015604</c:v>
                </c:pt>
                <c:pt idx="3333">
                  <c:v>83.000800000015602</c:v>
                </c:pt>
                <c:pt idx="3334">
                  <c:v>82.008000000015599</c:v>
                </c:pt>
                <c:pt idx="3335">
                  <c:v>81.015200000015597</c:v>
                </c:pt>
                <c:pt idx="3336">
                  <c:v>80.022400000015594</c:v>
                </c:pt>
                <c:pt idx="3337">
                  <c:v>79.029600000015606</c:v>
                </c:pt>
                <c:pt idx="3338">
                  <c:v>80.8248000000156</c:v>
                </c:pt>
                <c:pt idx="3339">
                  <c:v>82.620000000015594</c:v>
                </c:pt>
                <c:pt idx="3340">
                  <c:v>81.627200000015605</c:v>
                </c:pt>
                <c:pt idx="3341">
                  <c:v>83.4224000000156</c:v>
                </c:pt>
                <c:pt idx="3342">
                  <c:v>82.429600000015597</c:v>
                </c:pt>
                <c:pt idx="3343">
                  <c:v>81.436800000015594</c:v>
                </c:pt>
                <c:pt idx="3344">
                  <c:v>80.444000000015606</c:v>
                </c:pt>
                <c:pt idx="3345">
                  <c:v>79.451200000015604</c:v>
                </c:pt>
                <c:pt idx="3346">
                  <c:v>78.458400000015601</c:v>
                </c:pt>
                <c:pt idx="3347">
                  <c:v>77.465600000015598</c:v>
                </c:pt>
                <c:pt idx="3348">
                  <c:v>76.472800000015596</c:v>
                </c:pt>
                <c:pt idx="3349">
                  <c:v>75.480000000015593</c:v>
                </c:pt>
                <c:pt idx="3350">
                  <c:v>74.487200000015605</c:v>
                </c:pt>
                <c:pt idx="3351">
                  <c:v>73.494400000015602</c:v>
                </c:pt>
                <c:pt idx="3352">
                  <c:v>72.5016000000156</c:v>
                </c:pt>
                <c:pt idx="3353">
                  <c:v>74.296800000015594</c:v>
                </c:pt>
                <c:pt idx="3354">
                  <c:v>73.304000000015506</c:v>
                </c:pt>
                <c:pt idx="3355">
                  <c:v>72.311200000015504</c:v>
                </c:pt>
                <c:pt idx="3356">
                  <c:v>71.318400000015501</c:v>
                </c:pt>
                <c:pt idx="3357">
                  <c:v>73.113600000015495</c:v>
                </c:pt>
                <c:pt idx="3358">
                  <c:v>74.908800000015503</c:v>
                </c:pt>
                <c:pt idx="3359">
                  <c:v>76.704000000015498</c:v>
                </c:pt>
                <c:pt idx="3360">
                  <c:v>75.711200000015495</c:v>
                </c:pt>
                <c:pt idx="3361">
                  <c:v>77.506400000015503</c:v>
                </c:pt>
                <c:pt idx="3362">
                  <c:v>76.513600000015501</c:v>
                </c:pt>
                <c:pt idx="3363">
                  <c:v>78.308800000015495</c:v>
                </c:pt>
                <c:pt idx="3364">
                  <c:v>77.316000000015507</c:v>
                </c:pt>
                <c:pt idx="3365">
                  <c:v>76.323200000015504</c:v>
                </c:pt>
                <c:pt idx="3366">
                  <c:v>78.118400000015498</c:v>
                </c:pt>
                <c:pt idx="3367">
                  <c:v>77.125600000015496</c:v>
                </c:pt>
                <c:pt idx="3368">
                  <c:v>76.132800000015493</c:v>
                </c:pt>
                <c:pt idx="3369">
                  <c:v>75.140000000015505</c:v>
                </c:pt>
                <c:pt idx="3370">
                  <c:v>74.147200000015502</c:v>
                </c:pt>
                <c:pt idx="3371">
                  <c:v>73.154400000015499</c:v>
                </c:pt>
                <c:pt idx="3372">
                  <c:v>72.161600000015497</c:v>
                </c:pt>
                <c:pt idx="3373">
                  <c:v>73.956800000015505</c:v>
                </c:pt>
                <c:pt idx="3374">
                  <c:v>72.964000000015503</c:v>
                </c:pt>
                <c:pt idx="3375">
                  <c:v>71.9712000000155</c:v>
                </c:pt>
                <c:pt idx="3376">
                  <c:v>73.766400000015494</c:v>
                </c:pt>
                <c:pt idx="3377">
                  <c:v>72.773600000015506</c:v>
                </c:pt>
                <c:pt idx="3378">
                  <c:v>71.780800000015503</c:v>
                </c:pt>
                <c:pt idx="3379">
                  <c:v>70.788000000015501</c:v>
                </c:pt>
                <c:pt idx="3380">
                  <c:v>69.795200000015498</c:v>
                </c:pt>
                <c:pt idx="3381">
                  <c:v>68.802400000015496</c:v>
                </c:pt>
                <c:pt idx="3382">
                  <c:v>67.809600000015493</c:v>
                </c:pt>
                <c:pt idx="3383">
                  <c:v>66.816800000015405</c:v>
                </c:pt>
                <c:pt idx="3384">
                  <c:v>65.824000000015403</c:v>
                </c:pt>
                <c:pt idx="3385">
                  <c:v>64.8312000000154</c:v>
                </c:pt>
                <c:pt idx="3386">
                  <c:v>63.838400000015397</c:v>
                </c:pt>
                <c:pt idx="3387">
                  <c:v>65.633600000015406</c:v>
                </c:pt>
                <c:pt idx="3388">
                  <c:v>64.640800000015403</c:v>
                </c:pt>
                <c:pt idx="3389">
                  <c:v>63.648000000015401</c:v>
                </c:pt>
                <c:pt idx="3390">
                  <c:v>62.655200000015398</c:v>
                </c:pt>
                <c:pt idx="3391">
                  <c:v>61.662400000015403</c:v>
                </c:pt>
                <c:pt idx="3392">
                  <c:v>60.6696000000154</c:v>
                </c:pt>
                <c:pt idx="3393">
                  <c:v>62.464800000015401</c:v>
                </c:pt>
                <c:pt idx="3394">
                  <c:v>64.260000000015395</c:v>
                </c:pt>
                <c:pt idx="3395">
                  <c:v>63.2672000000154</c:v>
                </c:pt>
                <c:pt idx="3396">
                  <c:v>62.274400000015397</c:v>
                </c:pt>
                <c:pt idx="3397">
                  <c:v>61.281600000015402</c:v>
                </c:pt>
                <c:pt idx="3398">
                  <c:v>63.076800000015403</c:v>
                </c:pt>
                <c:pt idx="3399">
                  <c:v>64.872000000015404</c:v>
                </c:pt>
                <c:pt idx="3400">
                  <c:v>63.879200000015402</c:v>
                </c:pt>
                <c:pt idx="3401">
                  <c:v>65.674400000015396</c:v>
                </c:pt>
                <c:pt idx="3402">
                  <c:v>67.469600000015404</c:v>
                </c:pt>
                <c:pt idx="3403">
                  <c:v>69.264800000015398</c:v>
                </c:pt>
                <c:pt idx="3404">
                  <c:v>68.272000000015396</c:v>
                </c:pt>
                <c:pt idx="3405">
                  <c:v>67.279200000015393</c:v>
                </c:pt>
                <c:pt idx="3406">
                  <c:v>66.286400000015405</c:v>
                </c:pt>
                <c:pt idx="3407">
                  <c:v>65.293600000015402</c:v>
                </c:pt>
                <c:pt idx="3408">
                  <c:v>64.3008000000154</c:v>
                </c:pt>
                <c:pt idx="3409">
                  <c:v>63.308000000015397</c:v>
                </c:pt>
                <c:pt idx="3410">
                  <c:v>62.315200000015402</c:v>
                </c:pt>
                <c:pt idx="3411">
                  <c:v>61.322400000015399</c:v>
                </c:pt>
                <c:pt idx="3412">
                  <c:v>60.329600000015397</c:v>
                </c:pt>
                <c:pt idx="3413">
                  <c:v>59.336800000015401</c:v>
                </c:pt>
                <c:pt idx="3414">
                  <c:v>58.344000000015399</c:v>
                </c:pt>
                <c:pt idx="3415">
                  <c:v>57.351200000015403</c:v>
                </c:pt>
                <c:pt idx="3416">
                  <c:v>56.358400000015401</c:v>
                </c:pt>
                <c:pt idx="3417">
                  <c:v>55.365600000015398</c:v>
                </c:pt>
                <c:pt idx="3418">
                  <c:v>54.372800000015403</c:v>
                </c:pt>
                <c:pt idx="3419">
                  <c:v>53.3800000000154</c:v>
                </c:pt>
                <c:pt idx="3420">
                  <c:v>52.387200000015397</c:v>
                </c:pt>
                <c:pt idx="3421">
                  <c:v>54.182400000015399</c:v>
                </c:pt>
                <c:pt idx="3422">
                  <c:v>55.9776000000154</c:v>
                </c:pt>
                <c:pt idx="3423">
                  <c:v>54.984800000015397</c:v>
                </c:pt>
                <c:pt idx="3424">
                  <c:v>53.992000000015302</c:v>
                </c:pt>
                <c:pt idx="3425">
                  <c:v>52.9992000000153</c:v>
                </c:pt>
                <c:pt idx="3426">
                  <c:v>54.794400000015301</c:v>
                </c:pt>
                <c:pt idx="3427">
                  <c:v>53.801600000015299</c:v>
                </c:pt>
                <c:pt idx="3428">
                  <c:v>52.808800000015303</c:v>
                </c:pt>
                <c:pt idx="3429">
                  <c:v>54.604000000015297</c:v>
                </c:pt>
                <c:pt idx="3430">
                  <c:v>53.611200000015302</c:v>
                </c:pt>
                <c:pt idx="3431">
                  <c:v>52.618400000015299</c:v>
                </c:pt>
                <c:pt idx="3432">
                  <c:v>51.625600000015297</c:v>
                </c:pt>
                <c:pt idx="3433">
                  <c:v>50.632800000015301</c:v>
                </c:pt>
                <c:pt idx="3434">
                  <c:v>49.640000000015299</c:v>
                </c:pt>
                <c:pt idx="3435">
                  <c:v>48.647200000015303</c:v>
                </c:pt>
                <c:pt idx="3436">
                  <c:v>50.442400000015297</c:v>
                </c:pt>
                <c:pt idx="3437">
                  <c:v>49.449600000015302</c:v>
                </c:pt>
                <c:pt idx="3438">
                  <c:v>48.456800000015299</c:v>
                </c:pt>
                <c:pt idx="3439">
                  <c:v>47.464000000015297</c:v>
                </c:pt>
                <c:pt idx="3440">
                  <c:v>46.471200000015301</c:v>
                </c:pt>
                <c:pt idx="3441">
                  <c:v>45.478400000015299</c:v>
                </c:pt>
                <c:pt idx="3442">
                  <c:v>44.485600000015303</c:v>
                </c:pt>
                <c:pt idx="3443">
                  <c:v>43.492800000015301</c:v>
                </c:pt>
                <c:pt idx="3444">
                  <c:v>42.500000000015298</c:v>
                </c:pt>
                <c:pt idx="3445">
                  <c:v>41.507200000015303</c:v>
                </c:pt>
                <c:pt idx="3446">
                  <c:v>43.302400000015297</c:v>
                </c:pt>
                <c:pt idx="3447">
                  <c:v>42.309600000015301</c:v>
                </c:pt>
                <c:pt idx="3448">
                  <c:v>44.104800000015302</c:v>
                </c:pt>
                <c:pt idx="3449">
                  <c:v>43.1120000000153</c:v>
                </c:pt>
                <c:pt idx="3450">
                  <c:v>42.119200000015297</c:v>
                </c:pt>
                <c:pt idx="3451">
                  <c:v>41.126400000015302</c:v>
                </c:pt>
                <c:pt idx="3452">
                  <c:v>42.921600000015303</c:v>
                </c:pt>
                <c:pt idx="3453">
                  <c:v>44.716800000015297</c:v>
                </c:pt>
                <c:pt idx="3454">
                  <c:v>46.512000000015298</c:v>
                </c:pt>
                <c:pt idx="3455">
                  <c:v>45.519200000015303</c:v>
                </c:pt>
                <c:pt idx="3456">
                  <c:v>44.5264000000153</c:v>
                </c:pt>
                <c:pt idx="3457">
                  <c:v>43.533600000015298</c:v>
                </c:pt>
                <c:pt idx="3458">
                  <c:v>42.540800000015302</c:v>
                </c:pt>
                <c:pt idx="3459">
                  <c:v>44.336000000015297</c:v>
                </c:pt>
                <c:pt idx="3460">
                  <c:v>43.343200000015301</c:v>
                </c:pt>
                <c:pt idx="3461">
                  <c:v>45.138400000015302</c:v>
                </c:pt>
                <c:pt idx="3462">
                  <c:v>44.1456000000153</c:v>
                </c:pt>
                <c:pt idx="3463">
                  <c:v>43.152800000015297</c:v>
                </c:pt>
                <c:pt idx="3464">
                  <c:v>42.160000000015302</c:v>
                </c:pt>
                <c:pt idx="3465">
                  <c:v>41.167200000015299</c:v>
                </c:pt>
                <c:pt idx="3466">
                  <c:v>42.9624000000153</c:v>
                </c:pt>
                <c:pt idx="3467">
                  <c:v>44.757600000015302</c:v>
                </c:pt>
                <c:pt idx="3468">
                  <c:v>46.552800000015303</c:v>
                </c:pt>
                <c:pt idx="3469">
                  <c:v>45.5600000000153</c:v>
                </c:pt>
                <c:pt idx="3470">
                  <c:v>47.355200000015301</c:v>
                </c:pt>
                <c:pt idx="3471">
                  <c:v>49.150400000015303</c:v>
                </c:pt>
                <c:pt idx="3472">
                  <c:v>48.1576000000153</c:v>
                </c:pt>
                <c:pt idx="3473">
                  <c:v>47.164800000015298</c:v>
                </c:pt>
                <c:pt idx="3474">
                  <c:v>48.960000000015299</c:v>
                </c:pt>
                <c:pt idx="3475">
                  <c:v>47.967200000015303</c:v>
                </c:pt>
                <c:pt idx="3476">
                  <c:v>46.974400000015301</c:v>
                </c:pt>
                <c:pt idx="3477">
                  <c:v>45.981600000015298</c:v>
                </c:pt>
                <c:pt idx="3478">
                  <c:v>47.776800000015299</c:v>
                </c:pt>
                <c:pt idx="3479">
                  <c:v>46.784000000015297</c:v>
                </c:pt>
                <c:pt idx="3480">
                  <c:v>45.791200000015301</c:v>
                </c:pt>
                <c:pt idx="3481">
                  <c:v>44.798400000015299</c:v>
                </c:pt>
                <c:pt idx="3482">
                  <c:v>43.805600000015303</c:v>
                </c:pt>
                <c:pt idx="3483">
                  <c:v>45.600800000015298</c:v>
                </c:pt>
                <c:pt idx="3484">
                  <c:v>44.608000000015302</c:v>
                </c:pt>
                <c:pt idx="3485">
                  <c:v>43.6152000000153</c:v>
                </c:pt>
                <c:pt idx="3486">
                  <c:v>45.410400000015301</c:v>
                </c:pt>
                <c:pt idx="3487">
                  <c:v>44.417600000015298</c:v>
                </c:pt>
                <c:pt idx="3488">
                  <c:v>43.424800000015303</c:v>
                </c:pt>
                <c:pt idx="3489">
                  <c:v>45.220000000015297</c:v>
                </c:pt>
                <c:pt idx="3490">
                  <c:v>44.227200000015301</c:v>
                </c:pt>
                <c:pt idx="3491">
                  <c:v>46.022400000015303</c:v>
                </c:pt>
                <c:pt idx="3492">
                  <c:v>45.0296000000153</c:v>
                </c:pt>
                <c:pt idx="3493">
                  <c:v>46.824800000015301</c:v>
                </c:pt>
                <c:pt idx="3494">
                  <c:v>45.832000000015299</c:v>
                </c:pt>
                <c:pt idx="3495">
                  <c:v>44.839200000015197</c:v>
                </c:pt>
                <c:pt idx="3496">
                  <c:v>43.846400000015201</c:v>
                </c:pt>
                <c:pt idx="3497">
                  <c:v>42.853600000015199</c:v>
                </c:pt>
                <c:pt idx="3498">
                  <c:v>41.860800000015203</c:v>
                </c:pt>
                <c:pt idx="3499">
                  <c:v>40.868000000015201</c:v>
                </c:pt>
                <c:pt idx="3500">
                  <c:v>39.875200000015198</c:v>
                </c:pt>
                <c:pt idx="3501">
                  <c:v>38.882400000015203</c:v>
                </c:pt>
                <c:pt idx="3502">
                  <c:v>37.8896000000152</c:v>
                </c:pt>
                <c:pt idx="3503">
                  <c:v>36.896800000015197</c:v>
                </c:pt>
                <c:pt idx="3504">
                  <c:v>38.692000000015199</c:v>
                </c:pt>
                <c:pt idx="3505">
                  <c:v>37.699200000015203</c:v>
                </c:pt>
                <c:pt idx="3506">
                  <c:v>39.494400000015197</c:v>
                </c:pt>
                <c:pt idx="3507">
                  <c:v>38.501600000015202</c:v>
                </c:pt>
                <c:pt idx="3508">
                  <c:v>40.296800000015203</c:v>
                </c:pt>
                <c:pt idx="3509">
                  <c:v>39.304000000015201</c:v>
                </c:pt>
                <c:pt idx="3510">
                  <c:v>38.311200000015198</c:v>
                </c:pt>
                <c:pt idx="3511">
                  <c:v>37.318400000015203</c:v>
                </c:pt>
                <c:pt idx="3512">
                  <c:v>36.3256000000152</c:v>
                </c:pt>
                <c:pt idx="3513">
                  <c:v>35.332800000015197</c:v>
                </c:pt>
                <c:pt idx="3514">
                  <c:v>37.128000000015199</c:v>
                </c:pt>
                <c:pt idx="3515">
                  <c:v>36.135200000015203</c:v>
                </c:pt>
                <c:pt idx="3516">
                  <c:v>37.930400000015197</c:v>
                </c:pt>
                <c:pt idx="3517">
                  <c:v>36.937600000015202</c:v>
                </c:pt>
                <c:pt idx="3518">
                  <c:v>35.944800000015199</c:v>
                </c:pt>
                <c:pt idx="3519">
                  <c:v>34.952000000015197</c:v>
                </c:pt>
                <c:pt idx="3520">
                  <c:v>36.747200000015198</c:v>
                </c:pt>
                <c:pt idx="3521">
                  <c:v>35.754400000015202</c:v>
                </c:pt>
                <c:pt idx="3522">
                  <c:v>34.7616000000152</c:v>
                </c:pt>
                <c:pt idx="3523">
                  <c:v>36.556800000015201</c:v>
                </c:pt>
                <c:pt idx="3524">
                  <c:v>35.564000000015199</c:v>
                </c:pt>
                <c:pt idx="3525">
                  <c:v>34.571200000015203</c:v>
                </c:pt>
                <c:pt idx="3526">
                  <c:v>33.578400000015201</c:v>
                </c:pt>
                <c:pt idx="3527">
                  <c:v>32.585600000015198</c:v>
                </c:pt>
                <c:pt idx="3528">
                  <c:v>31.592800000015199</c:v>
                </c:pt>
                <c:pt idx="3529">
                  <c:v>33.388000000015197</c:v>
                </c:pt>
                <c:pt idx="3530">
                  <c:v>32.395200000015201</c:v>
                </c:pt>
                <c:pt idx="3531">
                  <c:v>31.402400000015199</c:v>
                </c:pt>
                <c:pt idx="3532">
                  <c:v>30.4096000000152</c:v>
                </c:pt>
                <c:pt idx="3533">
                  <c:v>29.416800000015201</c:v>
                </c:pt>
                <c:pt idx="3534">
                  <c:v>28.424000000015202</c:v>
                </c:pt>
                <c:pt idx="3535">
                  <c:v>27.431200000015199</c:v>
                </c:pt>
                <c:pt idx="3536">
                  <c:v>26.4384000000152</c:v>
                </c:pt>
                <c:pt idx="3537">
                  <c:v>25.445600000015201</c:v>
                </c:pt>
                <c:pt idx="3538">
                  <c:v>24.452800000015198</c:v>
                </c:pt>
                <c:pt idx="3539">
                  <c:v>23.460000000015199</c:v>
                </c:pt>
                <c:pt idx="3540">
                  <c:v>22.4672000000152</c:v>
                </c:pt>
                <c:pt idx="3541">
                  <c:v>24.262400000015202</c:v>
                </c:pt>
                <c:pt idx="3542">
                  <c:v>23.269600000015199</c:v>
                </c:pt>
                <c:pt idx="3543">
                  <c:v>22.2768000000152</c:v>
                </c:pt>
                <c:pt idx="3544">
                  <c:v>21.284000000015201</c:v>
                </c:pt>
                <c:pt idx="3545">
                  <c:v>23.079200000015199</c:v>
                </c:pt>
                <c:pt idx="3546">
                  <c:v>24.8744000000152</c:v>
                </c:pt>
                <c:pt idx="3547">
                  <c:v>26.669600000015201</c:v>
                </c:pt>
                <c:pt idx="3548">
                  <c:v>25.676800000015199</c:v>
                </c:pt>
                <c:pt idx="3549">
                  <c:v>24.6840000000152</c:v>
                </c:pt>
                <c:pt idx="3550">
                  <c:v>23.691200000015201</c:v>
                </c:pt>
                <c:pt idx="3551">
                  <c:v>25.486400000015198</c:v>
                </c:pt>
                <c:pt idx="3552">
                  <c:v>24.493600000015199</c:v>
                </c:pt>
                <c:pt idx="3553">
                  <c:v>23.5008000000152</c:v>
                </c:pt>
                <c:pt idx="3554">
                  <c:v>22.508000000015201</c:v>
                </c:pt>
                <c:pt idx="3555">
                  <c:v>21.515200000015199</c:v>
                </c:pt>
                <c:pt idx="3556">
                  <c:v>23.3104000000152</c:v>
                </c:pt>
                <c:pt idx="3557">
                  <c:v>22.317600000015201</c:v>
                </c:pt>
                <c:pt idx="3558">
                  <c:v>24.112800000015199</c:v>
                </c:pt>
                <c:pt idx="3559">
                  <c:v>23.1200000000152</c:v>
                </c:pt>
                <c:pt idx="3560">
                  <c:v>22.1272000000152</c:v>
                </c:pt>
                <c:pt idx="3561">
                  <c:v>23.922400000015202</c:v>
                </c:pt>
                <c:pt idx="3562">
                  <c:v>22.929600000015199</c:v>
                </c:pt>
                <c:pt idx="3563">
                  <c:v>21.9368000000152</c:v>
                </c:pt>
                <c:pt idx="3564">
                  <c:v>20.944000000015201</c:v>
                </c:pt>
                <c:pt idx="3565">
                  <c:v>22.739200000015199</c:v>
                </c:pt>
                <c:pt idx="3566">
                  <c:v>24.5344000000152</c:v>
                </c:pt>
                <c:pt idx="3567">
                  <c:v>23.541600000015201</c:v>
                </c:pt>
                <c:pt idx="3568">
                  <c:v>22.548800000015198</c:v>
                </c:pt>
                <c:pt idx="3569">
                  <c:v>21.556000000015199</c:v>
                </c:pt>
                <c:pt idx="3570">
                  <c:v>23.351200000015201</c:v>
                </c:pt>
                <c:pt idx="3571">
                  <c:v>25.146400000015198</c:v>
                </c:pt>
                <c:pt idx="3572">
                  <c:v>24.153600000015199</c:v>
                </c:pt>
                <c:pt idx="3573">
                  <c:v>23.1608000000152</c:v>
                </c:pt>
                <c:pt idx="3574">
                  <c:v>22.168000000015201</c:v>
                </c:pt>
                <c:pt idx="3575">
                  <c:v>23.963200000015199</c:v>
                </c:pt>
                <c:pt idx="3576">
                  <c:v>22.9704000000152</c:v>
                </c:pt>
                <c:pt idx="3577">
                  <c:v>24.765600000015201</c:v>
                </c:pt>
                <c:pt idx="3578">
                  <c:v>23.772800000015199</c:v>
                </c:pt>
                <c:pt idx="3579">
                  <c:v>25.5680000000152</c:v>
                </c:pt>
                <c:pt idx="3580">
                  <c:v>24.575200000015201</c:v>
                </c:pt>
                <c:pt idx="3581">
                  <c:v>23.582400000015198</c:v>
                </c:pt>
                <c:pt idx="3582">
                  <c:v>22.589600000015199</c:v>
                </c:pt>
                <c:pt idx="3583">
                  <c:v>24.384800000015201</c:v>
                </c:pt>
                <c:pt idx="3584">
                  <c:v>26.180000000015198</c:v>
                </c:pt>
                <c:pt idx="3585">
                  <c:v>25.187200000015199</c:v>
                </c:pt>
                <c:pt idx="3586">
                  <c:v>26.9824000000152</c:v>
                </c:pt>
                <c:pt idx="3587">
                  <c:v>25.989600000015201</c:v>
                </c:pt>
                <c:pt idx="3588">
                  <c:v>24.996800000015298</c:v>
                </c:pt>
                <c:pt idx="3589">
                  <c:v>24.004000000015299</c:v>
                </c:pt>
                <c:pt idx="3590">
                  <c:v>23.0112000000153</c:v>
                </c:pt>
                <c:pt idx="3591">
                  <c:v>24.806400000015302</c:v>
                </c:pt>
                <c:pt idx="3592">
                  <c:v>23.813600000015299</c:v>
                </c:pt>
                <c:pt idx="3593">
                  <c:v>22.8208000000153</c:v>
                </c:pt>
                <c:pt idx="3594">
                  <c:v>21.828000000015301</c:v>
                </c:pt>
                <c:pt idx="3595">
                  <c:v>20.835200000015298</c:v>
                </c:pt>
                <c:pt idx="3596">
                  <c:v>19.842400000015299</c:v>
                </c:pt>
                <c:pt idx="3597">
                  <c:v>18.8496000000153</c:v>
                </c:pt>
                <c:pt idx="3598">
                  <c:v>17.856800000015301</c:v>
                </c:pt>
                <c:pt idx="3599">
                  <c:v>16.864000000015299</c:v>
                </c:pt>
                <c:pt idx="3600">
                  <c:v>18.6592000000153</c:v>
                </c:pt>
                <c:pt idx="3601">
                  <c:v>17.666400000015301</c:v>
                </c:pt>
                <c:pt idx="3602">
                  <c:v>16.673600000015298</c:v>
                </c:pt>
                <c:pt idx="3603">
                  <c:v>15.680800000015299</c:v>
                </c:pt>
                <c:pt idx="3604">
                  <c:v>17.476000000015301</c:v>
                </c:pt>
                <c:pt idx="3605">
                  <c:v>19.271200000015298</c:v>
                </c:pt>
                <c:pt idx="3606">
                  <c:v>18.278400000015299</c:v>
                </c:pt>
                <c:pt idx="3607">
                  <c:v>17.2856000000153</c:v>
                </c:pt>
                <c:pt idx="3608">
                  <c:v>19.080800000015302</c:v>
                </c:pt>
                <c:pt idx="3609">
                  <c:v>20.876000000015299</c:v>
                </c:pt>
                <c:pt idx="3610">
                  <c:v>19.8832000000153</c:v>
                </c:pt>
                <c:pt idx="3611">
                  <c:v>18.890400000015301</c:v>
                </c:pt>
                <c:pt idx="3612">
                  <c:v>17.897600000015299</c:v>
                </c:pt>
                <c:pt idx="3613">
                  <c:v>16.9048000000153</c:v>
                </c:pt>
                <c:pt idx="3614">
                  <c:v>18.700000000015301</c:v>
                </c:pt>
                <c:pt idx="3615">
                  <c:v>17.707200000015298</c:v>
                </c:pt>
                <c:pt idx="3616">
                  <c:v>16.714400000015299</c:v>
                </c:pt>
                <c:pt idx="3617">
                  <c:v>15.7216000000153</c:v>
                </c:pt>
                <c:pt idx="3618">
                  <c:v>17.516800000015301</c:v>
                </c:pt>
                <c:pt idx="3619">
                  <c:v>16.524000000015299</c:v>
                </c:pt>
                <c:pt idx="3620">
                  <c:v>15.5312000000153</c:v>
                </c:pt>
                <c:pt idx="3621">
                  <c:v>17.326400000015301</c:v>
                </c:pt>
                <c:pt idx="3622">
                  <c:v>16.333600000015299</c:v>
                </c:pt>
                <c:pt idx="3623">
                  <c:v>15.3408000000153</c:v>
                </c:pt>
                <c:pt idx="3624">
                  <c:v>17.136000000015301</c:v>
                </c:pt>
                <c:pt idx="3625">
                  <c:v>16.143200000015302</c:v>
                </c:pt>
                <c:pt idx="3626">
                  <c:v>15.150400000015299</c:v>
                </c:pt>
                <c:pt idx="3627">
                  <c:v>14.1576000000153</c:v>
                </c:pt>
                <c:pt idx="3628">
                  <c:v>13.164800000015299</c:v>
                </c:pt>
                <c:pt idx="3629">
                  <c:v>12.1720000000153</c:v>
                </c:pt>
                <c:pt idx="3630">
                  <c:v>11.1792000000153</c:v>
                </c:pt>
                <c:pt idx="3631">
                  <c:v>12.974400000015301</c:v>
                </c:pt>
                <c:pt idx="3632">
                  <c:v>11.9816000000153</c:v>
                </c:pt>
                <c:pt idx="3633">
                  <c:v>10.988800000015299</c:v>
                </c:pt>
                <c:pt idx="3634">
                  <c:v>9.9960000000153109</c:v>
                </c:pt>
                <c:pt idx="3635">
                  <c:v>9.0032000000153101</c:v>
                </c:pt>
                <c:pt idx="3636">
                  <c:v>10.798400000015301</c:v>
                </c:pt>
                <c:pt idx="3637">
                  <c:v>12.5936000000153</c:v>
                </c:pt>
                <c:pt idx="3638">
                  <c:v>11.600800000015299</c:v>
                </c:pt>
                <c:pt idx="3639">
                  <c:v>13.396000000015301</c:v>
                </c:pt>
                <c:pt idx="3640">
                  <c:v>15.1912000000153</c:v>
                </c:pt>
                <c:pt idx="3641">
                  <c:v>14.198400000015299</c:v>
                </c:pt>
                <c:pt idx="3642">
                  <c:v>13.2056000000153</c:v>
                </c:pt>
                <c:pt idx="3643">
                  <c:v>15.0008000000153</c:v>
                </c:pt>
                <c:pt idx="3644">
                  <c:v>16.796000000015301</c:v>
                </c:pt>
                <c:pt idx="3645">
                  <c:v>18.591200000015299</c:v>
                </c:pt>
                <c:pt idx="3646">
                  <c:v>17.5984000000153</c:v>
                </c:pt>
                <c:pt idx="3647">
                  <c:v>16.605600000015301</c:v>
                </c:pt>
                <c:pt idx="3648">
                  <c:v>15.6128000000153</c:v>
                </c:pt>
                <c:pt idx="3649">
                  <c:v>14.620000000015301</c:v>
                </c:pt>
                <c:pt idx="3650">
                  <c:v>13.6272000000153</c:v>
                </c:pt>
                <c:pt idx="3651">
                  <c:v>12.634400000015299</c:v>
                </c:pt>
                <c:pt idx="3652">
                  <c:v>14.4296000000153</c:v>
                </c:pt>
                <c:pt idx="3653">
                  <c:v>16.2248000000153</c:v>
                </c:pt>
                <c:pt idx="3654">
                  <c:v>18.020000000015301</c:v>
                </c:pt>
                <c:pt idx="3655">
                  <c:v>17.027200000015299</c:v>
                </c:pt>
                <c:pt idx="3656">
                  <c:v>16.0344000000153</c:v>
                </c:pt>
                <c:pt idx="3657">
                  <c:v>15.041600000015301</c:v>
                </c:pt>
                <c:pt idx="3658">
                  <c:v>14.0488000000153</c:v>
                </c:pt>
                <c:pt idx="3659">
                  <c:v>13.056000000015301</c:v>
                </c:pt>
                <c:pt idx="3660">
                  <c:v>14.8512000000153</c:v>
                </c:pt>
                <c:pt idx="3661">
                  <c:v>13.858400000015299</c:v>
                </c:pt>
                <c:pt idx="3662">
                  <c:v>12.8656000000153</c:v>
                </c:pt>
                <c:pt idx="3663">
                  <c:v>11.8728000000153</c:v>
                </c:pt>
                <c:pt idx="3664">
                  <c:v>10.880000000015301</c:v>
                </c:pt>
                <c:pt idx="3665">
                  <c:v>12.6752000000153</c:v>
                </c:pt>
                <c:pt idx="3666">
                  <c:v>11.682400000015299</c:v>
                </c:pt>
                <c:pt idx="3667">
                  <c:v>10.6896000000153</c:v>
                </c:pt>
                <c:pt idx="3668">
                  <c:v>9.6968000000152994</c:v>
                </c:pt>
                <c:pt idx="3669">
                  <c:v>8.7040000000153004</c:v>
                </c:pt>
                <c:pt idx="3670">
                  <c:v>7.7112000000152996</c:v>
                </c:pt>
                <c:pt idx="3671">
                  <c:v>6.7184000000152997</c:v>
                </c:pt>
                <c:pt idx="3672">
                  <c:v>5.7256000000152998</c:v>
                </c:pt>
                <c:pt idx="3673">
                  <c:v>4.7328000000152999</c:v>
                </c:pt>
                <c:pt idx="3674">
                  <c:v>6.5280000000153002</c:v>
                </c:pt>
                <c:pt idx="3675">
                  <c:v>8.3232000000152997</c:v>
                </c:pt>
                <c:pt idx="3676">
                  <c:v>7.3304000000152998</c:v>
                </c:pt>
                <c:pt idx="3677">
                  <c:v>6.3376000000152999</c:v>
                </c:pt>
                <c:pt idx="3678">
                  <c:v>5.3448000000153</c:v>
                </c:pt>
                <c:pt idx="3679">
                  <c:v>7.1400000000153003</c:v>
                </c:pt>
                <c:pt idx="3680">
                  <c:v>6.1472000000153004</c:v>
                </c:pt>
                <c:pt idx="3681">
                  <c:v>5.1544000000152996</c:v>
                </c:pt>
                <c:pt idx="3682">
                  <c:v>4.1616000000152997</c:v>
                </c:pt>
                <c:pt idx="3683">
                  <c:v>3.1688000000152998</c:v>
                </c:pt>
                <c:pt idx="3684">
                  <c:v>2.1760000000152999</c:v>
                </c:pt>
                <c:pt idx="3685">
                  <c:v>1.1832000000153</c:v>
                </c:pt>
                <c:pt idx="3686">
                  <c:v>2.9784000000152999</c:v>
                </c:pt>
                <c:pt idx="3687">
                  <c:v>4.7736000000152998</c:v>
                </c:pt>
                <c:pt idx="3688">
                  <c:v>6.5688000000153002</c:v>
                </c:pt>
                <c:pt idx="3689">
                  <c:v>8.3640000000153005</c:v>
                </c:pt>
                <c:pt idx="3690">
                  <c:v>7.3712000000152997</c:v>
                </c:pt>
                <c:pt idx="3691">
                  <c:v>6.3784000000152998</c:v>
                </c:pt>
                <c:pt idx="3692">
                  <c:v>5.3856000000152999</c:v>
                </c:pt>
                <c:pt idx="3693">
                  <c:v>4.3928000000153</c:v>
                </c:pt>
                <c:pt idx="3694">
                  <c:v>3.4000000000153001</c:v>
                </c:pt>
                <c:pt idx="3695">
                  <c:v>5.1952000000152996</c:v>
                </c:pt>
                <c:pt idx="3696">
                  <c:v>4.2024000000152997</c:v>
                </c:pt>
                <c:pt idx="3697">
                  <c:v>3.2096000000153002</c:v>
                </c:pt>
                <c:pt idx="3698">
                  <c:v>5.0048000000153001</c:v>
                </c:pt>
                <c:pt idx="3699">
                  <c:v>4.0120000000153002</c:v>
                </c:pt>
                <c:pt idx="3700">
                  <c:v>3.0192000000152999</c:v>
                </c:pt>
                <c:pt idx="3701">
                  <c:v>4.8144000000152998</c:v>
                </c:pt>
                <c:pt idx="3702">
                  <c:v>6.6096000000153001</c:v>
                </c:pt>
                <c:pt idx="3703">
                  <c:v>5.6168000000153002</c:v>
                </c:pt>
                <c:pt idx="3704">
                  <c:v>4.6240000000153003</c:v>
                </c:pt>
                <c:pt idx="3705">
                  <c:v>3.6312000000153</c:v>
                </c:pt>
                <c:pt idx="3706">
                  <c:v>2.6384000000153001</c:v>
                </c:pt>
                <c:pt idx="3707">
                  <c:v>1.6456000000152999</c:v>
                </c:pt>
                <c:pt idx="3708">
                  <c:v>0.65280000001530403</c:v>
                </c:pt>
                <c:pt idx="3709">
                  <c:v>-0.33999999998469499</c:v>
                </c:pt>
                <c:pt idx="3710">
                  <c:v>1.4552000000153</c:v>
                </c:pt>
                <c:pt idx="3711">
                  <c:v>0.46240000001530401</c:v>
                </c:pt>
                <c:pt idx="3712">
                  <c:v>-0.530399999984696</c:v>
                </c:pt>
                <c:pt idx="3713">
                  <c:v>-1.5231999999846899</c:v>
                </c:pt>
                <c:pt idx="3714">
                  <c:v>-2.51599999998469</c:v>
                </c:pt>
                <c:pt idx="3715">
                  <c:v>-3.5087999999846899</c:v>
                </c:pt>
                <c:pt idx="3716">
                  <c:v>-4.5015999999846903</c:v>
                </c:pt>
                <c:pt idx="3717">
                  <c:v>-5.4943999999846902</c:v>
                </c:pt>
                <c:pt idx="3718">
                  <c:v>-6.4871999999846901</c:v>
                </c:pt>
                <c:pt idx="3719">
                  <c:v>-7.47999999998469</c:v>
                </c:pt>
                <c:pt idx="3720">
                  <c:v>-8.4727999999846908</c:v>
                </c:pt>
                <c:pt idx="3721">
                  <c:v>-9.4655999999846898</c:v>
                </c:pt>
                <c:pt idx="3722">
                  <c:v>-10.4583999999846</c:v>
                </c:pt>
                <c:pt idx="3723">
                  <c:v>-11.451199999984601</c:v>
                </c:pt>
                <c:pt idx="3724">
                  <c:v>-12.443999999984699</c:v>
                </c:pt>
                <c:pt idx="3725">
                  <c:v>-13.4367999999847</c:v>
                </c:pt>
                <c:pt idx="3726">
                  <c:v>-14.429599999984701</c:v>
                </c:pt>
                <c:pt idx="3727">
                  <c:v>-15.4223999999847</c:v>
                </c:pt>
                <c:pt idx="3728">
                  <c:v>-16.415199999984701</c:v>
                </c:pt>
                <c:pt idx="3729">
                  <c:v>-14.619999999984699</c:v>
                </c:pt>
                <c:pt idx="3730">
                  <c:v>-12.8247999999847</c:v>
                </c:pt>
                <c:pt idx="3731">
                  <c:v>-13.817599999984701</c:v>
                </c:pt>
                <c:pt idx="3732">
                  <c:v>-14.8103999999847</c:v>
                </c:pt>
                <c:pt idx="3733">
                  <c:v>-13.0151999999847</c:v>
                </c:pt>
                <c:pt idx="3734">
                  <c:v>-11.219999999984701</c:v>
                </c:pt>
                <c:pt idx="3735">
                  <c:v>-12.2127999999847</c:v>
                </c:pt>
                <c:pt idx="3736">
                  <c:v>-10.4175999999847</c:v>
                </c:pt>
                <c:pt idx="3737">
                  <c:v>-11.410399999984699</c:v>
                </c:pt>
                <c:pt idx="3738">
                  <c:v>-9.6151999999847</c:v>
                </c:pt>
                <c:pt idx="3739">
                  <c:v>-7.8199999999846996</c:v>
                </c:pt>
                <c:pt idx="3740">
                  <c:v>-6.0247999999847002</c:v>
                </c:pt>
                <c:pt idx="3741">
                  <c:v>-7.0175999999847001</c:v>
                </c:pt>
                <c:pt idx="3742">
                  <c:v>-5.2223999999846997</c:v>
                </c:pt>
                <c:pt idx="3743">
                  <c:v>-6.2151999999846996</c:v>
                </c:pt>
                <c:pt idx="3744">
                  <c:v>-7.2079999999847004</c:v>
                </c:pt>
                <c:pt idx="3745">
                  <c:v>-8.2007999999846994</c:v>
                </c:pt>
                <c:pt idx="3746">
                  <c:v>-6.4055999999847</c:v>
                </c:pt>
                <c:pt idx="3747">
                  <c:v>-7.3983999999846999</c:v>
                </c:pt>
                <c:pt idx="3748">
                  <c:v>-5.6031999999847004</c:v>
                </c:pt>
                <c:pt idx="3749">
                  <c:v>-6.5959999999847003</c:v>
                </c:pt>
                <c:pt idx="3750">
                  <c:v>-7.5887999999847002</c:v>
                </c:pt>
                <c:pt idx="3751">
                  <c:v>-8.5815999999847001</c:v>
                </c:pt>
                <c:pt idx="3752">
                  <c:v>-9.5743999999847098</c:v>
                </c:pt>
                <c:pt idx="3753">
                  <c:v>-10.5671999999847</c:v>
                </c:pt>
                <c:pt idx="3754">
                  <c:v>-11.559999999984701</c:v>
                </c:pt>
                <c:pt idx="3755">
                  <c:v>-12.5527999999847</c:v>
                </c:pt>
                <c:pt idx="3756">
                  <c:v>-13.545599999984701</c:v>
                </c:pt>
                <c:pt idx="3757">
                  <c:v>-11.750399999984699</c:v>
                </c:pt>
                <c:pt idx="3758">
                  <c:v>-12.7431999999847</c:v>
                </c:pt>
                <c:pt idx="3759">
                  <c:v>-13.735999999984699</c:v>
                </c:pt>
                <c:pt idx="3760">
                  <c:v>-14.7287999999847</c:v>
                </c:pt>
                <c:pt idx="3761">
                  <c:v>-15.721599999984701</c:v>
                </c:pt>
                <c:pt idx="3762">
                  <c:v>-13.926399999984699</c:v>
                </c:pt>
                <c:pt idx="3763">
                  <c:v>-14.9191999999847</c:v>
                </c:pt>
                <c:pt idx="3764">
                  <c:v>-15.911999999984699</c:v>
                </c:pt>
                <c:pt idx="3765">
                  <c:v>-16.9047999999847</c:v>
                </c:pt>
                <c:pt idx="3766">
                  <c:v>-17.897599999984699</c:v>
                </c:pt>
                <c:pt idx="3767">
                  <c:v>-18.890399999984702</c:v>
                </c:pt>
                <c:pt idx="3768">
                  <c:v>-19.883199999984701</c:v>
                </c:pt>
                <c:pt idx="3769">
                  <c:v>-20.8759999999847</c:v>
                </c:pt>
                <c:pt idx="3770">
                  <c:v>-21.868799999984699</c:v>
                </c:pt>
                <c:pt idx="3771">
                  <c:v>-20.073599999984701</c:v>
                </c:pt>
                <c:pt idx="3772">
                  <c:v>-21.0663999999847</c:v>
                </c:pt>
                <c:pt idx="3773">
                  <c:v>-19.271199999984699</c:v>
                </c:pt>
                <c:pt idx="3774">
                  <c:v>-20.263999999984701</c:v>
                </c:pt>
                <c:pt idx="3775">
                  <c:v>-21.2567999999847</c:v>
                </c:pt>
                <c:pt idx="3776">
                  <c:v>-22.249599999984699</c:v>
                </c:pt>
                <c:pt idx="3777">
                  <c:v>-23.242399999984698</c:v>
                </c:pt>
                <c:pt idx="3778">
                  <c:v>-24.235199999984701</c:v>
                </c:pt>
                <c:pt idx="3779">
                  <c:v>-25.2279999999847</c:v>
                </c:pt>
                <c:pt idx="3780">
                  <c:v>-23.432799999984699</c:v>
                </c:pt>
                <c:pt idx="3781">
                  <c:v>-24.425599999984701</c:v>
                </c:pt>
                <c:pt idx="3782">
                  <c:v>-25.4183999999847</c:v>
                </c:pt>
                <c:pt idx="3783">
                  <c:v>-26.411199999984699</c:v>
                </c:pt>
                <c:pt idx="3784">
                  <c:v>-24.615999999984599</c:v>
                </c:pt>
                <c:pt idx="3785">
                  <c:v>-25.608799999984601</c:v>
                </c:pt>
                <c:pt idx="3786">
                  <c:v>-26.6015999999846</c:v>
                </c:pt>
                <c:pt idx="3787">
                  <c:v>-24.806399999984599</c:v>
                </c:pt>
                <c:pt idx="3788">
                  <c:v>-25.799199999984602</c:v>
                </c:pt>
                <c:pt idx="3789">
                  <c:v>-26.791999999984601</c:v>
                </c:pt>
                <c:pt idx="3790">
                  <c:v>-27.7847999999846</c:v>
                </c:pt>
                <c:pt idx="3791">
                  <c:v>-25.989599999984598</c:v>
                </c:pt>
                <c:pt idx="3792">
                  <c:v>-26.982399999984601</c:v>
                </c:pt>
                <c:pt idx="3793">
                  <c:v>-27.9751999999846</c:v>
                </c:pt>
                <c:pt idx="3794">
                  <c:v>-26.179999999984599</c:v>
                </c:pt>
                <c:pt idx="3795">
                  <c:v>-27.172799999984601</c:v>
                </c:pt>
                <c:pt idx="3796">
                  <c:v>-28.1655999999846</c:v>
                </c:pt>
                <c:pt idx="3797">
                  <c:v>-29.158399999984599</c:v>
                </c:pt>
                <c:pt idx="3798">
                  <c:v>-30.151199999984598</c:v>
                </c:pt>
                <c:pt idx="3799">
                  <c:v>-31.143999999984601</c:v>
                </c:pt>
                <c:pt idx="3800">
                  <c:v>-32.136799999984603</c:v>
                </c:pt>
                <c:pt idx="3801">
                  <c:v>-33.129599999984599</c:v>
                </c:pt>
                <c:pt idx="3802">
                  <c:v>-34.122399999984601</c:v>
                </c:pt>
                <c:pt idx="3803">
                  <c:v>-35.115199999984597</c:v>
                </c:pt>
                <c:pt idx="3804">
                  <c:v>-36.1079999999846</c:v>
                </c:pt>
                <c:pt idx="3805">
                  <c:v>-34.312799999984598</c:v>
                </c:pt>
                <c:pt idx="3806">
                  <c:v>-35.305599999984601</c:v>
                </c:pt>
                <c:pt idx="3807">
                  <c:v>-36.298399999984603</c:v>
                </c:pt>
                <c:pt idx="3808">
                  <c:v>-34.503199999984602</c:v>
                </c:pt>
                <c:pt idx="3809">
                  <c:v>-35.495999999984697</c:v>
                </c:pt>
                <c:pt idx="3810">
                  <c:v>-36.4887999999847</c:v>
                </c:pt>
                <c:pt idx="3811">
                  <c:v>-37.481599999984702</c:v>
                </c:pt>
                <c:pt idx="3812">
                  <c:v>-38.474399999984698</c:v>
                </c:pt>
                <c:pt idx="3813">
                  <c:v>-39.4671999999847</c:v>
                </c:pt>
                <c:pt idx="3814">
                  <c:v>-37.671999999984699</c:v>
                </c:pt>
                <c:pt idx="3815">
                  <c:v>-38.664799999984702</c:v>
                </c:pt>
                <c:pt idx="3816">
                  <c:v>-39.657599999984697</c:v>
                </c:pt>
                <c:pt idx="3817">
                  <c:v>-37.862399999984703</c:v>
                </c:pt>
                <c:pt idx="3818">
                  <c:v>-38.855199999984698</c:v>
                </c:pt>
                <c:pt idx="3819">
                  <c:v>-39.847999999984701</c:v>
                </c:pt>
                <c:pt idx="3820">
                  <c:v>-40.840799999984696</c:v>
                </c:pt>
                <c:pt idx="3821">
                  <c:v>-39.045599999984702</c:v>
                </c:pt>
                <c:pt idx="3822">
                  <c:v>-40.038399999984698</c:v>
                </c:pt>
                <c:pt idx="3823">
                  <c:v>-38.243199999984697</c:v>
                </c:pt>
                <c:pt idx="3824">
                  <c:v>-39.235999999984699</c:v>
                </c:pt>
                <c:pt idx="3825">
                  <c:v>-40.228799999984702</c:v>
                </c:pt>
                <c:pt idx="3826">
                  <c:v>-41.221599999984697</c:v>
                </c:pt>
                <c:pt idx="3827">
                  <c:v>-42.2143999999847</c:v>
                </c:pt>
                <c:pt idx="3828">
                  <c:v>-43.207199999984702</c:v>
                </c:pt>
                <c:pt idx="3829">
                  <c:v>-44.199999999984698</c:v>
                </c:pt>
                <c:pt idx="3830">
                  <c:v>-45.1927999999847</c:v>
                </c:pt>
                <c:pt idx="3831">
                  <c:v>-46.185599999984703</c:v>
                </c:pt>
                <c:pt idx="3832">
                  <c:v>-44.390399999984702</c:v>
                </c:pt>
                <c:pt idx="3833">
                  <c:v>-45.383199999984697</c:v>
                </c:pt>
                <c:pt idx="3834">
                  <c:v>-46.3759999999847</c:v>
                </c:pt>
                <c:pt idx="3835">
                  <c:v>-47.368799999984702</c:v>
                </c:pt>
                <c:pt idx="3836">
                  <c:v>-48.361599999984698</c:v>
                </c:pt>
                <c:pt idx="3837">
                  <c:v>-49.3543999999847</c:v>
                </c:pt>
                <c:pt idx="3838">
                  <c:v>-50.347199999984703</c:v>
                </c:pt>
                <c:pt idx="3839">
                  <c:v>-48.551999999984702</c:v>
                </c:pt>
                <c:pt idx="3840">
                  <c:v>-46.7567999999847</c:v>
                </c:pt>
                <c:pt idx="3841">
                  <c:v>-44.961599999984699</c:v>
                </c:pt>
                <c:pt idx="3842">
                  <c:v>-43.166399999984698</c:v>
                </c:pt>
                <c:pt idx="3843">
                  <c:v>-44.1591999999847</c:v>
                </c:pt>
                <c:pt idx="3844">
                  <c:v>-45.151999999984703</c:v>
                </c:pt>
                <c:pt idx="3845">
                  <c:v>-46.144799999984699</c:v>
                </c:pt>
                <c:pt idx="3846">
                  <c:v>-47.137599999984701</c:v>
                </c:pt>
                <c:pt idx="3847">
                  <c:v>-45.3423999999847</c:v>
                </c:pt>
                <c:pt idx="3848">
                  <c:v>-46.335199999984702</c:v>
                </c:pt>
                <c:pt idx="3849">
                  <c:v>-47.327999999984698</c:v>
                </c:pt>
                <c:pt idx="3850">
                  <c:v>-45.532799999984697</c:v>
                </c:pt>
                <c:pt idx="3851">
                  <c:v>-46.525599999984699</c:v>
                </c:pt>
                <c:pt idx="3852">
                  <c:v>-47.518399999984702</c:v>
                </c:pt>
                <c:pt idx="3853">
                  <c:v>-48.511199999984697</c:v>
                </c:pt>
                <c:pt idx="3854">
                  <c:v>-46.715999999984703</c:v>
                </c:pt>
                <c:pt idx="3855">
                  <c:v>-44.920799999984702</c:v>
                </c:pt>
                <c:pt idx="3856">
                  <c:v>-45.913599999984697</c:v>
                </c:pt>
                <c:pt idx="3857">
                  <c:v>-44.118399999984703</c:v>
                </c:pt>
                <c:pt idx="3858">
                  <c:v>-45.111199999984699</c:v>
                </c:pt>
                <c:pt idx="3859">
                  <c:v>-43.315999999984697</c:v>
                </c:pt>
                <c:pt idx="3860">
                  <c:v>-44.3087999999847</c:v>
                </c:pt>
                <c:pt idx="3861">
                  <c:v>-45.301599999984703</c:v>
                </c:pt>
                <c:pt idx="3862">
                  <c:v>-46.294399999984698</c:v>
                </c:pt>
                <c:pt idx="3863">
                  <c:v>-47.287199999984701</c:v>
                </c:pt>
                <c:pt idx="3864">
                  <c:v>-45.491999999984699</c:v>
                </c:pt>
                <c:pt idx="3865">
                  <c:v>-46.484799999984702</c:v>
                </c:pt>
                <c:pt idx="3866">
                  <c:v>-47.477599999984697</c:v>
                </c:pt>
                <c:pt idx="3867">
                  <c:v>-48.4703999999847</c:v>
                </c:pt>
                <c:pt idx="3868">
                  <c:v>-49.463199999984703</c:v>
                </c:pt>
                <c:pt idx="3869">
                  <c:v>-47.667999999984701</c:v>
                </c:pt>
                <c:pt idx="3870">
                  <c:v>-48.660799999984697</c:v>
                </c:pt>
                <c:pt idx="3871">
                  <c:v>-49.653599999984699</c:v>
                </c:pt>
                <c:pt idx="3872">
                  <c:v>-47.858399999984698</c:v>
                </c:pt>
                <c:pt idx="3873">
                  <c:v>-48.851199999984701</c:v>
                </c:pt>
                <c:pt idx="3874">
                  <c:v>-47.055999999984699</c:v>
                </c:pt>
                <c:pt idx="3875">
                  <c:v>-48.048799999984702</c:v>
                </c:pt>
                <c:pt idx="3876">
                  <c:v>-49.041599999984797</c:v>
                </c:pt>
                <c:pt idx="3877">
                  <c:v>-47.246399999984703</c:v>
                </c:pt>
                <c:pt idx="3878">
                  <c:v>-48.239199999984798</c:v>
                </c:pt>
                <c:pt idx="3879">
                  <c:v>-49.231999999984801</c:v>
                </c:pt>
                <c:pt idx="3880">
                  <c:v>-47.4367999999848</c:v>
                </c:pt>
                <c:pt idx="3881">
                  <c:v>-48.429599999984802</c:v>
                </c:pt>
                <c:pt idx="3882">
                  <c:v>-49.422399999984798</c:v>
                </c:pt>
                <c:pt idx="3883">
                  <c:v>-50.4151999999848</c:v>
                </c:pt>
                <c:pt idx="3884">
                  <c:v>-51.407999999984803</c:v>
                </c:pt>
                <c:pt idx="3885">
                  <c:v>-52.400799999984798</c:v>
                </c:pt>
                <c:pt idx="3886">
                  <c:v>-50.605599999984797</c:v>
                </c:pt>
                <c:pt idx="3887">
                  <c:v>-51.5983999999848</c:v>
                </c:pt>
                <c:pt idx="3888">
                  <c:v>-52.591199999984802</c:v>
                </c:pt>
                <c:pt idx="3889">
                  <c:v>-50.795999999984801</c:v>
                </c:pt>
                <c:pt idx="3890">
                  <c:v>-51.788799999984803</c:v>
                </c:pt>
                <c:pt idx="3891">
                  <c:v>-52.781599999984799</c:v>
                </c:pt>
                <c:pt idx="3892">
                  <c:v>-53.774399999984801</c:v>
                </c:pt>
                <c:pt idx="3893">
                  <c:v>-54.767199999984797</c:v>
                </c:pt>
                <c:pt idx="3894">
                  <c:v>-55.7599999999848</c:v>
                </c:pt>
                <c:pt idx="3895">
                  <c:v>-56.752799999984802</c:v>
                </c:pt>
                <c:pt idx="3896">
                  <c:v>-57.745599999984798</c:v>
                </c:pt>
                <c:pt idx="3897">
                  <c:v>-58.7383999999848</c:v>
                </c:pt>
                <c:pt idx="3898">
                  <c:v>-59.731199999984803</c:v>
                </c:pt>
                <c:pt idx="3899">
                  <c:v>-60.723999999984798</c:v>
                </c:pt>
                <c:pt idx="3900">
                  <c:v>-61.716799999984801</c:v>
                </c:pt>
                <c:pt idx="3901">
                  <c:v>-62.709599999984803</c:v>
                </c:pt>
                <c:pt idx="3902">
                  <c:v>-63.702399999984799</c:v>
                </c:pt>
                <c:pt idx="3903">
                  <c:v>-61.907199999984798</c:v>
                </c:pt>
                <c:pt idx="3904">
                  <c:v>-62.8999999999848</c:v>
                </c:pt>
                <c:pt idx="3905">
                  <c:v>-61.104799999984799</c:v>
                </c:pt>
                <c:pt idx="3906">
                  <c:v>-62.097599999984801</c:v>
                </c:pt>
                <c:pt idx="3907">
                  <c:v>-60.3023999999848</c:v>
                </c:pt>
                <c:pt idx="3908">
                  <c:v>-61.295199999984803</c:v>
                </c:pt>
                <c:pt idx="3909">
                  <c:v>-62.287999999984798</c:v>
                </c:pt>
                <c:pt idx="3910">
                  <c:v>-63.280799999984801</c:v>
                </c:pt>
                <c:pt idx="3911">
                  <c:v>-61.4855999999848</c:v>
                </c:pt>
                <c:pt idx="3912">
                  <c:v>-59.690399999984798</c:v>
                </c:pt>
                <c:pt idx="3913">
                  <c:v>-60.683199999984801</c:v>
                </c:pt>
                <c:pt idx="3914">
                  <c:v>-58.8879999999848</c:v>
                </c:pt>
                <c:pt idx="3915">
                  <c:v>-59.880799999984802</c:v>
                </c:pt>
                <c:pt idx="3916">
                  <c:v>-60.873599999984798</c:v>
                </c:pt>
                <c:pt idx="3917">
                  <c:v>-59.078399999984804</c:v>
                </c:pt>
                <c:pt idx="3918">
                  <c:v>-57.283199999984802</c:v>
                </c:pt>
                <c:pt idx="3919">
                  <c:v>-55.487999999984801</c:v>
                </c:pt>
                <c:pt idx="3920">
                  <c:v>-56.480799999984797</c:v>
                </c:pt>
                <c:pt idx="3921">
                  <c:v>-54.685599999984802</c:v>
                </c:pt>
                <c:pt idx="3922">
                  <c:v>-55.678399999984798</c:v>
                </c:pt>
                <c:pt idx="3923">
                  <c:v>-56.6711999999848</c:v>
                </c:pt>
                <c:pt idx="3924">
                  <c:v>-57.663999999984803</c:v>
                </c:pt>
                <c:pt idx="3925">
                  <c:v>-58.656799999984798</c:v>
                </c:pt>
                <c:pt idx="3926">
                  <c:v>-59.649599999984801</c:v>
                </c:pt>
                <c:pt idx="3927">
                  <c:v>-60.642399999984796</c:v>
                </c:pt>
                <c:pt idx="3928">
                  <c:v>-58.847199999984802</c:v>
                </c:pt>
                <c:pt idx="3929">
                  <c:v>-59.839999999984798</c:v>
                </c:pt>
                <c:pt idx="3930">
                  <c:v>-58.044799999984797</c:v>
                </c:pt>
                <c:pt idx="3931">
                  <c:v>-56.249599999984802</c:v>
                </c:pt>
                <c:pt idx="3932">
                  <c:v>-57.242399999984798</c:v>
                </c:pt>
                <c:pt idx="3933">
                  <c:v>-58.2351999999848</c:v>
                </c:pt>
                <c:pt idx="3934">
                  <c:v>-56.439999999984799</c:v>
                </c:pt>
                <c:pt idx="3935">
                  <c:v>-57.432799999984802</c:v>
                </c:pt>
                <c:pt idx="3936">
                  <c:v>-55.637599999984801</c:v>
                </c:pt>
                <c:pt idx="3937">
                  <c:v>-53.842399999984799</c:v>
                </c:pt>
                <c:pt idx="3938">
                  <c:v>-52.047199999984798</c:v>
                </c:pt>
                <c:pt idx="3939">
                  <c:v>-50.251999999984797</c:v>
                </c:pt>
                <c:pt idx="3940">
                  <c:v>-51.244799999984799</c:v>
                </c:pt>
                <c:pt idx="3941">
                  <c:v>-49.449599999984798</c:v>
                </c:pt>
                <c:pt idx="3942">
                  <c:v>-50.442399999984801</c:v>
                </c:pt>
                <c:pt idx="3943">
                  <c:v>-48.647199999984799</c:v>
                </c:pt>
                <c:pt idx="3944">
                  <c:v>-49.639999999984802</c:v>
                </c:pt>
                <c:pt idx="3945">
                  <c:v>-47.844799999984801</c:v>
                </c:pt>
                <c:pt idx="3946">
                  <c:v>-48.837599999984803</c:v>
                </c:pt>
                <c:pt idx="3947">
                  <c:v>-47.042399999984802</c:v>
                </c:pt>
                <c:pt idx="3948">
                  <c:v>-45.247199999984801</c:v>
                </c:pt>
                <c:pt idx="3949">
                  <c:v>-46.239999999984803</c:v>
                </c:pt>
                <c:pt idx="3950">
                  <c:v>-44.444799999984802</c:v>
                </c:pt>
                <c:pt idx="3951">
                  <c:v>-45.437599999984798</c:v>
                </c:pt>
                <c:pt idx="3952">
                  <c:v>-43.642399999984796</c:v>
                </c:pt>
                <c:pt idx="3953">
                  <c:v>-44.635199999984799</c:v>
                </c:pt>
                <c:pt idx="3954">
                  <c:v>-45.627999999984802</c:v>
                </c:pt>
                <c:pt idx="3955">
                  <c:v>-46.620799999984797</c:v>
                </c:pt>
                <c:pt idx="3956">
                  <c:v>-47.6135999999848</c:v>
                </c:pt>
                <c:pt idx="3957">
                  <c:v>-48.606399999984802</c:v>
                </c:pt>
                <c:pt idx="3958">
                  <c:v>-46.811199999984801</c:v>
                </c:pt>
                <c:pt idx="3959">
                  <c:v>-47.803999999984804</c:v>
                </c:pt>
                <c:pt idx="3960">
                  <c:v>-48.796799999984898</c:v>
                </c:pt>
                <c:pt idx="3961">
                  <c:v>-49.789599999984901</c:v>
                </c:pt>
                <c:pt idx="3962">
                  <c:v>-47.9943999999849</c:v>
                </c:pt>
                <c:pt idx="3963">
                  <c:v>-48.987199999984902</c:v>
                </c:pt>
                <c:pt idx="3964">
                  <c:v>-47.191999999984901</c:v>
                </c:pt>
                <c:pt idx="3965">
                  <c:v>-48.184799999984897</c:v>
                </c:pt>
                <c:pt idx="3966">
                  <c:v>-49.177599999984899</c:v>
                </c:pt>
                <c:pt idx="3967">
                  <c:v>-47.382399999984898</c:v>
                </c:pt>
                <c:pt idx="3968">
                  <c:v>-45.587199999984897</c:v>
                </c:pt>
                <c:pt idx="3969">
                  <c:v>-43.791999999984903</c:v>
                </c:pt>
                <c:pt idx="3970">
                  <c:v>-44.784799999984898</c:v>
                </c:pt>
                <c:pt idx="3971">
                  <c:v>-45.777599999984901</c:v>
                </c:pt>
                <c:pt idx="3972">
                  <c:v>-46.770399999984903</c:v>
                </c:pt>
                <c:pt idx="3973">
                  <c:v>-47.763199999984899</c:v>
                </c:pt>
                <c:pt idx="3974">
                  <c:v>-45.967999999984897</c:v>
                </c:pt>
                <c:pt idx="3975">
                  <c:v>-46.9607999999849</c:v>
                </c:pt>
                <c:pt idx="3976">
                  <c:v>-45.165599999984899</c:v>
                </c:pt>
                <c:pt idx="3977">
                  <c:v>-43.370399999984897</c:v>
                </c:pt>
                <c:pt idx="3978">
                  <c:v>-41.575199999984903</c:v>
                </c:pt>
                <c:pt idx="3979">
                  <c:v>-42.567999999984899</c:v>
                </c:pt>
                <c:pt idx="3980">
                  <c:v>-43.560799999984901</c:v>
                </c:pt>
                <c:pt idx="3981">
                  <c:v>-41.7655999999849</c:v>
                </c:pt>
                <c:pt idx="3982">
                  <c:v>-42.758399999984903</c:v>
                </c:pt>
                <c:pt idx="3983">
                  <c:v>-40.963199999984901</c:v>
                </c:pt>
                <c:pt idx="3984">
                  <c:v>-41.955999999984897</c:v>
                </c:pt>
                <c:pt idx="3985">
                  <c:v>-42.9487999999849</c:v>
                </c:pt>
                <c:pt idx="3986">
                  <c:v>-43.941599999984902</c:v>
                </c:pt>
                <c:pt idx="3987">
                  <c:v>-44.934399999984898</c:v>
                </c:pt>
                <c:pt idx="3988">
                  <c:v>-45.9271999999849</c:v>
                </c:pt>
                <c:pt idx="3989">
                  <c:v>-44.131999999984899</c:v>
                </c:pt>
                <c:pt idx="3990">
                  <c:v>-45.124799999984901</c:v>
                </c:pt>
                <c:pt idx="3991">
                  <c:v>-46.117599999984897</c:v>
                </c:pt>
                <c:pt idx="3992">
                  <c:v>-47.110399999984899</c:v>
                </c:pt>
                <c:pt idx="3993">
                  <c:v>-48.103199999984902</c:v>
                </c:pt>
                <c:pt idx="3994">
                  <c:v>-49.095999999984897</c:v>
                </c:pt>
                <c:pt idx="3995">
                  <c:v>-50.0887999999849</c:v>
                </c:pt>
                <c:pt idx="3996">
                  <c:v>-51.081599999984903</c:v>
                </c:pt>
                <c:pt idx="3997">
                  <c:v>-49.286399999984901</c:v>
                </c:pt>
                <c:pt idx="3998">
                  <c:v>-50.279199999984897</c:v>
                </c:pt>
              </c:numCache>
            </c:numRef>
          </c:val>
          <c:smooth val="0"/>
        </c:ser>
        <c:ser>
          <c:idx val="2"/>
          <c:order val="2"/>
          <c:tx>
            <c:strRef>
              <c:f>'[Curve (3).xlsx]Testing'!$C$1</c:f>
              <c:strCache>
                <c:ptCount val="1"/>
                <c:pt idx="0">
                  <c:v>W-Logistic Regression</c:v>
                </c:pt>
              </c:strCache>
            </c:strRef>
          </c:tx>
          <c:spPr>
            <a:ln w="28575" cap="rnd">
              <a:solidFill>
                <a:schemeClr val="accent3"/>
              </a:solidFill>
              <a:round/>
            </a:ln>
            <a:effectLst/>
          </c:spPr>
          <c:marker>
            <c:symbol val="none"/>
          </c:marker>
          <c:val>
            <c:numRef>
              <c:f>'[Curve (3).xlsx]Testing'!$C$2:$C$4000</c:f>
              <c:numCache>
                <c:formatCode>General</c:formatCode>
                <c:ptCount val="3999"/>
                <c:pt idx="0">
                  <c:v>-0.99280000000000002</c:v>
                </c:pt>
                <c:pt idx="1">
                  <c:v>0.802399999999999</c:v>
                </c:pt>
                <c:pt idx="2">
                  <c:v>2.5975999999999999</c:v>
                </c:pt>
                <c:pt idx="3">
                  <c:v>4.3927999999999896</c:v>
                </c:pt>
                <c:pt idx="4">
                  <c:v>6.18799999999999</c:v>
                </c:pt>
                <c:pt idx="5">
                  <c:v>7.9831999999999903</c:v>
                </c:pt>
                <c:pt idx="6">
                  <c:v>6.9903999999999904</c:v>
                </c:pt>
                <c:pt idx="7">
                  <c:v>5.9975999999999896</c:v>
                </c:pt>
                <c:pt idx="8">
                  <c:v>5.0047999999999897</c:v>
                </c:pt>
                <c:pt idx="9">
                  <c:v>6.7999999999999901</c:v>
                </c:pt>
                <c:pt idx="10">
                  <c:v>5.8071999999999901</c:v>
                </c:pt>
                <c:pt idx="11">
                  <c:v>4.8143999999999902</c:v>
                </c:pt>
                <c:pt idx="12">
                  <c:v>3.8215999999999899</c:v>
                </c:pt>
                <c:pt idx="13">
                  <c:v>2.82879999999999</c:v>
                </c:pt>
                <c:pt idx="14">
                  <c:v>4.6239999999999899</c:v>
                </c:pt>
                <c:pt idx="15">
                  <c:v>6.4191999999999902</c:v>
                </c:pt>
                <c:pt idx="16">
                  <c:v>8.2143999999999906</c:v>
                </c:pt>
                <c:pt idx="17">
                  <c:v>10.009599999999899</c:v>
                </c:pt>
                <c:pt idx="18">
                  <c:v>11.804799999999901</c:v>
                </c:pt>
                <c:pt idx="19">
                  <c:v>10.8119999999999</c:v>
                </c:pt>
                <c:pt idx="20">
                  <c:v>12.607199999999899</c:v>
                </c:pt>
                <c:pt idx="21">
                  <c:v>14.402399999999901</c:v>
                </c:pt>
                <c:pt idx="22">
                  <c:v>13.4095999999999</c:v>
                </c:pt>
                <c:pt idx="23">
                  <c:v>12.416799999999901</c:v>
                </c:pt>
                <c:pt idx="24">
                  <c:v>14.2119999999999</c:v>
                </c:pt>
                <c:pt idx="25">
                  <c:v>13.219199999999899</c:v>
                </c:pt>
                <c:pt idx="26">
                  <c:v>15.014399999999901</c:v>
                </c:pt>
                <c:pt idx="27">
                  <c:v>16.8095999999999</c:v>
                </c:pt>
                <c:pt idx="28">
                  <c:v>15.816799999999899</c:v>
                </c:pt>
                <c:pt idx="29">
                  <c:v>17.611999999999899</c:v>
                </c:pt>
                <c:pt idx="30">
                  <c:v>19.4071999999999</c:v>
                </c:pt>
                <c:pt idx="31">
                  <c:v>21.202399999999901</c:v>
                </c:pt>
                <c:pt idx="32">
                  <c:v>22.997599999999899</c:v>
                </c:pt>
                <c:pt idx="33">
                  <c:v>22.0047999999999</c:v>
                </c:pt>
                <c:pt idx="34">
                  <c:v>23.799999999999901</c:v>
                </c:pt>
                <c:pt idx="35">
                  <c:v>25.595199999999998</c:v>
                </c:pt>
                <c:pt idx="36">
                  <c:v>27.3904</c:v>
                </c:pt>
                <c:pt idx="37">
                  <c:v>26.397600000000001</c:v>
                </c:pt>
                <c:pt idx="38">
                  <c:v>25.404800000000002</c:v>
                </c:pt>
                <c:pt idx="39">
                  <c:v>27.2</c:v>
                </c:pt>
                <c:pt idx="40">
                  <c:v>28.995200000000001</c:v>
                </c:pt>
                <c:pt idx="41">
                  <c:v>30.790400000000002</c:v>
                </c:pt>
                <c:pt idx="42">
                  <c:v>29.797599999999999</c:v>
                </c:pt>
                <c:pt idx="43">
                  <c:v>28.8048</c:v>
                </c:pt>
                <c:pt idx="44">
                  <c:v>27.812000000000001</c:v>
                </c:pt>
                <c:pt idx="45">
                  <c:v>26.819199999999999</c:v>
                </c:pt>
                <c:pt idx="46">
                  <c:v>25.8264</c:v>
                </c:pt>
                <c:pt idx="47">
                  <c:v>24.833600000000001</c:v>
                </c:pt>
                <c:pt idx="48">
                  <c:v>26.628799999999998</c:v>
                </c:pt>
                <c:pt idx="49">
                  <c:v>25.635999999999999</c:v>
                </c:pt>
                <c:pt idx="50">
                  <c:v>27.4312</c:v>
                </c:pt>
                <c:pt idx="51">
                  <c:v>26.438400000000001</c:v>
                </c:pt>
                <c:pt idx="52">
                  <c:v>28.233599999999999</c:v>
                </c:pt>
                <c:pt idx="53">
                  <c:v>30.0288</c:v>
                </c:pt>
                <c:pt idx="54">
                  <c:v>31.824000000000002</c:v>
                </c:pt>
                <c:pt idx="55">
                  <c:v>30.831199999999999</c:v>
                </c:pt>
                <c:pt idx="56">
                  <c:v>29.8384</c:v>
                </c:pt>
                <c:pt idx="57">
                  <c:v>31.633600000000001</c:v>
                </c:pt>
                <c:pt idx="58">
                  <c:v>30.640799999999999</c:v>
                </c:pt>
                <c:pt idx="59">
                  <c:v>29.648</c:v>
                </c:pt>
                <c:pt idx="60">
                  <c:v>31.443200000000001</c:v>
                </c:pt>
                <c:pt idx="61">
                  <c:v>30.450399999999998</c:v>
                </c:pt>
                <c:pt idx="62">
                  <c:v>29.457599999999999</c:v>
                </c:pt>
                <c:pt idx="63">
                  <c:v>28.4648</c:v>
                </c:pt>
                <c:pt idx="64">
                  <c:v>30.26</c:v>
                </c:pt>
                <c:pt idx="65">
                  <c:v>29.267199999999999</c:v>
                </c:pt>
                <c:pt idx="66">
                  <c:v>31.0624</c:v>
                </c:pt>
                <c:pt idx="67">
                  <c:v>32.857599999999998</c:v>
                </c:pt>
                <c:pt idx="68">
                  <c:v>31.864799999999999</c:v>
                </c:pt>
                <c:pt idx="69">
                  <c:v>33.659999999999997</c:v>
                </c:pt>
                <c:pt idx="70">
                  <c:v>35.455199999999998</c:v>
                </c:pt>
                <c:pt idx="71">
                  <c:v>34.462400000000002</c:v>
                </c:pt>
                <c:pt idx="72">
                  <c:v>33.4696</c:v>
                </c:pt>
                <c:pt idx="73">
                  <c:v>32.476799999999997</c:v>
                </c:pt>
                <c:pt idx="74">
                  <c:v>31.484000000000002</c:v>
                </c:pt>
                <c:pt idx="75">
                  <c:v>30.491199999999999</c:v>
                </c:pt>
                <c:pt idx="76">
                  <c:v>32.2864</c:v>
                </c:pt>
                <c:pt idx="77">
                  <c:v>31.293600000000001</c:v>
                </c:pt>
                <c:pt idx="78">
                  <c:v>30.300799999999999</c:v>
                </c:pt>
                <c:pt idx="79">
                  <c:v>29.308</c:v>
                </c:pt>
                <c:pt idx="80">
                  <c:v>31.103200000000001</c:v>
                </c:pt>
                <c:pt idx="81">
                  <c:v>32.898400000000002</c:v>
                </c:pt>
                <c:pt idx="82">
                  <c:v>34.693600000000004</c:v>
                </c:pt>
                <c:pt idx="83">
                  <c:v>36.488799999999998</c:v>
                </c:pt>
                <c:pt idx="84">
                  <c:v>35.496000000000002</c:v>
                </c:pt>
                <c:pt idx="85">
                  <c:v>34.5032</c:v>
                </c:pt>
                <c:pt idx="86">
                  <c:v>36.298400000000001</c:v>
                </c:pt>
                <c:pt idx="87">
                  <c:v>35.305599999999998</c:v>
                </c:pt>
                <c:pt idx="88">
                  <c:v>37.1008</c:v>
                </c:pt>
                <c:pt idx="89">
                  <c:v>36.107999999999997</c:v>
                </c:pt>
                <c:pt idx="90">
                  <c:v>35.115200000000002</c:v>
                </c:pt>
                <c:pt idx="91">
                  <c:v>34.122399999999999</c:v>
                </c:pt>
                <c:pt idx="92">
                  <c:v>35.9176</c:v>
                </c:pt>
                <c:pt idx="93">
                  <c:v>37.712800000000001</c:v>
                </c:pt>
                <c:pt idx="94">
                  <c:v>36.72</c:v>
                </c:pt>
                <c:pt idx="95">
                  <c:v>38.5152</c:v>
                </c:pt>
                <c:pt idx="96">
                  <c:v>40.310400000000001</c:v>
                </c:pt>
                <c:pt idx="97">
                  <c:v>42.105600000000003</c:v>
                </c:pt>
                <c:pt idx="98">
                  <c:v>41.1128</c:v>
                </c:pt>
                <c:pt idx="99">
                  <c:v>42.908000000000001</c:v>
                </c:pt>
                <c:pt idx="100">
                  <c:v>41.915199999999999</c:v>
                </c:pt>
                <c:pt idx="101">
                  <c:v>43.7104</c:v>
                </c:pt>
                <c:pt idx="102">
                  <c:v>45.505600000000001</c:v>
                </c:pt>
                <c:pt idx="103">
                  <c:v>44.512799999999999</c:v>
                </c:pt>
                <c:pt idx="104">
                  <c:v>43.52</c:v>
                </c:pt>
                <c:pt idx="105">
                  <c:v>42.527200000000001</c:v>
                </c:pt>
                <c:pt idx="106">
                  <c:v>44.322400000000002</c:v>
                </c:pt>
                <c:pt idx="107">
                  <c:v>46.117600000000003</c:v>
                </c:pt>
                <c:pt idx="108">
                  <c:v>47.912799999999997</c:v>
                </c:pt>
                <c:pt idx="109">
                  <c:v>46.92</c:v>
                </c:pt>
                <c:pt idx="110">
                  <c:v>48.715200000000003</c:v>
                </c:pt>
                <c:pt idx="111">
                  <c:v>47.7224</c:v>
                </c:pt>
                <c:pt idx="112">
                  <c:v>49.517600000000002</c:v>
                </c:pt>
                <c:pt idx="113">
                  <c:v>48.524799999999999</c:v>
                </c:pt>
                <c:pt idx="114">
                  <c:v>47.531999999999996</c:v>
                </c:pt>
                <c:pt idx="115">
                  <c:v>49.327199999999998</c:v>
                </c:pt>
                <c:pt idx="116">
                  <c:v>51.122399999999999</c:v>
                </c:pt>
                <c:pt idx="117">
                  <c:v>52.9176</c:v>
                </c:pt>
                <c:pt idx="118">
                  <c:v>51.924799999999998</c:v>
                </c:pt>
                <c:pt idx="119">
                  <c:v>53.72</c:v>
                </c:pt>
                <c:pt idx="120">
                  <c:v>52.727200000000003</c:v>
                </c:pt>
                <c:pt idx="121">
                  <c:v>54.522399999999998</c:v>
                </c:pt>
                <c:pt idx="122">
                  <c:v>56.317599999999999</c:v>
                </c:pt>
                <c:pt idx="123">
                  <c:v>58.1128</c:v>
                </c:pt>
                <c:pt idx="124">
                  <c:v>57.12</c:v>
                </c:pt>
                <c:pt idx="125">
                  <c:v>58.915199999999999</c:v>
                </c:pt>
                <c:pt idx="126">
                  <c:v>57.922400000000003</c:v>
                </c:pt>
                <c:pt idx="127">
                  <c:v>59.717599999999997</c:v>
                </c:pt>
                <c:pt idx="128">
                  <c:v>58.724800000000002</c:v>
                </c:pt>
                <c:pt idx="129">
                  <c:v>60.52</c:v>
                </c:pt>
                <c:pt idx="130">
                  <c:v>59.527200000000001</c:v>
                </c:pt>
                <c:pt idx="131">
                  <c:v>61.322400000000002</c:v>
                </c:pt>
                <c:pt idx="132">
                  <c:v>63.117600000000003</c:v>
                </c:pt>
                <c:pt idx="133">
                  <c:v>62.1248</c:v>
                </c:pt>
                <c:pt idx="134">
                  <c:v>63.92</c:v>
                </c:pt>
                <c:pt idx="135">
                  <c:v>65.715199999999996</c:v>
                </c:pt>
                <c:pt idx="136">
                  <c:v>67.510400000000004</c:v>
                </c:pt>
                <c:pt idx="137">
                  <c:v>69.305599999999998</c:v>
                </c:pt>
                <c:pt idx="138">
                  <c:v>71.100799999999893</c:v>
                </c:pt>
                <c:pt idx="139">
                  <c:v>70.107999999999905</c:v>
                </c:pt>
                <c:pt idx="140">
                  <c:v>69.115199999999902</c:v>
                </c:pt>
                <c:pt idx="141">
                  <c:v>68.122399999999899</c:v>
                </c:pt>
                <c:pt idx="142">
                  <c:v>67.129599999999897</c:v>
                </c:pt>
                <c:pt idx="143">
                  <c:v>68.924799999999905</c:v>
                </c:pt>
                <c:pt idx="144">
                  <c:v>67.931999999999903</c:v>
                </c:pt>
                <c:pt idx="145">
                  <c:v>69.727199999999897</c:v>
                </c:pt>
                <c:pt idx="146">
                  <c:v>71.522399999999905</c:v>
                </c:pt>
                <c:pt idx="147">
                  <c:v>70.529599999999903</c:v>
                </c:pt>
                <c:pt idx="148">
                  <c:v>72.324799999999897</c:v>
                </c:pt>
                <c:pt idx="149">
                  <c:v>74.119999999999905</c:v>
                </c:pt>
                <c:pt idx="150">
                  <c:v>73.127199999999903</c:v>
                </c:pt>
                <c:pt idx="151">
                  <c:v>72.1343999999999</c:v>
                </c:pt>
                <c:pt idx="152">
                  <c:v>71.141599999999897</c:v>
                </c:pt>
                <c:pt idx="153">
                  <c:v>72.936799999999906</c:v>
                </c:pt>
                <c:pt idx="154">
                  <c:v>74.7319999999999</c:v>
                </c:pt>
                <c:pt idx="155">
                  <c:v>76.527199999999894</c:v>
                </c:pt>
                <c:pt idx="156">
                  <c:v>75.534399999999906</c:v>
                </c:pt>
                <c:pt idx="157">
                  <c:v>74.541599999999903</c:v>
                </c:pt>
                <c:pt idx="158">
                  <c:v>73.5487999999999</c:v>
                </c:pt>
                <c:pt idx="159">
                  <c:v>72.555999999999898</c:v>
                </c:pt>
                <c:pt idx="160">
                  <c:v>71.563199999999895</c:v>
                </c:pt>
                <c:pt idx="161">
                  <c:v>70.570399999999907</c:v>
                </c:pt>
                <c:pt idx="162">
                  <c:v>72.365599999999901</c:v>
                </c:pt>
                <c:pt idx="163">
                  <c:v>71.372799999999899</c:v>
                </c:pt>
                <c:pt idx="164">
                  <c:v>73.167999999999793</c:v>
                </c:pt>
                <c:pt idx="165">
                  <c:v>74.963199999999802</c:v>
                </c:pt>
                <c:pt idx="166">
                  <c:v>73.970399999999799</c:v>
                </c:pt>
                <c:pt idx="167">
                  <c:v>75.765599999999793</c:v>
                </c:pt>
                <c:pt idx="168">
                  <c:v>77.560799999999801</c:v>
                </c:pt>
                <c:pt idx="169">
                  <c:v>79.355999999999796</c:v>
                </c:pt>
                <c:pt idx="170">
                  <c:v>78.363199999999793</c:v>
                </c:pt>
                <c:pt idx="171">
                  <c:v>80.158399999999801</c:v>
                </c:pt>
                <c:pt idx="172">
                  <c:v>79.165599999999799</c:v>
                </c:pt>
                <c:pt idx="173">
                  <c:v>80.960799999999793</c:v>
                </c:pt>
                <c:pt idx="174">
                  <c:v>82.755999999999801</c:v>
                </c:pt>
                <c:pt idx="175">
                  <c:v>84.551199999999795</c:v>
                </c:pt>
                <c:pt idx="176">
                  <c:v>83.558399999999807</c:v>
                </c:pt>
                <c:pt idx="177">
                  <c:v>85.353599999999801</c:v>
                </c:pt>
                <c:pt idx="178">
                  <c:v>84.360799999999799</c:v>
                </c:pt>
                <c:pt idx="179">
                  <c:v>83.367999999999796</c:v>
                </c:pt>
                <c:pt idx="180">
                  <c:v>85.163199999999804</c:v>
                </c:pt>
                <c:pt idx="181">
                  <c:v>84.170399999999802</c:v>
                </c:pt>
                <c:pt idx="182">
                  <c:v>83.177599999999799</c:v>
                </c:pt>
                <c:pt idx="183">
                  <c:v>84.972799999999793</c:v>
                </c:pt>
                <c:pt idx="184">
                  <c:v>86.767999999999802</c:v>
                </c:pt>
                <c:pt idx="185">
                  <c:v>85.775199999999799</c:v>
                </c:pt>
                <c:pt idx="186">
                  <c:v>87.570399999999793</c:v>
                </c:pt>
                <c:pt idx="187">
                  <c:v>86.577599999999705</c:v>
                </c:pt>
                <c:pt idx="188">
                  <c:v>88.3727999999997</c:v>
                </c:pt>
                <c:pt idx="189">
                  <c:v>87.379999999999697</c:v>
                </c:pt>
                <c:pt idx="190">
                  <c:v>89.175199999999705</c:v>
                </c:pt>
                <c:pt idx="191">
                  <c:v>88.182399999999703</c:v>
                </c:pt>
                <c:pt idx="192">
                  <c:v>89.977599999999697</c:v>
                </c:pt>
                <c:pt idx="193">
                  <c:v>91.772799999999705</c:v>
                </c:pt>
                <c:pt idx="194">
                  <c:v>93.567999999999699</c:v>
                </c:pt>
                <c:pt idx="195">
                  <c:v>92.575199999999697</c:v>
                </c:pt>
                <c:pt idx="196">
                  <c:v>94.370399999999705</c:v>
                </c:pt>
                <c:pt idx="197">
                  <c:v>96.165599999999699</c:v>
                </c:pt>
                <c:pt idx="198">
                  <c:v>97.960799999999693</c:v>
                </c:pt>
                <c:pt idx="199">
                  <c:v>96.967999999999705</c:v>
                </c:pt>
                <c:pt idx="200">
                  <c:v>95.975199999999703</c:v>
                </c:pt>
                <c:pt idx="201">
                  <c:v>97.770399999999697</c:v>
                </c:pt>
                <c:pt idx="202">
                  <c:v>96.777599999999694</c:v>
                </c:pt>
                <c:pt idx="203">
                  <c:v>95.784799999999706</c:v>
                </c:pt>
                <c:pt idx="204">
                  <c:v>94.791999999999703</c:v>
                </c:pt>
                <c:pt idx="205">
                  <c:v>93.799199999999701</c:v>
                </c:pt>
                <c:pt idx="206">
                  <c:v>92.806399999999698</c:v>
                </c:pt>
                <c:pt idx="207">
                  <c:v>94.601599999999706</c:v>
                </c:pt>
                <c:pt idx="208">
                  <c:v>96.396799999999701</c:v>
                </c:pt>
                <c:pt idx="209">
                  <c:v>95.403999999999698</c:v>
                </c:pt>
                <c:pt idx="210">
                  <c:v>94.411199999999695</c:v>
                </c:pt>
                <c:pt idx="211">
                  <c:v>96.206399999999604</c:v>
                </c:pt>
                <c:pt idx="212">
                  <c:v>98.001599999999598</c:v>
                </c:pt>
                <c:pt idx="213">
                  <c:v>97.008799999999596</c:v>
                </c:pt>
                <c:pt idx="214">
                  <c:v>98.803999999999604</c:v>
                </c:pt>
                <c:pt idx="215">
                  <c:v>100.599199999999</c:v>
                </c:pt>
                <c:pt idx="216">
                  <c:v>99.606399999999596</c:v>
                </c:pt>
                <c:pt idx="217">
                  <c:v>101.40159999999899</c:v>
                </c:pt>
                <c:pt idx="218">
                  <c:v>103.196799999999</c:v>
                </c:pt>
                <c:pt idx="219">
                  <c:v>104.991999999999</c:v>
                </c:pt>
                <c:pt idx="220">
                  <c:v>103.99919999999901</c:v>
                </c:pt>
                <c:pt idx="221">
                  <c:v>105.794399999999</c:v>
                </c:pt>
                <c:pt idx="222">
                  <c:v>107.589599999999</c:v>
                </c:pt>
                <c:pt idx="223">
                  <c:v>106.59679999999901</c:v>
                </c:pt>
                <c:pt idx="224">
                  <c:v>105.603999999999</c:v>
                </c:pt>
                <c:pt idx="225">
                  <c:v>107.399199999999</c:v>
                </c:pt>
                <c:pt idx="226">
                  <c:v>109.19439999999901</c:v>
                </c:pt>
                <c:pt idx="227">
                  <c:v>108.201599999999</c:v>
                </c:pt>
                <c:pt idx="228">
                  <c:v>109.996799999999</c:v>
                </c:pt>
                <c:pt idx="229">
                  <c:v>109.003999999999</c:v>
                </c:pt>
                <c:pt idx="230">
                  <c:v>108.01119999999899</c:v>
                </c:pt>
                <c:pt idx="231">
                  <c:v>107.018399999999</c:v>
                </c:pt>
                <c:pt idx="232">
                  <c:v>106.025599999999</c:v>
                </c:pt>
                <c:pt idx="233">
                  <c:v>105.032799999999</c:v>
                </c:pt>
                <c:pt idx="234">
                  <c:v>106.82799999999899</c:v>
                </c:pt>
                <c:pt idx="235">
                  <c:v>105.83519999999901</c:v>
                </c:pt>
                <c:pt idx="236">
                  <c:v>107.630399999999</c:v>
                </c:pt>
                <c:pt idx="237">
                  <c:v>109.42559999999899</c:v>
                </c:pt>
                <c:pt idx="238">
                  <c:v>108.43279999999901</c:v>
                </c:pt>
                <c:pt idx="239">
                  <c:v>107.439999999999</c:v>
                </c:pt>
                <c:pt idx="240">
                  <c:v>106.447199999999</c:v>
                </c:pt>
                <c:pt idx="241">
                  <c:v>105.454399999999</c:v>
                </c:pt>
                <c:pt idx="242">
                  <c:v>107.24959999999901</c:v>
                </c:pt>
                <c:pt idx="243">
                  <c:v>106.256799999999</c:v>
                </c:pt>
                <c:pt idx="244">
                  <c:v>105.263999999999</c:v>
                </c:pt>
                <c:pt idx="245">
                  <c:v>104.271199999999</c:v>
                </c:pt>
                <c:pt idx="246">
                  <c:v>103.278399999999</c:v>
                </c:pt>
                <c:pt idx="247">
                  <c:v>105.073599999999</c:v>
                </c:pt>
                <c:pt idx="248">
                  <c:v>106.868799999999</c:v>
                </c:pt>
                <c:pt idx="249">
                  <c:v>105.875999999999</c:v>
                </c:pt>
                <c:pt idx="250">
                  <c:v>107.671199999999</c:v>
                </c:pt>
                <c:pt idx="251">
                  <c:v>109.466399999999</c:v>
                </c:pt>
                <c:pt idx="252">
                  <c:v>108.473599999999</c:v>
                </c:pt>
                <c:pt idx="253">
                  <c:v>110.268799999999</c:v>
                </c:pt>
                <c:pt idx="254">
                  <c:v>109.275999999999</c:v>
                </c:pt>
                <c:pt idx="255">
                  <c:v>111.071199999999</c:v>
                </c:pt>
                <c:pt idx="256">
                  <c:v>110.07839999999899</c:v>
                </c:pt>
                <c:pt idx="257">
                  <c:v>111.873599999999</c:v>
                </c:pt>
                <c:pt idx="258">
                  <c:v>113.668799999999</c:v>
                </c:pt>
                <c:pt idx="259">
                  <c:v>112.67599999999899</c:v>
                </c:pt>
                <c:pt idx="260">
                  <c:v>111.683199999999</c:v>
                </c:pt>
                <c:pt idx="261">
                  <c:v>110.690399999999</c:v>
                </c:pt>
                <c:pt idx="262">
                  <c:v>112.485599999999</c:v>
                </c:pt>
                <c:pt idx="263">
                  <c:v>111.49279999999899</c:v>
                </c:pt>
                <c:pt idx="264">
                  <c:v>110.49999999999901</c:v>
                </c:pt>
                <c:pt idx="265">
                  <c:v>112.295199999999</c:v>
                </c:pt>
                <c:pt idx="266">
                  <c:v>114.09039999999899</c:v>
                </c:pt>
                <c:pt idx="267">
                  <c:v>113.09759999999901</c:v>
                </c:pt>
                <c:pt idx="268">
                  <c:v>114.892799999999</c:v>
                </c:pt>
                <c:pt idx="269">
                  <c:v>116.68799999999899</c:v>
                </c:pt>
                <c:pt idx="270">
                  <c:v>115.69519999999901</c:v>
                </c:pt>
                <c:pt idx="271">
                  <c:v>117.490399999999</c:v>
                </c:pt>
                <c:pt idx="272">
                  <c:v>119.28559999999899</c:v>
                </c:pt>
                <c:pt idx="273">
                  <c:v>118.292799999999</c:v>
                </c:pt>
                <c:pt idx="274">
                  <c:v>120.087999999999</c:v>
                </c:pt>
                <c:pt idx="275">
                  <c:v>119.095199999999</c:v>
                </c:pt>
                <c:pt idx="276">
                  <c:v>118.10239999999899</c:v>
                </c:pt>
                <c:pt idx="277">
                  <c:v>119.897599999999</c:v>
                </c:pt>
                <c:pt idx="278">
                  <c:v>121.692799999999</c:v>
                </c:pt>
                <c:pt idx="279">
                  <c:v>120.69999999999899</c:v>
                </c:pt>
                <c:pt idx="280">
                  <c:v>119.70719999999901</c:v>
                </c:pt>
                <c:pt idx="281">
                  <c:v>118.714399999999</c:v>
                </c:pt>
                <c:pt idx="282">
                  <c:v>117.721599999999</c:v>
                </c:pt>
                <c:pt idx="283">
                  <c:v>119.51679999999899</c:v>
                </c:pt>
                <c:pt idx="284">
                  <c:v>118.52399999999901</c:v>
                </c:pt>
                <c:pt idx="285">
                  <c:v>117.531199999999</c:v>
                </c:pt>
                <c:pt idx="286">
                  <c:v>116.538399999999</c:v>
                </c:pt>
                <c:pt idx="287">
                  <c:v>115.545599999999</c:v>
                </c:pt>
                <c:pt idx="288">
                  <c:v>114.552799999999</c:v>
                </c:pt>
                <c:pt idx="289">
                  <c:v>113.55999999999899</c:v>
                </c:pt>
                <c:pt idx="290">
                  <c:v>112.567199999999</c:v>
                </c:pt>
                <c:pt idx="291">
                  <c:v>111.574399999999</c:v>
                </c:pt>
                <c:pt idx="292">
                  <c:v>113.369599999999</c:v>
                </c:pt>
                <c:pt idx="293">
                  <c:v>115.164799999999</c:v>
                </c:pt>
                <c:pt idx="294">
                  <c:v>116.959999999999</c:v>
                </c:pt>
                <c:pt idx="295">
                  <c:v>115.967199999999</c:v>
                </c:pt>
                <c:pt idx="296">
                  <c:v>117.762399999999</c:v>
                </c:pt>
                <c:pt idx="297">
                  <c:v>116.769599999999</c:v>
                </c:pt>
                <c:pt idx="298">
                  <c:v>118.564799999999</c:v>
                </c:pt>
                <c:pt idx="299">
                  <c:v>120.359999999999</c:v>
                </c:pt>
                <c:pt idx="300">
                  <c:v>122.155199999999</c:v>
                </c:pt>
                <c:pt idx="301">
                  <c:v>123.95039999999899</c:v>
                </c:pt>
                <c:pt idx="302">
                  <c:v>122.957599999999</c:v>
                </c:pt>
                <c:pt idx="303">
                  <c:v>124.752799999999</c:v>
                </c:pt>
                <c:pt idx="304">
                  <c:v>123.759999999999</c:v>
                </c:pt>
                <c:pt idx="305">
                  <c:v>125.555199999999</c:v>
                </c:pt>
                <c:pt idx="306">
                  <c:v>124.562399999999</c:v>
                </c:pt>
                <c:pt idx="307">
                  <c:v>123.569599999999</c:v>
                </c:pt>
                <c:pt idx="308">
                  <c:v>122.576799999999</c:v>
                </c:pt>
                <c:pt idx="309">
                  <c:v>121.58399999999899</c:v>
                </c:pt>
                <c:pt idx="310">
                  <c:v>120.59119999999901</c:v>
                </c:pt>
                <c:pt idx="311">
                  <c:v>122.386399999999</c:v>
                </c:pt>
                <c:pt idx="312">
                  <c:v>124.18159999999899</c:v>
                </c:pt>
                <c:pt idx="313">
                  <c:v>125.976799999999</c:v>
                </c:pt>
                <c:pt idx="314">
                  <c:v>127.771999999999</c:v>
                </c:pt>
                <c:pt idx="315">
                  <c:v>126.77919999999899</c:v>
                </c:pt>
                <c:pt idx="316">
                  <c:v>128.574399999999</c:v>
                </c:pt>
                <c:pt idx="317">
                  <c:v>130.369599999999</c:v>
                </c:pt>
                <c:pt idx="318">
                  <c:v>132.16479999999899</c:v>
                </c:pt>
                <c:pt idx="319">
                  <c:v>133.95999999999901</c:v>
                </c:pt>
                <c:pt idx="320">
                  <c:v>135.75519999999901</c:v>
                </c:pt>
                <c:pt idx="321">
                  <c:v>134.76239999999899</c:v>
                </c:pt>
                <c:pt idx="322">
                  <c:v>136.55759999999901</c:v>
                </c:pt>
                <c:pt idx="323">
                  <c:v>135.564799999999</c:v>
                </c:pt>
                <c:pt idx="324">
                  <c:v>137.35999999999899</c:v>
                </c:pt>
                <c:pt idx="325">
                  <c:v>136.367199999999</c:v>
                </c:pt>
                <c:pt idx="326">
                  <c:v>138.162399999999</c:v>
                </c:pt>
                <c:pt idx="327">
                  <c:v>139.95759999999899</c:v>
                </c:pt>
                <c:pt idx="328">
                  <c:v>141.75279999999901</c:v>
                </c:pt>
                <c:pt idx="329">
                  <c:v>143.54799999999901</c:v>
                </c:pt>
                <c:pt idx="330">
                  <c:v>142.55519999999899</c:v>
                </c:pt>
                <c:pt idx="331">
                  <c:v>141.562399999999</c:v>
                </c:pt>
                <c:pt idx="332">
                  <c:v>140.56959999999901</c:v>
                </c:pt>
                <c:pt idx="333">
                  <c:v>139.576799999999</c:v>
                </c:pt>
                <c:pt idx="334">
                  <c:v>138.58399999999901</c:v>
                </c:pt>
                <c:pt idx="335">
                  <c:v>140.379199999999</c:v>
                </c:pt>
                <c:pt idx="336">
                  <c:v>142.174399999999</c:v>
                </c:pt>
                <c:pt idx="337">
                  <c:v>141.18159999999901</c:v>
                </c:pt>
                <c:pt idx="338">
                  <c:v>142.976799999999</c:v>
                </c:pt>
                <c:pt idx="339">
                  <c:v>144.771999999999</c:v>
                </c:pt>
                <c:pt idx="340">
                  <c:v>143.77919999999901</c:v>
                </c:pt>
                <c:pt idx="341">
                  <c:v>142.78639999999899</c:v>
                </c:pt>
                <c:pt idx="342">
                  <c:v>141.793599999999</c:v>
                </c:pt>
                <c:pt idx="343">
                  <c:v>140.80079999999899</c:v>
                </c:pt>
                <c:pt idx="344">
                  <c:v>142.59599999999901</c:v>
                </c:pt>
                <c:pt idx="345">
                  <c:v>141.60319999999899</c:v>
                </c:pt>
                <c:pt idx="346">
                  <c:v>140.610399999999</c:v>
                </c:pt>
                <c:pt idx="347">
                  <c:v>142.405599999999</c:v>
                </c:pt>
                <c:pt idx="348">
                  <c:v>141.41279999999901</c:v>
                </c:pt>
                <c:pt idx="349">
                  <c:v>140.41999999999899</c:v>
                </c:pt>
                <c:pt idx="350">
                  <c:v>142.21519999999899</c:v>
                </c:pt>
                <c:pt idx="351">
                  <c:v>141.222399999999</c:v>
                </c:pt>
                <c:pt idx="352">
                  <c:v>140.22959999999901</c:v>
                </c:pt>
                <c:pt idx="353">
                  <c:v>139.23679999999899</c:v>
                </c:pt>
                <c:pt idx="354">
                  <c:v>138.24399999999901</c:v>
                </c:pt>
                <c:pt idx="355">
                  <c:v>140.039199999999</c:v>
                </c:pt>
                <c:pt idx="356">
                  <c:v>141.83439999999899</c:v>
                </c:pt>
                <c:pt idx="357">
                  <c:v>143.62959999999899</c:v>
                </c:pt>
                <c:pt idx="358">
                  <c:v>145.42479999999901</c:v>
                </c:pt>
                <c:pt idx="359">
                  <c:v>144.43199999999899</c:v>
                </c:pt>
                <c:pt idx="360">
                  <c:v>143.439199999999</c:v>
                </c:pt>
                <c:pt idx="361">
                  <c:v>145.234399999999</c:v>
                </c:pt>
                <c:pt idx="362">
                  <c:v>144.24159999999901</c:v>
                </c:pt>
                <c:pt idx="363">
                  <c:v>143.24879999999899</c:v>
                </c:pt>
                <c:pt idx="364">
                  <c:v>142.25599999999901</c:v>
                </c:pt>
                <c:pt idx="365">
                  <c:v>144.051199999999</c:v>
                </c:pt>
                <c:pt idx="366">
                  <c:v>145.84639999999899</c:v>
                </c:pt>
                <c:pt idx="367">
                  <c:v>144.85359999999901</c:v>
                </c:pt>
                <c:pt idx="368">
                  <c:v>146.648799999999</c:v>
                </c:pt>
                <c:pt idx="369">
                  <c:v>145.65599999999901</c:v>
                </c:pt>
                <c:pt idx="370">
                  <c:v>144.66319999999899</c:v>
                </c:pt>
                <c:pt idx="371">
                  <c:v>143.67039999999901</c:v>
                </c:pt>
                <c:pt idx="372">
                  <c:v>142.67759999999899</c:v>
                </c:pt>
                <c:pt idx="373">
                  <c:v>141.684799999999</c:v>
                </c:pt>
                <c:pt idx="374">
                  <c:v>140.69199999999901</c:v>
                </c:pt>
                <c:pt idx="375">
                  <c:v>142.48719999999901</c:v>
                </c:pt>
                <c:pt idx="376">
                  <c:v>144.282399999999</c:v>
                </c:pt>
                <c:pt idx="377">
                  <c:v>143.28959999999901</c:v>
                </c:pt>
                <c:pt idx="378">
                  <c:v>142.296799999999</c:v>
                </c:pt>
                <c:pt idx="379">
                  <c:v>141.30399999999901</c:v>
                </c:pt>
                <c:pt idx="380">
                  <c:v>140.31119999999899</c:v>
                </c:pt>
                <c:pt idx="381">
                  <c:v>139.318399999999</c:v>
                </c:pt>
                <c:pt idx="382">
                  <c:v>138.32559999999901</c:v>
                </c:pt>
                <c:pt idx="383">
                  <c:v>137.332799999999</c:v>
                </c:pt>
                <c:pt idx="384">
                  <c:v>139.12799999999899</c:v>
                </c:pt>
                <c:pt idx="385">
                  <c:v>140.92319999999901</c:v>
                </c:pt>
                <c:pt idx="386">
                  <c:v>139.930399999999</c:v>
                </c:pt>
                <c:pt idx="387">
                  <c:v>141.72559999999899</c:v>
                </c:pt>
                <c:pt idx="388">
                  <c:v>140.732799999999</c:v>
                </c:pt>
                <c:pt idx="389">
                  <c:v>139.73999999999899</c:v>
                </c:pt>
                <c:pt idx="390">
                  <c:v>138.747199999999</c:v>
                </c:pt>
                <c:pt idx="391">
                  <c:v>140.54239999999899</c:v>
                </c:pt>
                <c:pt idx="392">
                  <c:v>139.549599999999</c:v>
                </c:pt>
                <c:pt idx="393">
                  <c:v>138.55679999999899</c:v>
                </c:pt>
                <c:pt idx="394">
                  <c:v>140.35199999999901</c:v>
                </c:pt>
                <c:pt idx="395">
                  <c:v>142.147199999999</c:v>
                </c:pt>
                <c:pt idx="396">
                  <c:v>143.942399999999</c:v>
                </c:pt>
                <c:pt idx="397">
                  <c:v>142.94959999999901</c:v>
                </c:pt>
                <c:pt idx="398">
                  <c:v>141.95679999999899</c:v>
                </c:pt>
                <c:pt idx="399">
                  <c:v>143.75199999999899</c:v>
                </c:pt>
                <c:pt idx="400">
                  <c:v>145.54719999999901</c:v>
                </c:pt>
                <c:pt idx="401">
                  <c:v>147.342399999999</c:v>
                </c:pt>
                <c:pt idx="402">
                  <c:v>149.137599999999</c:v>
                </c:pt>
                <c:pt idx="403">
                  <c:v>148.14479999999901</c:v>
                </c:pt>
                <c:pt idx="404">
                  <c:v>149.939999999999</c:v>
                </c:pt>
                <c:pt idx="405">
                  <c:v>151.735199999999</c:v>
                </c:pt>
                <c:pt idx="406">
                  <c:v>153.53039999999899</c:v>
                </c:pt>
                <c:pt idx="407">
                  <c:v>155.32559999999901</c:v>
                </c:pt>
                <c:pt idx="408">
                  <c:v>154.332799999999</c:v>
                </c:pt>
                <c:pt idx="409">
                  <c:v>156.12799999999899</c:v>
                </c:pt>
                <c:pt idx="410">
                  <c:v>157.92319999999901</c:v>
                </c:pt>
                <c:pt idx="411">
                  <c:v>156.930399999999</c:v>
                </c:pt>
                <c:pt idx="412">
                  <c:v>158.72559999999899</c:v>
                </c:pt>
                <c:pt idx="413">
                  <c:v>157.732799999999</c:v>
                </c:pt>
                <c:pt idx="414">
                  <c:v>159.527999999999</c:v>
                </c:pt>
                <c:pt idx="415">
                  <c:v>158.53519999999901</c:v>
                </c:pt>
                <c:pt idx="416">
                  <c:v>157.54239999999899</c:v>
                </c:pt>
                <c:pt idx="417">
                  <c:v>156.549599999999</c:v>
                </c:pt>
                <c:pt idx="418">
                  <c:v>155.55679999999899</c:v>
                </c:pt>
                <c:pt idx="419">
                  <c:v>154.563999999999</c:v>
                </c:pt>
                <c:pt idx="420">
                  <c:v>153.57119999999901</c:v>
                </c:pt>
                <c:pt idx="421">
                  <c:v>152.57839999999899</c:v>
                </c:pt>
                <c:pt idx="422">
                  <c:v>151.585599999999</c:v>
                </c:pt>
                <c:pt idx="423">
                  <c:v>153.380799999999</c:v>
                </c:pt>
                <c:pt idx="424">
                  <c:v>152.38799999999901</c:v>
                </c:pt>
                <c:pt idx="425">
                  <c:v>151.39519999999899</c:v>
                </c:pt>
                <c:pt idx="426">
                  <c:v>150.40239999999901</c:v>
                </c:pt>
                <c:pt idx="427">
                  <c:v>149.40959999999899</c:v>
                </c:pt>
                <c:pt idx="428">
                  <c:v>148.416799999999</c:v>
                </c:pt>
                <c:pt idx="429">
                  <c:v>147.42399999999901</c:v>
                </c:pt>
                <c:pt idx="430">
                  <c:v>149.21919999999901</c:v>
                </c:pt>
                <c:pt idx="431">
                  <c:v>151.014399999999</c:v>
                </c:pt>
                <c:pt idx="432">
                  <c:v>152.80959999999899</c:v>
                </c:pt>
                <c:pt idx="433">
                  <c:v>154.60479999999899</c:v>
                </c:pt>
                <c:pt idx="434">
                  <c:v>156.39999999999901</c:v>
                </c:pt>
                <c:pt idx="435">
                  <c:v>155.40719999999899</c:v>
                </c:pt>
                <c:pt idx="436">
                  <c:v>154.41439999999901</c:v>
                </c:pt>
                <c:pt idx="437">
                  <c:v>153.42159999999899</c:v>
                </c:pt>
                <c:pt idx="438">
                  <c:v>155.21679999999901</c:v>
                </c:pt>
                <c:pt idx="439">
                  <c:v>157.01199999999901</c:v>
                </c:pt>
                <c:pt idx="440">
                  <c:v>158.807199999999</c:v>
                </c:pt>
                <c:pt idx="441">
                  <c:v>157.81439999999901</c:v>
                </c:pt>
                <c:pt idx="442">
                  <c:v>159.60959999999901</c:v>
                </c:pt>
                <c:pt idx="443">
                  <c:v>158.61679999999899</c:v>
                </c:pt>
                <c:pt idx="444">
                  <c:v>157.623999999999</c:v>
                </c:pt>
                <c:pt idx="445">
                  <c:v>159.41919999999899</c:v>
                </c:pt>
                <c:pt idx="446">
                  <c:v>158.42639999999901</c:v>
                </c:pt>
                <c:pt idx="447">
                  <c:v>160.221599999999</c:v>
                </c:pt>
                <c:pt idx="448">
                  <c:v>162.01679999999899</c:v>
                </c:pt>
                <c:pt idx="449">
                  <c:v>161.02399999999901</c:v>
                </c:pt>
                <c:pt idx="450">
                  <c:v>160.03119999999899</c:v>
                </c:pt>
                <c:pt idx="451">
                  <c:v>159.038399999999</c:v>
                </c:pt>
                <c:pt idx="452">
                  <c:v>160.833599999999</c:v>
                </c:pt>
                <c:pt idx="453">
                  <c:v>162.62879999999899</c:v>
                </c:pt>
                <c:pt idx="454">
                  <c:v>161.635999999999</c:v>
                </c:pt>
                <c:pt idx="455">
                  <c:v>163.431199999999</c:v>
                </c:pt>
                <c:pt idx="456">
                  <c:v>165.22639999999899</c:v>
                </c:pt>
                <c:pt idx="457">
                  <c:v>164.233599999999</c:v>
                </c:pt>
                <c:pt idx="458">
                  <c:v>166.02879999999899</c:v>
                </c:pt>
                <c:pt idx="459">
                  <c:v>165.03599999999901</c:v>
                </c:pt>
                <c:pt idx="460">
                  <c:v>164.04319999999899</c:v>
                </c:pt>
                <c:pt idx="461">
                  <c:v>163.050399999999</c:v>
                </c:pt>
                <c:pt idx="462">
                  <c:v>162.05759999999901</c:v>
                </c:pt>
                <c:pt idx="463">
                  <c:v>161.064799999999</c:v>
                </c:pt>
                <c:pt idx="464">
                  <c:v>160.07199999999901</c:v>
                </c:pt>
                <c:pt idx="465">
                  <c:v>159.07919999999899</c:v>
                </c:pt>
                <c:pt idx="466">
                  <c:v>160.87439999999901</c:v>
                </c:pt>
                <c:pt idx="467">
                  <c:v>159.881599999999</c:v>
                </c:pt>
                <c:pt idx="468">
                  <c:v>161.67679999999899</c:v>
                </c:pt>
                <c:pt idx="469">
                  <c:v>163.47199999999901</c:v>
                </c:pt>
                <c:pt idx="470">
                  <c:v>165.26719999999901</c:v>
                </c:pt>
                <c:pt idx="471">
                  <c:v>164.27439999999899</c:v>
                </c:pt>
                <c:pt idx="472">
                  <c:v>163.281599999999</c:v>
                </c:pt>
                <c:pt idx="473">
                  <c:v>162.28879999999899</c:v>
                </c:pt>
                <c:pt idx="474">
                  <c:v>161.295999999999</c:v>
                </c:pt>
                <c:pt idx="475">
                  <c:v>163.09119999999899</c:v>
                </c:pt>
                <c:pt idx="476">
                  <c:v>164.88639999999901</c:v>
                </c:pt>
                <c:pt idx="477">
                  <c:v>166.68159999999901</c:v>
                </c:pt>
                <c:pt idx="478">
                  <c:v>165.68879999999899</c:v>
                </c:pt>
                <c:pt idx="479">
                  <c:v>167.48399999999901</c:v>
                </c:pt>
                <c:pt idx="480">
                  <c:v>166.491199999999</c:v>
                </c:pt>
                <c:pt idx="481">
                  <c:v>165.49839999999901</c:v>
                </c:pt>
                <c:pt idx="482">
                  <c:v>164.50559999999899</c:v>
                </c:pt>
                <c:pt idx="483">
                  <c:v>163.512799999999</c:v>
                </c:pt>
                <c:pt idx="484">
                  <c:v>162.51999999999899</c:v>
                </c:pt>
                <c:pt idx="485">
                  <c:v>164.31519999999901</c:v>
                </c:pt>
                <c:pt idx="486">
                  <c:v>166.110399999999</c:v>
                </c:pt>
                <c:pt idx="487">
                  <c:v>165.11759999999899</c:v>
                </c:pt>
                <c:pt idx="488">
                  <c:v>164.124799999999</c:v>
                </c:pt>
                <c:pt idx="489">
                  <c:v>165.91999999999899</c:v>
                </c:pt>
                <c:pt idx="490">
                  <c:v>167.71519999999899</c:v>
                </c:pt>
                <c:pt idx="491">
                  <c:v>166.722399999999</c:v>
                </c:pt>
                <c:pt idx="492">
                  <c:v>165.72959999999901</c:v>
                </c:pt>
                <c:pt idx="493">
                  <c:v>167.524799999999</c:v>
                </c:pt>
                <c:pt idx="494">
                  <c:v>169.319999999999</c:v>
                </c:pt>
                <c:pt idx="495">
                  <c:v>168.32719999999901</c:v>
                </c:pt>
                <c:pt idx="496">
                  <c:v>170.122399999999</c:v>
                </c:pt>
                <c:pt idx="497">
                  <c:v>171.917599999999</c:v>
                </c:pt>
                <c:pt idx="498">
                  <c:v>170.92479999999901</c:v>
                </c:pt>
                <c:pt idx="499">
                  <c:v>169.93199999999999</c:v>
                </c:pt>
                <c:pt idx="500">
                  <c:v>171.72719999999899</c:v>
                </c:pt>
                <c:pt idx="501">
                  <c:v>173.52239999999901</c:v>
                </c:pt>
                <c:pt idx="502">
                  <c:v>172.52959999999999</c:v>
                </c:pt>
                <c:pt idx="503">
                  <c:v>174.32479999999899</c:v>
                </c:pt>
                <c:pt idx="504">
                  <c:v>176.11999999999901</c:v>
                </c:pt>
                <c:pt idx="505">
                  <c:v>177.915199999999</c:v>
                </c:pt>
                <c:pt idx="506">
                  <c:v>179.710399999999</c:v>
                </c:pt>
                <c:pt idx="507">
                  <c:v>178.71759999999901</c:v>
                </c:pt>
                <c:pt idx="508">
                  <c:v>177.72479999999999</c:v>
                </c:pt>
                <c:pt idx="509">
                  <c:v>179.51999999999899</c:v>
                </c:pt>
                <c:pt idx="510">
                  <c:v>178.52719999999999</c:v>
                </c:pt>
                <c:pt idx="511">
                  <c:v>177.53440000000001</c:v>
                </c:pt>
                <c:pt idx="512">
                  <c:v>179.3296</c:v>
                </c:pt>
                <c:pt idx="513">
                  <c:v>181.12479999999999</c:v>
                </c:pt>
                <c:pt idx="514">
                  <c:v>180.13200000000001</c:v>
                </c:pt>
                <c:pt idx="515">
                  <c:v>179.13919999999999</c:v>
                </c:pt>
                <c:pt idx="516">
                  <c:v>178.1464</c:v>
                </c:pt>
                <c:pt idx="517">
                  <c:v>177.15360000000001</c:v>
                </c:pt>
                <c:pt idx="518">
                  <c:v>176.16079999999999</c:v>
                </c:pt>
                <c:pt idx="519">
                  <c:v>175.16800000000001</c:v>
                </c:pt>
                <c:pt idx="520">
                  <c:v>176.9632</c:v>
                </c:pt>
                <c:pt idx="521">
                  <c:v>178.75839999999999</c:v>
                </c:pt>
                <c:pt idx="522">
                  <c:v>180.55359999999999</c:v>
                </c:pt>
                <c:pt idx="523">
                  <c:v>179.5608</c:v>
                </c:pt>
                <c:pt idx="524">
                  <c:v>178.56800000000001</c:v>
                </c:pt>
                <c:pt idx="525">
                  <c:v>177.5752</c:v>
                </c:pt>
                <c:pt idx="526">
                  <c:v>179.37039999999999</c:v>
                </c:pt>
                <c:pt idx="527">
                  <c:v>178.3776</c:v>
                </c:pt>
                <c:pt idx="528">
                  <c:v>180.1728</c:v>
                </c:pt>
                <c:pt idx="529">
                  <c:v>181.96799999999999</c:v>
                </c:pt>
                <c:pt idx="530">
                  <c:v>183.76320000000001</c:v>
                </c:pt>
                <c:pt idx="531">
                  <c:v>182.7704</c:v>
                </c:pt>
                <c:pt idx="532">
                  <c:v>181.77760000000001</c:v>
                </c:pt>
                <c:pt idx="533">
                  <c:v>183.5728</c:v>
                </c:pt>
                <c:pt idx="534">
                  <c:v>182.58</c:v>
                </c:pt>
                <c:pt idx="535">
                  <c:v>184.37520000000001</c:v>
                </c:pt>
                <c:pt idx="536">
                  <c:v>186.1704</c:v>
                </c:pt>
                <c:pt idx="537">
                  <c:v>185.17760000000001</c:v>
                </c:pt>
                <c:pt idx="538">
                  <c:v>186.97280000000001</c:v>
                </c:pt>
                <c:pt idx="539">
                  <c:v>185.98</c:v>
                </c:pt>
                <c:pt idx="540">
                  <c:v>184.9872</c:v>
                </c:pt>
                <c:pt idx="541">
                  <c:v>183.99440000000001</c:v>
                </c:pt>
                <c:pt idx="542">
                  <c:v>183.0016</c:v>
                </c:pt>
                <c:pt idx="543">
                  <c:v>184.79679999999999</c:v>
                </c:pt>
                <c:pt idx="544">
                  <c:v>183.804</c:v>
                </c:pt>
                <c:pt idx="545">
                  <c:v>182.81120000000001</c:v>
                </c:pt>
                <c:pt idx="546">
                  <c:v>181.8184</c:v>
                </c:pt>
                <c:pt idx="547">
                  <c:v>180.82560000000001</c:v>
                </c:pt>
                <c:pt idx="548">
                  <c:v>182.6208</c:v>
                </c:pt>
                <c:pt idx="549">
                  <c:v>181.62799999999999</c:v>
                </c:pt>
                <c:pt idx="550">
                  <c:v>180.6352</c:v>
                </c:pt>
                <c:pt idx="551">
                  <c:v>182.43039999999999</c:v>
                </c:pt>
                <c:pt idx="552">
                  <c:v>181.4376</c:v>
                </c:pt>
                <c:pt idx="553">
                  <c:v>183.2328</c:v>
                </c:pt>
                <c:pt idx="554">
                  <c:v>182.24</c:v>
                </c:pt>
                <c:pt idx="555">
                  <c:v>184.0352</c:v>
                </c:pt>
                <c:pt idx="556">
                  <c:v>185.8304</c:v>
                </c:pt>
                <c:pt idx="557">
                  <c:v>184.83760000000001</c:v>
                </c:pt>
                <c:pt idx="558">
                  <c:v>186.6328</c:v>
                </c:pt>
                <c:pt idx="559">
                  <c:v>185.64</c:v>
                </c:pt>
                <c:pt idx="560">
                  <c:v>184.6472</c:v>
                </c:pt>
                <c:pt idx="561">
                  <c:v>183.65440000000001</c:v>
                </c:pt>
                <c:pt idx="562">
                  <c:v>182.66159999999999</c:v>
                </c:pt>
                <c:pt idx="563">
                  <c:v>181.6688</c:v>
                </c:pt>
                <c:pt idx="564">
                  <c:v>183.464</c:v>
                </c:pt>
                <c:pt idx="565">
                  <c:v>182.47120000000001</c:v>
                </c:pt>
                <c:pt idx="566">
                  <c:v>184.2664</c:v>
                </c:pt>
                <c:pt idx="567">
                  <c:v>186.0616</c:v>
                </c:pt>
                <c:pt idx="568">
                  <c:v>187.85679999999999</c:v>
                </c:pt>
                <c:pt idx="569">
                  <c:v>186.864</c:v>
                </c:pt>
                <c:pt idx="570">
                  <c:v>185.87119999999999</c:v>
                </c:pt>
                <c:pt idx="571">
                  <c:v>184.8784</c:v>
                </c:pt>
                <c:pt idx="572">
                  <c:v>183.88560000000001</c:v>
                </c:pt>
                <c:pt idx="573">
                  <c:v>185.6808</c:v>
                </c:pt>
                <c:pt idx="574">
                  <c:v>184.68799999999999</c:v>
                </c:pt>
                <c:pt idx="575">
                  <c:v>183.6952</c:v>
                </c:pt>
                <c:pt idx="576">
                  <c:v>185.49039999999999</c:v>
                </c:pt>
                <c:pt idx="577">
                  <c:v>184.49760000000001</c:v>
                </c:pt>
                <c:pt idx="578">
                  <c:v>186.2928</c:v>
                </c:pt>
                <c:pt idx="579">
                  <c:v>188.08799999999999</c:v>
                </c:pt>
                <c:pt idx="580">
                  <c:v>189.88319999999999</c:v>
                </c:pt>
                <c:pt idx="581">
                  <c:v>188.8904</c:v>
                </c:pt>
                <c:pt idx="582">
                  <c:v>190.68559999999999</c:v>
                </c:pt>
                <c:pt idx="583">
                  <c:v>189.69280000000001</c:v>
                </c:pt>
                <c:pt idx="584">
                  <c:v>188.7</c:v>
                </c:pt>
                <c:pt idx="585">
                  <c:v>187.7072</c:v>
                </c:pt>
                <c:pt idx="586">
                  <c:v>186.71440000000001</c:v>
                </c:pt>
                <c:pt idx="587">
                  <c:v>188.50960000000001</c:v>
                </c:pt>
                <c:pt idx="588">
                  <c:v>190.3048</c:v>
                </c:pt>
                <c:pt idx="589">
                  <c:v>189.31200000000001</c:v>
                </c:pt>
                <c:pt idx="590">
                  <c:v>191.10720000000001</c:v>
                </c:pt>
                <c:pt idx="591">
                  <c:v>190.11439999999999</c:v>
                </c:pt>
                <c:pt idx="592">
                  <c:v>189.1216</c:v>
                </c:pt>
                <c:pt idx="593">
                  <c:v>188.12880000000001</c:v>
                </c:pt>
                <c:pt idx="594">
                  <c:v>189.92400000000001</c:v>
                </c:pt>
                <c:pt idx="595">
                  <c:v>188.93119999999999</c:v>
                </c:pt>
                <c:pt idx="596">
                  <c:v>187.9384</c:v>
                </c:pt>
                <c:pt idx="597">
                  <c:v>186.94560000000001</c:v>
                </c:pt>
                <c:pt idx="598">
                  <c:v>185.9528</c:v>
                </c:pt>
                <c:pt idx="599">
                  <c:v>187.74799999999999</c:v>
                </c:pt>
                <c:pt idx="600">
                  <c:v>189.54320000000001</c:v>
                </c:pt>
                <c:pt idx="601">
                  <c:v>188.5504</c:v>
                </c:pt>
                <c:pt idx="602">
                  <c:v>187.55760000000001</c:v>
                </c:pt>
                <c:pt idx="603">
                  <c:v>186.56479999999999</c:v>
                </c:pt>
                <c:pt idx="604">
                  <c:v>185.572</c:v>
                </c:pt>
                <c:pt idx="605">
                  <c:v>187.3672</c:v>
                </c:pt>
                <c:pt idx="606">
                  <c:v>186.37440000000001</c:v>
                </c:pt>
                <c:pt idx="607">
                  <c:v>188.1696</c:v>
                </c:pt>
                <c:pt idx="608">
                  <c:v>189.9648</c:v>
                </c:pt>
                <c:pt idx="609">
                  <c:v>191.76</c:v>
                </c:pt>
                <c:pt idx="610">
                  <c:v>193.55520000000001</c:v>
                </c:pt>
                <c:pt idx="611">
                  <c:v>192.5624</c:v>
                </c:pt>
                <c:pt idx="612">
                  <c:v>194.35759999999999</c:v>
                </c:pt>
                <c:pt idx="613">
                  <c:v>196.15280000000001</c:v>
                </c:pt>
                <c:pt idx="614">
                  <c:v>197.94800000000001</c:v>
                </c:pt>
                <c:pt idx="615">
                  <c:v>196.95519999999999</c:v>
                </c:pt>
                <c:pt idx="616">
                  <c:v>195.9624</c:v>
                </c:pt>
                <c:pt idx="617">
                  <c:v>197.7576</c:v>
                </c:pt>
                <c:pt idx="618">
                  <c:v>196.76480000000001</c:v>
                </c:pt>
                <c:pt idx="619">
                  <c:v>198.56</c:v>
                </c:pt>
                <c:pt idx="620">
                  <c:v>197.56720000000001</c:v>
                </c:pt>
                <c:pt idx="621">
                  <c:v>196.5744</c:v>
                </c:pt>
                <c:pt idx="622">
                  <c:v>195.58160000000001</c:v>
                </c:pt>
                <c:pt idx="623">
                  <c:v>194.58879999999999</c:v>
                </c:pt>
                <c:pt idx="624">
                  <c:v>196.38399999999999</c:v>
                </c:pt>
                <c:pt idx="625">
                  <c:v>195.3912</c:v>
                </c:pt>
                <c:pt idx="626">
                  <c:v>194.39840000000001</c:v>
                </c:pt>
                <c:pt idx="627">
                  <c:v>196.1936</c:v>
                </c:pt>
                <c:pt idx="628">
                  <c:v>197.9888</c:v>
                </c:pt>
                <c:pt idx="629">
                  <c:v>199.78399999999999</c:v>
                </c:pt>
                <c:pt idx="630">
                  <c:v>198.7912</c:v>
                </c:pt>
                <c:pt idx="631">
                  <c:v>197.79839999999999</c:v>
                </c:pt>
                <c:pt idx="632">
                  <c:v>199.59360000000001</c:v>
                </c:pt>
                <c:pt idx="633">
                  <c:v>201.3888</c:v>
                </c:pt>
                <c:pt idx="634">
                  <c:v>200.39599999999999</c:v>
                </c:pt>
                <c:pt idx="635">
                  <c:v>199.4032</c:v>
                </c:pt>
                <c:pt idx="636">
                  <c:v>198.41040000000001</c:v>
                </c:pt>
                <c:pt idx="637">
                  <c:v>200.2056</c:v>
                </c:pt>
                <c:pt idx="638">
                  <c:v>202.0008</c:v>
                </c:pt>
                <c:pt idx="639">
                  <c:v>203.79599999999999</c:v>
                </c:pt>
                <c:pt idx="640">
                  <c:v>202.8032</c:v>
                </c:pt>
                <c:pt idx="641">
                  <c:v>204.5984</c:v>
                </c:pt>
                <c:pt idx="642">
                  <c:v>203.60560000000001</c:v>
                </c:pt>
                <c:pt idx="643">
                  <c:v>202.61279999999999</c:v>
                </c:pt>
                <c:pt idx="644">
                  <c:v>204.40799999999999</c:v>
                </c:pt>
                <c:pt idx="645">
                  <c:v>206.20320000000001</c:v>
                </c:pt>
                <c:pt idx="646">
                  <c:v>205.21039999999999</c:v>
                </c:pt>
                <c:pt idx="647">
                  <c:v>207.00559999999999</c:v>
                </c:pt>
                <c:pt idx="648">
                  <c:v>206.0128</c:v>
                </c:pt>
                <c:pt idx="649">
                  <c:v>205.02</c:v>
                </c:pt>
                <c:pt idx="650">
                  <c:v>204.02719999999999</c:v>
                </c:pt>
                <c:pt idx="651">
                  <c:v>205.82239999999999</c:v>
                </c:pt>
                <c:pt idx="652">
                  <c:v>204.8296</c:v>
                </c:pt>
                <c:pt idx="653">
                  <c:v>206.62479999999999</c:v>
                </c:pt>
                <c:pt idx="654">
                  <c:v>208.42</c:v>
                </c:pt>
                <c:pt idx="655">
                  <c:v>210.21520000000001</c:v>
                </c:pt>
                <c:pt idx="656">
                  <c:v>209.22239999999999</c:v>
                </c:pt>
                <c:pt idx="657">
                  <c:v>208.2296</c:v>
                </c:pt>
                <c:pt idx="658">
                  <c:v>207.23679999999999</c:v>
                </c:pt>
                <c:pt idx="659">
                  <c:v>209.03200000000001</c:v>
                </c:pt>
                <c:pt idx="660">
                  <c:v>208.03919999999999</c:v>
                </c:pt>
                <c:pt idx="661">
                  <c:v>209.83439999999999</c:v>
                </c:pt>
                <c:pt idx="662">
                  <c:v>208.8416</c:v>
                </c:pt>
                <c:pt idx="663">
                  <c:v>207.84880000000001</c:v>
                </c:pt>
                <c:pt idx="664">
                  <c:v>209.64400000000001</c:v>
                </c:pt>
                <c:pt idx="665">
                  <c:v>208.65119999999999</c:v>
                </c:pt>
                <c:pt idx="666">
                  <c:v>207.6584</c:v>
                </c:pt>
                <c:pt idx="667">
                  <c:v>206.66560000000001</c:v>
                </c:pt>
                <c:pt idx="668">
                  <c:v>205.6728</c:v>
                </c:pt>
                <c:pt idx="669">
                  <c:v>204.68</c:v>
                </c:pt>
                <c:pt idx="670">
                  <c:v>203.68719999999999</c:v>
                </c:pt>
                <c:pt idx="671">
                  <c:v>202.6944</c:v>
                </c:pt>
                <c:pt idx="672">
                  <c:v>204.4896</c:v>
                </c:pt>
                <c:pt idx="673">
                  <c:v>203.49680000000001</c:v>
                </c:pt>
                <c:pt idx="674">
                  <c:v>205.292</c:v>
                </c:pt>
                <c:pt idx="675">
                  <c:v>204.29920000000001</c:v>
                </c:pt>
                <c:pt idx="676">
                  <c:v>206.09440000000001</c:v>
                </c:pt>
                <c:pt idx="677">
                  <c:v>207.8896</c:v>
                </c:pt>
                <c:pt idx="678">
                  <c:v>209.6848</c:v>
                </c:pt>
                <c:pt idx="679">
                  <c:v>211.48</c:v>
                </c:pt>
                <c:pt idx="680">
                  <c:v>210.4872</c:v>
                </c:pt>
                <c:pt idx="681">
                  <c:v>212.2824</c:v>
                </c:pt>
                <c:pt idx="682">
                  <c:v>211.28960000000001</c:v>
                </c:pt>
                <c:pt idx="683">
                  <c:v>210.29679999999999</c:v>
                </c:pt>
                <c:pt idx="684">
                  <c:v>209.304</c:v>
                </c:pt>
                <c:pt idx="685">
                  <c:v>211.0992</c:v>
                </c:pt>
                <c:pt idx="686">
                  <c:v>212.89439999999999</c:v>
                </c:pt>
                <c:pt idx="687">
                  <c:v>211.9016</c:v>
                </c:pt>
                <c:pt idx="688">
                  <c:v>210.90880000000001</c:v>
                </c:pt>
                <c:pt idx="689">
                  <c:v>209.916</c:v>
                </c:pt>
                <c:pt idx="690">
                  <c:v>211.71119999999999</c:v>
                </c:pt>
                <c:pt idx="691">
                  <c:v>210.7184</c:v>
                </c:pt>
                <c:pt idx="692">
                  <c:v>212.5136</c:v>
                </c:pt>
                <c:pt idx="693">
                  <c:v>211.52080000000001</c:v>
                </c:pt>
                <c:pt idx="694">
                  <c:v>213.316</c:v>
                </c:pt>
                <c:pt idx="695">
                  <c:v>212.32320000000001</c:v>
                </c:pt>
                <c:pt idx="696">
                  <c:v>211.3304</c:v>
                </c:pt>
                <c:pt idx="697">
                  <c:v>213.12559999999999</c:v>
                </c:pt>
                <c:pt idx="698">
                  <c:v>212.1328</c:v>
                </c:pt>
                <c:pt idx="699">
                  <c:v>211.14</c:v>
                </c:pt>
                <c:pt idx="700">
                  <c:v>212.93520000000001</c:v>
                </c:pt>
                <c:pt idx="701">
                  <c:v>211.94239999999999</c:v>
                </c:pt>
                <c:pt idx="702">
                  <c:v>213.73759999999999</c:v>
                </c:pt>
                <c:pt idx="703">
                  <c:v>215.53280000000001</c:v>
                </c:pt>
                <c:pt idx="704">
                  <c:v>217.328</c:v>
                </c:pt>
                <c:pt idx="705">
                  <c:v>216.33519999999999</c:v>
                </c:pt>
                <c:pt idx="706">
                  <c:v>218.13040000000001</c:v>
                </c:pt>
                <c:pt idx="707">
                  <c:v>217.13759999999999</c:v>
                </c:pt>
                <c:pt idx="708">
                  <c:v>216.1448</c:v>
                </c:pt>
                <c:pt idx="709">
                  <c:v>217.94</c:v>
                </c:pt>
                <c:pt idx="710">
                  <c:v>216.94720000000001</c:v>
                </c:pt>
                <c:pt idx="711">
                  <c:v>218.7424</c:v>
                </c:pt>
                <c:pt idx="712">
                  <c:v>217.74959999999999</c:v>
                </c:pt>
                <c:pt idx="713">
                  <c:v>219.54480000000001</c:v>
                </c:pt>
                <c:pt idx="714">
                  <c:v>221.34</c:v>
                </c:pt>
                <c:pt idx="715">
                  <c:v>223.1352</c:v>
                </c:pt>
                <c:pt idx="716">
                  <c:v>222.14240000000001</c:v>
                </c:pt>
                <c:pt idx="717">
                  <c:v>221.14959999999999</c:v>
                </c:pt>
                <c:pt idx="718">
                  <c:v>220.1568</c:v>
                </c:pt>
                <c:pt idx="719">
                  <c:v>221.952</c:v>
                </c:pt>
                <c:pt idx="720">
                  <c:v>220.95920000000001</c:v>
                </c:pt>
                <c:pt idx="721">
                  <c:v>222.7544</c:v>
                </c:pt>
                <c:pt idx="722">
                  <c:v>224.5496</c:v>
                </c:pt>
                <c:pt idx="723">
                  <c:v>226.34479999999999</c:v>
                </c:pt>
                <c:pt idx="724">
                  <c:v>228.14</c:v>
                </c:pt>
                <c:pt idx="725">
                  <c:v>227.1472</c:v>
                </c:pt>
                <c:pt idx="726">
                  <c:v>228.94239999999999</c:v>
                </c:pt>
                <c:pt idx="727">
                  <c:v>230.73759999999999</c:v>
                </c:pt>
                <c:pt idx="728">
                  <c:v>232.53280000000001</c:v>
                </c:pt>
                <c:pt idx="729">
                  <c:v>234.328</c:v>
                </c:pt>
                <c:pt idx="730">
                  <c:v>236.1232</c:v>
                </c:pt>
                <c:pt idx="731">
                  <c:v>237.91839999999999</c:v>
                </c:pt>
                <c:pt idx="732">
                  <c:v>239.71360000000001</c:v>
                </c:pt>
                <c:pt idx="733">
                  <c:v>238.7208</c:v>
                </c:pt>
                <c:pt idx="734">
                  <c:v>237.72800000000001</c:v>
                </c:pt>
                <c:pt idx="735">
                  <c:v>236.73519999999999</c:v>
                </c:pt>
                <c:pt idx="736">
                  <c:v>235.7424</c:v>
                </c:pt>
                <c:pt idx="737">
                  <c:v>234.74959999999999</c:v>
                </c:pt>
                <c:pt idx="738">
                  <c:v>233.7568</c:v>
                </c:pt>
                <c:pt idx="739">
                  <c:v>235.55199999999999</c:v>
                </c:pt>
                <c:pt idx="740">
                  <c:v>234.5592</c:v>
                </c:pt>
                <c:pt idx="741">
                  <c:v>236.3544</c:v>
                </c:pt>
                <c:pt idx="742">
                  <c:v>235.36160000000001</c:v>
                </c:pt>
                <c:pt idx="743">
                  <c:v>237.1568</c:v>
                </c:pt>
                <c:pt idx="744">
                  <c:v>238.952</c:v>
                </c:pt>
                <c:pt idx="745">
                  <c:v>237.95920000000001</c:v>
                </c:pt>
                <c:pt idx="746">
                  <c:v>236.96639999999999</c:v>
                </c:pt>
                <c:pt idx="747">
                  <c:v>235.9736</c:v>
                </c:pt>
                <c:pt idx="748">
                  <c:v>237.7688</c:v>
                </c:pt>
                <c:pt idx="749">
                  <c:v>239.56399999999999</c:v>
                </c:pt>
                <c:pt idx="750">
                  <c:v>238.5712</c:v>
                </c:pt>
                <c:pt idx="751">
                  <c:v>237.57839999999999</c:v>
                </c:pt>
                <c:pt idx="752">
                  <c:v>239.37360000000001</c:v>
                </c:pt>
                <c:pt idx="753">
                  <c:v>238.38079999999999</c:v>
                </c:pt>
                <c:pt idx="754">
                  <c:v>237.38800000000001</c:v>
                </c:pt>
                <c:pt idx="755">
                  <c:v>239.1832</c:v>
                </c:pt>
                <c:pt idx="756">
                  <c:v>238.19040000000001</c:v>
                </c:pt>
                <c:pt idx="757">
                  <c:v>239.98560000000001</c:v>
                </c:pt>
                <c:pt idx="758">
                  <c:v>238.99279999999999</c:v>
                </c:pt>
                <c:pt idx="759">
                  <c:v>238</c:v>
                </c:pt>
                <c:pt idx="760">
                  <c:v>237.00720000000001</c:v>
                </c:pt>
                <c:pt idx="761">
                  <c:v>236.01440000000099</c:v>
                </c:pt>
                <c:pt idx="762">
                  <c:v>235.021600000001</c:v>
                </c:pt>
                <c:pt idx="763">
                  <c:v>234.02880000000101</c:v>
                </c:pt>
                <c:pt idx="764">
                  <c:v>233.036000000001</c:v>
                </c:pt>
                <c:pt idx="765">
                  <c:v>234.83120000000099</c:v>
                </c:pt>
                <c:pt idx="766">
                  <c:v>233.838400000001</c:v>
                </c:pt>
                <c:pt idx="767">
                  <c:v>235.633600000001</c:v>
                </c:pt>
                <c:pt idx="768">
                  <c:v>234.64080000000101</c:v>
                </c:pt>
                <c:pt idx="769">
                  <c:v>233.64800000000099</c:v>
                </c:pt>
                <c:pt idx="770">
                  <c:v>235.44320000000101</c:v>
                </c:pt>
                <c:pt idx="771">
                  <c:v>237.23840000000101</c:v>
                </c:pt>
                <c:pt idx="772">
                  <c:v>236.24560000000099</c:v>
                </c:pt>
                <c:pt idx="773">
                  <c:v>238.04080000000101</c:v>
                </c:pt>
                <c:pt idx="774">
                  <c:v>239.83600000000101</c:v>
                </c:pt>
                <c:pt idx="775">
                  <c:v>241.631200000001</c:v>
                </c:pt>
                <c:pt idx="776">
                  <c:v>243.426400000001</c:v>
                </c:pt>
                <c:pt idx="777">
                  <c:v>245.22160000000099</c:v>
                </c:pt>
                <c:pt idx="778">
                  <c:v>244.228800000001</c:v>
                </c:pt>
                <c:pt idx="779">
                  <c:v>243.23600000000101</c:v>
                </c:pt>
                <c:pt idx="780">
                  <c:v>242.243200000001</c:v>
                </c:pt>
                <c:pt idx="781">
                  <c:v>241.25040000000101</c:v>
                </c:pt>
                <c:pt idx="782">
                  <c:v>240.25760000000099</c:v>
                </c:pt>
                <c:pt idx="783">
                  <c:v>242.05280000000101</c:v>
                </c:pt>
                <c:pt idx="784">
                  <c:v>241.060000000001</c:v>
                </c:pt>
                <c:pt idx="785">
                  <c:v>240.06720000000101</c:v>
                </c:pt>
                <c:pt idx="786">
                  <c:v>239.07440000000099</c:v>
                </c:pt>
                <c:pt idx="787">
                  <c:v>240.86960000000099</c:v>
                </c:pt>
                <c:pt idx="788">
                  <c:v>239.876800000001</c:v>
                </c:pt>
                <c:pt idx="789">
                  <c:v>241.67200000000099</c:v>
                </c:pt>
                <c:pt idx="790">
                  <c:v>240.679200000001</c:v>
                </c:pt>
                <c:pt idx="791">
                  <c:v>239.68640000000099</c:v>
                </c:pt>
                <c:pt idx="792">
                  <c:v>241.48160000000101</c:v>
                </c:pt>
                <c:pt idx="793">
                  <c:v>240.48880000000099</c:v>
                </c:pt>
                <c:pt idx="794">
                  <c:v>242.28400000000099</c:v>
                </c:pt>
                <c:pt idx="795">
                  <c:v>241.291200000001</c:v>
                </c:pt>
                <c:pt idx="796">
                  <c:v>240.29840000000101</c:v>
                </c:pt>
                <c:pt idx="797">
                  <c:v>242.093600000001</c:v>
                </c:pt>
                <c:pt idx="798">
                  <c:v>243.888800000001</c:v>
                </c:pt>
                <c:pt idx="799">
                  <c:v>245.68400000000099</c:v>
                </c:pt>
                <c:pt idx="800">
                  <c:v>244.691200000001</c:v>
                </c:pt>
                <c:pt idx="801">
                  <c:v>243.69840000000099</c:v>
                </c:pt>
                <c:pt idx="802">
                  <c:v>245.49360000000101</c:v>
                </c:pt>
                <c:pt idx="803">
                  <c:v>247.288800000001</c:v>
                </c:pt>
                <c:pt idx="804">
                  <c:v>246.29600000000099</c:v>
                </c:pt>
                <c:pt idx="805">
                  <c:v>245.303200000001</c:v>
                </c:pt>
                <c:pt idx="806">
                  <c:v>247.09840000000099</c:v>
                </c:pt>
                <c:pt idx="807">
                  <c:v>246.105600000001</c:v>
                </c:pt>
                <c:pt idx="808">
                  <c:v>247.900800000001</c:v>
                </c:pt>
                <c:pt idx="809">
                  <c:v>246.90800000000101</c:v>
                </c:pt>
                <c:pt idx="810">
                  <c:v>245.91520000000099</c:v>
                </c:pt>
                <c:pt idx="811">
                  <c:v>244.92240000000101</c:v>
                </c:pt>
                <c:pt idx="812">
                  <c:v>243.92960000000099</c:v>
                </c:pt>
                <c:pt idx="813">
                  <c:v>242.936800000001</c:v>
                </c:pt>
                <c:pt idx="814">
                  <c:v>244.73200000000099</c:v>
                </c:pt>
                <c:pt idx="815">
                  <c:v>243.73920000000101</c:v>
                </c:pt>
                <c:pt idx="816">
                  <c:v>242.74640000000099</c:v>
                </c:pt>
                <c:pt idx="817">
                  <c:v>241.753600000001</c:v>
                </c:pt>
                <c:pt idx="818">
                  <c:v>243.54880000000099</c:v>
                </c:pt>
                <c:pt idx="819">
                  <c:v>242.55600000000101</c:v>
                </c:pt>
                <c:pt idx="820">
                  <c:v>244.351200000001</c:v>
                </c:pt>
                <c:pt idx="821">
                  <c:v>243.35840000000101</c:v>
                </c:pt>
                <c:pt idx="822">
                  <c:v>245.15360000000101</c:v>
                </c:pt>
                <c:pt idx="823">
                  <c:v>244.16080000000099</c:v>
                </c:pt>
                <c:pt idx="824">
                  <c:v>245.95600000000101</c:v>
                </c:pt>
                <c:pt idx="825">
                  <c:v>244.963200000001</c:v>
                </c:pt>
                <c:pt idx="826">
                  <c:v>243.97040000000101</c:v>
                </c:pt>
                <c:pt idx="827">
                  <c:v>242.97760000000099</c:v>
                </c:pt>
                <c:pt idx="828">
                  <c:v>244.77280000000101</c:v>
                </c:pt>
                <c:pt idx="829">
                  <c:v>243.780000000001</c:v>
                </c:pt>
                <c:pt idx="830">
                  <c:v>245.57520000000099</c:v>
                </c:pt>
                <c:pt idx="831">
                  <c:v>247.37040000000101</c:v>
                </c:pt>
                <c:pt idx="832">
                  <c:v>246.377600000001</c:v>
                </c:pt>
                <c:pt idx="833">
                  <c:v>245.38480000000101</c:v>
                </c:pt>
                <c:pt idx="834">
                  <c:v>244.39200000000099</c:v>
                </c:pt>
                <c:pt idx="835">
                  <c:v>246.18720000000101</c:v>
                </c:pt>
                <c:pt idx="836">
                  <c:v>245.194400000001</c:v>
                </c:pt>
                <c:pt idx="837">
                  <c:v>246.98960000000099</c:v>
                </c:pt>
                <c:pt idx="838">
                  <c:v>245.996800000001</c:v>
                </c:pt>
                <c:pt idx="839">
                  <c:v>245.00400000000101</c:v>
                </c:pt>
                <c:pt idx="840">
                  <c:v>244.011200000001</c:v>
                </c:pt>
                <c:pt idx="841">
                  <c:v>243.01840000000101</c:v>
                </c:pt>
                <c:pt idx="842">
                  <c:v>244.813600000001</c:v>
                </c:pt>
                <c:pt idx="843">
                  <c:v>246.608800000001</c:v>
                </c:pt>
                <c:pt idx="844">
                  <c:v>245.61600000000101</c:v>
                </c:pt>
                <c:pt idx="845">
                  <c:v>247.411200000001</c:v>
                </c:pt>
                <c:pt idx="846">
                  <c:v>246.41840000000099</c:v>
                </c:pt>
                <c:pt idx="847">
                  <c:v>245.425600000001</c:v>
                </c:pt>
                <c:pt idx="848">
                  <c:v>244.43280000000101</c:v>
                </c:pt>
                <c:pt idx="849">
                  <c:v>246.228000000001</c:v>
                </c:pt>
                <c:pt idx="850">
                  <c:v>248.023200000001</c:v>
                </c:pt>
                <c:pt idx="851">
                  <c:v>249.81840000000099</c:v>
                </c:pt>
                <c:pt idx="852">
                  <c:v>251.61360000000099</c:v>
                </c:pt>
                <c:pt idx="853">
                  <c:v>253.40880000000101</c:v>
                </c:pt>
                <c:pt idx="854">
                  <c:v>255.204000000001</c:v>
                </c:pt>
                <c:pt idx="855">
                  <c:v>256.999200000001</c:v>
                </c:pt>
                <c:pt idx="856">
                  <c:v>258.79440000000102</c:v>
                </c:pt>
                <c:pt idx="857">
                  <c:v>257.80160000000097</c:v>
                </c:pt>
                <c:pt idx="858">
                  <c:v>259.596800000001</c:v>
                </c:pt>
                <c:pt idx="859">
                  <c:v>261.39200000000102</c:v>
                </c:pt>
                <c:pt idx="860">
                  <c:v>263.18720000000098</c:v>
                </c:pt>
                <c:pt idx="861">
                  <c:v>262.194400000001</c:v>
                </c:pt>
                <c:pt idx="862">
                  <c:v>261.20160000000101</c:v>
                </c:pt>
                <c:pt idx="863">
                  <c:v>262.99680000000097</c:v>
                </c:pt>
                <c:pt idx="864">
                  <c:v>264.792000000001</c:v>
                </c:pt>
                <c:pt idx="865">
                  <c:v>266.58720000000102</c:v>
                </c:pt>
                <c:pt idx="866">
                  <c:v>268.38240000000098</c:v>
                </c:pt>
                <c:pt idx="867">
                  <c:v>267.389600000001</c:v>
                </c:pt>
                <c:pt idx="868">
                  <c:v>269.18480000000102</c:v>
                </c:pt>
                <c:pt idx="869">
                  <c:v>268.19200000000097</c:v>
                </c:pt>
                <c:pt idx="870">
                  <c:v>269.987200000001</c:v>
                </c:pt>
                <c:pt idx="871">
                  <c:v>271.78240000000102</c:v>
                </c:pt>
                <c:pt idx="872">
                  <c:v>270.78960000000097</c:v>
                </c:pt>
                <c:pt idx="873">
                  <c:v>269.79680000000099</c:v>
                </c:pt>
                <c:pt idx="874">
                  <c:v>268.804000000001</c:v>
                </c:pt>
                <c:pt idx="875">
                  <c:v>270.59920000000102</c:v>
                </c:pt>
                <c:pt idx="876">
                  <c:v>269.60640000000097</c:v>
                </c:pt>
                <c:pt idx="877">
                  <c:v>271.401600000001</c:v>
                </c:pt>
                <c:pt idx="878">
                  <c:v>273.19680000000102</c:v>
                </c:pt>
                <c:pt idx="879">
                  <c:v>274.99200000000098</c:v>
                </c:pt>
                <c:pt idx="880">
                  <c:v>276.78720000000101</c:v>
                </c:pt>
                <c:pt idx="881">
                  <c:v>275.79440000000102</c:v>
                </c:pt>
                <c:pt idx="882">
                  <c:v>274.80160000000097</c:v>
                </c:pt>
                <c:pt idx="883">
                  <c:v>276.596800000001</c:v>
                </c:pt>
                <c:pt idx="884">
                  <c:v>275.60400000000101</c:v>
                </c:pt>
                <c:pt idx="885">
                  <c:v>274.61120000000102</c:v>
                </c:pt>
                <c:pt idx="886">
                  <c:v>276.40640000000099</c:v>
                </c:pt>
                <c:pt idx="887">
                  <c:v>275.413600000001</c:v>
                </c:pt>
                <c:pt idx="888">
                  <c:v>277.20880000000199</c:v>
                </c:pt>
                <c:pt idx="889">
                  <c:v>276.216000000002</c:v>
                </c:pt>
                <c:pt idx="890">
                  <c:v>275.22320000000201</c:v>
                </c:pt>
                <c:pt idx="891">
                  <c:v>277.01840000000198</c:v>
                </c:pt>
                <c:pt idx="892">
                  <c:v>276.02560000000199</c:v>
                </c:pt>
                <c:pt idx="893">
                  <c:v>277.82080000000201</c:v>
                </c:pt>
                <c:pt idx="894">
                  <c:v>276.82800000000202</c:v>
                </c:pt>
                <c:pt idx="895">
                  <c:v>275.83520000000198</c:v>
                </c:pt>
                <c:pt idx="896">
                  <c:v>277.630400000002</c:v>
                </c:pt>
                <c:pt idx="897">
                  <c:v>276.63760000000201</c:v>
                </c:pt>
                <c:pt idx="898">
                  <c:v>278.43280000000198</c:v>
                </c:pt>
                <c:pt idx="899">
                  <c:v>280.228000000002</c:v>
                </c:pt>
                <c:pt idx="900">
                  <c:v>282.02320000000202</c:v>
                </c:pt>
                <c:pt idx="901">
                  <c:v>281.03040000000198</c:v>
                </c:pt>
                <c:pt idx="902">
                  <c:v>280.03760000000199</c:v>
                </c:pt>
                <c:pt idx="903">
                  <c:v>279.044800000002</c:v>
                </c:pt>
                <c:pt idx="904">
                  <c:v>280.84000000000202</c:v>
                </c:pt>
                <c:pt idx="905">
                  <c:v>279.84720000000198</c:v>
                </c:pt>
                <c:pt idx="906">
                  <c:v>278.85440000000199</c:v>
                </c:pt>
                <c:pt idx="907">
                  <c:v>277.861600000002</c:v>
                </c:pt>
                <c:pt idx="908">
                  <c:v>276.86880000000201</c:v>
                </c:pt>
                <c:pt idx="909">
                  <c:v>275.87600000000202</c:v>
                </c:pt>
                <c:pt idx="910">
                  <c:v>274.88320000000198</c:v>
                </c:pt>
                <c:pt idx="911">
                  <c:v>276.678400000002</c:v>
                </c:pt>
                <c:pt idx="912">
                  <c:v>275.68560000000201</c:v>
                </c:pt>
                <c:pt idx="913">
                  <c:v>274.69280000000202</c:v>
                </c:pt>
                <c:pt idx="914">
                  <c:v>273.70000000000198</c:v>
                </c:pt>
                <c:pt idx="915">
                  <c:v>272.70720000000199</c:v>
                </c:pt>
                <c:pt idx="916">
                  <c:v>274.50240000000201</c:v>
                </c:pt>
                <c:pt idx="917">
                  <c:v>276.29760000000198</c:v>
                </c:pt>
                <c:pt idx="918">
                  <c:v>275.30480000000199</c:v>
                </c:pt>
                <c:pt idx="919">
                  <c:v>274.312000000002</c:v>
                </c:pt>
                <c:pt idx="920">
                  <c:v>273.31920000000201</c:v>
                </c:pt>
                <c:pt idx="921">
                  <c:v>272.32640000000202</c:v>
                </c:pt>
                <c:pt idx="922">
                  <c:v>271.33360000000198</c:v>
                </c:pt>
                <c:pt idx="923">
                  <c:v>273.128800000002</c:v>
                </c:pt>
                <c:pt idx="924">
                  <c:v>272.13600000000201</c:v>
                </c:pt>
                <c:pt idx="925">
                  <c:v>273.93120000000198</c:v>
                </c:pt>
                <c:pt idx="926">
                  <c:v>272.93840000000199</c:v>
                </c:pt>
                <c:pt idx="927">
                  <c:v>271.945600000002</c:v>
                </c:pt>
                <c:pt idx="928">
                  <c:v>270.95280000000201</c:v>
                </c:pt>
                <c:pt idx="929">
                  <c:v>269.96000000000203</c:v>
                </c:pt>
                <c:pt idx="930">
                  <c:v>268.96720000000198</c:v>
                </c:pt>
                <c:pt idx="931">
                  <c:v>270.762400000002</c:v>
                </c:pt>
                <c:pt idx="932">
                  <c:v>269.76960000000201</c:v>
                </c:pt>
                <c:pt idx="933">
                  <c:v>268.77680000000203</c:v>
                </c:pt>
                <c:pt idx="934">
                  <c:v>270.57200000000199</c:v>
                </c:pt>
                <c:pt idx="935">
                  <c:v>272.36720000000201</c:v>
                </c:pt>
                <c:pt idx="936">
                  <c:v>274.16240000000198</c:v>
                </c:pt>
                <c:pt idx="937">
                  <c:v>275.957600000002</c:v>
                </c:pt>
                <c:pt idx="938">
                  <c:v>274.96480000000201</c:v>
                </c:pt>
                <c:pt idx="939">
                  <c:v>273.97200000000203</c:v>
                </c:pt>
                <c:pt idx="940">
                  <c:v>275.76720000000199</c:v>
                </c:pt>
                <c:pt idx="941">
                  <c:v>274.774400000002</c:v>
                </c:pt>
                <c:pt idx="942">
                  <c:v>273.78160000000202</c:v>
                </c:pt>
                <c:pt idx="943">
                  <c:v>275.57680000000198</c:v>
                </c:pt>
                <c:pt idx="944">
                  <c:v>277.372000000002</c:v>
                </c:pt>
                <c:pt idx="945">
                  <c:v>279.16720000000203</c:v>
                </c:pt>
                <c:pt idx="946">
                  <c:v>278.17440000000198</c:v>
                </c:pt>
                <c:pt idx="947">
                  <c:v>279.969600000002</c:v>
                </c:pt>
                <c:pt idx="948">
                  <c:v>278.97680000000202</c:v>
                </c:pt>
                <c:pt idx="949">
                  <c:v>280.77200000000198</c:v>
                </c:pt>
                <c:pt idx="950">
                  <c:v>279.77920000000199</c:v>
                </c:pt>
                <c:pt idx="951">
                  <c:v>281.57440000000298</c:v>
                </c:pt>
                <c:pt idx="952">
                  <c:v>280.58160000000299</c:v>
                </c:pt>
                <c:pt idx="953">
                  <c:v>279.588800000003</c:v>
                </c:pt>
                <c:pt idx="954">
                  <c:v>281.38400000000303</c:v>
                </c:pt>
                <c:pt idx="955">
                  <c:v>283.17920000000299</c:v>
                </c:pt>
                <c:pt idx="956">
                  <c:v>282.186400000003</c:v>
                </c:pt>
                <c:pt idx="957">
                  <c:v>281.19360000000302</c:v>
                </c:pt>
                <c:pt idx="958">
                  <c:v>282.98880000000298</c:v>
                </c:pt>
                <c:pt idx="959">
                  <c:v>284.784000000003</c:v>
                </c:pt>
                <c:pt idx="960">
                  <c:v>283.79120000000302</c:v>
                </c:pt>
                <c:pt idx="961">
                  <c:v>282.79840000000303</c:v>
                </c:pt>
                <c:pt idx="962">
                  <c:v>281.80560000000298</c:v>
                </c:pt>
                <c:pt idx="963">
                  <c:v>280.81280000000299</c:v>
                </c:pt>
                <c:pt idx="964">
                  <c:v>279.82000000000301</c:v>
                </c:pt>
                <c:pt idx="965">
                  <c:v>278.82720000000302</c:v>
                </c:pt>
                <c:pt idx="966">
                  <c:v>277.83440000000297</c:v>
                </c:pt>
                <c:pt idx="967">
                  <c:v>279.62960000000299</c:v>
                </c:pt>
                <c:pt idx="968">
                  <c:v>281.42480000000302</c:v>
                </c:pt>
                <c:pt idx="969">
                  <c:v>283.22000000000298</c:v>
                </c:pt>
                <c:pt idx="970">
                  <c:v>282.22720000000299</c:v>
                </c:pt>
                <c:pt idx="971">
                  <c:v>281.23440000000301</c:v>
                </c:pt>
                <c:pt idx="972">
                  <c:v>280.24160000000302</c:v>
                </c:pt>
                <c:pt idx="973">
                  <c:v>279.24880000000297</c:v>
                </c:pt>
                <c:pt idx="974">
                  <c:v>281.044000000003</c:v>
                </c:pt>
                <c:pt idx="975">
                  <c:v>282.83920000000302</c:v>
                </c:pt>
                <c:pt idx="976">
                  <c:v>284.63440000000298</c:v>
                </c:pt>
                <c:pt idx="977">
                  <c:v>283.641600000003</c:v>
                </c:pt>
                <c:pt idx="978">
                  <c:v>282.64880000000301</c:v>
                </c:pt>
                <c:pt idx="979">
                  <c:v>284.44400000000297</c:v>
                </c:pt>
                <c:pt idx="980">
                  <c:v>286.239200000003</c:v>
                </c:pt>
                <c:pt idx="981">
                  <c:v>288.03440000000302</c:v>
                </c:pt>
                <c:pt idx="982">
                  <c:v>287.04160000000297</c:v>
                </c:pt>
                <c:pt idx="983">
                  <c:v>288.836800000003</c:v>
                </c:pt>
                <c:pt idx="984">
                  <c:v>290.63200000000302</c:v>
                </c:pt>
                <c:pt idx="985">
                  <c:v>289.63920000000297</c:v>
                </c:pt>
                <c:pt idx="986">
                  <c:v>288.64640000000298</c:v>
                </c:pt>
                <c:pt idx="987">
                  <c:v>287.653600000003</c:v>
                </c:pt>
                <c:pt idx="988">
                  <c:v>286.66080000000301</c:v>
                </c:pt>
                <c:pt idx="989">
                  <c:v>285.66800000000302</c:v>
                </c:pt>
                <c:pt idx="990">
                  <c:v>287.46320000000298</c:v>
                </c:pt>
                <c:pt idx="991">
                  <c:v>289.25840000000301</c:v>
                </c:pt>
                <c:pt idx="992">
                  <c:v>291.05360000000297</c:v>
                </c:pt>
                <c:pt idx="993">
                  <c:v>290.06080000000298</c:v>
                </c:pt>
                <c:pt idx="994">
                  <c:v>289.068000000003</c:v>
                </c:pt>
                <c:pt idx="995">
                  <c:v>288.07520000000301</c:v>
                </c:pt>
                <c:pt idx="996">
                  <c:v>289.87040000000297</c:v>
                </c:pt>
                <c:pt idx="997">
                  <c:v>291.665600000003</c:v>
                </c:pt>
                <c:pt idx="998">
                  <c:v>290.67280000000301</c:v>
                </c:pt>
                <c:pt idx="999">
                  <c:v>292.46800000000297</c:v>
                </c:pt>
                <c:pt idx="1000">
                  <c:v>294.263200000003</c:v>
                </c:pt>
                <c:pt idx="1001">
                  <c:v>293.27040000000301</c:v>
                </c:pt>
                <c:pt idx="1002">
                  <c:v>292.27760000000302</c:v>
                </c:pt>
                <c:pt idx="1003">
                  <c:v>294.07280000000299</c:v>
                </c:pt>
                <c:pt idx="1004">
                  <c:v>293.080000000003</c:v>
                </c:pt>
                <c:pt idx="1005">
                  <c:v>294.87520000000302</c:v>
                </c:pt>
                <c:pt idx="1006">
                  <c:v>293.88240000000297</c:v>
                </c:pt>
                <c:pt idx="1007">
                  <c:v>292.88960000000299</c:v>
                </c:pt>
                <c:pt idx="1008">
                  <c:v>294.68480000000301</c:v>
                </c:pt>
                <c:pt idx="1009">
                  <c:v>293.69200000000302</c:v>
                </c:pt>
                <c:pt idx="1010">
                  <c:v>292.69920000000297</c:v>
                </c:pt>
                <c:pt idx="1011">
                  <c:v>291.70640000000299</c:v>
                </c:pt>
                <c:pt idx="1012">
                  <c:v>293.50160000000398</c:v>
                </c:pt>
                <c:pt idx="1013">
                  <c:v>292.50880000000399</c:v>
                </c:pt>
                <c:pt idx="1014">
                  <c:v>294.30400000000401</c:v>
                </c:pt>
                <c:pt idx="1015">
                  <c:v>293.31120000000402</c:v>
                </c:pt>
                <c:pt idx="1016">
                  <c:v>292.31840000000398</c:v>
                </c:pt>
                <c:pt idx="1017">
                  <c:v>291.32560000000399</c:v>
                </c:pt>
                <c:pt idx="1018">
                  <c:v>293.12080000000401</c:v>
                </c:pt>
                <c:pt idx="1019">
                  <c:v>292.12800000000402</c:v>
                </c:pt>
                <c:pt idx="1020">
                  <c:v>291.13520000000398</c:v>
                </c:pt>
                <c:pt idx="1021">
                  <c:v>292.930400000004</c:v>
                </c:pt>
                <c:pt idx="1022">
                  <c:v>291.93760000000401</c:v>
                </c:pt>
                <c:pt idx="1023">
                  <c:v>293.73280000000398</c:v>
                </c:pt>
                <c:pt idx="1024">
                  <c:v>292.74000000000399</c:v>
                </c:pt>
                <c:pt idx="1025">
                  <c:v>291.747200000004</c:v>
                </c:pt>
                <c:pt idx="1026">
                  <c:v>290.75440000000401</c:v>
                </c:pt>
                <c:pt idx="1027">
                  <c:v>292.54960000000398</c:v>
                </c:pt>
                <c:pt idx="1028">
                  <c:v>291.55680000000399</c:v>
                </c:pt>
                <c:pt idx="1029">
                  <c:v>293.35200000000401</c:v>
                </c:pt>
                <c:pt idx="1030">
                  <c:v>292.35920000000402</c:v>
                </c:pt>
                <c:pt idx="1031">
                  <c:v>294.15440000000399</c:v>
                </c:pt>
                <c:pt idx="1032">
                  <c:v>295.94960000000401</c:v>
                </c:pt>
                <c:pt idx="1033">
                  <c:v>294.95680000000402</c:v>
                </c:pt>
                <c:pt idx="1034">
                  <c:v>293.96400000000398</c:v>
                </c:pt>
                <c:pt idx="1035">
                  <c:v>292.97120000000399</c:v>
                </c:pt>
                <c:pt idx="1036">
                  <c:v>291.978400000004</c:v>
                </c:pt>
                <c:pt idx="1037">
                  <c:v>290.98560000000401</c:v>
                </c:pt>
                <c:pt idx="1038">
                  <c:v>289.99280000000402</c:v>
                </c:pt>
                <c:pt idx="1039">
                  <c:v>291.78800000000399</c:v>
                </c:pt>
                <c:pt idx="1040">
                  <c:v>290.795200000004</c:v>
                </c:pt>
                <c:pt idx="1041">
                  <c:v>289.80240000000401</c:v>
                </c:pt>
                <c:pt idx="1042">
                  <c:v>291.59760000000398</c:v>
                </c:pt>
                <c:pt idx="1043">
                  <c:v>290.60480000000399</c:v>
                </c:pt>
                <c:pt idx="1044">
                  <c:v>289.612000000004</c:v>
                </c:pt>
                <c:pt idx="1045">
                  <c:v>288.61920000000401</c:v>
                </c:pt>
                <c:pt idx="1046">
                  <c:v>287.62640000000403</c:v>
                </c:pt>
                <c:pt idx="1047">
                  <c:v>286.63360000000398</c:v>
                </c:pt>
                <c:pt idx="1048">
                  <c:v>285.64080000000399</c:v>
                </c:pt>
                <c:pt idx="1049">
                  <c:v>284.648000000004</c:v>
                </c:pt>
                <c:pt idx="1050">
                  <c:v>286.44320000000403</c:v>
                </c:pt>
                <c:pt idx="1051">
                  <c:v>288.23840000000399</c:v>
                </c:pt>
                <c:pt idx="1052">
                  <c:v>287.245600000004</c:v>
                </c:pt>
                <c:pt idx="1053">
                  <c:v>286.25280000000402</c:v>
                </c:pt>
                <c:pt idx="1054">
                  <c:v>288.04800000000398</c:v>
                </c:pt>
                <c:pt idx="1055">
                  <c:v>287.05520000000399</c:v>
                </c:pt>
                <c:pt idx="1056">
                  <c:v>286.062400000004</c:v>
                </c:pt>
                <c:pt idx="1057">
                  <c:v>287.85760000000403</c:v>
                </c:pt>
                <c:pt idx="1058">
                  <c:v>286.86480000000398</c:v>
                </c:pt>
                <c:pt idx="1059">
                  <c:v>285.87200000000399</c:v>
                </c:pt>
                <c:pt idx="1060">
                  <c:v>284.879200000004</c:v>
                </c:pt>
                <c:pt idx="1061">
                  <c:v>283.88640000000402</c:v>
                </c:pt>
                <c:pt idx="1062">
                  <c:v>285.68160000000398</c:v>
                </c:pt>
                <c:pt idx="1063">
                  <c:v>284.68880000000399</c:v>
                </c:pt>
                <c:pt idx="1064">
                  <c:v>283.69600000000401</c:v>
                </c:pt>
                <c:pt idx="1065">
                  <c:v>285.49120000000403</c:v>
                </c:pt>
                <c:pt idx="1066">
                  <c:v>287.28640000000399</c:v>
                </c:pt>
                <c:pt idx="1067">
                  <c:v>289.08160000000402</c:v>
                </c:pt>
                <c:pt idx="1068">
                  <c:v>290.87680000000398</c:v>
                </c:pt>
                <c:pt idx="1069">
                  <c:v>292.672000000004</c:v>
                </c:pt>
                <c:pt idx="1070">
                  <c:v>291.67920000000402</c:v>
                </c:pt>
                <c:pt idx="1071">
                  <c:v>293.47440000000398</c:v>
                </c:pt>
                <c:pt idx="1072">
                  <c:v>292.48160000000399</c:v>
                </c:pt>
                <c:pt idx="1073">
                  <c:v>294.27680000000402</c:v>
                </c:pt>
                <c:pt idx="1074">
                  <c:v>293.28400000000403</c:v>
                </c:pt>
                <c:pt idx="1075">
                  <c:v>292.29120000000398</c:v>
                </c:pt>
                <c:pt idx="1076">
                  <c:v>294.08640000000401</c:v>
                </c:pt>
                <c:pt idx="1077">
                  <c:v>293.09360000000498</c:v>
                </c:pt>
                <c:pt idx="1078">
                  <c:v>292.10080000000499</c:v>
                </c:pt>
                <c:pt idx="1079">
                  <c:v>293.89600000000502</c:v>
                </c:pt>
                <c:pt idx="1080">
                  <c:v>292.90320000000497</c:v>
                </c:pt>
                <c:pt idx="1081">
                  <c:v>294.69840000000499</c:v>
                </c:pt>
                <c:pt idx="1082">
                  <c:v>296.49360000000502</c:v>
                </c:pt>
                <c:pt idx="1083">
                  <c:v>298.28880000000498</c:v>
                </c:pt>
                <c:pt idx="1084">
                  <c:v>300.08400000000501</c:v>
                </c:pt>
                <c:pt idx="1085">
                  <c:v>301.87920000000503</c:v>
                </c:pt>
                <c:pt idx="1086">
                  <c:v>303.67440000000499</c:v>
                </c:pt>
                <c:pt idx="1087">
                  <c:v>305.46960000000502</c:v>
                </c:pt>
                <c:pt idx="1088">
                  <c:v>307.26480000000498</c:v>
                </c:pt>
                <c:pt idx="1089">
                  <c:v>309.060000000005</c:v>
                </c:pt>
                <c:pt idx="1090">
                  <c:v>308.06720000000502</c:v>
                </c:pt>
                <c:pt idx="1091">
                  <c:v>307.07440000000503</c:v>
                </c:pt>
                <c:pt idx="1092">
                  <c:v>306.08160000000498</c:v>
                </c:pt>
                <c:pt idx="1093">
                  <c:v>307.87680000000501</c:v>
                </c:pt>
                <c:pt idx="1094">
                  <c:v>306.88400000000502</c:v>
                </c:pt>
                <c:pt idx="1095">
                  <c:v>305.89120000000503</c:v>
                </c:pt>
                <c:pt idx="1096">
                  <c:v>304.89840000000498</c:v>
                </c:pt>
                <c:pt idx="1097">
                  <c:v>303.90560000000499</c:v>
                </c:pt>
                <c:pt idx="1098">
                  <c:v>302.91280000000501</c:v>
                </c:pt>
                <c:pt idx="1099">
                  <c:v>304.70800000000497</c:v>
                </c:pt>
                <c:pt idx="1100">
                  <c:v>303.71520000000498</c:v>
                </c:pt>
                <c:pt idx="1101">
                  <c:v>302.722400000005</c:v>
                </c:pt>
                <c:pt idx="1102">
                  <c:v>301.72960000000501</c:v>
                </c:pt>
                <c:pt idx="1103">
                  <c:v>303.52480000000497</c:v>
                </c:pt>
                <c:pt idx="1104">
                  <c:v>305.320000000005</c:v>
                </c:pt>
                <c:pt idx="1105">
                  <c:v>304.32720000000501</c:v>
                </c:pt>
                <c:pt idx="1106">
                  <c:v>303.33440000000502</c:v>
                </c:pt>
                <c:pt idx="1107">
                  <c:v>302.34160000000497</c:v>
                </c:pt>
                <c:pt idx="1108">
                  <c:v>301.34880000000499</c:v>
                </c:pt>
                <c:pt idx="1109">
                  <c:v>300.356000000005</c:v>
                </c:pt>
                <c:pt idx="1110">
                  <c:v>299.36320000000501</c:v>
                </c:pt>
                <c:pt idx="1111">
                  <c:v>301.15840000000497</c:v>
                </c:pt>
                <c:pt idx="1112">
                  <c:v>300.16560000000499</c:v>
                </c:pt>
                <c:pt idx="1113">
                  <c:v>299.172800000005</c:v>
                </c:pt>
                <c:pt idx="1114">
                  <c:v>298.18000000000501</c:v>
                </c:pt>
                <c:pt idx="1115">
                  <c:v>299.97520000000497</c:v>
                </c:pt>
                <c:pt idx="1116">
                  <c:v>298.98240000000499</c:v>
                </c:pt>
                <c:pt idx="1117">
                  <c:v>297.989600000005</c:v>
                </c:pt>
                <c:pt idx="1118">
                  <c:v>296.99680000000501</c:v>
                </c:pt>
                <c:pt idx="1119">
                  <c:v>298.79200000000498</c:v>
                </c:pt>
                <c:pt idx="1120">
                  <c:v>297.79920000000499</c:v>
                </c:pt>
                <c:pt idx="1121">
                  <c:v>296.806400000005</c:v>
                </c:pt>
                <c:pt idx="1122">
                  <c:v>298.60160000000502</c:v>
                </c:pt>
                <c:pt idx="1123">
                  <c:v>297.60880000000498</c:v>
                </c:pt>
                <c:pt idx="1124">
                  <c:v>296.61600000000499</c:v>
                </c:pt>
                <c:pt idx="1125">
                  <c:v>295.623200000005</c:v>
                </c:pt>
                <c:pt idx="1126">
                  <c:v>294.63040000000501</c:v>
                </c:pt>
                <c:pt idx="1127">
                  <c:v>296.42560000000498</c:v>
                </c:pt>
                <c:pt idx="1128">
                  <c:v>295.43280000000499</c:v>
                </c:pt>
                <c:pt idx="1129">
                  <c:v>294.440000000005</c:v>
                </c:pt>
                <c:pt idx="1130">
                  <c:v>293.44720000000501</c:v>
                </c:pt>
                <c:pt idx="1131">
                  <c:v>295.24240000000498</c:v>
                </c:pt>
                <c:pt idx="1132">
                  <c:v>297.037600000005</c:v>
                </c:pt>
                <c:pt idx="1133">
                  <c:v>298.83280000000502</c:v>
                </c:pt>
                <c:pt idx="1134">
                  <c:v>297.84000000000498</c:v>
                </c:pt>
                <c:pt idx="1135">
                  <c:v>296.84720000000499</c:v>
                </c:pt>
                <c:pt idx="1136">
                  <c:v>298.64240000000501</c:v>
                </c:pt>
                <c:pt idx="1137">
                  <c:v>300.43760000000498</c:v>
                </c:pt>
                <c:pt idx="1138">
                  <c:v>299.44480000000499</c:v>
                </c:pt>
                <c:pt idx="1139">
                  <c:v>298.452000000005</c:v>
                </c:pt>
                <c:pt idx="1140">
                  <c:v>300.24720000000599</c:v>
                </c:pt>
                <c:pt idx="1141">
                  <c:v>302.04240000000601</c:v>
                </c:pt>
                <c:pt idx="1142">
                  <c:v>301.04960000000602</c:v>
                </c:pt>
                <c:pt idx="1143">
                  <c:v>300.05680000000598</c:v>
                </c:pt>
                <c:pt idx="1144">
                  <c:v>301.852000000006</c:v>
                </c:pt>
                <c:pt idx="1145">
                  <c:v>300.85920000000601</c:v>
                </c:pt>
                <c:pt idx="1146">
                  <c:v>302.65440000000598</c:v>
                </c:pt>
                <c:pt idx="1147">
                  <c:v>304.449600000006</c:v>
                </c:pt>
                <c:pt idx="1148">
                  <c:v>303.45680000000601</c:v>
                </c:pt>
                <c:pt idx="1149">
                  <c:v>302.46400000000602</c:v>
                </c:pt>
                <c:pt idx="1150">
                  <c:v>304.25920000000599</c:v>
                </c:pt>
                <c:pt idx="1151">
                  <c:v>306.05440000000601</c:v>
                </c:pt>
                <c:pt idx="1152">
                  <c:v>305.06160000000602</c:v>
                </c:pt>
                <c:pt idx="1153">
                  <c:v>304.06880000000598</c:v>
                </c:pt>
                <c:pt idx="1154">
                  <c:v>303.07600000000599</c:v>
                </c:pt>
                <c:pt idx="1155">
                  <c:v>302.083200000006</c:v>
                </c:pt>
                <c:pt idx="1156">
                  <c:v>303.87840000000602</c:v>
                </c:pt>
                <c:pt idx="1157">
                  <c:v>305.67360000000599</c:v>
                </c:pt>
                <c:pt idx="1158">
                  <c:v>307.46880000000601</c:v>
                </c:pt>
                <c:pt idx="1159">
                  <c:v>309.26400000000598</c:v>
                </c:pt>
                <c:pt idx="1160">
                  <c:v>308.27120000000599</c:v>
                </c:pt>
                <c:pt idx="1161">
                  <c:v>310.06640000000601</c:v>
                </c:pt>
                <c:pt idx="1162">
                  <c:v>311.86160000000598</c:v>
                </c:pt>
                <c:pt idx="1163">
                  <c:v>310.86880000000599</c:v>
                </c:pt>
                <c:pt idx="1164">
                  <c:v>309.876000000006</c:v>
                </c:pt>
                <c:pt idx="1165">
                  <c:v>308.88320000000601</c:v>
                </c:pt>
                <c:pt idx="1166">
                  <c:v>307.89040000000603</c:v>
                </c:pt>
                <c:pt idx="1167">
                  <c:v>306.89760000000598</c:v>
                </c:pt>
                <c:pt idx="1168">
                  <c:v>305.90480000000599</c:v>
                </c:pt>
                <c:pt idx="1169">
                  <c:v>307.70000000000601</c:v>
                </c:pt>
                <c:pt idx="1170">
                  <c:v>306.70720000000603</c:v>
                </c:pt>
                <c:pt idx="1171">
                  <c:v>305.71440000000598</c:v>
                </c:pt>
                <c:pt idx="1172">
                  <c:v>304.72160000000599</c:v>
                </c:pt>
                <c:pt idx="1173">
                  <c:v>303.728800000006</c:v>
                </c:pt>
                <c:pt idx="1174">
                  <c:v>302.73600000000602</c:v>
                </c:pt>
                <c:pt idx="1175">
                  <c:v>301.74320000000603</c:v>
                </c:pt>
                <c:pt idx="1176">
                  <c:v>300.75040000000598</c:v>
                </c:pt>
                <c:pt idx="1177">
                  <c:v>299.75760000000599</c:v>
                </c:pt>
                <c:pt idx="1178">
                  <c:v>301.55280000000602</c:v>
                </c:pt>
                <c:pt idx="1179">
                  <c:v>300.56000000000603</c:v>
                </c:pt>
                <c:pt idx="1180">
                  <c:v>299.56720000000598</c:v>
                </c:pt>
                <c:pt idx="1181">
                  <c:v>301.36240000000601</c:v>
                </c:pt>
                <c:pt idx="1182">
                  <c:v>300.36960000000602</c:v>
                </c:pt>
                <c:pt idx="1183">
                  <c:v>302.16480000000598</c:v>
                </c:pt>
                <c:pt idx="1184">
                  <c:v>303.960000000006</c:v>
                </c:pt>
                <c:pt idx="1185">
                  <c:v>302.96720000000602</c:v>
                </c:pt>
                <c:pt idx="1186">
                  <c:v>304.76240000000598</c:v>
                </c:pt>
                <c:pt idx="1187">
                  <c:v>306.557600000006</c:v>
                </c:pt>
                <c:pt idx="1188">
                  <c:v>308.35280000000603</c:v>
                </c:pt>
                <c:pt idx="1189">
                  <c:v>310.14800000000599</c:v>
                </c:pt>
                <c:pt idx="1190">
                  <c:v>309.155200000006</c:v>
                </c:pt>
                <c:pt idx="1191">
                  <c:v>308.16240000000602</c:v>
                </c:pt>
                <c:pt idx="1192">
                  <c:v>309.95760000000598</c:v>
                </c:pt>
                <c:pt idx="1193">
                  <c:v>311.752800000006</c:v>
                </c:pt>
                <c:pt idx="1194">
                  <c:v>310.76000000000602</c:v>
                </c:pt>
                <c:pt idx="1195">
                  <c:v>312.55520000000598</c:v>
                </c:pt>
                <c:pt idx="1196">
                  <c:v>311.56240000000599</c:v>
                </c:pt>
                <c:pt idx="1197">
                  <c:v>313.35760000000602</c:v>
                </c:pt>
                <c:pt idx="1198">
                  <c:v>312.36480000000603</c:v>
                </c:pt>
                <c:pt idx="1199">
                  <c:v>311.37200000000598</c:v>
                </c:pt>
                <c:pt idx="1200">
                  <c:v>310.37920000000599</c:v>
                </c:pt>
                <c:pt idx="1201">
                  <c:v>309.38640000000697</c:v>
                </c:pt>
                <c:pt idx="1202">
                  <c:v>308.39360000000698</c:v>
                </c:pt>
                <c:pt idx="1203">
                  <c:v>310.18880000000701</c:v>
                </c:pt>
                <c:pt idx="1204">
                  <c:v>309.19600000000702</c:v>
                </c:pt>
                <c:pt idx="1205">
                  <c:v>308.20320000000697</c:v>
                </c:pt>
                <c:pt idx="1206">
                  <c:v>309.998400000007</c:v>
                </c:pt>
                <c:pt idx="1207">
                  <c:v>309.00560000000701</c:v>
                </c:pt>
                <c:pt idx="1208">
                  <c:v>308.01280000000702</c:v>
                </c:pt>
                <c:pt idx="1209">
                  <c:v>309.80800000000698</c:v>
                </c:pt>
                <c:pt idx="1210">
                  <c:v>311.60320000000701</c:v>
                </c:pt>
                <c:pt idx="1211">
                  <c:v>310.61040000000702</c:v>
                </c:pt>
                <c:pt idx="1212">
                  <c:v>312.40560000000698</c:v>
                </c:pt>
                <c:pt idx="1213">
                  <c:v>311.412800000007</c:v>
                </c:pt>
                <c:pt idx="1214">
                  <c:v>310.42000000000701</c:v>
                </c:pt>
                <c:pt idx="1215">
                  <c:v>309.42720000000702</c:v>
                </c:pt>
                <c:pt idx="1216">
                  <c:v>308.43440000000697</c:v>
                </c:pt>
                <c:pt idx="1217">
                  <c:v>307.44160000000699</c:v>
                </c:pt>
                <c:pt idx="1218">
                  <c:v>309.23680000000701</c:v>
                </c:pt>
                <c:pt idx="1219">
                  <c:v>311.03200000000697</c:v>
                </c:pt>
                <c:pt idx="1220">
                  <c:v>310.03920000000699</c:v>
                </c:pt>
                <c:pt idx="1221">
                  <c:v>309.046400000007</c:v>
                </c:pt>
                <c:pt idx="1222">
                  <c:v>308.05360000000701</c:v>
                </c:pt>
                <c:pt idx="1223">
                  <c:v>307.06080000000702</c:v>
                </c:pt>
                <c:pt idx="1224">
                  <c:v>308.85600000000699</c:v>
                </c:pt>
                <c:pt idx="1225">
                  <c:v>310.65120000000701</c:v>
                </c:pt>
                <c:pt idx="1226">
                  <c:v>309.65840000000702</c:v>
                </c:pt>
                <c:pt idx="1227">
                  <c:v>311.45360000000699</c:v>
                </c:pt>
                <c:pt idx="1228">
                  <c:v>310.460800000007</c:v>
                </c:pt>
                <c:pt idx="1229">
                  <c:v>312.25600000000702</c:v>
                </c:pt>
                <c:pt idx="1230">
                  <c:v>314.05120000000699</c:v>
                </c:pt>
                <c:pt idx="1231">
                  <c:v>313.058400000007</c:v>
                </c:pt>
                <c:pt idx="1232">
                  <c:v>314.85360000000702</c:v>
                </c:pt>
                <c:pt idx="1233">
                  <c:v>316.64880000000699</c:v>
                </c:pt>
                <c:pt idx="1234">
                  <c:v>315.656000000007</c:v>
                </c:pt>
                <c:pt idx="1235">
                  <c:v>314.66320000000701</c:v>
                </c:pt>
                <c:pt idx="1236">
                  <c:v>313.67040000000702</c:v>
                </c:pt>
                <c:pt idx="1237">
                  <c:v>312.67760000000698</c:v>
                </c:pt>
                <c:pt idx="1238">
                  <c:v>311.68480000000699</c:v>
                </c:pt>
                <c:pt idx="1239">
                  <c:v>310.692000000007</c:v>
                </c:pt>
                <c:pt idx="1240">
                  <c:v>309.69920000000701</c:v>
                </c:pt>
                <c:pt idx="1241">
                  <c:v>308.70640000000702</c:v>
                </c:pt>
                <c:pt idx="1242">
                  <c:v>310.50160000000699</c:v>
                </c:pt>
                <c:pt idx="1243">
                  <c:v>309.508800000007</c:v>
                </c:pt>
                <c:pt idx="1244">
                  <c:v>311.30400000000702</c:v>
                </c:pt>
                <c:pt idx="1245">
                  <c:v>310.31120000000698</c:v>
                </c:pt>
                <c:pt idx="1246">
                  <c:v>312.106400000007</c:v>
                </c:pt>
                <c:pt idx="1247">
                  <c:v>313.90160000000702</c:v>
                </c:pt>
                <c:pt idx="1248">
                  <c:v>315.69680000000699</c:v>
                </c:pt>
                <c:pt idx="1249">
                  <c:v>314.704000000007</c:v>
                </c:pt>
                <c:pt idx="1250">
                  <c:v>313.71120000000701</c:v>
                </c:pt>
                <c:pt idx="1251">
                  <c:v>315.50640000000698</c:v>
                </c:pt>
                <c:pt idx="1252">
                  <c:v>317.301600000007</c:v>
                </c:pt>
                <c:pt idx="1253">
                  <c:v>316.30880000000701</c:v>
                </c:pt>
                <c:pt idx="1254">
                  <c:v>315.31600000000702</c:v>
                </c:pt>
                <c:pt idx="1255">
                  <c:v>314.32320000000698</c:v>
                </c:pt>
                <c:pt idx="1256">
                  <c:v>313.33040000000699</c:v>
                </c:pt>
                <c:pt idx="1257">
                  <c:v>315.12560000000701</c:v>
                </c:pt>
                <c:pt idx="1258">
                  <c:v>314.13280000000702</c:v>
                </c:pt>
                <c:pt idx="1259">
                  <c:v>315.92800000000699</c:v>
                </c:pt>
                <c:pt idx="1260">
                  <c:v>317.72320000000701</c:v>
                </c:pt>
                <c:pt idx="1261">
                  <c:v>316.73040000000702</c:v>
                </c:pt>
                <c:pt idx="1262">
                  <c:v>315.73760000000698</c:v>
                </c:pt>
                <c:pt idx="1263">
                  <c:v>314.74480000000699</c:v>
                </c:pt>
                <c:pt idx="1264">
                  <c:v>313.752000000007</c:v>
                </c:pt>
                <c:pt idx="1265">
                  <c:v>315.54720000000799</c:v>
                </c:pt>
                <c:pt idx="1266">
                  <c:v>314.554400000008</c:v>
                </c:pt>
                <c:pt idx="1267">
                  <c:v>313.56160000000801</c:v>
                </c:pt>
                <c:pt idx="1268">
                  <c:v>312.56880000000803</c:v>
                </c:pt>
                <c:pt idx="1269">
                  <c:v>311.57600000000798</c:v>
                </c:pt>
                <c:pt idx="1270">
                  <c:v>313.371200000008</c:v>
                </c:pt>
                <c:pt idx="1271">
                  <c:v>312.37840000000801</c:v>
                </c:pt>
                <c:pt idx="1272">
                  <c:v>314.17360000000798</c:v>
                </c:pt>
                <c:pt idx="1273">
                  <c:v>313.18080000000799</c:v>
                </c:pt>
                <c:pt idx="1274">
                  <c:v>314.97600000000801</c:v>
                </c:pt>
                <c:pt idx="1275">
                  <c:v>316.77120000000798</c:v>
                </c:pt>
                <c:pt idx="1276">
                  <c:v>315.77840000000799</c:v>
                </c:pt>
                <c:pt idx="1277">
                  <c:v>314.785600000008</c:v>
                </c:pt>
                <c:pt idx="1278">
                  <c:v>316.58080000000803</c:v>
                </c:pt>
                <c:pt idx="1279">
                  <c:v>315.58800000000798</c:v>
                </c:pt>
                <c:pt idx="1280">
                  <c:v>314.59520000000799</c:v>
                </c:pt>
                <c:pt idx="1281">
                  <c:v>316.39040000000801</c:v>
                </c:pt>
                <c:pt idx="1282">
                  <c:v>318.18560000000798</c:v>
                </c:pt>
                <c:pt idx="1283">
                  <c:v>317.19280000000799</c:v>
                </c:pt>
                <c:pt idx="1284">
                  <c:v>316.200000000008</c:v>
                </c:pt>
                <c:pt idx="1285">
                  <c:v>317.99520000000803</c:v>
                </c:pt>
                <c:pt idx="1286">
                  <c:v>317.00240000000798</c:v>
                </c:pt>
                <c:pt idx="1287">
                  <c:v>318.797600000008</c:v>
                </c:pt>
                <c:pt idx="1288">
                  <c:v>317.80480000000802</c:v>
                </c:pt>
                <c:pt idx="1289">
                  <c:v>316.81200000000803</c:v>
                </c:pt>
                <c:pt idx="1290">
                  <c:v>315.81920000000798</c:v>
                </c:pt>
                <c:pt idx="1291">
                  <c:v>314.82640000000799</c:v>
                </c:pt>
                <c:pt idx="1292">
                  <c:v>313.833600000008</c:v>
                </c:pt>
                <c:pt idx="1293">
                  <c:v>315.62880000000803</c:v>
                </c:pt>
                <c:pt idx="1294">
                  <c:v>314.63600000000798</c:v>
                </c:pt>
                <c:pt idx="1295">
                  <c:v>313.64320000000799</c:v>
                </c:pt>
                <c:pt idx="1296">
                  <c:v>315.43840000000802</c:v>
                </c:pt>
                <c:pt idx="1297">
                  <c:v>317.23360000000798</c:v>
                </c:pt>
                <c:pt idx="1298">
                  <c:v>319.028800000008</c:v>
                </c:pt>
                <c:pt idx="1299">
                  <c:v>318.03600000000802</c:v>
                </c:pt>
                <c:pt idx="1300">
                  <c:v>319.83120000000798</c:v>
                </c:pt>
                <c:pt idx="1301">
                  <c:v>318.83840000000799</c:v>
                </c:pt>
                <c:pt idx="1302">
                  <c:v>317.84560000000801</c:v>
                </c:pt>
                <c:pt idx="1303">
                  <c:v>316.85280000000802</c:v>
                </c:pt>
                <c:pt idx="1304">
                  <c:v>315.86000000000797</c:v>
                </c:pt>
                <c:pt idx="1305">
                  <c:v>314.86720000000798</c:v>
                </c:pt>
                <c:pt idx="1306">
                  <c:v>313.874400000008</c:v>
                </c:pt>
                <c:pt idx="1307">
                  <c:v>315.66960000000802</c:v>
                </c:pt>
                <c:pt idx="1308">
                  <c:v>314.67680000000797</c:v>
                </c:pt>
                <c:pt idx="1309">
                  <c:v>313.68400000000798</c:v>
                </c:pt>
                <c:pt idx="1310">
                  <c:v>315.47920000000801</c:v>
                </c:pt>
                <c:pt idx="1311">
                  <c:v>317.27440000000797</c:v>
                </c:pt>
                <c:pt idx="1312">
                  <c:v>319.06960000000799</c:v>
                </c:pt>
                <c:pt idx="1313">
                  <c:v>318.07680000000801</c:v>
                </c:pt>
                <c:pt idx="1314">
                  <c:v>317.08400000000802</c:v>
                </c:pt>
                <c:pt idx="1315">
                  <c:v>318.87920000000798</c:v>
                </c:pt>
                <c:pt idx="1316">
                  <c:v>317.886400000008</c:v>
                </c:pt>
                <c:pt idx="1317">
                  <c:v>319.68160000000802</c:v>
                </c:pt>
                <c:pt idx="1318">
                  <c:v>318.68880000000797</c:v>
                </c:pt>
                <c:pt idx="1319">
                  <c:v>317.69600000000798</c:v>
                </c:pt>
                <c:pt idx="1320">
                  <c:v>316.703200000008</c:v>
                </c:pt>
                <c:pt idx="1321">
                  <c:v>315.71040000000801</c:v>
                </c:pt>
                <c:pt idx="1322">
                  <c:v>317.50560000000797</c:v>
                </c:pt>
                <c:pt idx="1323">
                  <c:v>316.51280000000799</c:v>
                </c:pt>
                <c:pt idx="1324">
                  <c:v>315.520000000008</c:v>
                </c:pt>
                <c:pt idx="1325">
                  <c:v>317.31520000000802</c:v>
                </c:pt>
                <c:pt idx="1326">
                  <c:v>316.32240000000797</c:v>
                </c:pt>
                <c:pt idx="1327">
                  <c:v>315.32960000000799</c:v>
                </c:pt>
                <c:pt idx="1328">
                  <c:v>314.336800000008</c:v>
                </c:pt>
                <c:pt idx="1329">
                  <c:v>313.34400000000898</c:v>
                </c:pt>
                <c:pt idx="1330">
                  <c:v>312.35120000000899</c:v>
                </c:pt>
                <c:pt idx="1331">
                  <c:v>314.14640000000901</c:v>
                </c:pt>
                <c:pt idx="1332">
                  <c:v>313.15360000000902</c:v>
                </c:pt>
                <c:pt idx="1333">
                  <c:v>314.94880000000899</c:v>
                </c:pt>
                <c:pt idx="1334">
                  <c:v>313.956000000009</c:v>
                </c:pt>
                <c:pt idx="1335">
                  <c:v>312.96320000000901</c:v>
                </c:pt>
                <c:pt idx="1336">
                  <c:v>311.97040000000902</c:v>
                </c:pt>
                <c:pt idx="1337">
                  <c:v>310.97760000000898</c:v>
                </c:pt>
                <c:pt idx="1338">
                  <c:v>309.98480000000899</c:v>
                </c:pt>
                <c:pt idx="1339">
                  <c:v>308.992000000009</c:v>
                </c:pt>
                <c:pt idx="1340">
                  <c:v>307.99920000000901</c:v>
                </c:pt>
                <c:pt idx="1341">
                  <c:v>307.00640000000902</c:v>
                </c:pt>
                <c:pt idx="1342">
                  <c:v>306.01360000000898</c:v>
                </c:pt>
                <c:pt idx="1343">
                  <c:v>305.02080000000899</c:v>
                </c:pt>
                <c:pt idx="1344">
                  <c:v>306.81600000000901</c:v>
                </c:pt>
                <c:pt idx="1345">
                  <c:v>308.61120000000898</c:v>
                </c:pt>
                <c:pt idx="1346">
                  <c:v>307.61840000000899</c:v>
                </c:pt>
                <c:pt idx="1347">
                  <c:v>306.625600000009</c:v>
                </c:pt>
                <c:pt idx="1348">
                  <c:v>305.63280000000901</c:v>
                </c:pt>
                <c:pt idx="1349">
                  <c:v>304.64000000000902</c:v>
                </c:pt>
                <c:pt idx="1350">
                  <c:v>303.64720000000898</c:v>
                </c:pt>
                <c:pt idx="1351">
                  <c:v>302.65440000000899</c:v>
                </c:pt>
                <c:pt idx="1352">
                  <c:v>301.661600000009</c:v>
                </c:pt>
                <c:pt idx="1353">
                  <c:v>303.45680000000903</c:v>
                </c:pt>
                <c:pt idx="1354">
                  <c:v>302.46400000000898</c:v>
                </c:pt>
                <c:pt idx="1355">
                  <c:v>304.259200000009</c:v>
                </c:pt>
                <c:pt idx="1356">
                  <c:v>303.26640000000901</c:v>
                </c:pt>
                <c:pt idx="1357">
                  <c:v>302.27360000000903</c:v>
                </c:pt>
                <c:pt idx="1358">
                  <c:v>301.28080000000898</c:v>
                </c:pt>
                <c:pt idx="1359">
                  <c:v>300.28800000000899</c:v>
                </c:pt>
                <c:pt idx="1360">
                  <c:v>299.295200000009</c:v>
                </c:pt>
                <c:pt idx="1361">
                  <c:v>301.09040000000903</c:v>
                </c:pt>
                <c:pt idx="1362">
                  <c:v>300.09760000000898</c:v>
                </c:pt>
                <c:pt idx="1363">
                  <c:v>301.892800000009</c:v>
                </c:pt>
                <c:pt idx="1364">
                  <c:v>300.90000000000902</c:v>
                </c:pt>
                <c:pt idx="1365">
                  <c:v>299.90720000000903</c:v>
                </c:pt>
                <c:pt idx="1366">
                  <c:v>301.70240000000899</c:v>
                </c:pt>
                <c:pt idx="1367">
                  <c:v>303.49760000000902</c:v>
                </c:pt>
                <c:pt idx="1368">
                  <c:v>305.29280000000898</c:v>
                </c:pt>
                <c:pt idx="1369">
                  <c:v>304.30000000000899</c:v>
                </c:pt>
                <c:pt idx="1370">
                  <c:v>306.09520000000902</c:v>
                </c:pt>
                <c:pt idx="1371">
                  <c:v>307.89040000000898</c:v>
                </c:pt>
                <c:pt idx="1372">
                  <c:v>306.89760000000899</c:v>
                </c:pt>
                <c:pt idx="1373">
                  <c:v>305.904800000009</c:v>
                </c:pt>
                <c:pt idx="1374">
                  <c:v>304.91200000000902</c:v>
                </c:pt>
                <c:pt idx="1375">
                  <c:v>306.70720000000898</c:v>
                </c:pt>
                <c:pt idx="1376">
                  <c:v>308.502400000009</c:v>
                </c:pt>
                <c:pt idx="1377">
                  <c:v>307.50960000000902</c:v>
                </c:pt>
                <c:pt idx="1378">
                  <c:v>306.51680000000903</c:v>
                </c:pt>
                <c:pt idx="1379">
                  <c:v>308.31200000000899</c:v>
                </c:pt>
                <c:pt idx="1380">
                  <c:v>310.10720000000902</c:v>
                </c:pt>
                <c:pt idx="1381">
                  <c:v>311.90240000000898</c:v>
                </c:pt>
                <c:pt idx="1382">
                  <c:v>310.90960000000899</c:v>
                </c:pt>
                <c:pt idx="1383">
                  <c:v>312.70480000000902</c:v>
                </c:pt>
                <c:pt idx="1384">
                  <c:v>311.71200000000903</c:v>
                </c:pt>
                <c:pt idx="1385">
                  <c:v>310.71920000000898</c:v>
                </c:pt>
                <c:pt idx="1386">
                  <c:v>309.72640000000899</c:v>
                </c:pt>
                <c:pt idx="1387">
                  <c:v>308.73360000000901</c:v>
                </c:pt>
                <c:pt idx="1388">
                  <c:v>307.74080000000902</c:v>
                </c:pt>
                <c:pt idx="1389">
                  <c:v>309.53600000000898</c:v>
                </c:pt>
                <c:pt idx="1390">
                  <c:v>308.54320000000899</c:v>
                </c:pt>
                <c:pt idx="1391">
                  <c:v>310.33840000000902</c:v>
                </c:pt>
                <c:pt idx="1392">
                  <c:v>309.34560000000897</c:v>
                </c:pt>
                <c:pt idx="1393">
                  <c:v>311.14080000000899</c:v>
                </c:pt>
                <c:pt idx="1394">
                  <c:v>312.93600000000998</c:v>
                </c:pt>
                <c:pt idx="1395">
                  <c:v>314.73120000001001</c:v>
                </c:pt>
                <c:pt idx="1396">
                  <c:v>316.52640000001003</c:v>
                </c:pt>
                <c:pt idx="1397">
                  <c:v>318.32160000000999</c:v>
                </c:pt>
                <c:pt idx="1398">
                  <c:v>317.32880000001001</c:v>
                </c:pt>
                <c:pt idx="1399">
                  <c:v>319.12400000001003</c:v>
                </c:pt>
                <c:pt idx="1400">
                  <c:v>320.91920000000999</c:v>
                </c:pt>
                <c:pt idx="1401">
                  <c:v>319.92640000001001</c:v>
                </c:pt>
                <c:pt idx="1402">
                  <c:v>318.93360000001002</c:v>
                </c:pt>
                <c:pt idx="1403">
                  <c:v>320.72880000000998</c:v>
                </c:pt>
                <c:pt idx="1404">
                  <c:v>322.52400000001001</c:v>
                </c:pt>
                <c:pt idx="1405">
                  <c:v>324.31920000001003</c:v>
                </c:pt>
                <c:pt idx="1406">
                  <c:v>326.11440000000999</c:v>
                </c:pt>
                <c:pt idx="1407">
                  <c:v>327.90960000001002</c:v>
                </c:pt>
                <c:pt idx="1408">
                  <c:v>329.70480000000998</c:v>
                </c:pt>
                <c:pt idx="1409">
                  <c:v>331.50000000001</c:v>
                </c:pt>
                <c:pt idx="1410">
                  <c:v>333.29520000001003</c:v>
                </c:pt>
                <c:pt idx="1411">
                  <c:v>332.30240000000998</c:v>
                </c:pt>
                <c:pt idx="1412">
                  <c:v>334.09760000001</c:v>
                </c:pt>
                <c:pt idx="1413">
                  <c:v>335.89280000001003</c:v>
                </c:pt>
                <c:pt idx="1414">
                  <c:v>337.68800000000999</c:v>
                </c:pt>
                <c:pt idx="1415">
                  <c:v>339.48320000001002</c:v>
                </c:pt>
                <c:pt idx="1416">
                  <c:v>338.49040000001003</c:v>
                </c:pt>
                <c:pt idx="1417">
                  <c:v>340.28560000000999</c:v>
                </c:pt>
                <c:pt idx="1418">
                  <c:v>339.29280000001</c:v>
                </c:pt>
                <c:pt idx="1419">
                  <c:v>338.30000000001002</c:v>
                </c:pt>
                <c:pt idx="1420">
                  <c:v>337.30720000001003</c:v>
                </c:pt>
                <c:pt idx="1421">
                  <c:v>336.31440000000998</c:v>
                </c:pt>
                <c:pt idx="1422">
                  <c:v>338.10960000001</c:v>
                </c:pt>
                <c:pt idx="1423">
                  <c:v>337.11680000001002</c:v>
                </c:pt>
                <c:pt idx="1424">
                  <c:v>338.91200000000998</c:v>
                </c:pt>
                <c:pt idx="1425">
                  <c:v>337.91920000000999</c:v>
                </c:pt>
                <c:pt idx="1426">
                  <c:v>336.92640000001001</c:v>
                </c:pt>
                <c:pt idx="1427">
                  <c:v>335.93360000001002</c:v>
                </c:pt>
                <c:pt idx="1428">
                  <c:v>337.72880000000998</c:v>
                </c:pt>
                <c:pt idx="1429">
                  <c:v>336.73600000000999</c:v>
                </c:pt>
                <c:pt idx="1430">
                  <c:v>338.53120000001002</c:v>
                </c:pt>
                <c:pt idx="1431">
                  <c:v>337.53840000000997</c:v>
                </c:pt>
                <c:pt idx="1432">
                  <c:v>336.54560000000998</c:v>
                </c:pt>
                <c:pt idx="1433">
                  <c:v>338.34080000001001</c:v>
                </c:pt>
                <c:pt idx="1434">
                  <c:v>340.13600000000997</c:v>
                </c:pt>
                <c:pt idx="1435">
                  <c:v>339.14320000000998</c:v>
                </c:pt>
                <c:pt idx="1436">
                  <c:v>338.15040000000999</c:v>
                </c:pt>
                <c:pt idx="1437">
                  <c:v>339.94560000001002</c:v>
                </c:pt>
                <c:pt idx="1438">
                  <c:v>341.74080000000998</c:v>
                </c:pt>
                <c:pt idx="1439">
                  <c:v>343.53600000001001</c:v>
                </c:pt>
                <c:pt idx="1440">
                  <c:v>342.54320000001002</c:v>
                </c:pt>
                <c:pt idx="1441">
                  <c:v>341.55040000000997</c:v>
                </c:pt>
                <c:pt idx="1442">
                  <c:v>340.55760000000998</c:v>
                </c:pt>
                <c:pt idx="1443">
                  <c:v>339.56480000001</c:v>
                </c:pt>
                <c:pt idx="1444">
                  <c:v>338.57200000001001</c:v>
                </c:pt>
                <c:pt idx="1445">
                  <c:v>337.57920000001002</c:v>
                </c:pt>
                <c:pt idx="1446">
                  <c:v>339.37440000000998</c:v>
                </c:pt>
                <c:pt idx="1447">
                  <c:v>341.16960000001001</c:v>
                </c:pt>
                <c:pt idx="1448">
                  <c:v>342.96480000000997</c:v>
                </c:pt>
                <c:pt idx="1449">
                  <c:v>341.97200000000998</c:v>
                </c:pt>
                <c:pt idx="1450">
                  <c:v>340.97920000001</c:v>
                </c:pt>
                <c:pt idx="1451">
                  <c:v>339.98640000001097</c:v>
                </c:pt>
                <c:pt idx="1452">
                  <c:v>338.99360000001099</c:v>
                </c:pt>
                <c:pt idx="1453">
                  <c:v>340.78880000001101</c:v>
                </c:pt>
                <c:pt idx="1454">
                  <c:v>339.79600000001102</c:v>
                </c:pt>
                <c:pt idx="1455">
                  <c:v>338.80320000001097</c:v>
                </c:pt>
                <c:pt idx="1456">
                  <c:v>340.598400000011</c:v>
                </c:pt>
                <c:pt idx="1457">
                  <c:v>342.39360000001102</c:v>
                </c:pt>
                <c:pt idx="1458">
                  <c:v>341.40080000001097</c:v>
                </c:pt>
                <c:pt idx="1459">
                  <c:v>343.196000000011</c:v>
                </c:pt>
                <c:pt idx="1460">
                  <c:v>342.20320000001101</c:v>
                </c:pt>
                <c:pt idx="1461">
                  <c:v>343.99840000001097</c:v>
                </c:pt>
                <c:pt idx="1462">
                  <c:v>343.00560000001099</c:v>
                </c:pt>
                <c:pt idx="1463">
                  <c:v>342.012800000011</c:v>
                </c:pt>
                <c:pt idx="1464">
                  <c:v>343.80800000001102</c:v>
                </c:pt>
                <c:pt idx="1465">
                  <c:v>342.81520000001098</c:v>
                </c:pt>
                <c:pt idx="1466">
                  <c:v>341.82240000001099</c:v>
                </c:pt>
                <c:pt idx="1467">
                  <c:v>343.61760000001101</c:v>
                </c:pt>
                <c:pt idx="1468">
                  <c:v>342.62480000001102</c:v>
                </c:pt>
                <c:pt idx="1469">
                  <c:v>341.63200000001098</c:v>
                </c:pt>
                <c:pt idx="1470">
                  <c:v>343.427200000011</c:v>
                </c:pt>
                <c:pt idx="1471">
                  <c:v>345.22240000001102</c:v>
                </c:pt>
                <c:pt idx="1472">
                  <c:v>344.22960000001098</c:v>
                </c:pt>
                <c:pt idx="1473">
                  <c:v>343.23680000001099</c:v>
                </c:pt>
                <c:pt idx="1474">
                  <c:v>342.244000000011</c:v>
                </c:pt>
                <c:pt idx="1475">
                  <c:v>341.25120000001101</c:v>
                </c:pt>
                <c:pt idx="1476">
                  <c:v>340.25840000001102</c:v>
                </c:pt>
                <c:pt idx="1477">
                  <c:v>342.05360000001099</c:v>
                </c:pt>
                <c:pt idx="1478">
                  <c:v>341.060800000011</c:v>
                </c:pt>
                <c:pt idx="1479">
                  <c:v>342.85600000001102</c:v>
                </c:pt>
                <c:pt idx="1480">
                  <c:v>344.65120000001099</c:v>
                </c:pt>
                <c:pt idx="1481">
                  <c:v>343.658400000011</c:v>
                </c:pt>
                <c:pt idx="1482">
                  <c:v>345.45360000001102</c:v>
                </c:pt>
                <c:pt idx="1483">
                  <c:v>344.46080000001098</c:v>
                </c:pt>
                <c:pt idx="1484">
                  <c:v>346.256000000011</c:v>
                </c:pt>
                <c:pt idx="1485">
                  <c:v>348.05120000001102</c:v>
                </c:pt>
                <c:pt idx="1486">
                  <c:v>347.05840000001098</c:v>
                </c:pt>
                <c:pt idx="1487">
                  <c:v>348.853600000011</c:v>
                </c:pt>
                <c:pt idx="1488">
                  <c:v>347.86080000001101</c:v>
                </c:pt>
                <c:pt idx="1489">
                  <c:v>346.86800000001102</c:v>
                </c:pt>
                <c:pt idx="1490">
                  <c:v>348.66320000001099</c:v>
                </c:pt>
                <c:pt idx="1491">
                  <c:v>350.45840000001101</c:v>
                </c:pt>
                <c:pt idx="1492">
                  <c:v>352.25360000001098</c:v>
                </c:pt>
                <c:pt idx="1493">
                  <c:v>354.048800000011</c:v>
                </c:pt>
                <c:pt idx="1494">
                  <c:v>355.84400000001102</c:v>
                </c:pt>
                <c:pt idx="1495">
                  <c:v>357.63920000001099</c:v>
                </c:pt>
                <c:pt idx="1496">
                  <c:v>359.43440000001101</c:v>
                </c:pt>
                <c:pt idx="1497">
                  <c:v>358.44160000001102</c:v>
                </c:pt>
                <c:pt idx="1498">
                  <c:v>357.44880000001098</c:v>
                </c:pt>
                <c:pt idx="1499">
                  <c:v>356.45600000001099</c:v>
                </c:pt>
                <c:pt idx="1500">
                  <c:v>358.25120000001101</c:v>
                </c:pt>
                <c:pt idx="1501">
                  <c:v>357.25840000001102</c:v>
                </c:pt>
                <c:pt idx="1502">
                  <c:v>359.05360000001099</c:v>
                </c:pt>
                <c:pt idx="1503">
                  <c:v>358.060800000011</c:v>
                </c:pt>
                <c:pt idx="1504">
                  <c:v>357.06800000001101</c:v>
                </c:pt>
                <c:pt idx="1505">
                  <c:v>356.07520000001102</c:v>
                </c:pt>
                <c:pt idx="1506">
                  <c:v>355.08240000001098</c:v>
                </c:pt>
                <c:pt idx="1507">
                  <c:v>356.877600000011</c:v>
                </c:pt>
                <c:pt idx="1508">
                  <c:v>358.67280000001102</c:v>
                </c:pt>
                <c:pt idx="1509">
                  <c:v>357.68000000001098</c:v>
                </c:pt>
                <c:pt idx="1510">
                  <c:v>356.68720000001099</c:v>
                </c:pt>
                <c:pt idx="1511">
                  <c:v>355.694400000011</c:v>
                </c:pt>
                <c:pt idx="1512">
                  <c:v>354.70160000001198</c:v>
                </c:pt>
                <c:pt idx="1513">
                  <c:v>353.70880000001199</c:v>
                </c:pt>
                <c:pt idx="1514">
                  <c:v>352.716000000012</c:v>
                </c:pt>
                <c:pt idx="1515">
                  <c:v>351.72320000001201</c:v>
                </c:pt>
                <c:pt idx="1516">
                  <c:v>350.73040000001203</c:v>
                </c:pt>
                <c:pt idx="1517">
                  <c:v>349.73760000001198</c:v>
                </c:pt>
                <c:pt idx="1518">
                  <c:v>351.532800000012</c:v>
                </c:pt>
                <c:pt idx="1519">
                  <c:v>350.54000000001201</c:v>
                </c:pt>
                <c:pt idx="1520">
                  <c:v>349.54720000001203</c:v>
                </c:pt>
                <c:pt idx="1521">
                  <c:v>351.34240000001199</c:v>
                </c:pt>
                <c:pt idx="1522">
                  <c:v>353.13760000001201</c:v>
                </c:pt>
                <c:pt idx="1523">
                  <c:v>352.14480000001203</c:v>
                </c:pt>
                <c:pt idx="1524">
                  <c:v>351.15200000001198</c:v>
                </c:pt>
                <c:pt idx="1525">
                  <c:v>352.947200000012</c:v>
                </c:pt>
                <c:pt idx="1526">
                  <c:v>351.95440000001201</c:v>
                </c:pt>
                <c:pt idx="1527">
                  <c:v>353.74960000001198</c:v>
                </c:pt>
                <c:pt idx="1528">
                  <c:v>352.75680000001199</c:v>
                </c:pt>
                <c:pt idx="1529">
                  <c:v>351.764000000012</c:v>
                </c:pt>
                <c:pt idx="1530">
                  <c:v>350.77120000001202</c:v>
                </c:pt>
                <c:pt idx="1531">
                  <c:v>352.56640000001198</c:v>
                </c:pt>
                <c:pt idx="1532">
                  <c:v>351.57360000001199</c:v>
                </c:pt>
                <c:pt idx="1533">
                  <c:v>350.580800000012</c:v>
                </c:pt>
                <c:pt idx="1534">
                  <c:v>349.58800000001202</c:v>
                </c:pt>
                <c:pt idx="1535">
                  <c:v>348.59520000001203</c:v>
                </c:pt>
                <c:pt idx="1536">
                  <c:v>347.60240000001198</c:v>
                </c:pt>
                <c:pt idx="1537">
                  <c:v>346.60960000001199</c:v>
                </c:pt>
                <c:pt idx="1538">
                  <c:v>345.61680000001201</c:v>
                </c:pt>
                <c:pt idx="1539">
                  <c:v>347.41200000001197</c:v>
                </c:pt>
                <c:pt idx="1540">
                  <c:v>349.20720000001199</c:v>
                </c:pt>
                <c:pt idx="1541">
                  <c:v>348.21440000001201</c:v>
                </c:pt>
                <c:pt idx="1542">
                  <c:v>347.22160000001202</c:v>
                </c:pt>
                <c:pt idx="1543">
                  <c:v>349.01680000001198</c:v>
                </c:pt>
                <c:pt idx="1544">
                  <c:v>350.81200000001201</c:v>
                </c:pt>
                <c:pt idx="1545">
                  <c:v>349.81920000001202</c:v>
                </c:pt>
                <c:pt idx="1546">
                  <c:v>348.82640000001197</c:v>
                </c:pt>
                <c:pt idx="1547">
                  <c:v>347.83360000001198</c:v>
                </c:pt>
                <c:pt idx="1548">
                  <c:v>349.62880000001201</c:v>
                </c:pt>
                <c:pt idx="1549">
                  <c:v>348.63600000001202</c:v>
                </c:pt>
                <c:pt idx="1550">
                  <c:v>350.43120000001198</c:v>
                </c:pt>
                <c:pt idx="1551">
                  <c:v>349.438400000012</c:v>
                </c:pt>
                <c:pt idx="1552">
                  <c:v>348.44560000001201</c:v>
                </c:pt>
                <c:pt idx="1553">
                  <c:v>347.45280000001202</c:v>
                </c:pt>
                <c:pt idx="1554">
                  <c:v>346.46000000001197</c:v>
                </c:pt>
                <c:pt idx="1555">
                  <c:v>348.255200000012</c:v>
                </c:pt>
                <c:pt idx="1556">
                  <c:v>350.05040000001202</c:v>
                </c:pt>
                <c:pt idx="1557">
                  <c:v>349.05760000001197</c:v>
                </c:pt>
                <c:pt idx="1558">
                  <c:v>348.06480000001199</c:v>
                </c:pt>
                <c:pt idx="1559">
                  <c:v>349.86000000001201</c:v>
                </c:pt>
                <c:pt idx="1560">
                  <c:v>348.86720000001202</c:v>
                </c:pt>
                <c:pt idx="1561">
                  <c:v>350.66240000001198</c:v>
                </c:pt>
                <c:pt idx="1562">
                  <c:v>352.45760000001201</c:v>
                </c:pt>
                <c:pt idx="1563">
                  <c:v>354.25280000001197</c:v>
                </c:pt>
                <c:pt idx="1564">
                  <c:v>353.26000000001198</c:v>
                </c:pt>
                <c:pt idx="1565">
                  <c:v>352.267200000012</c:v>
                </c:pt>
                <c:pt idx="1566">
                  <c:v>351.27440000001201</c:v>
                </c:pt>
                <c:pt idx="1567">
                  <c:v>350.28160000001202</c:v>
                </c:pt>
                <c:pt idx="1568">
                  <c:v>349.28880000001197</c:v>
                </c:pt>
                <c:pt idx="1569">
                  <c:v>348.29600000001199</c:v>
                </c:pt>
                <c:pt idx="1570">
                  <c:v>350.09120000001201</c:v>
                </c:pt>
                <c:pt idx="1571">
                  <c:v>349.09840000001202</c:v>
                </c:pt>
                <c:pt idx="1572">
                  <c:v>348.10560000001198</c:v>
                </c:pt>
                <c:pt idx="1573">
                  <c:v>349.900800000012</c:v>
                </c:pt>
                <c:pt idx="1574">
                  <c:v>351.69600000001202</c:v>
                </c:pt>
                <c:pt idx="1575">
                  <c:v>350.70320000001198</c:v>
                </c:pt>
                <c:pt idx="1576">
                  <c:v>349.71040000001199</c:v>
                </c:pt>
                <c:pt idx="1577">
                  <c:v>351.50560000001298</c:v>
                </c:pt>
                <c:pt idx="1578">
                  <c:v>350.51280000001299</c:v>
                </c:pt>
                <c:pt idx="1579">
                  <c:v>349.520000000013</c:v>
                </c:pt>
                <c:pt idx="1580">
                  <c:v>348.52720000001301</c:v>
                </c:pt>
                <c:pt idx="1581">
                  <c:v>347.53440000001302</c:v>
                </c:pt>
                <c:pt idx="1582">
                  <c:v>346.54160000001298</c:v>
                </c:pt>
                <c:pt idx="1583">
                  <c:v>345.54880000001299</c:v>
                </c:pt>
                <c:pt idx="1584">
                  <c:v>344.556000000013</c:v>
                </c:pt>
                <c:pt idx="1585">
                  <c:v>343.56320000001301</c:v>
                </c:pt>
                <c:pt idx="1586">
                  <c:v>345.35840000001298</c:v>
                </c:pt>
                <c:pt idx="1587">
                  <c:v>344.36560000001299</c:v>
                </c:pt>
                <c:pt idx="1588">
                  <c:v>346.16080000001301</c:v>
                </c:pt>
                <c:pt idx="1589">
                  <c:v>345.16800000001302</c:v>
                </c:pt>
                <c:pt idx="1590">
                  <c:v>346.96320000001299</c:v>
                </c:pt>
                <c:pt idx="1591">
                  <c:v>345.970400000013</c:v>
                </c:pt>
                <c:pt idx="1592">
                  <c:v>344.97760000001301</c:v>
                </c:pt>
                <c:pt idx="1593">
                  <c:v>343.98480000001302</c:v>
                </c:pt>
                <c:pt idx="1594">
                  <c:v>345.78000000001299</c:v>
                </c:pt>
                <c:pt idx="1595">
                  <c:v>344.787200000013</c:v>
                </c:pt>
                <c:pt idx="1596">
                  <c:v>346.58240000001302</c:v>
                </c:pt>
                <c:pt idx="1597">
                  <c:v>345.58960000001298</c:v>
                </c:pt>
                <c:pt idx="1598">
                  <c:v>347.384800000013</c:v>
                </c:pt>
                <c:pt idx="1599">
                  <c:v>346.39200000001301</c:v>
                </c:pt>
                <c:pt idx="1600">
                  <c:v>345.39920000001302</c:v>
                </c:pt>
                <c:pt idx="1601">
                  <c:v>344.40640000001298</c:v>
                </c:pt>
                <c:pt idx="1602">
                  <c:v>346.201600000013</c:v>
                </c:pt>
                <c:pt idx="1603">
                  <c:v>347.99680000001302</c:v>
                </c:pt>
                <c:pt idx="1604">
                  <c:v>347.00400000001298</c:v>
                </c:pt>
                <c:pt idx="1605">
                  <c:v>346.01120000001299</c:v>
                </c:pt>
                <c:pt idx="1606">
                  <c:v>347.80640000001301</c:v>
                </c:pt>
                <c:pt idx="1607">
                  <c:v>349.60160000001298</c:v>
                </c:pt>
                <c:pt idx="1608">
                  <c:v>348.60880000001299</c:v>
                </c:pt>
                <c:pt idx="1609">
                  <c:v>347.616000000013</c:v>
                </c:pt>
                <c:pt idx="1610">
                  <c:v>346.62320000001301</c:v>
                </c:pt>
                <c:pt idx="1611">
                  <c:v>348.41840000001298</c:v>
                </c:pt>
                <c:pt idx="1612">
                  <c:v>350.213600000013</c:v>
                </c:pt>
                <c:pt idx="1613">
                  <c:v>349.22080000001301</c:v>
                </c:pt>
                <c:pt idx="1614">
                  <c:v>348.22800000001303</c:v>
                </c:pt>
                <c:pt idx="1615">
                  <c:v>347.23520000001298</c:v>
                </c:pt>
                <c:pt idx="1616">
                  <c:v>349.030400000013</c:v>
                </c:pt>
                <c:pt idx="1617">
                  <c:v>350.82560000001303</c:v>
                </c:pt>
                <c:pt idx="1618">
                  <c:v>349.83280000001298</c:v>
                </c:pt>
                <c:pt idx="1619">
                  <c:v>348.84000000001299</c:v>
                </c:pt>
                <c:pt idx="1620">
                  <c:v>347.847200000013</c:v>
                </c:pt>
                <c:pt idx="1621">
                  <c:v>349.64240000001303</c:v>
                </c:pt>
                <c:pt idx="1622">
                  <c:v>351.43760000001299</c:v>
                </c:pt>
                <c:pt idx="1623">
                  <c:v>353.23280000001301</c:v>
                </c:pt>
                <c:pt idx="1624">
                  <c:v>355.02800000001298</c:v>
                </c:pt>
                <c:pt idx="1625">
                  <c:v>356.823200000013</c:v>
                </c:pt>
                <c:pt idx="1626">
                  <c:v>355.83040000001301</c:v>
                </c:pt>
                <c:pt idx="1627">
                  <c:v>354.83760000001303</c:v>
                </c:pt>
                <c:pt idx="1628">
                  <c:v>353.84480000001298</c:v>
                </c:pt>
                <c:pt idx="1629">
                  <c:v>352.85200000001299</c:v>
                </c:pt>
                <c:pt idx="1630">
                  <c:v>354.64720000001302</c:v>
                </c:pt>
                <c:pt idx="1631">
                  <c:v>356.44240000001298</c:v>
                </c:pt>
                <c:pt idx="1632">
                  <c:v>355.44960000001299</c:v>
                </c:pt>
                <c:pt idx="1633">
                  <c:v>354.456800000013</c:v>
                </c:pt>
                <c:pt idx="1634">
                  <c:v>353.46400000001302</c:v>
                </c:pt>
                <c:pt idx="1635">
                  <c:v>352.47120000001303</c:v>
                </c:pt>
                <c:pt idx="1636">
                  <c:v>354.26640000001299</c:v>
                </c:pt>
                <c:pt idx="1637">
                  <c:v>353.273600000013</c:v>
                </c:pt>
                <c:pt idx="1638">
                  <c:v>355.06880000001303</c:v>
                </c:pt>
                <c:pt idx="1639">
                  <c:v>356.86400000001299</c:v>
                </c:pt>
                <c:pt idx="1640">
                  <c:v>355.871200000013</c:v>
                </c:pt>
                <c:pt idx="1641">
                  <c:v>357.66640000001399</c:v>
                </c:pt>
                <c:pt idx="1642">
                  <c:v>356.67360000001401</c:v>
                </c:pt>
                <c:pt idx="1643">
                  <c:v>355.68080000001402</c:v>
                </c:pt>
                <c:pt idx="1644">
                  <c:v>354.68800000001397</c:v>
                </c:pt>
                <c:pt idx="1645">
                  <c:v>356.48320000001399</c:v>
                </c:pt>
                <c:pt idx="1646">
                  <c:v>355.49040000001401</c:v>
                </c:pt>
                <c:pt idx="1647">
                  <c:v>357.28560000001403</c:v>
                </c:pt>
                <c:pt idx="1648">
                  <c:v>356.29280000001398</c:v>
                </c:pt>
                <c:pt idx="1649">
                  <c:v>355.30000000001399</c:v>
                </c:pt>
                <c:pt idx="1650">
                  <c:v>354.30720000001401</c:v>
                </c:pt>
                <c:pt idx="1651">
                  <c:v>353.31440000001402</c:v>
                </c:pt>
                <c:pt idx="1652">
                  <c:v>352.32160000001397</c:v>
                </c:pt>
                <c:pt idx="1653">
                  <c:v>351.32880000001398</c:v>
                </c:pt>
                <c:pt idx="1654">
                  <c:v>353.12400000001401</c:v>
                </c:pt>
                <c:pt idx="1655">
                  <c:v>354.91920000001397</c:v>
                </c:pt>
                <c:pt idx="1656">
                  <c:v>353.92640000001398</c:v>
                </c:pt>
                <c:pt idx="1657">
                  <c:v>355.72160000001401</c:v>
                </c:pt>
                <c:pt idx="1658">
                  <c:v>357.51680000001397</c:v>
                </c:pt>
                <c:pt idx="1659">
                  <c:v>356.52400000001398</c:v>
                </c:pt>
                <c:pt idx="1660">
                  <c:v>355.531200000014</c:v>
                </c:pt>
                <c:pt idx="1661">
                  <c:v>354.53840000001401</c:v>
                </c:pt>
                <c:pt idx="1662">
                  <c:v>353.54560000001402</c:v>
                </c:pt>
                <c:pt idx="1663">
                  <c:v>352.55280000001397</c:v>
                </c:pt>
                <c:pt idx="1664">
                  <c:v>354.348000000014</c:v>
                </c:pt>
                <c:pt idx="1665">
                  <c:v>356.14320000001402</c:v>
                </c:pt>
                <c:pt idx="1666">
                  <c:v>357.93840000001398</c:v>
                </c:pt>
                <c:pt idx="1667">
                  <c:v>356.945600000014</c:v>
                </c:pt>
                <c:pt idx="1668">
                  <c:v>355.95280000001401</c:v>
                </c:pt>
                <c:pt idx="1669">
                  <c:v>354.96000000001402</c:v>
                </c:pt>
                <c:pt idx="1670">
                  <c:v>353.96720000001397</c:v>
                </c:pt>
                <c:pt idx="1671">
                  <c:v>352.97440000001399</c:v>
                </c:pt>
                <c:pt idx="1672">
                  <c:v>351.981600000014</c:v>
                </c:pt>
                <c:pt idx="1673">
                  <c:v>350.98880000001401</c:v>
                </c:pt>
                <c:pt idx="1674">
                  <c:v>349.99600000001402</c:v>
                </c:pt>
                <c:pt idx="1675">
                  <c:v>349.00320000001398</c:v>
                </c:pt>
                <c:pt idx="1676">
                  <c:v>348.01040000001399</c:v>
                </c:pt>
                <c:pt idx="1677">
                  <c:v>347.017600000014</c:v>
                </c:pt>
                <c:pt idx="1678">
                  <c:v>348.81280000001402</c:v>
                </c:pt>
                <c:pt idx="1679">
                  <c:v>347.82000000001398</c:v>
                </c:pt>
                <c:pt idx="1680">
                  <c:v>346.82720000001399</c:v>
                </c:pt>
                <c:pt idx="1681">
                  <c:v>348.62240000001401</c:v>
                </c:pt>
                <c:pt idx="1682">
                  <c:v>347.62960000001402</c:v>
                </c:pt>
                <c:pt idx="1683">
                  <c:v>346.63680000001398</c:v>
                </c:pt>
                <c:pt idx="1684">
                  <c:v>345.64400000001399</c:v>
                </c:pt>
                <c:pt idx="1685">
                  <c:v>344.651200000014</c:v>
                </c:pt>
                <c:pt idx="1686">
                  <c:v>346.44640000001402</c:v>
                </c:pt>
                <c:pt idx="1687">
                  <c:v>345.45360000001398</c:v>
                </c:pt>
                <c:pt idx="1688">
                  <c:v>344.46080000001399</c:v>
                </c:pt>
                <c:pt idx="1689">
                  <c:v>346.25600000001401</c:v>
                </c:pt>
                <c:pt idx="1690">
                  <c:v>348.05120000001398</c:v>
                </c:pt>
                <c:pt idx="1691">
                  <c:v>347.05840000001399</c:v>
                </c:pt>
                <c:pt idx="1692">
                  <c:v>348.85360000001401</c:v>
                </c:pt>
                <c:pt idx="1693">
                  <c:v>347.86080000001402</c:v>
                </c:pt>
                <c:pt idx="1694">
                  <c:v>349.65600000001399</c:v>
                </c:pt>
                <c:pt idx="1695">
                  <c:v>348.663200000014</c:v>
                </c:pt>
                <c:pt idx="1696">
                  <c:v>347.67040000001401</c:v>
                </c:pt>
                <c:pt idx="1697">
                  <c:v>346.67760000001402</c:v>
                </c:pt>
                <c:pt idx="1698">
                  <c:v>345.68480000001398</c:v>
                </c:pt>
                <c:pt idx="1699">
                  <c:v>344.69200000001399</c:v>
                </c:pt>
                <c:pt idx="1700">
                  <c:v>346.48720000001401</c:v>
                </c:pt>
                <c:pt idx="1701">
                  <c:v>345.49440000001402</c:v>
                </c:pt>
                <c:pt idx="1702">
                  <c:v>344.50160000001398</c:v>
                </c:pt>
                <c:pt idx="1703">
                  <c:v>346.296800000014</c:v>
                </c:pt>
                <c:pt idx="1704">
                  <c:v>348.09200000001402</c:v>
                </c:pt>
                <c:pt idx="1705">
                  <c:v>349.88720000001399</c:v>
                </c:pt>
                <c:pt idx="1706">
                  <c:v>351.68240000001498</c:v>
                </c:pt>
                <c:pt idx="1707">
                  <c:v>350.68960000001499</c:v>
                </c:pt>
                <c:pt idx="1708">
                  <c:v>352.48480000001501</c:v>
                </c:pt>
                <c:pt idx="1709">
                  <c:v>351.49200000001503</c:v>
                </c:pt>
                <c:pt idx="1710">
                  <c:v>353.28720000001499</c:v>
                </c:pt>
                <c:pt idx="1711">
                  <c:v>352.294400000015</c:v>
                </c:pt>
                <c:pt idx="1712">
                  <c:v>351.30160000001501</c:v>
                </c:pt>
                <c:pt idx="1713">
                  <c:v>353.09680000001498</c:v>
                </c:pt>
                <c:pt idx="1714">
                  <c:v>352.10400000001499</c:v>
                </c:pt>
                <c:pt idx="1715">
                  <c:v>351.111200000015</c:v>
                </c:pt>
                <c:pt idx="1716">
                  <c:v>352.90640000001503</c:v>
                </c:pt>
                <c:pt idx="1717">
                  <c:v>351.91360000001498</c:v>
                </c:pt>
                <c:pt idx="1718">
                  <c:v>350.92080000001499</c:v>
                </c:pt>
                <c:pt idx="1719">
                  <c:v>349.928000000015</c:v>
                </c:pt>
                <c:pt idx="1720">
                  <c:v>348.93520000001502</c:v>
                </c:pt>
                <c:pt idx="1721">
                  <c:v>347.94240000001503</c:v>
                </c:pt>
                <c:pt idx="1722">
                  <c:v>346.94960000001498</c:v>
                </c:pt>
                <c:pt idx="1723">
                  <c:v>345.95680000001499</c:v>
                </c:pt>
                <c:pt idx="1724">
                  <c:v>344.96400000001501</c:v>
                </c:pt>
                <c:pt idx="1725">
                  <c:v>343.97120000001502</c:v>
                </c:pt>
                <c:pt idx="1726">
                  <c:v>345.76640000001498</c:v>
                </c:pt>
                <c:pt idx="1727">
                  <c:v>344.77360000001499</c:v>
                </c:pt>
                <c:pt idx="1728">
                  <c:v>346.56880000001502</c:v>
                </c:pt>
                <c:pt idx="1729">
                  <c:v>345.57600000001497</c:v>
                </c:pt>
                <c:pt idx="1730">
                  <c:v>344.58320000001498</c:v>
                </c:pt>
                <c:pt idx="1731">
                  <c:v>343.59040000001499</c:v>
                </c:pt>
                <c:pt idx="1732">
                  <c:v>342.59760000001501</c:v>
                </c:pt>
                <c:pt idx="1733">
                  <c:v>341.60480000001502</c:v>
                </c:pt>
                <c:pt idx="1734">
                  <c:v>340.61200000001497</c:v>
                </c:pt>
                <c:pt idx="1735">
                  <c:v>339.61920000001498</c:v>
                </c:pt>
                <c:pt idx="1736">
                  <c:v>338.626400000015</c:v>
                </c:pt>
                <c:pt idx="1737">
                  <c:v>340.42160000001502</c:v>
                </c:pt>
                <c:pt idx="1738">
                  <c:v>339.42880000001497</c:v>
                </c:pt>
                <c:pt idx="1739">
                  <c:v>338.43600000001499</c:v>
                </c:pt>
                <c:pt idx="1740">
                  <c:v>337.443200000015</c:v>
                </c:pt>
                <c:pt idx="1741">
                  <c:v>339.23840000001502</c:v>
                </c:pt>
                <c:pt idx="1742">
                  <c:v>338.24560000001497</c:v>
                </c:pt>
                <c:pt idx="1743">
                  <c:v>340.040800000015</c:v>
                </c:pt>
                <c:pt idx="1744">
                  <c:v>339.04800000001501</c:v>
                </c:pt>
                <c:pt idx="1745">
                  <c:v>338.05520000001502</c:v>
                </c:pt>
                <c:pt idx="1746">
                  <c:v>337.06240000001497</c:v>
                </c:pt>
                <c:pt idx="1747">
                  <c:v>336.06960000001499</c:v>
                </c:pt>
                <c:pt idx="1748">
                  <c:v>335.076800000015</c:v>
                </c:pt>
                <c:pt idx="1749">
                  <c:v>336.87200000001502</c:v>
                </c:pt>
                <c:pt idx="1750">
                  <c:v>335.87920000001498</c:v>
                </c:pt>
                <c:pt idx="1751">
                  <c:v>334.88640000001499</c:v>
                </c:pt>
                <c:pt idx="1752">
                  <c:v>333.893600000015</c:v>
                </c:pt>
                <c:pt idx="1753">
                  <c:v>335.68880000001502</c:v>
                </c:pt>
                <c:pt idx="1754">
                  <c:v>334.69600000001498</c:v>
                </c:pt>
                <c:pt idx="1755">
                  <c:v>333.70320000001499</c:v>
                </c:pt>
                <c:pt idx="1756">
                  <c:v>332.710400000015</c:v>
                </c:pt>
                <c:pt idx="1757">
                  <c:v>334.50560000001502</c:v>
                </c:pt>
                <c:pt idx="1758">
                  <c:v>336.30080000001499</c:v>
                </c:pt>
                <c:pt idx="1759">
                  <c:v>335.308000000015</c:v>
                </c:pt>
                <c:pt idx="1760">
                  <c:v>334.31520000001501</c:v>
                </c:pt>
                <c:pt idx="1761">
                  <c:v>336.11040000001498</c:v>
                </c:pt>
                <c:pt idx="1762">
                  <c:v>337.905600000015</c:v>
                </c:pt>
                <c:pt idx="1763">
                  <c:v>336.91280000001501</c:v>
                </c:pt>
                <c:pt idx="1764">
                  <c:v>338.70800000001498</c:v>
                </c:pt>
                <c:pt idx="1765">
                  <c:v>340.503200000015</c:v>
                </c:pt>
                <c:pt idx="1766">
                  <c:v>339.51040000001501</c:v>
                </c:pt>
                <c:pt idx="1767">
                  <c:v>341.30560000001498</c:v>
                </c:pt>
                <c:pt idx="1768">
                  <c:v>343.100800000015</c:v>
                </c:pt>
                <c:pt idx="1769">
                  <c:v>342.10800000001501</c:v>
                </c:pt>
                <c:pt idx="1770">
                  <c:v>343.90320000001498</c:v>
                </c:pt>
                <c:pt idx="1771">
                  <c:v>345.698400000015</c:v>
                </c:pt>
                <c:pt idx="1772">
                  <c:v>344.70560000001598</c:v>
                </c:pt>
                <c:pt idx="1773">
                  <c:v>346.500800000016</c:v>
                </c:pt>
                <c:pt idx="1774">
                  <c:v>345.50800000001601</c:v>
                </c:pt>
                <c:pt idx="1775">
                  <c:v>344.51520000001602</c:v>
                </c:pt>
                <c:pt idx="1776">
                  <c:v>346.31040000001599</c:v>
                </c:pt>
                <c:pt idx="1777">
                  <c:v>348.10560000001601</c:v>
                </c:pt>
                <c:pt idx="1778">
                  <c:v>349.90080000001598</c:v>
                </c:pt>
                <c:pt idx="1779">
                  <c:v>351.696000000016</c:v>
                </c:pt>
                <c:pt idx="1780">
                  <c:v>350.70320000001601</c:v>
                </c:pt>
                <c:pt idx="1781">
                  <c:v>352.49840000001598</c:v>
                </c:pt>
                <c:pt idx="1782">
                  <c:v>351.50560000001599</c:v>
                </c:pt>
                <c:pt idx="1783">
                  <c:v>353.30080000001601</c:v>
                </c:pt>
                <c:pt idx="1784">
                  <c:v>352.30800000001602</c:v>
                </c:pt>
                <c:pt idx="1785">
                  <c:v>354.10320000001599</c:v>
                </c:pt>
                <c:pt idx="1786">
                  <c:v>353.110400000016</c:v>
                </c:pt>
                <c:pt idx="1787">
                  <c:v>352.11760000001601</c:v>
                </c:pt>
                <c:pt idx="1788">
                  <c:v>351.12480000001602</c:v>
                </c:pt>
                <c:pt idx="1789">
                  <c:v>350.13200000001598</c:v>
                </c:pt>
                <c:pt idx="1790">
                  <c:v>349.13920000001599</c:v>
                </c:pt>
                <c:pt idx="1791">
                  <c:v>348.146400000016</c:v>
                </c:pt>
                <c:pt idx="1792">
                  <c:v>349.94160000001602</c:v>
                </c:pt>
                <c:pt idx="1793">
                  <c:v>351.73680000001599</c:v>
                </c:pt>
                <c:pt idx="1794">
                  <c:v>350.744000000016</c:v>
                </c:pt>
                <c:pt idx="1795">
                  <c:v>352.53920000001602</c:v>
                </c:pt>
                <c:pt idx="1796">
                  <c:v>354.33440000001599</c:v>
                </c:pt>
                <c:pt idx="1797">
                  <c:v>353.341600000016</c:v>
                </c:pt>
                <c:pt idx="1798">
                  <c:v>355.13680000001602</c:v>
                </c:pt>
                <c:pt idx="1799">
                  <c:v>354.14400000001598</c:v>
                </c:pt>
                <c:pt idx="1800">
                  <c:v>353.15120000001599</c:v>
                </c:pt>
                <c:pt idx="1801">
                  <c:v>354.94640000001601</c:v>
                </c:pt>
                <c:pt idx="1802">
                  <c:v>356.74160000001598</c:v>
                </c:pt>
                <c:pt idx="1803">
                  <c:v>355.74880000001599</c:v>
                </c:pt>
                <c:pt idx="1804">
                  <c:v>357.54400000001601</c:v>
                </c:pt>
                <c:pt idx="1805">
                  <c:v>356.55120000001602</c:v>
                </c:pt>
                <c:pt idx="1806">
                  <c:v>358.34640000001599</c:v>
                </c:pt>
                <c:pt idx="1807">
                  <c:v>357.353600000016</c:v>
                </c:pt>
                <c:pt idx="1808">
                  <c:v>356.36080000001601</c:v>
                </c:pt>
                <c:pt idx="1809">
                  <c:v>358.15600000001598</c:v>
                </c:pt>
                <c:pt idx="1810">
                  <c:v>359.951200000016</c:v>
                </c:pt>
                <c:pt idx="1811">
                  <c:v>358.95840000001601</c:v>
                </c:pt>
                <c:pt idx="1812">
                  <c:v>357.96560000001602</c:v>
                </c:pt>
                <c:pt idx="1813">
                  <c:v>356.97280000001598</c:v>
                </c:pt>
                <c:pt idx="1814">
                  <c:v>358.768000000016</c:v>
                </c:pt>
                <c:pt idx="1815">
                  <c:v>360.56320000001602</c:v>
                </c:pt>
                <c:pt idx="1816">
                  <c:v>359.57040000001598</c:v>
                </c:pt>
                <c:pt idx="1817">
                  <c:v>358.57760000001599</c:v>
                </c:pt>
                <c:pt idx="1818">
                  <c:v>357.584800000016</c:v>
                </c:pt>
                <c:pt idx="1819">
                  <c:v>359.38000000001603</c:v>
                </c:pt>
                <c:pt idx="1820">
                  <c:v>358.38720000001598</c:v>
                </c:pt>
                <c:pt idx="1821">
                  <c:v>360.182400000016</c:v>
                </c:pt>
                <c:pt idx="1822">
                  <c:v>361.97760000001603</c:v>
                </c:pt>
                <c:pt idx="1823">
                  <c:v>363.77280000001599</c:v>
                </c:pt>
                <c:pt idx="1824">
                  <c:v>362.780000000016</c:v>
                </c:pt>
                <c:pt idx="1825">
                  <c:v>361.78720000001601</c:v>
                </c:pt>
                <c:pt idx="1826">
                  <c:v>363.58240000001598</c:v>
                </c:pt>
                <c:pt idx="1827">
                  <c:v>362.58960000001599</c:v>
                </c:pt>
                <c:pt idx="1828">
                  <c:v>361.596800000016</c:v>
                </c:pt>
                <c:pt idx="1829">
                  <c:v>360.60400000001601</c:v>
                </c:pt>
                <c:pt idx="1830">
                  <c:v>362.39920000001598</c:v>
                </c:pt>
                <c:pt idx="1831">
                  <c:v>361.40640000001599</c:v>
                </c:pt>
                <c:pt idx="1832">
                  <c:v>363.20160000001698</c:v>
                </c:pt>
                <c:pt idx="1833">
                  <c:v>362.20880000001699</c:v>
                </c:pt>
                <c:pt idx="1834">
                  <c:v>364.00400000001702</c:v>
                </c:pt>
                <c:pt idx="1835">
                  <c:v>365.79920000001698</c:v>
                </c:pt>
                <c:pt idx="1836">
                  <c:v>367.594400000017</c:v>
                </c:pt>
                <c:pt idx="1837">
                  <c:v>366.60160000001702</c:v>
                </c:pt>
                <c:pt idx="1838">
                  <c:v>368.39680000001698</c:v>
                </c:pt>
                <c:pt idx="1839">
                  <c:v>367.40400000001699</c:v>
                </c:pt>
                <c:pt idx="1840">
                  <c:v>366.411200000017</c:v>
                </c:pt>
                <c:pt idx="1841">
                  <c:v>368.20640000001703</c:v>
                </c:pt>
                <c:pt idx="1842">
                  <c:v>370.00160000001699</c:v>
                </c:pt>
                <c:pt idx="1843">
                  <c:v>369.008800000017</c:v>
                </c:pt>
                <c:pt idx="1844">
                  <c:v>368.01600000001702</c:v>
                </c:pt>
                <c:pt idx="1845">
                  <c:v>367.02320000001703</c:v>
                </c:pt>
                <c:pt idx="1846">
                  <c:v>368.81840000001699</c:v>
                </c:pt>
                <c:pt idx="1847">
                  <c:v>370.61360000001702</c:v>
                </c:pt>
                <c:pt idx="1848">
                  <c:v>369.62080000001703</c:v>
                </c:pt>
                <c:pt idx="1849">
                  <c:v>368.62800000001698</c:v>
                </c:pt>
                <c:pt idx="1850">
                  <c:v>367.63520000001699</c:v>
                </c:pt>
                <c:pt idx="1851">
                  <c:v>366.64240000001701</c:v>
                </c:pt>
                <c:pt idx="1852">
                  <c:v>368.43760000001703</c:v>
                </c:pt>
                <c:pt idx="1853">
                  <c:v>367.44480000001698</c:v>
                </c:pt>
                <c:pt idx="1854">
                  <c:v>366.45200000001699</c:v>
                </c:pt>
                <c:pt idx="1855">
                  <c:v>365.45920000001701</c:v>
                </c:pt>
                <c:pt idx="1856">
                  <c:v>364.46640000001702</c:v>
                </c:pt>
                <c:pt idx="1857">
                  <c:v>363.47360000001697</c:v>
                </c:pt>
                <c:pt idx="1858">
                  <c:v>362.48080000001698</c:v>
                </c:pt>
                <c:pt idx="1859">
                  <c:v>364.27600000001701</c:v>
                </c:pt>
                <c:pt idx="1860">
                  <c:v>363.28320000001702</c:v>
                </c:pt>
                <c:pt idx="1861">
                  <c:v>362.29040000001697</c:v>
                </c:pt>
                <c:pt idx="1862">
                  <c:v>361.29760000001698</c:v>
                </c:pt>
                <c:pt idx="1863">
                  <c:v>360.304800000017</c:v>
                </c:pt>
                <c:pt idx="1864">
                  <c:v>362.10000000001702</c:v>
                </c:pt>
                <c:pt idx="1865">
                  <c:v>361.10720000001697</c:v>
                </c:pt>
                <c:pt idx="1866">
                  <c:v>360.11440000001699</c:v>
                </c:pt>
                <c:pt idx="1867">
                  <c:v>359.121600000017</c:v>
                </c:pt>
                <c:pt idx="1868">
                  <c:v>358.12880000001701</c:v>
                </c:pt>
                <c:pt idx="1869">
                  <c:v>357.13600000001702</c:v>
                </c:pt>
                <c:pt idx="1870">
                  <c:v>358.93120000001699</c:v>
                </c:pt>
                <c:pt idx="1871">
                  <c:v>360.72640000001701</c:v>
                </c:pt>
                <c:pt idx="1872">
                  <c:v>359.73360000001702</c:v>
                </c:pt>
                <c:pt idx="1873">
                  <c:v>358.74080000001697</c:v>
                </c:pt>
                <c:pt idx="1874">
                  <c:v>357.74800000001699</c:v>
                </c:pt>
                <c:pt idx="1875">
                  <c:v>356.755200000017</c:v>
                </c:pt>
                <c:pt idx="1876">
                  <c:v>355.76240000001701</c:v>
                </c:pt>
                <c:pt idx="1877">
                  <c:v>357.55760000001698</c:v>
                </c:pt>
                <c:pt idx="1878">
                  <c:v>359.352800000017</c:v>
                </c:pt>
                <c:pt idx="1879">
                  <c:v>358.36000000001701</c:v>
                </c:pt>
                <c:pt idx="1880">
                  <c:v>357.36720000001702</c:v>
                </c:pt>
                <c:pt idx="1881">
                  <c:v>356.37440000001698</c:v>
                </c:pt>
                <c:pt idx="1882">
                  <c:v>355.38160000001699</c:v>
                </c:pt>
                <c:pt idx="1883">
                  <c:v>354.388800000017</c:v>
                </c:pt>
                <c:pt idx="1884">
                  <c:v>353.39600000001701</c:v>
                </c:pt>
                <c:pt idx="1885">
                  <c:v>352.40320000001702</c:v>
                </c:pt>
                <c:pt idx="1886">
                  <c:v>351.41040000001698</c:v>
                </c:pt>
                <c:pt idx="1887">
                  <c:v>350.41760000001699</c:v>
                </c:pt>
                <c:pt idx="1888">
                  <c:v>349.424800000017</c:v>
                </c:pt>
                <c:pt idx="1889">
                  <c:v>351.22000000001702</c:v>
                </c:pt>
                <c:pt idx="1890">
                  <c:v>350.22720000001698</c:v>
                </c:pt>
                <c:pt idx="1891">
                  <c:v>349.23440000001699</c:v>
                </c:pt>
                <c:pt idx="1892">
                  <c:v>351.02960000001701</c:v>
                </c:pt>
                <c:pt idx="1893">
                  <c:v>352.82480000001698</c:v>
                </c:pt>
                <c:pt idx="1894">
                  <c:v>354.620000000017</c:v>
                </c:pt>
                <c:pt idx="1895">
                  <c:v>356.41520000001702</c:v>
                </c:pt>
                <c:pt idx="1896">
                  <c:v>355.42240000001698</c:v>
                </c:pt>
                <c:pt idx="1897">
                  <c:v>357.217600000017</c:v>
                </c:pt>
                <c:pt idx="1898">
                  <c:v>356.22480000001798</c:v>
                </c:pt>
                <c:pt idx="1899">
                  <c:v>355.23200000001799</c:v>
                </c:pt>
                <c:pt idx="1900">
                  <c:v>354.239200000018</c:v>
                </c:pt>
                <c:pt idx="1901">
                  <c:v>356.03440000001802</c:v>
                </c:pt>
                <c:pt idx="1902">
                  <c:v>355.04160000001798</c:v>
                </c:pt>
                <c:pt idx="1903">
                  <c:v>356.836800000018</c:v>
                </c:pt>
                <c:pt idx="1904">
                  <c:v>355.84400000001801</c:v>
                </c:pt>
                <c:pt idx="1905">
                  <c:v>354.85120000001803</c:v>
                </c:pt>
                <c:pt idx="1906">
                  <c:v>353.85840000001798</c:v>
                </c:pt>
                <c:pt idx="1907">
                  <c:v>355.653600000018</c:v>
                </c:pt>
                <c:pt idx="1908">
                  <c:v>357.44880000001803</c:v>
                </c:pt>
                <c:pt idx="1909">
                  <c:v>356.45600000001798</c:v>
                </c:pt>
                <c:pt idx="1910">
                  <c:v>355.46320000001799</c:v>
                </c:pt>
                <c:pt idx="1911">
                  <c:v>354.470400000018</c:v>
                </c:pt>
                <c:pt idx="1912">
                  <c:v>353.47760000001801</c:v>
                </c:pt>
                <c:pt idx="1913">
                  <c:v>355.27280000001798</c:v>
                </c:pt>
                <c:pt idx="1914">
                  <c:v>354.28000000001799</c:v>
                </c:pt>
                <c:pt idx="1915">
                  <c:v>353.287200000018</c:v>
                </c:pt>
                <c:pt idx="1916">
                  <c:v>352.29440000001802</c:v>
                </c:pt>
                <c:pt idx="1917">
                  <c:v>351.30160000001803</c:v>
                </c:pt>
                <c:pt idx="1918">
                  <c:v>350.30880000001798</c:v>
                </c:pt>
                <c:pt idx="1919">
                  <c:v>352.104000000018</c:v>
                </c:pt>
                <c:pt idx="1920">
                  <c:v>351.11120000001802</c:v>
                </c:pt>
                <c:pt idx="1921">
                  <c:v>352.90640000001798</c:v>
                </c:pt>
                <c:pt idx="1922">
                  <c:v>351.91360000001799</c:v>
                </c:pt>
                <c:pt idx="1923">
                  <c:v>350.920800000018</c:v>
                </c:pt>
                <c:pt idx="1924">
                  <c:v>352.71600000001803</c:v>
                </c:pt>
                <c:pt idx="1925">
                  <c:v>351.72320000001798</c:v>
                </c:pt>
                <c:pt idx="1926">
                  <c:v>350.73040000001799</c:v>
                </c:pt>
                <c:pt idx="1927">
                  <c:v>349.73760000001801</c:v>
                </c:pt>
                <c:pt idx="1928">
                  <c:v>351.53280000001803</c:v>
                </c:pt>
                <c:pt idx="1929">
                  <c:v>353.32800000001799</c:v>
                </c:pt>
                <c:pt idx="1930">
                  <c:v>355.12320000001802</c:v>
                </c:pt>
                <c:pt idx="1931">
                  <c:v>354.13040000001803</c:v>
                </c:pt>
                <c:pt idx="1932">
                  <c:v>353.13760000001798</c:v>
                </c:pt>
                <c:pt idx="1933">
                  <c:v>354.93280000001801</c:v>
                </c:pt>
                <c:pt idx="1934">
                  <c:v>353.94000000001802</c:v>
                </c:pt>
                <c:pt idx="1935">
                  <c:v>352.94720000001797</c:v>
                </c:pt>
                <c:pt idx="1936">
                  <c:v>351.95440000001798</c:v>
                </c:pt>
                <c:pt idx="1937">
                  <c:v>353.74960000001801</c:v>
                </c:pt>
                <c:pt idx="1938">
                  <c:v>352.75680000001802</c:v>
                </c:pt>
                <c:pt idx="1939">
                  <c:v>351.76400000001797</c:v>
                </c:pt>
                <c:pt idx="1940">
                  <c:v>353.559200000018</c:v>
                </c:pt>
                <c:pt idx="1941">
                  <c:v>355.35440000001802</c:v>
                </c:pt>
                <c:pt idx="1942">
                  <c:v>354.36160000001797</c:v>
                </c:pt>
                <c:pt idx="1943">
                  <c:v>353.36880000001798</c:v>
                </c:pt>
                <c:pt idx="1944">
                  <c:v>352.376000000018</c:v>
                </c:pt>
                <c:pt idx="1945">
                  <c:v>351.38320000001801</c:v>
                </c:pt>
                <c:pt idx="1946">
                  <c:v>350.39040000001802</c:v>
                </c:pt>
                <c:pt idx="1947">
                  <c:v>352.18560000001798</c:v>
                </c:pt>
                <c:pt idx="1948">
                  <c:v>353.98080000001801</c:v>
                </c:pt>
                <c:pt idx="1949">
                  <c:v>355.77600000001797</c:v>
                </c:pt>
                <c:pt idx="1950">
                  <c:v>354.78320000001798</c:v>
                </c:pt>
                <c:pt idx="1951">
                  <c:v>356.57840000001801</c:v>
                </c:pt>
                <c:pt idx="1952">
                  <c:v>355.58560000001802</c:v>
                </c:pt>
                <c:pt idx="1953">
                  <c:v>357.38080000001798</c:v>
                </c:pt>
                <c:pt idx="1954">
                  <c:v>356.388000000018</c:v>
                </c:pt>
                <c:pt idx="1955">
                  <c:v>355.39520000001801</c:v>
                </c:pt>
                <c:pt idx="1956">
                  <c:v>354.40240000001802</c:v>
                </c:pt>
                <c:pt idx="1957">
                  <c:v>353.40960000001797</c:v>
                </c:pt>
                <c:pt idx="1958">
                  <c:v>352.41680000001799</c:v>
                </c:pt>
                <c:pt idx="1959">
                  <c:v>351.424000000018</c:v>
                </c:pt>
                <c:pt idx="1960">
                  <c:v>353.21920000001802</c:v>
                </c:pt>
                <c:pt idx="1961">
                  <c:v>355.01440000001799</c:v>
                </c:pt>
                <c:pt idx="1962">
                  <c:v>354.021600000018</c:v>
                </c:pt>
                <c:pt idx="1963">
                  <c:v>353.02880000001898</c:v>
                </c:pt>
                <c:pt idx="1964">
                  <c:v>352.03600000001899</c:v>
                </c:pt>
                <c:pt idx="1965">
                  <c:v>351.043200000019</c:v>
                </c:pt>
                <c:pt idx="1966">
                  <c:v>350.05040000001901</c:v>
                </c:pt>
                <c:pt idx="1967">
                  <c:v>351.84560000001898</c:v>
                </c:pt>
                <c:pt idx="1968">
                  <c:v>353.640800000019</c:v>
                </c:pt>
                <c:pt idx="1969">
                  <c:v>355.43600000001902</c:v>
                </c:pt>
                <c:pt idx="1970">
                  <c:v>354.44320000001898</c:v>
                </c:pt>
                <c:pt idx="1971">
                  <c:v>353.45040000001899</c:v>
                </c:pt>
                <c:pt idx="1972">
                  <c:v>355.24560000001901</c:v>
                </c:pt>
                <c:pt idx="1973">
                  <c:v>357.04080000001898</c:v>
                </c:pt>
                <c:pt idx="1974">
                  <c:v>356.04800000001899</c:v>
                </c:pt>
                <c:pt idx="1975">
                  <c:v>355.055200000019</c:v>
                </c:pt>
                <c:pt idx="1976">
                  <c:v>354.06240000001901</c:v>
                </c:pt>
                <c:pt idx="1977">
                  <c:v>353.06960000001902</c:v>
                </c:pt>
                <c:pt idx="1978">
                  <c:v>352.07680000001898</c:v>
                </c:pt>
                <c:pt idx="1979">
                  <c:v>351.08400000001899</c:v>
                </c:pt>
                <c:pt idx="1980">
                  <c:v>352.87920000001901</c:v>
                </c:pt>
                <c:pt idx="1981">
                  <c:v>354.67440000001898</c:v>
                </c:pt>
                <c:pt idx="1982">
                  <c:v>356.469600000019</c:v>
                </c:pt>
                <c:pt idx="1983">
                  <c:v>355.47680000001901</c:v>
                </c:pt>
                <c:pt idx="1984">
                  <c:v>357.27200000001898</c:v>
                </c:pt>
                <c:pt idx="1985">
                  <c:v>356.27920000001899</c:v>
                </c:pt>
                <c:pt idx="1986">
                  <c:v>355.286400000019</c:v>
                </c:pt>
                <c:pt idx="1987">
                  <c:v>357.08160000001902</c:v>
                </c:pt>
                <c:pt idx="1988">
                  <c:v>358.87680000001899</c:v>
                </c:pt>
                <c:pt idx="1989">
                  <c:v>357.884000000019</c:v>
                </c:pt>
                <c:pt idx="1990">
                  <c:v>356.89120000001901</c:v>
                </c:pt>
                <c:pt idx="1991">
                  <c:v>358.68640000001898</c:v>
                </c:pt>
                <c:pt idx="1992">
                  <c:v>360.481600000019</c:v>
                </c:pt>
                <c:pt idx="1993">
                  <c:v>359.48880000001901</c:v>
                </c:pt>
                <c:pt idx="1994">
                  <c:v>361.28400000001898</c:v>
                </c:pt>
                <c:pt idx="1995">
                  <c:v>360.29120000001899</c:v>
                </c:pt>
                <c:pt idx="1996">
                  <c:v>359.298400000019</c:v>
                </c:pt>
                <c:pt idx="1997">
                  <c:v>358.30560000001901</c:v>
                </c:pt>
                <c:pt idx="1998">
                  <c:v>357.31280000001902</c:v>
                </c:pt>
                <c:pt idx="1999">
                  <c:v>359.10800000001899</c:v>
                </c:pt>
                <c:pt idx="2000">
                  <c:v>358.115200000019</c:v>
                </c:pt>
                <c:pt idx="2001">
                  <c:v>357.12240000001901</c:v>
                </c:pt>
                <c:pt idx="2002">
                  <c:v>358.91760000001898</c:v>
                </c:pt>
                <c:pt idx="2003">
                  <c:v>357.92480000001899</c:v>
                </c:pt>
                <c:pt idx="2004">
                  <c:v>356.932000000019</c:v>
                </c:pt>
                <c:pt idx="2005">
                  <c:v>358.72720000001902</c:v>
                </c:pt>
                <c:pt idx="2006">
                  <c:v>357.73440000001898</c:v>
                </c:pt>
                <c:pt idx="2007">
                  <c:v>359.529600000019</c:v>
                </c:pt>
                <c:pt idx="2008">
                  <c:v>358.53680000001901</c:v>
                </c:pt>
                <c:pt idx="2009">
                  <c:v>357.54400000001903</c:v>
                </c:pt>
                <c:pt idx="2010">
                  <c:v>356.55120000001898</c:v>
                </c:pt>
                <c:pt idx="2011">
                  <c:v>358.346400000019</c:v>
                </c:pt>
                <c:pt idx="2012">
                  <c:v>357.35360000001901</c:v>
                </c:pt>
                <c:pt idx="2013">
                  <c:v>356.36080000001903</c:v>
                </c:pt>
                <c:pt idx="2014">
                  <c:v>358.15600000001899</c:v>
                </c:pt>
                <c:pt idx="2015">
                  <c:v>359.95120000001901</c:v>
                </c:pt>
                <c:pt idx="2016">
                  <c:v>358.95840000001903</c:v>
                </c:pt>
                <c:pt idx="2017">
                  <c:v>360.75360000001899</c:v>
                </c:pt>
                <c:pt idx="2018">
                  <c:v>359.760800000019</c:v>
                </c:pt>
                <c:pt idx="2019">
                  <c:v>358.76800000001901</c:v>
                </c:pt>
                <c:pt idx="2020">
                  <c:v>360.56320000001898</c:v>
                </c:pt>
                <c:pt idx="2021">
                  <c:v>359.57040000001899</c:v>
                </c:pt>
                <c:pt idx="2022">
                  <c:v>358.577600000019</c:v>
                </c:pt>
                <c:pt idx="2023">
                  <c:v>360.37280000001903</c:v>
                </c:pt>
                <c:pt idx="2024">
                  <c:v>359.38000000001898</c:v>
                </c:pt>
                <c:pt idx="2025">
                  <c:v>358.38720000001899</c:v>
                </c:pt>
                <c:pt idx="2026">
                  <c:v>357.394400000019</c:v>
                </c:pt>
                <c:pt idx="2027">
                  <c:v>356.40160000001998</c:v>
                </c:pt>
                <c:pt idx="2028">
                  <c:v>355.40880000001999</c:v>
                </c:pt>
                <c:pt idx="2029">
                  <c:v>354.41600000002001</c:v>
                </c:pt>
                <c:pt idx="2030">
                  <c:v>353.42320000002002</c:v>
                </c:pt>
                <c:pt idx="2031">
                  <c:v>355.21840000001998</c:v>
                </c:pt>
                <c:pt idx="2032">
                  <c:v>357.01360000002001</c:v>
                </c:pt>
                <c:pt idx="2033">
                  <c:v>356.02080000002002</c:v>
                </c:pt>
                <c:pt idx="2034">
                  <c:v>355.02800000001997</c:v>
                </c:pt>
                <c:pt idx="2035">
                  <c:v>356.82320000001999</c:v>
                </c:pt>
                <c:pt idx="2036">
                  <c:v>355.83040000002001</c:v>
                </c:pt>
                <c:pt idx="2037">
                  <c:v>354.83760000002002</c:v>
                </c:pt>
                <c:pt idx="2038">
                  <c:v>356.63280000001998</c:v>
                </c:pt>
                <c:pt idx="2039">
                  <c:v>355.64000000002</c:v>
                </c:pt>
                <c:pt idx="2040">
                  <c:v>354.64720000002001</c:v>
                </c:pt>
                <c:pt idx="2041">
                  <c:v>353.65440000002002</c:v>
                </c:pt>
                <c:pt idx="2042">
                  <c:v>352.66160000001997</c:v>
                </c:pt>
                <c:pt idx="2043">
                  <c:v>351.66880000001998</c:v>
                </c:pt>
                <c:pt idx="2044">
                  <c:v>353.46400000002001</c:v>
                </c:pt>
                <c:pt idx="2045">
                  <c:v>352.47120000002002</c:v>
                </c:pt>
                <c:pt idx="2046">
                  <c:v>351.47840000001997</c:v>
                </c:pt>
                <c:pt idx="2047">
                  <c:v>350.48560000001999</c:v>
                </c:pt>
                <c:pt idx="2048">
                  <c:v>349.49280000002</c:v>
                </c:pt>
                <c:pt idx="2049">
                  <c:v>348.50000000002001</c:v>
                </c:pt>
                <c:pt idx="2050">
                  <c:v>347.50720000002002</c:v>
                </c:pt>
                <c:pt idx="2051">
                  <c:v>346.51440000001998</c:v>
                </c:pt>
                <c:pt idx="2052">
                  <c:v>345.52160000001999</c:v>
                </c:pt>
                <c:pt idx="2053">
                  <c:v>344.52880000002</c:v>
                </c:pt>
                <c:pt idx="2054">
                  <c:v>343.53600000002001</c:v>
                </c:pt>
                <c:pt idx="2055">
                  <c:v>342.54320000002002</c:v>
                </c:pt>
                <c:pt idx="2056">
                  <c:v>341.55040000001998</c:v>
                </c:pt>
                <c:pt idx="2057">
                  <c:v>343.34560000002</c:v>
                </c:pt>
                <c:pt idx="2058">
                  <c:v>342.35280000002001</c:v>
                </c:pt>
                <c:pt idx="2059">
                  <c:v>341.36000000002002</c:v>
                </c:pt>
                <c:pt idx="2060">
                  <c:v>343.15520000001999</c:v>
                </c:pt>
                <c:pt idx="2061">
                  <c:v>342.16240000002</c:v>
                </c:pt>
                <c:pt idx="2062">
                  <c:v>343.95760000002002</c:v>
                </c:pt>
                <c:pt idx="2063">
                  <c:v>342.96480000001998</c:v>
                </c:pt>
                <c:pt idx="2064">
                  <c:v>344.76000000002</c:v>
                </c:pt>
                <c:pt idx="2065">
                  <c:v>346.55520000002002</c:v>
                </c:pt>
                <c:pt idx="2066">
                  <c:v>348.35040000001999</c:v>
                </c:pt>
                <c:pt idx="2067">
                  <c:v>350.14560000002001</c:v>
                </c:pt>
                <c:pt idx="2068">
                  <c:v>351.94080000001998</c:v>
                </c:pt>
                <c:pt idx="2069">
                  <c:v>350.94800000001999</c:v>
                </c:pt>
                <c:pt idx="2070">
                  <c:v>349.95520000002</c:v>
                </c:pt>
                <c:pt idx="2071">
                  <c:v>348.96240000002001</c:v>
                </c:pt>
                <c:pt idx="2072">
                  <c:v>350.75760000001998</c:v>
                </c:pt>
                <c:pt idx="2073">
                  <c:v>349.76480000001999</c:v>
                </c:pt>
                <c:pt idx="2074">
                  <c:v>348.77200000002</c:v>
                </c:pt>
                <c:pt idx="2075">
                  <c:v>347.77920000002001</c:v>
                </c:pt>
                <c:pt idx="2076">
                  <c:v>346.78640000002002</c:v>
                </c:pt>
                <c:pt idx="2077">
                  <c:v>345.79360000001998</c:v>
                </c:pt>
                <c:pt idx="2078">
                  <c:v>344.80080000001999</c:v>
                </c:pt>
                <c:pt idx="2079">
                  <c:v>343.80800000002</c:v>
                </c:pt>
                <c:pt idx="2080">
                  <c:v>342.81520000002001</c:v>
                </c:pt>
                <c:pt idx="2081">
                  <c:v>341.82240000002002</c:v>
                </c:pt>
                <c:pt idx="2082">
                  <c:v>340.82960000001998</c:v>
                </c:pt>
                <c:pt idx="2083">
                  <c:v>339.83680000001999</c:v>
                </c:pt>
                <c:pt idx="2084">
                  <c:v>341.63200000002001</c:v>
                </c:pt>
                <c:pt idx="2085">
                  <c:v>340.63920000002003</c:v>
                </c:pt>
                <c:pt idx="2086">
                  <c:v>342.43440000001999</c:v>
                </c:pt>
                <c:pt idx="2087">
                  <c:v>341.44160000002</c:v>
                </c:pt>
                <c:pt idx="2088">
                  <c:v>343.23680000002003</c:v>
                </c:pt>
                <c:pt idx="2089">
                  <c:v>345.03200000001999</c:v>
                </c:pt>
                <c:pt idx="2090">
                  <c:v>344.03920000002</c:v>
                </c:pt>
                <c:pt idx="2091">
                  <c:v>343.04640000002001</c:v>
                </c:pt>
                <c:pt idx="2092">
                  <c:v>344.84160000001998</c:v>
                </c:pt>
                <c:pt idx="2093">
                  <c:v>343.84880000001999</c:v>
                </c:pt>
                <c:pt idx="2094">
                  <c:v>342.85600000002</c:v>
                </c:pt>
                <c:pt idx="2095">
                  <c:v>344.65120000002099</c:v>
                </c:pt>
                <c:pt idx="2096">
                  <c:v>343.658400000021</c:v>
                </c:pt>
                <c:pt idx="2097">
                  <c:v>342.66560000002102</c:v>
                </c:pt>
                <c:pt idx="2098">
                  <c:v>341.67280000002103</c:v>
                </c:pt>
                <c:pt idx="2099">
                  <c:v>343.46800000002099</c:v>
                </c:pt>
                <c:pt idx="2100">
                  <c:v>342.475200000021</c:v>
                </c:pt>
                <c:pt idx="2101">
                  <c:v>341.48240000002102</c:v>
                </c:pt>
                <c:pt idx="2102">
                  <c:v>340.48960000002103</c:v>
                </c:pt>
                <c:pt idx="2103">
                  <c:v>339.49680000002098</c:v>
                </c:pt>
                <c:pt idx="2104">
                  <c:v>338.50400000002099</c:v>
                </c:pt>
                <c:pt idx="2105">
                  <c:v>337.51120000002101</c:v>
                </c:pt>
                <c:pt idx="2106">
                  <c:v>339.30640000002097</c:v>
                </c:pt>
                <c:pt idx="2107">
                  <c:v>341.10160000002099</c:v>
                </c:pt>
                <c:pt idx="2108">
                  <c:v>342.89680000002102</c:v>
                </c:pt>
                <c:pt idx="2109">
                  <c:v>341.90400000002103</c:v>
                </c:pt>
                <c:pt idx="2110">
                  <c:v>340.91120000002098</c:v>
                </c:pt>
                <c:pt idx="2111">
                  <c:v>342.70640000002101</c:v>
                </c:pt>
                <c:pt idx="2112">
                  <c:v>341.71360000002102</c:v>
                </c:pt>
                <c:pt idx="2113">
                  <c:v>340.72080000002097</c:v>
                </c:pt>
                <c:pt idx="2114">
                  <c:v>339.72800000002098</c:v>
                </c:pt>
                <c:pt idx="2115">
                  <c:v>338.735200000021</c:v>
                </c:pt>
                <c:pt idx="2116">
                  <c:v>337.74240000002101</c:v>
                </c:pt>
                <c:pt idx="2117">
                  <c:v>339.53760000002097</c:v>
                </c:pt>
                <c:pt idx="2118">
                  <c:v>338.54480000002098</c:v>
                </c:pt>
                <c:pt idx="2119">
                  <c:v>340.34000000002101</c:v>
                </c:pt>
                <c:pt idx="2120">
                  <c:v>339.34720000002102</c:v>
                </c:pt>
                <c:pt idx="2121">
                  <c:v>338.35440000002097</c:v>
                </c:pt>
                <c:pt idx="2122">
                  <c:v>337.36160000002099</c:v>
                </c:pt>
                <c:pt idx="2123">
                  <c:v>336.368800000021</c:v>
                </c:pt>
                <c:pt idx="2124">
                  <c:v>338.16400000002102</c:v>
                </c:pt>
                <c:pt idx="2125">
                  <c:v>337.17120000002097</c:v>
                </c:pt>
                <c:pt idx="2126">
                  <c:v>338.966400000021</c:v>
                </c:pt>
                <c:pt idx="2127">
                  <c:v>340.76160000002102</c:v>
                </c:pt>
                <c:pt idx="2128">
                  <c:v>339.76880000002097</c:v>
                </c:pt>
                <c:pt idx="2129">
                  <c:v>338.77600000002099</c:v>
                </c:pt>
                <c:pt idx="2130">
                  <c:v>337.783200000021</c:v>
                </c:pt>
                <c:pt idx="2131">
                  <c:v>336.79040000002101</c:v>
                </c:pt>
                <c:pt idx="2132">
                  <c:v>335.79760000002102</c:v>
                </c:pt>
                <c:pt idx="2133">
                  <c:v>334.80480000002098</c:v>
                </c:pt>
                <c:pt idx="2134">
                  <c:v>333.81200000002099</c:v>
                </c:pt>
                <c:pt idx="2135">
                  <c:v>332.819200000021</c:v>
                </c:pt>
                <c:pt idx="2136">
                  <c:v>331.82640000002101</c:v>
                </c:pt>
                <c:pt idx="2137">
                  <c:v>333.62160000002098</c:v>
                </c:pt>
                <c:pt idx="2138">
                  <c:v>335.416800000021</c:v>
                </c:pt>
                <c:pt idx="2139">
                  <c:v>337.21200000002102</c:v>
                </c:pt>
                <c:pt idx="2140">
                  <c:v>336.21920000002098</c:v>
                </c:pt>
                <c:pt idx="2141">
                  <c:v>335.22640000002099</c:v>
                </c:pt>
                <c:pt idx="2142">
                  <c:v>334.233600000021</c:v>
                </c:pt>
                <c:pt idx="2143">
                  <c:v>333.24080000002101</c:v>
                </c:pt>
                <c:pt idx="2144">
                  <c:v>332.24800000002102</c:v>
                </c:pt>
                <c:pt idx="2145">
                  <c:v>334.04320000002099</c:v>
                </c:pt>
                <c:pt idx="2146">
                  <c:v>333.050400000021</c:v>
                </c:pt>
                <c:pt idx="2147">
                  <c:v>332.05760000002101</c:v>
                </c:pt>
                <c:pt idx="2148">
                  <c:v>333.85280000002098</c:v>
                </c:pt>
                <c:pt idx="2149">
                  <c:v>332.86000000002099</c:v>
                </c:pt>
                <c:pt idx="2150">
                  <c:v>334.65520000002101</c:v>
                </c:pt>
                <c:pt idx="2151">
                  <c:v>336.45040000002098</c:v>
                </c:pt>
                <c:pt idx="2152">
                  <c:v>335.45760000002099</c:v>
                </c:pt>
                <c:pt idx="2153">
                  <c:v>334.464800000021</c:v>
                </c:pt>
                <c:pt idx="2154">
                  <c:v>336.26000000002102</c:v>
                </c:pt>
                <c:pt idx="2155">
                  <c:v>338.05520000002099</c:v>
                </c:pt>
                <c:pt idx="2156">
                  <c:v>337.062400000021</c:v>
                </c:pt>
                <c:pt idx="2157">
                  <c:v>336.06960000002101</c:v>
                </c:pt>
                <c:pt idx="2158">
                  <c:v>335.07680000002102</c:v>
                </c:pt>
                <c:pt idx="2159">
                  <c:v>334.08400000002098</c:v>
                </c:pt>
                <c:pt idx="2160">
                  <c:v>333.09120000002099</c:v>
                </c:pt>
                <c:pt idx="2161">
                  <c:v>332.098400000021</c:v>
                </c:pt>
                <c:pt idx="2162">
                  <c:v>331.10560000002198</c:v>
                </c:pt>
                <c:pt idx="2163">
                  <c:v>330.11280000002199</c:v>
                </c:pt>
                <c:pt idx="2164">
                  <c:v>329.120000000022</c:v>
                </c:pt>
                <c:pt idx="2165">
                  <c:v>328.12720000002201</c:v>
                </c:pt>
                <c:pt idx="2166">
                  <c:v>329.92240000002198</c:v>
                </c:pt>
                <c:pt idx="2167">
                  <c:v>328.92960000002199</c:v>
                </c:pt>
                <c:pt idx="2168">
                  <c:v>327.936800000022</c:v>
                </c:pt>
                <c:pt idx="2169">
                  <c:v>329.73200000002203</c:v>
                </c:pt>
                <c:pt idx="2170">
                  <c:v>328.73920000002198</c:v>
                </c:pt>
                <c:pt idx="2171">
                  <c:v>330.534400000022</c:v>
                </c:pt>
                <c:pt idx="2172">
                  <c:v>332.32960000002203</c:v>
                </c:pt>
                <c:pt idx="2173">
                  <c:v>331.33680000002198</c:v>
                </c:pt>
                <c:pt idx="2174">
                  <c:v>330.34400000002199</c:v>
                </c:pt>
                <c:pt idx="2175">
                  <c:v>329.351200000022</c:v>
                </c:pt>
                <c:pt idx="2176">
                  <c:v>331.14640000002203</c:v>
                </c:pt>
                <c:pt idx="2177">
                  <c:v>332.94160000002199</c:v>
                </c:pt>
                <c:pt idx="2178">
                  <c:v>331.948800000022</c:v>
                </c:pt>
                <c:pt idx="2179">
                  <c:v>330.95600000002202</c:v>
                </c:pt>
                <c:pt idx="2180">
                  <c:v>329.96320000002203</c:v>
                </c:pt>
                <c:pt idx="2181">
                  <c:v>331.75840000002199</c:v>
                </c:pt>
                <c:pt idx="2182">
                  <c:v>333.55360000002202</c:v>
                </c:pt>
                <c:pt idx="2183">
                  <c:v>335.34880000002198</c:v>
                </c:pt>
                <c:pt idx="2184">
                  <c:v>337.144000000022</c:v>
                </c:pt>
                <c:pt idx="2185">
                  <c:v>338.93920000002203</c:v>
                </c:pt>
                <c:pt idx="2186">
                  <c:v>337.94640000002198</c:v>
                </c:pt>
                <c:pt idx="2187">
                  <c:v>336.95360000002199</c:v>
                </c:pt>
                <c:pt idx="2188">
                  <c:v>338.74880000002202</c:v>
                </c:pt>
                <c:pt idx="2189">
                  <c:v>337.75600000002203</c:v>
                </c:pt>
                <c:pt idx="2190">
                  <c:v>336.76320000002198</c:v>
                </c:pt>
                <c:pt idx="2191">
                  <c:v>335.77040000002199</c:v>
                </c:pt>
                <c:pt idx="2192">
                  <c:v>334.77760000002201</c:v>
                </c:pt>
                <c:pt idx="2193">
                  <c:v>336.57280000002203</c:v>
                </c:pt>
                <c:pt idx="2194">
                  <c:v>335.58000000002198</c:v>
                </c:pt>
                <c:pt idx="2195">
                  <c:v>334.58720000002199</c:v>
                </c:pt>
                <c:pt idx="2196">
                  <c:v>333.59440000002201</c:v>
                </c:pt>
                <c:pt idx="2197">
                  <c:v>332.60160000002202</c:v>
                </c:pt>
                <c:pt idx="2198">
                  <c:v>334.39680000002198</c:v>
                </c:pt>
                <c:pt idx="2199">
                  <c:v>333.40400000002199</c:v>
                </c:pt>
                <c:pt idx="2200">
                  <c:v>335.19920000002202</c:v>
                </c:pt>
                <c:pt idx="2201">
                  <c:v>334.20640000002197</c:v>
                </c:pt>
                <c:pt idx="2202">
                  <c:v>336.00160000002199</c:v>
                </c:pt>
                <c:pt idx="2203">
                  <c:v>337.79680000002202</c:v>
                </c:pt>
                <c:pt idx="2204">
                  <c:v>336.80400000002197</c:v>
                </c:pt>
                <c:pt idx="2205">
                  <c:v>335.81120000002198</c:v>
                </c:pt>
                <c:pt idx="2206">
                  <c:v>334.818400000022</c:v>
                </c:pt>
                <c:pt idx="2207">
                  <c:v>333.82560000002201</c:v>
                </c:pt>
                <c:pt idx="2208">
                  <c:v>332.83280000002202</c:v>
                </c:pt>
                <c:pt idx="2209">
                  <c:v>334.62800000002198</c:v>
                </c:pt>
                <c:pt idx="2210">
                  <c:v>336.42320000002201</c:v>
                </c:pt>
                <c:pt idx="2211">
                  <c:v>335.43040000002202</c:v>
                </c:pt>
                <c:pt idx="2212">
                  <c:v>337.22560000002198</c:v>
                </c:pt>
                <c:pt idx="2213">
                  <c:v>336.232800000022</c:v>
                </c:pt>
                <c:pt idx="2214">
                  <c:v>338.02800000002202</c:v>
                </c:pt>
                <c:pt idx="2215">
                  <c:v>337.03520000002197</c:v>
                </c:pt>
                <c:pt idx="2216">
                  <c:v>336.04240000002198</c:v>
                </c:pt>
                <c:pt idx="2217">
                  <c:v>335.049600000022</c:v>
                </c:pt>
                <c:pt idx="2218">
                  <c:v>334.05680000002201</c:v>
                </c:pt>
                <c:pt idx="2219">
                  <c:v>335.85200000002197</c:v>
                </c:pt>
                <c:pt idx="2220">
                  <c:v>334.85920000002199</c:v>
                </c:pt>
                <c:pt idx="2221">
                  <c:v>336.65440000002201</c:v>
                </c:pt>
                <c:pt idx="2222">
                  <c:v>338.44960000002197</c:v>
                </c:pt>
                <c:pt idx="2223">
                  <c:v>337.45680000002199</c:v>
                </c:pt>
                <c:pt idx="2224">
                  <c:v>336.464000000022</c:v>
                </c:pt>
                <c:pt idx="2225">
                  <c:v>335.47120000002298</c:v>
                </c:pt>
                <c:pt idx="2226">
                  <c:v>337.266400000023</c:v>
                </c:pt>
                <c:pt idx="2227">
                  <c:v>336.27360000002301</c:v>
                </c:pt>
                <c:pt idx="2228">
                  <c:v>335.28080000002302</c:v>
                </c:pt>
                <c:pt idx="2229">
                  <c:v>334.28800000002298</c:v>
                </c:pt>
                <c:pt idx="2230">
                  <c:v>333.29520000002299</c:v>
                </c:pt>
                <c:pt idx="2231">
                  <c:v>332.302400000023</c:v>
                </c:pt>
                <c:pt idx="2232">
                  <c:v>334.09760000002302</c:v>
                </c:pt>
                <c:pt idx="2233">
                  <c:v>335.89280000002299</c:v>
                </c:pt>
                <c:pt idx="2234">
                  <c:v>334.900000000023</c:v>
                </c:pt>
                <c:pt idx="2235">
                  <c:v>336.69520000002302</c:v>
                </c:pt>
                <c:pt idx="2236">
                  <c:v>335.70240000002298</c:v>
                </c:pt>
                <c:pt idx="2237">
                  <c:v>334.70960000002299</c:v>
                </c:pt>
                <c:pt idx="2238">
                  <c:v>333.716800000023</c:v>
                </c:pt>
                <c:pt idx="2239">
                  <c:v>335.51200000002302</c:v>
                </c:pt>
                <c:pt idx="2240">
                  <c:v>337.30720000002299</c:v>
                </c:pt>
                <c:pt idx="2241">
                  <c:v>336.314400000023</c:v>
                </c:pt>
                <c:pt idx="2242">
                  <c:v>338.10960000002302</c:v>
                </c:pt>
                <c:pt idx="2243">
                  <c:v>337.11680000002298</c:v>
                </c:pt>
                <c:pt idx="2244">
                  <c:v>336.12400000002299</c:v>
                </c:pt>
                <c:pt idx="2245">
                  <c:v>337.91920000002301</c:v>
                </c:pt>
                <c:pt idx="2246">
                  <c:v>336.92640000002302</c:v>
                </c:pt>
                <c:pt idx="2247">
                  <c:v>335.93360000002298</c:v>
                </c:pt>
                <c:pt idx="2248">
                  <c:v>334.94080000002299</c:v>
                </c:pt>
                <c:pt idx="2249">
                  <c:v>336.73600000002301</c:v>
                </c:pt>
                <c:pt idx="2250">
                  <c:v>338.53120000002298</c:v>
                </c:pt>
                <c:pt idx="2251">
                  <c:v>337.53840000002299</c:v>
                </c:pt>
                <c:pt idx="2252">
                  <c:v>336.545600000023</c:v>
                </c:pt>
                <c:pt idx="2253">
                  <c:v>335.55280000002301</c:v>
                </c:pt>
                <c:pt idx="2254">
                  <c:v>334.56000000002302</c:v>
                </c:pt>
                <c:pt idx="2255">
                  <c:v>336.35520000002299</c:v>
                </c:pt>
                <c:pt idx="2256">
                  <c:v>338.15040000002301</c:v>
                </c:pt>
                <c:pt idx="2257">
                  <c:v>339.94560000002298</c:v>
                </c:pt>
                <c:pt idx="2258">
                  <c:v>338.95280000002299</c:v>
                </c:pt>
                <c:pt idx="2259">
                  <c:v>337.960000000023</c:v>
                </c:pt>
                <c:pt idx="2260">
                  <c:v>339.75520000002302</c:v>
                </c:pt>
                <c:pt idx="2261">
                  <c:v>338.76240000002298</c:v>
                </c:pt>
                <c:pt idx="2262">
                  <c:v>340.557600000023</c:v>
                </c:pt>
                <c:pt idx="2263">
                  <c:v>339.56480000002301</c:v>
                </c:pt>
                <c:pt idx="2264">
                  <c:v>338.57200000002302</c:v>
                </c:pt>
                <c:pt idx="2265">
                  <c:v>337.57920000002298</c:v>
                </c:pt>
                <c:pt idx="2266">
                  <c:v>339.374400000023</c:v>
                </c:pt>
                <c:pt idx="2267">
                  <c:v>341.16960000002302</c:v>
                </c:pt>
                <c:pt idx="2268">
                  <c:v>340.17680000002298</c:v>
                </c:pt>
                <c:pt idx="2269">
                  <c:v>339.18400000002299</c:v>
                </c:pt>
                <c:pt idx="2270">
                  <c:v>338.191200000023</c:v>
                </c:pt>
                <c:pt idx="2271">
                  <c:v>337.19840000002301</c:v>
                </c:pt>
                <c:pt idx="2272">
                  <c:v>338.99360000002298</c:v>
                </c:pt>
                <c:pt idx="2273">
                  <c:v>338.00080000002299</c:v>
                </c:pt>
                <c:pt idx="2274">
                  <c:v>339.79600000002301</c:v>
                </c:pt>
                <c:pt idx="2275">
                  <c:v>341.59120000002298</c:v>
                </c:pt>
                <c:pt idx="2276">
                  <c:v>343.386400000023</c:v>
                </c:pt>
                <c:pt idx="2277">
                  <c:v>345.18160000002302</c:v>
                </c:pt>
                <c:pt idx="2278">
                  <c:v>346.97680000002299</c:v>
                </c:pt>
                <c:pt idx="2279">
                  <c:v>345.984000000023</c:v>
                </c:pt>
                <c:pt idx="2280">
                  <c:v>344.99120000002301</c:v>
                </c:pt>
                <c:pt idx="2281">
                  <c:v>343.99840000002303</c:v>
                </c:pt>
                <c:pt idx="2282">
                  <c:v>345.79360000002299</c:v>
                </c:pt>
                <c:pt idx="2283">
                  <c:v>347.58880000002301</c:v>
                </c:pt>
                <c:pt idx="2284">
                  <c:v>346.59600000002303</c:v>
                </c:pt>
                <c:pt idx="2285">
                  <c:v>348.39120000002299</c:v>
                </c:pt>
                <c:pt idx="2286">
                  <c:v>350.18640000002398</c:v>
                </c:pt>
                <c:pt idx="2287">
                  <c:v>351.981600000024</c:v>
                </c:pt>
                <c:pt idx="2288">
                  <c:v>350.98880000002401</c:v>
                </c:pt>
                <c:pt idx="2289">
                  <c:v>349.99600000002403</c:v>
                </c:pt>
                <c:pt idx="2290">
                  <c:v>349.00320000002398</c:v>
                </c:pt>
                <c:pt idx="2291">
                  <c:v>348.01040000002399</c:v>
                </c:pt>
                <c:pt idx="2292">
                  <c:v>349.80560000002401</c:v>
                </c:pt>
                <c:pt idx="2293">
                  <c:v>348.81280000002403</c:v>
                </c:pt>
                <c:pt idx="2294">
                  <c:v>350.60800000002399</c:v>
                </c:pt>
                <c:pt idx="2295">
                  <c:v>349.615200000024</c:v>
                </c:pt>
                <c:pt idx="2296">
                  <c:v>348.62240000002402</c:v>
                </c:pt>
                <c:pt idx="2297">
                  <c:v>350.41760000002398</c:v>
                </c:pt>
                <c:pt idx="2298">
                  <c:v>349.42480000002399</c:v>
                </c:pt>
                <c:pt idx="2299">
                  <c:v>351.22000000002402</c:v>
                </c:pt>
                <c:pt idx="2300">
                  <c:v>350.22720000002403</c:v>
                </c:pt>
                <c:pt idx="2301">
                  <c:v>349.23440000002398</c:v>
                </c:pt>
                <c:pt idx="2302">
                  <c:v>351.029600000024</c:v>
                </c:pt>
                <c:pt idx="2303">
                  <c:v>350.03680000002402</c:v>
                </c:pt>
                <c:pt idx="2304">
                  <c:v>349.04400000002403</c:v>
                </c:pt>
                <c:pt idx="2305">
                  <c:v>350.83920000002399</c:v>
                </c:pt>
                <c:pt idx="2306">
                  <c:v>352.63440000002402</c:v>
                </c:pt>
                <c:pt idx="2307">
                  <c:v>354.42960000002398</c:v>
                </c:pt>
                <c:pt idx="2308">
                  <c:v>353.43680000002399</c:v>
                </c:pt>
                <c:pt idx="2309">
                  <c:v>352.444000000024</c:v>
                </c:pt>
                <c:pt idx="2310">
                  <c:v>354.23920000002403</c:v>
                </c:pt>
                <c:pt idx="2311">
                  <c:v>353.24640000002398</c:v>
                </c:pt>
                <c:pt idx="2312">
                  <c:v>352.25360000002399</c:v>
                </c:pt>
                <c:pt idx="2313">
                  <c:v>354.04880000002402</c:v>
                </c:pt>
                <c:pt idx="2314">
                  <c:v>353.05600000002403</c:v>
                </c:pt>
                <c:pt idx="2315">
                  <c:v>352.06320000002398</c:v>
                </c:pt>
                <c:pt idx="2316">
                  <c:v>351.07040000002399</c:v>
                </c:pt>
                <c:pt idx="2317">
                  <c:v>352.86560000002402</c:v>
                </c:pt>
                <c:pt idx="2318">
                  <c:v>351.87280000002397</c:v>
                </c:pt>
                <c:pt idx="2319">
                  <c:v>350.88000000002398</c:v>
                </c:pt>
                <c:pt idx="2320">
                  <c:v>349.887200000024</c:v>
                </c:pt>
                <c:pt idx="2321">
                  <c:v>348.89440000002401</c:v>
                </c:pt>
                <c:pt idx="2322">
                  <c:v>347.90160000002402</c:v>
                </c:pt>
                <c:pt idx="2323">
                  <c:v>349.69680000002398</c:v>
                </c:pt>
                <c:pt idx="2324">
                  <c:v>348.704000000024</c:v>
                </c:pt>
                <c:pt idx="2325">
                  <c:v>350.49920000002402</c:v>
                </c:pt>
                <c:pt idx="2326">
                  <c:v>352.29440000002398</c:v>
                </c:pt>
                <c:pt idx="2327">
                  <c:v>354.08960000002401</c:v>
                </c:pt>
                <c:pt idx="2328">
                  <c:v>353.09680000002402</c:v>
                </c:pt>
                <c:pt idx="2329">
                  <c:v>354.89200000002398</c:v>
                </c:pt>
                <c:pt idx="2330">
                  <c:v>356.68720000002401</c:v>
                </c:pt>
                <c:pt idx="2331">
                  <c:v>355.69440000002402</c:v>
                </c:pt>
                <c:pt idx="2332">
                  <c:v>357.48960000002398</c:v>
                </c:pt>
                <c:pt idx="2333">
                  <c:v>359.28480000002401</c:v>
                </c:pt>
                <c:pt idx="2334">
                  <c:v>358.29200000002402</c:v>
                </c:pt>
                <c:pt idx="2335">
                  <c:v>360.08720000002398</c:v>
                </c:pt>
                <c:pt idx="2336">
                  <c:v>359.094400000024</c:v>
                </c:pt>
                <c:pt idx="2337">
                  <c:v>360.88960000002402</c:v>
                </c:pt>
                <c:pt idx="2338">
                  <c:v>359.89680000002397</c:v>
                </c:pt>
                <c:pt idx="2339">
                  <c:v>361.692000000024</c:v>
                </c:pt>
                <c:pt idx="2340">
                  <c:v>360.69920000002401</c:v>
                </c:pt>
                <c:pt idx="2341">
                  <c:v>359.70640000002402</c:v>
                </c:pt>
                <c:pt idx="2342">
                  <c:v>358.71360000002397</c:v>
                </c:pt>
                <c:pt idx="2343">
                  <c:v>360.508800000024</c:v>
                </c:pt>
                <c:pt idx="2344">
                  <c:v>359.51600000002401</c:v>
                </c:pt>
                <c:pt idx="2345">
                  <c:v>358.52320000002402</c:v>
                </c:pt>
                <c:pt idx="2346">
                  <c:v>357.53040000002397</c:v>
                </c:pt>
                <c:pt idx="2347">
                  <c:v>356.53760000002399</c:v>
                </c:pt>
                <c:pt idx="2348">
                  <c:v>358.33280000002497</c:v>
                </c:pt>
                <c:pt idx="2349">
                  <c:v>360.128000000025</c:v>
                </c:pt>
                <c:pt idx="2350">
                  <c:v>359.13520000002501</c:v>
                </c:pt>
                <c:pt idx="2351">
                  <c:v>360.93040000002497</c:v>
                </c:pt>
                <c:pt idx="2352">
                  <c:v>359.93760000002499</c:v>
                </c:pt>
                <c:pt idx="2353">
                  <c:v>361.73280000002501</c:v>
                </c:pt>
                <c:pt idx="2354">
                  <c:v>363.52800000002497</c:v>
                </c:pt>
                <c:pt idx="2355">
                  <c:v>362.53520000002499</c:v>
                </c:pt>
                <c:pt idx="2356">
                  <c:v>361.542400000025</c:v>
                </c:pt>
                <c:pt idx="2357">
                  <c:v>360.54960000002501</c:v>
                </c:pt>
                <c:pt idx="2358">
                  <c:v>362.34480000002497</c:v>
                </c:pt>
                <c:pt idx="2359">
                  <c:v>361.35200000002499</c:v>
                </c:pt>
                <c:pt idx="2360">
                  <c:v>363.14720000002501</c:v>
                </c:pt>
                <c:pt idx="2361">
                  <c:v>364.94240000002497</c:v>
                </c:pt>
                <c:pt idx="2362">
                  <c:v>363.94960000002499</c:v>
                </c:pt>
                <c:pt idx="2363">
                  <c:v>362.956800000025</c:v>
                </c:pt>
                <c:pt idx="2364">
                  <c:v>361.96400000002501</c:v>
                </c:pt>
                <c:pt idx="2365">
                  <c:v>363.75920000002498</c:v>
                </c:pt>
                <c:pt idx="2366">
                  <c:v>362.76640000002499</c:v>
                </c:pt>
                <c:pt idx="2367">
                  <c:v>364.56160000002501</c:v>
                </c:pt>
                <c:pt idx="2368">
                  <c:v>366.35680000002498</c:v>
                </c:pt>
                <c:pt idx="2369">
                  <c:v>365.36400000002499</c:v>
                </c:pt>
                <c:pt idx="2370">
                  <c:v>364.371200000025</c:v>
                </c:pt>
                <c:pt idx="2371">
                  <c:v>363.37840000002501</c:v>
                </c:pt>
                <c:pt idx="2372">
                  <c:v>362.38560000002502</c:v>
                </c:pt>
                <c:pt idx="2373">
                  <c:v>364.18080000002499</c:v>
                </c:pt>
                <c:pt idx="2374">
                  <c:v>363.188000000025</c:v>
                </c:pt>
                <c:pt idx="2375">
                  <c:v>364.98320000002502</c:v>
                </c:pt>
                <c:pt idx="2376">
                  <c:v>363.99040000002498</c:v>
                </c:pt>
                <c:pt idx="2377">
                  <c:v>365.785600000025</c:v>
                </c:pt>
                <c:pt idx="2378">
                  <c:v>364.79280000002501</c:v>
                </c:pt>
                <c:pt idx="2379">
                  <c:v>363.80000000002502</c:v>
                </c:pt>
                <c:pt idx="2380">
                  <c:v>362.80720000002498</c:v>
                </c:pt>
                <c:pt idx="2381">
                  <c:v>364.602400000025</c:v>
                </c:pt>
                <c:pt idx="2382">
                  <c:v>363.60960000002501</c:v>
                </c:pt>
                <c:pt idx="2383">
                  <c:v>365.40480000002498</c:v>
                </c:pt>
                <c:pt idx="2384">
                  <c:v>367.200000000025</c:v>
                </c:pt>
                <c:pt idx="2385">
                  <c:v>368.99520000002502</c:v>
                </c:pt>
                <c:pt idx="2386">
                  <c:v>368.00240000002498</c:v>
                </c:pt>
                <c:pt idx="2387">
                  <c:v>367.00960000002499</c:v>
                </c:pt>
                <c:pt idx="2388">
                  <c:v>366.016800000025</c:v>
                </c:pt>
                <c:pt idx="2389">
                  <c:v>365.02400000002501</c:v>
                </c:pt>
                <c:pt idx="2390">
                  <c:v>364.03120000002502</c:v>
                </c:pt>
                <c:pt idx="2391">
                  <c:v>365.82640000002499</c:v>
                </c:pt>
                <c:pt idx="2392">
                  <c:v>367.62160000002501</c:v>
                </c:pt>
                <c:pt idx="2393">
                  <c:v>369.41680000002498</c:v>
                </c:pt>
                <c:pt idx="2394">
                  <c:v>368.42400000002499</c:v>
                </c:pt>
                <c:pt idx="2395">
                  <c:v>370.21920000002501</c:v>
                </c:pt>
                <c:pt idx="2396">
                  <c:v>369.22640000002502</c:v>
                </c:pt>
                <c:pt idx="2397">
                  <c:v>368.23360000002498</c:v>
                </c:pt>
                <c:pt idx="2398">
                  <c:v>367.24080000002499</c:v>
                </c:pt>
                <c:pt idx="2399">
                  <c:v>369.03600000002501</c:v>
                </c:pt>
                <c:pt idx="2400">
                  <c:v>368.04320000002502</c:v>
                </c:pt>
                <c:pt idx="2401">
                  <c:v>367.05040000002498</c:v>
                </c:pt>
                <c:pt idx="2402">
                  <c:v>366.05760000002499</c:v>
                </c:pt>
                <c:pt idx="2403">
                  <c:v>365.064800000025</c:v>
                </c:pt>
                <c:pt idx="2404">
                  <c:v>366.86000000002502</c:v>
                </c:pt>
                <c:pt idx="2405">
                  <c:v>368.65520000002499</c:v>
                </c:pt>
                <c:pt idx="2406">
                  <c:v>367.662400000025</c:v>
                </c:pt>
                <c:pt idx="2407">
                  <c:v>366.66960000002501</c:v>
                </c:pt>
                <c:pt idx="2408">
                  <c:v>365.67680000002503</c:v>
                </c:pt>
                <c:pt idx="2409">
                  <c:v>364.68400000002498</c:v>
                </c:pt>
                <c:pt idx="2410">
                  <c:v>366.479200000025</c:v>
                </c:pt>
                <c:pt idx="2411">
                  <c:v>365.48640000002598</c:v>
                </c:pt>
                <c:pt idx="2412">
                  <c:v>367.281600000026</c:v>
                </c:pt>
                <c:pt idx="2413">
                  <c:v>366.28880000002601</c:v>
                </c:pt>
                <c:pt idx="2414">
                  <c:v>365.29600000002603</c:v>
                </c:pt>
                <c:pt idx="2415">
                  <c:v>364.30320000002598</c:v>
                </c:pt>
                <c:pt idx="2416">
                  <c:v>363.31040000002599</c:v>
                </c:pt>
                <c:pt idx="2417">
                  <c:v>362.317600000026</c:v>
                </c:pt>
                <c:pt idx="2418">
                  <c:v>361.32480000002602</c:v>
                </c:pt>
                <c:pt idx="2419">
                  <c:v>360.33200000002603</c:v>
                </c:pt>
                <c:pt idx="2420">
                  <c:v>359.33920000002598</c:v>
                </c:pt>
                <c:pt idx="2421">
                  <c:v>358.34640000002599</c:v>
                </c:pt>
                <c:pt idx="2422">
                  <c:v>360.14160000002602</c:v>
                </c:pt>
                <c:pt idx="2423">
                  <c:v>361.93680000002598</c:v>
                </c:pt>
                <c:pt idx="2424">
                  <c:v>363.73200000002601</c:v>
                </c:pt>
                <c:pt idx="2425">
                  <c:v>365.52720000002603</c:v>
                </c:pt>
                <c:pt idx="2426">
                  <c:v>364.53440000002598</c:v>
                </c:pt>
                <c:pt idx="2427">
                  <c:v>363.54160000002599</c:v>
                </c:pt>
                <c:pt idx="2428">
                  <c:v>362.54880000002601</c:v>
                </c:pt>
                <c:pt idx="2429">
                  <c:v>361.55600000002602</c:v>
                </c:pt>
                <c:pt idx="2430">
                  <c:v>360.56320000002597</c:v>
                </c:pt>
                <c:pt idx="2431">
                  <c:v>359.57040000002598</c:v>
                </c:pt>
                <c:pt idx="2432">
                  <c:v>358.577600000026</c:v>
                </c:pt>
                <c:pt idx="2433">
                  <c:v>357.58480000002601</c:v>
                </c:pt>
                <c:pt idx="2434">
                  <c:v>356.59200000002602</c:v>
                </c:pt>
                <c:pt idx="2435">
                  <c:v>358.38720000002598</c:v>
                </c:pt>
                <c:pt idx="2436">
                  <c:v>357.394400000026</c:v>
                </c:pt>
                <c:pt idx="2437">
                  <c:v>356.40160000002601</c:v>
                </c:pt>
                <c:pt idx="2438">
                  <c:v>358.19680000002597</c:v>
                </c:pt>
                <c:pt idx="2439">
                  <c:v>357.20400000002599</c:v>
                </c:pt>
                <c:pt idx="2440">
                  <c:v>356.211200000026</c:v>
                </c:pt>
                <c:pt idx="2441">
                  <c:v>355.21840000002601</c:v>
                </c:pt>
                <c:pt idx="2442">
                  <c:v>354.22560000002602</c:v>
                </c:pt>
                <c:pt idx="2443">
                  <c:v>353.23280000002597</c:v>
                </c:pt>
                <c:pt idx="2444">
                  <c:v>352.24000000002599</c:v>
                </c:pt>
                <c:pt idx="2445">
                  <c:v>351.247200000026</c:v>
                </c:pt>
                <c:pt idx="2446">
                  <c:v>350.25440000002601</c:v>
                </c:pt>
                <c:pt idx="2447">
                  <c:v>349.26160000002602</c:v>
                </c:pt>
                <c:pt idx="2448">
                  <c:v>348.26880000002598</c:v>
                </c:pt>
                <c:pt idx="2449">
                  <c:v>350.064000000026</c:v>
                </c:pt>
                <c:pt idx="2450">
                  <c:v>351.85920000002602</c:v>
                </c:pt>
                <c:pt idx="2451">
                  <c:v>350.86640000002598</c:v>
                </c:pt>
                <c:pt idx="2452">
                  <c:v>349.87360000002599</c:v>
                </c:pt>
                <c:pt idx="2453">
                  <c:v>351.66880000002601</c:v>
                </c:pt>
                <c:pt idx="2454">
                  <c:v>350.67600000002602</c:v>
                </c:pt>
                <c:pt idx="2455">
                  <c:v>352.47120000002599</c:v>
                </c:pt>
                <c:pt idx="2456">
                  <c:v>351.478400000026</c:v>
                </c:pt>
                <c:pt idx="2457">
                  <c:v>353.27360000002602</c:v>
                </c:pt>
                <c:pt idx="2458">
                  <c:v>352.28080000002598</c:v>
                </c:pt>
                <c:pt idx="2459">
                  <c:v>354.076000000026</c:v>
                </c:pt>
                <c:pt idx="2460">
                  <c:v>355.87120000002602</c:v>
                </c:pt>
                <c:pt idx="2461">
                  <c:v>354.87840000002598</c:v>
                </c:pt>
                <c:pt idx="2462">
                  <c:v>356.673600000026</c:v>
                </c:pt>
                <c:pt idx="2463">
                  <c:v>355.68080000002601</c:v>
                </c:pt>
                <c:pt idx="2464">
                  <c:v>357.47600000002598</c:v>
                </c:pt>
                <c:pt idx="2465">
                  <c:v>359.271200000026</c:v>
                </c:pt>
                <c:pt idx="2466">
                  <c:v>358.27840000002601</c:v>
                </c:pt>
                <c:pt idx="2467">
                  <c:v>357.28560000002602</c:v>
                </c:pt>
                <c:pt idx="2468">
                  <c:v>356.29280000002598</c:v>
                </c:pt>
                <c:pt idx="2469">
                  <c:v>355.30000000002599</c:v>
                </c:pt>
                <c:pt idx="2470">
                  <c:v>357.09520000002601</c:v>
                </c:pt>
                <c:pt idx="2471">
                  <c:v>356.10240000002602</c:v>
                </c:pt>
                <c:pt idx="2472">
                  <c:v>355.10960000002598</c:v>
                </c:pt>
                <c:pt idx="2473">
                  <c:v>356.904800000026</c:v>
                </c:pt>
                <c:pt idx="2474">
                  <c:v>355.91200000002601</c:v>
                </c:pt>
                <c:pt idx="2475">
                  <c:v>354.91920000002602</c:v>
                </c:pt>
                <c:pt idx="2476">
                  <c:v>356.71440000002599</c:v>
                </c:pt>
                <c:pt idx="2477">
                  <c:v>358.50960000002698</c:v>
                </c:pt>
                <c:pt idx="2478">
                  <c:v>360.304800000027</c:v>
                </c:pt>
                <c:pt idx="2479">
                  <c:v>362.10000000002702</c:v>
                </c:pt>
                <c:pt idx="2480">
                  <c:v>361.10720000002698</c:v>
                </c:pt>
                <c:pt idx="2481">
                  <c:v>360.11440000002699</c:v>
                </c:pt>
                <c:pt idx="2482">
                  <c:v>359.121600000027</c:v>
                </c:pt>
                <c:pt idx="2483">
                  <c:v>360.91680000002702</c:v>
                </c:pt>
                <c:pt idx="2484">
                  <c:v>359.92400000002698</c:v>
                </c:pt>
                <c:pt idx="2485">
                  <c:v>358.93120000002699</c:v>
                </c:pt>
                <c:pt idx="2486">
                  <c:v>357.938400000027</c:v>
                </c:pt>
                <c:pt idx="2487">
                  <c:v>356.94560000002701</c:v>
                </c:pt>
                <c:pt idx="2488">
                  <c:v>355.95280000002703</c:v>
                </c:pt>
                <c:pt idx="2489">
                  <c:v>354.96000000002698</c:v>
                </c:pt>
                <c:pt idx="2490">
                  <c:v>353.96720000002699</c:v>
                </c:pt>
                <c:pt idx="2491">
                  <c:v>352.974400000027</c:v>
                </c:pt>
                <c:pt idx="2492">
                  <c:v>354.76960000002703</c:v>
                </c:pt>
                <c:pt idx="2493">
                  <c:v>356.56480000002699</c:v>
                </c:pt>
                <c:pt idx="2494">
                  <c:v>358.36000000002701</c:v>
                </c:pt>
                <c:pt idx="2495">
                  <c:v>360.15520000002698</c:v>
                </c:pt>
                <c:pt idx="2496">
                  <c:v>361.950400000027</c:v>
                </c:pt>
                <c:pt idx="2497">
                  <c:v>363.74560000002703</c:v>
                </c:pt>
                <c:pt idx="2498">
                  <c:v>362.75280000002698</c:v>
                </c:pt>
                <c:pt idx="2499">
                  <c:v>361.76000000002699</c:v>
                </c:pt>
                <c:pt idx="2500">
                  <c:v>360.767200000027</c:v>
                </c:pt>
                <c:pt idx="2501">
                  <c:v>362.56240000002703</c:v>
                </c:pt>
                <c:pt idx="2502">
                  <c:v>361.56960000002698</c:v>
                </c:pt>
                <c:pt idx="2503">
                  <c:v>363.364800000027</c:v>
                </c:pt>
                <c:pt idx="2504">
                  <c:v>362.37200000002701</c:v>
                </c:pt>
                <c:pt idx="2505">
                  <c:v>364.16720000002698</c:v>
                </c:pt>
                <c:pt idx="2506">
                  <c:v>363.17440000002699</c:v>
                </c:pt>
                <c:pt idx="2507">
                  <c:v>364.96960000002701</c:v>
                </c:pt>
                <c:pt idx="2508">
                  <c:v>363.97680000002703</c:v>
                </c:pt>
                <c:pt idx="2509">
                  <c:v>362.98400000002698</c:v>
                </c:pt>
                <c:pt idx="2510">
                  <c:v>364.779200000027</c:v>
                </c:pt>
                <c:pt idx="2511">
                  <c:v>366.57440000002703</c:v>
                </c:pt>
                <c:pt idx="2512">
                  <c:v>365.58160000002698</c:v>
                </c:pt>
                <c:pt idx="2513">
                  <c:v>364.58880000002699</c:v>
                </c:pt>
                <c:pt idx="2514">
                  <c:v>366.38400000002702</c:v>
                </c:pt>
                <c:pt idx="2515">
                  <c:v>368.17920000002698</c:v>
                </c:pt>
                <c:pt idx="2516">
                  <c:v>367.18640000002699</c:v>
                </c:pt>
                <c:pt idx="2517">
                  <c:v>366.193600000027</c:v>
                </c:pt>
                <c:pt idx="2518">
                  <c:v>367.98880000002703</c:v>
                </c:pt>
                <c:pt idx="2519">
                  <c:v>366.99600000002698</c:v>
                </c:pt>
                <c:pt idx="2520">
                  <c:v>366.00320000002699</c:v>
                </c:pt>
                <c:pt idx="2521">
                  <c:v>365.010400000027</c:v>
                </c:pt>
                <c:pt idx="2522">
                  <c:v>364.01760000002702</c:v>
                </c:pt>
                <c:pt idx="2523">
                  <c:v>363.02480000002703</c:v>
                </c:pt>
                <c:pt idx="2524">
                  <c:v>364.82000000002699</c:v>
                </c:pt>
                <c:pt idx="2525">
                  <c:v>363.82720000002701</c:v>
                </c:pt>
                <c:pt idx="2526">
                  <c:v>365.62240000002703</c:v>
                </c:pt>
                <c:pt idx="2527">
                  <c:v>364.62960000002698</c:v>
                </c:pt>
                <c:pt idx="2528">
                  <c:v>363.63680000002699</c:v>
                </c:pt>
                <c:pt idx="2529">
                  <c:v>362.64400000002701</c:v>
                </c:pt>
                <c:pt idx="2530">
                  <c:v>361.65120000002702</c:v>
                </c:pt>
                <c:pt idx="2531">
                  <c:v>360.65840000002697</c:v>
                </c:pt>
                <c:pt idx="2532">
                  <c:v>359.66560000002698</c:v>
                </c:pt>
                <c:pt idx="2533">
                  <c:v>361.46080000002701</c:v>
                </c:pt>
                <c:pt idx="2534">
                  <c:v>363.25600000002697</c:v>
                </c:pt>
                <c:pt idx="2535">
                  <c:v>362.26320000002698</c:v>
                </c:pt>
                <c:pt idx="2536">
                  <c:v>361.270400000027</c:v>
                </c:pt>
                <c:pt idx="2537">
                  <c:v>360.27760000002701</c:v>
                </c:pt>
                <c:pt idx="2538">
                  <c:v>362.07280000002697</c:v>
                </c:pt>
                <c:pt idx="2539">
                  <c:v>361.08000000002698</c:v>
                </c:pt>
                <c:pt idx="2540">
                  <c:v>362.87520000002797</c:v>
                </c:pt>
                <c:pt idx="2541">
                  <c:v>364.670400000028</c:v>
                </c:pt>
                <c:pt idx="2542">
                  <c:v>363.67760000002801</c:v>
                </c:pt>
                <c:pt idx="2543">
                  <c:v>365.47280000002797</c:v>
                </c:pt>
                <c:pt idx="2544">
                  <c:v>364.48000000002799</c:v>
                </c:pt>
                <c:pt idx="2545">
                  <c:v>363.487200000028</c:v>
                </c:pt>
                <c:pt idx="2546">
                  <c:v>362.49440000002801</c:v>
                </c:pt>
                <c:pt idx="2547">
                  <c:v>361.50160000002802</c:v>
                </c:pt>
                <c:pt idx="2548">
                  <c:v>363.29680000002799</c:v>
                </c:pt>
                <c:pt idx="2549">
                  <c:v>365.09200000002801</c:v>
                </c:pt>
                <c:pt idx="2550">
                  <c:v>364.09920000002802</c:v>
                </c:pt>
                <c:pt idx="2551">
                  <c:v>363.10640000002797</c:v>
                </c:pt>
                <c:pt idx="2552">
                  <c:v>362.11360000002799</c:v>
                </c:pt>
                <c:pt idx="2553">
                  <c:v>361.120800000028</c:v>
                </c:pt>
                <c:pt idx="2554">
                  <c:v>360.12800000002801</c:v>
                </c:pt>
                <c:pt idx="2555">
                  <c:v>359.13520000002802</c:v>
                </c:pt>
                <c:pt idx="2556">
                  <c:v>360.93040000002799</c:v>
                </c:pt>
                <c:pt idx="2557">
                  <c:v>359.937600000028</c:v>
                </c:pt>
                <c:pt idx="2558">
                  <c:v>358.94480000002801</c:v>
                </c:pt>
                <c:pt idx="2559">
                  <c:v>357.95200000002802</c:v>
                </c:pt>
                <c:pt idx="2560">
                  <c:v>356.95920000002798</c:v>
                </c:pt>
                <c:pt idx="2561">
                  <c:v>355.96640000002799</c:v>
                </c:pt>
                <c:pt idx="2562">
                  <c:v>354.973600000028</c:v>
                </c:pt>
                <c:pt idx="2563">
                  <c:v>356.76880000002802</c:v>
                </c:pt>
                <c:pt idx="2564">
                  <c:v>358.56400000002799</c:v>
                </c:pt>
                <c:pt idx="2565">
                  <c:v>357.571200000028</c:v>
                </c:pt>
                <c:pt idx="2566">
                  <c:v>356.57840000002801</c:v>
                </c:pt>
                <c:pt idx="2567">
                  <c:v>355.58560000002802</c:v>
                </c:pt>
                <c:pt idx="2568">
                  <c:v>354.59280000002798</c:v>
                </c:pt>
                <c:pt idx="2569">
                  <c:v>356.388000000028</c:v>
                </c:pt>
                <c:pt idx="2570">
                  <c:v>358.18320000002802</c:v>
                </c:pt>
                <c:pt idx="2571">
                  <c:v>357.19040000002798</c:v>
                </c:pt>
                <c:pt idx="2572">
                  <c:v>358.985600000028</c:v>
                </c:pt>
                <c:pt idx="2573">
                  <c:v>357.99280000002801</c:v>
                </c:pt>
                <c:pt idx="2574">
                  <c:v>357.00000000002802</c:v>
                </c:pt>
                <c:pt idx="2575">
                  <c:v>358.79520000002799</c:v>
                </c:pt>
                <c:pt idx="2576">
                  <c:v>360.59040000002801</c:v>
                </c:pt>
                <c:pt idx="2577">
                  <c:v>359.59760000002802</c:v>
                </c:pt>
                <c:pt idx="2578">
                  <c:v>358.60480000002798</c:v>
                </c:pt>
                <c:pt idx="2579">
                  <c:v>357.61200000002799</c:v>
                </c:pt>
                <c:pt idx="2580">
                  <c:v>356.619200000028</c:v>
                </c:pt>
                <c:pt idx="2581">
                  <c:v>355.62640000002801</c:v>
                </c:pt>
                <c:pt idx="2582">
                  <c:v>354.63360000002803</c:v>
                </c:pt>
                <c:pt idx="2583">
                  <c:v>353.64080000002798</c:v>
                </c:pt>
                <c:pt idx="2584">
                  <c:v>352.64800000002799</c:v>
                </c:pt>
                <c:pt idx="2585">
                  <c:v>351.655200000028</c:v>
                </c:pt>
                <c:pt idx="2586">
                  <c:v>350.66240000002801</c:v>
                </c:pt>
                <c:pt idx="2587">
                  <c:v>349.66960000002803</c:v>
                </c:pt>
                <c:pt idx="2588">
                  <c:v>351.46480000002799</c:v>
                </c:pt>
                <c:pt idx="2589">
                  <c:v>350.472000000028</c:v>
                </c:pt>
                <c:pt idx="2590">
                  <c:v>349.47920000002802</c:v>
                </c:pt>
                <c:pt idx="2591">
                  <c:v>351.27440000002798</c:v>
                </c:pt>
                <c:pt idx="2592">
                  <c:v>353.069600000028</c:v>
                </c:pt>
                <c:pt idx="2593">
                  <c:v>352.07680000002802</c:v>
                </c:pt>
                <c:pt idx="2594">
                  <c:v>351.08400000002803</c:v>
                </c:pt>
                <c:pt idx="2595">
                  <c:v>350.09120000002798</c:v>
                </c:pt>
                <c:pt idx="2596">
                  <c:v>351.886400000028</c:v>
                </c:pt>
                <c:pt idx="2597">
                  <c:v>353.68160000002803</c:v>
                </c:pt>
                <c:pt idx="2598">
                  <c:v>355.47680000002799</c:v>
                </c:pt>
                <c:pt idx="2599">
                  <c:v>354.484000000028</c:v>
                </c:pt>
                <c:pt idx="2600">
                  <c:v>353.49120000002802</c:v>
                </c:pt>
                <c:pt idx="2601">
                  <c:v>352.49840000002803</c:v>
                </c:pt>
                <c:pt idx="2602">
                  <c:v>354.29360000002799</c:v>
                </c:pt>
                <c:pt idx="2603">
                  <c:v>353.300800000028</c:v>
                </c:pt>
                <c:pt idx="2604">
                  <c:v>352.30800000002802</c:v>
                </c:pt>
                <c:pt idx="2605">
                  <c:v>354.10320000002798</c:v>
                </c:pt>
                <c:pt idx="2606">
                  <c:v>353.11040000002799</c:v>
                </c:pt>
                <c:pt idx="2607">
                  <c:v>354.90560000002898</c:v>
                </c:pt>
                <c:pt idx="2608">
                  <c:v>353.91280000002899</c:v>
                </c:pt>
                <c:pt idx="2609">
                  <c:v>352.92000000002901</c:v>
                </c:pt>
                <c:pt idx="2610">
                  <c:v>351.92720000002902</c:v>
                </c:pt>
                <c:pt idx="2611">
                  <c:v>353.72240000002898</c:v>
                </c:pt>
                <c:pt idx="2612">
                  <c:v>355.51760000002901</c:v>
                </c:pt>
                <c:pt idx="2613">
                  <c:v>357.31280000002897</c:v>
                </c:pt>
                <c:pt idx="2614">
                  <c:v>359.10800000002899</c:v>
                </c:pt>
                <c:pt idx="2615">
                  <c:v>358.11520000002901</c:v>
                </c:pt>
                <c:pt idx="2616">
                  <c:v>359.91040000002897</c:v>
                </c:pt>
                <c:pt idx="2617">
                  <c:v>361.70560000002899</c:v>
                </c:pt>
                <c:pt idx="2618">
                  <c:v>360.71280000002901</c:v>
                </c:pt>
                <c:pt idx="2619">
                  <c:v>362.50800000002903</c:v>
                </c:pt>
                <c:pt idx="2620">
                  <c:v>364.30320000002899</c:v>
                </c:pt>
                <c:pt idx="2621">
                  <c:v>366.09840000002902</c:v>
                </c:pt>
                <c:pt idx="2622">
                  <c:v>365.10560000002903</c:v>
                </c:pt>
                <c:pt idx="2623">
                  <c:v>364.11280000002898</c:v>
                </c:pt>
                <c:pt idx="2624">
                  <c:v>365.90800000002901</c:v>
                </c:pt>
                <c:pt idx="2625">
                  <c:v>367.70320000002903</c:v>
                </c:pt>
                <c:pt idx="2626">
                  <c:v>369.49840000002899</c:v>
                </c:pt>
                <c:pt idx="2627">
                  <c:v>371.29360000002902</c:v>
                </c:pt>
                <c:pt idx="2628">
                  <c:v>373.08880000002898</c:v>
                </c:pt>
                <c:pt idx="2629">
                  <c:v>374.884000000029</c:v>
                </c:pt>
                <c:pt idx="2630">
                  <c:v>376.67920000002903</c:v>
                </c:pt>
                <c:pt idx="2631">
                  <c:v>375.68640000002898</c:v>
                </c:pt>
                <c:pt idx="2632">
                  <c:v>377.481600000029</c:v>
                </c:pt>
                <c:pt idx="2633">
                  <c:v>376.48880000002902</c:v>
                </c:pt>
                <c:pt idx="2634">
                  <c:v>375.49600000002903</c:v>
                </c:pt>
                <c:pt idx="2635">
                  <c:v>377.29120000002899</c:v>
                </c:pt>
                <c:pt idx="2636">
                  <c:v>376.29840000002901</c:v>
                </c:pt>
                <c:pt idx="2637">
                  <c:v>375.30560000002902</c:v>
                </c:pt>
                <c:pt idx="2638">
                  <c:v>377.10080000002898</c:v>
                </c:pt>
                <c:pt idx="2639">
                  <c:v>376.10800000002899</c:v>
                </c:pt>
                <c:pt idx="2640">
                  <c:v>377.90320000002902</c:v>
                </c:pt>
                <c:pt idx="2641">
                  <c:v>376.91040000002897</c:v>
                </c:pt>
                <c:pt idx="2642">
                  <c:v>375.91760000002898</c:v>
                </c:pt>
                <c:pt idx="2643">
                  <c:v>374.92480000002899</c:v>
                </c:pt>
                <c:pt idx="2644">
                  <c:v>373.93200000002901</c:v>
                </c:pt>
                <c:pt idx="2645">
                  <c:v>372.93920000002902</c:v>
                </c:pt>
                <c:pt idx="2646">
                  <c:v>371.94640000002897</c:v>
                </c:pt>
                <c:pt idx="2647">
                  <c:v>373.741600000029</c:v>
                </c:pt>
                <c:pt idx="2648">
                  <c:v>372.74880000002901</c:v>
                </c:pt>
                <c:pt idx="2649">
                  <c:v>371.75600000002902</c:v>
                </c:pt>
                <c:pt idx="2650">
                  <c:v>373.55120000002898</c:v>
                </c:pt>
                <c:pt idx="2651">
                  <c:v>372.558400000029</c:v>
                </c:pt>
                <c:pt idx="2652">
                  <c:v>371.56560000002901</c:v>
                </c:pt>
                <c:pt idx="2653">
                  <c:v>370.57280000002902</c:v>
                </c:pt>
                <c:pt idx="2654">
                  <c:v>372.36800000002899</c:v>
                </c:pt>
                <c:pt idx="2655">
                  <c:v>371.375200000029</c:v>
                </c:pt>
                <c:pt idx="2656">
                  <c:v>370.38240000002901</c:v>
                </c:pt>
                <c:pt idx="2657">
                  <c:v>369.38960000002902</c:v>
                </c:pt>
                <c:pt idx="2658">
                  <c:v>368.39680000002897</c:v>
                </c:pt>
                <c:pt idx="2659">
                  <c:v>370.192000000029</c:v>
                </c:pt>
                <c:pt idx="2660">
                  <c:v>369.19920000002901</c:v>
                </c:pt>
                <c:pt idx="2661">
                  <c:v>370.99440000002897</c:v>
                </c:pt>
                <c:pt idx="2662">
                  <c:v>372.789600000029</c:v>
                </c:pt>
                <c:pt idx="2663">
                  <c:v>374.58480000002902</c:v>
                </c:pt>
                <c:pt idx="2664">
                  <c:v>373.59200000002897</c:v>
                </c:pt>
                <c:pt idx="2665">
                  <c:v>372.59920000002899</c:v>
                </c:pt>
                <c:pt idx="2666">
                  <c:v>371.606400000029</c:v>
                </c:pt>
                <c:pt idx="2667">
                  <c:v>370.61360000002998</c:v>
                </c:pt>
                <c:pt idx="2668">
                  <c:v>369.62080000002999</c:v>
                </c:pt>
                <c:pt idx="2669">
                  <c:v>368.62800000003</c:v>
                </c:pt>
                <c:pt idx="2670">
                  <c:v>367.63520000003001</c:v>
                </c:pt>
                <c:pt idx="2671">
                  <c:v>366.64240000003002</c:v>
                </c:pt>
                <c:pt idx="2672">
                  <c:v>365.64960000002998</c:v>
                </c:pt>
                <c:pt idx="2673">
                  <c:v>364.65680000002999</c:v>
                </c:pt>
                <c:pt idx="2674">
                  <c:v>363.66400000003</c:v>
                </c:pt>
                <c:pt idx="2675">
                  <c:v>362.67120000003001</c:v>
                </c:pt>
                <c:pt idx="2676">
                  <c:v>361.67840000003002</c:v>
                </c:pt>
                <c:pt idx="2677">
                  <c:v>360.68560000002998</c:v>
                </c:pt>
                <c:pt idx="2678">
                  <c:v>359.69280000002999</c:v>
                </c:pt>
                <c:pt idx="2679">
                  <c:v>358.70000000003</c:v>
                </c:pt>
                <c:pt idx="2680">
                  <c:v>357.70720000003001</c:v>
                </c:pt>
                <c:pt idx="2681">
                  <c:v>356.71440000003003</c:v>
                </c:pt>
                <c:pt idx="2682">
                  <c:v>358.50960000002999</c:v>
                </c:pt>
                <c:pt idx="2683">
                  <c:v>357.51680000003</c:v>
                </c:pt>
                <c:pt idx="2684">
                  <c:v>356.52400000003001</c:v>
                </c:pt>
                <c:pt idx="2685">
                  <c:v>358.31920000002998</c:v>
                </c:pt>
                <c:pt idx="2686">
                  <c:v>360.11440000003</c:v>
                </c:pt>
                <c:pt idx="2687">
                  <c:v>359.12160000003001</c:v>
                </c:pt>
                <c:pt idx="2688">
                  <c:v>358.12880000003003</c:v>
                </c:pt>
                <c:pt idx="2689">
                  <c:v>357.13600000002998</c:v>
                </c:pt>
                <c:pt idx="2690">
                  <c:v>356.14320000002999</c:v>
                </c:pt>
                <c:pt idx="2691">
                  <c:v>355.15040000003</c:v>
                </c:pt>
                <c:pt idx="2692">
                  <c:v>354.15760000003002</c:v>
                </c:pt>
                <c:pt idx="2693">
                  <c:v>355.95280000002998</c:v>
                </c:pt>
                <c:pt idx="2694">
                  <c:v>354.96000000002999</c:v>
                </c:pt>
                <c:pt idx="2695">
                  <c:v>353.96720000003</c:v>
                </c:pt>
                <c:pt idx="2696">
                  <c:v>355.76240000003003</c:v>
                </c:pt>
                <c:pt idx="2697">
                  <c:v>357.55760000002999</c:v>
                </c:pt>
                <c:pt idx="2698">
                  <c:v>356.56480000003</c:v>
                </c:pt>
                <c:pt idx="2699">
                  <c:v>355.57200000003002</c:v>
                </c:pt>
                <c:pt idx="2700">
                  <c:v>354.57920000003003</c:v>
                </c:pt>
                <c:pt idx="2701">
                  <c:v>353.58640000002998</c:v>
                </c:pt>
                <c:pt idx="2702">
                  <c:v>352.59360000002999</c:v>
                </c:pt>
                <c:pt idx="2703">
                  <c:v>351.60080000003001</c:v>
                </c:pt>
                <c:pt idx="2704">
                  <c:v>353.39600000003003</c:v>
                </c:pt>
                <c:pt idx="2705">
                  <c:v>352.40320000002998</c:v>
                </c:pt>
                <c:pt idx="2706">
                  <c:v>354.19840000003001</c:v>
                </c:pt>
                <c:pt idx="2707">
                  <c:v>353.20560000003002</c:v>
                </c:pt>
                <c:pt idx="2708">
                  <c:v>355.00080000002998</c:v>
                </c:pt>
                <c:pt idx="2709">
                  <c:v>354.00800000002999</c:v>
                </c:pt>
                <c:pt idx="2710">
                  <c:v>355.80320000003002</c:v>
                </c:pt>
                <c:pt idx="2711">
                  <c:v>357.59840000002998</c:v>
                </c:pt>
                <c:pt idx="2712">
                  <c:v>356.60560000002999</c:v>
                </c:pt>
                <c:pt idx="2713">
                  <c:v>358.40080000003002</c:v>
                </c:pt>
                <c:pt idx="2714">
                  <c:v>357.40800000002997</c:v>
                </c:pt>
                <c:pt idx="2715">
                  <c:v>356.41520000002998</c:v>
                </c:pt>
                <c:pt idx="2716">
                  <c:v>355.42240000003</c:v>
                </c:pt>
                <c:pt idx="2717">
                  <c:v>354.42960000003001</c:v>
                </c:pt>
                <c:pt idx="2718">
                  <c:v>356.22480000002997</c:v>
                </c:pt>
                <c:pt idx="2719">
                  <c:v>355.23200000002998</c:v>
                </c:pt>
                <c:pt idx="2720">
                  <c:v>354.23920000003</c:v>
                </c:pt>
                <c:pt idx="2721">
                  <c:v>353.24640000003001</c:v>
                </c:pt>
                <c:pt idx="2722">
                  <c:v>352.25360000003002</c:v>
                </c:pt>
                <c:pt idx="2723">
                  <c:v>351.26080000002997</c:v>
                </c:pt>
                <c:pt idx="2724">
                  <c:v>350.26800000002999</c:v>
                </c:pt>
                <c:pt idx="2725">
                  <c:v>349.27520000003</c:v>
                </c:pt>
                <c:pt idx="2726">
                  <c:v>348.28240000003001</c:v>
                </c:pt>
                <c:pt idx="2727">
                  <c:v>350.07760000002997</c:v>
                </c:pt>
                <c:pt idx="2728">
                  <c:v>349.08480000002999</c:v>
                </c:pt>
                <c:pt idx="2729">
                  <c:v>348.09200000003</c:v>
                </c:pt>
                <c:pt idx="2730">
                  <c:v>347.09920000003001</c:v>
                </c:pt>
                <c:pt idx="2731">
                  <c:v>348.89440000002998</c:v>
                </c:pt>
                <c:pt idx="2732">
                  <c:v>347.90160000002999</c:v>
                </c:pt>
                <c:pt idx="2733">
                  <c:v>346.90880000003</c:v>
                </c:pt>
                <c:pt idx="2734">
                  <c:v>345.91600000003001</c:v>
                </c:pt>
                <c:pt idx="2735">
                  <c:v>344.92320000003002</c:v>
                </c:pt>
                <c:pt idx="2736">
                  <c:v>343.93040000002998</c:v>
                </c:pt>
                <c:pt idx="2737">
                  <c:v>342.93760000002999</c:v>
                </c:pt>
                <c:pt idx="2738">
                  <c:v>341.94480000003</c:v>
                </c:pt>
                <c:pt idx="2739">
                  <c:v>340.95200000003098</c:v>
                </c:pt>
                <c:pt idx="2740">
                  <c:v>339.95920000003099</c:v>
                </c:pt>
                <c:pt idx="2741">
                  <c:v>338.966400000031</c:v>
                </c:pt>
                <c:pt idx="2742">
                  <c:v>337.97360000003101</c:v>
                </c:pt>
                <c:pt idx="2743">
                  <c:v>336.98080000003102</c:v>
                </c:pt>
                <c:pt idx="2744">
                  <c:v>335.98800000003098</c:v>
                </c:pt>
                <c:pt idx="2745">
                  <c:v>334.99520000003099</c:v>
                </c:pt>
                <c:pt idx="2746">
                  <c:v>334.002400000031</c:v>
                </c:pt>
                <c:pt idx="2747">
                  <c:v>333.00960000003101</c:v>
                </c:pt>
                <c:pt idx="2748">
                  <c:v>332.01680000003103</c:v>
                </c:pt>
                <c:pt idx="2749">
                  <c:v>331.02400000003098</c:v>
                </c:pt>
                <c:pt idx="2750">
                  <c:v>330.03120000003099</c:v>
                </c:pt>
                <c:pt idx="2751">
                  <c:v>329.038400000031</c:v>
                </c:pt>
                <c:pt idx="2752">
                  <c:v>328.04560000003102</c:v>
                </c:pt>
                <c:pt idx="2753">
                  <c:v>327.05280000003103</c:v>
                </c:pt>
                <c:pt idx="2754">
                  <c:v>328.84800000003099</c:v>
                </c:pt>
                <c:pt idx="2755">
                  <c:v>327.855200000031</c:v>
                </c:pt>
                <c:pt idx="2756">
                  <c:v>329.65040000003103</c:v>
                </c:pt>
                <c:pt idx="2757">
                  <c:v>328.65760000003098</c:v>
                </c:pt>
                <c:pt idx="2758">
                  <c:v>327.66480000003099</c:v>
                </c:pt>
                <c:pt idx="2759">
                  <c:v>326.67200000003101</c:v>
                </c:pt>
                <c:pt idx="2760">
                  <c:v>325.67920000003102</c:v>
                </c:pt>
                <c:pt idx="2761">
                  <c:v>324.68640000003097</c:v>
                </c:pt>
                <c:pt idx="2762">
                  <c:v>326.48160000003099</c:v>
                </c:pt>
                <c:pt idx="2763">
                  <c:v>328.27680000003102</c:v>
                </c:pt>
                <c:pt idx="2764">
                  <c:v>327.28400000003103</c:v>
                </c:pt>
                <c:pt idx="2765">
                  <c:v>326.29120000003098</c:v>
                </c:pt>
                <c:pt idx="2766">
                  <c:v>328.08640000003101</c:v>
                </c:pt>
                <c:pt idx="2767">
                  <c:v>327.09360000003102</c:v>
                </c:pt>
                <c:pt idx="2768">
                  <c:v>326.10080000003097</c:v>
                </c:pt>
                <c:pt idx="2769">
                  <c:v>325.10800000003098</c:v>
                </c:pt>
                <c:pt idx="2770">
                  <c:v>324.115200000031</c:v>
                </c:pt>
                <c:pt idx="2771">
                  <c:v>323.12240000003101</c:v>
                </c:pt>
                <c:pt idx="2772">
                  <c:v>322.12960000003102</c:v>
                </c:pt>
                <c:pt idx="2773">
                  <c:v>321.13680000003097</c:v>
                </c:pt>
                <c:pt idx="2774">
                  <c:v>320.14400000003099</c:v>
                </c:pt>
                <c:pt idx="2775">
                  <c:v>319.151200000031</c:v>
                </c:pt>
                <c:pt idx="2776">
                  <c:v>320.94640000003102</c:v>
                </c:pt>
                <c:pt idx="2777">
                  <c:v>319.95360000003097</c:v>
                </c:pt>
                <c:pt idx="2778">
                  <c:v>321.748800000031</c:v>
                </c:pt>
                <c:pt idx="2779">
                  <c:v>320.75600000003101</c:v>
                </c:pt>
                <c:pt idx="2780">
                  <c:v>319.76320000003102</c:v>
                </c:pt>
                <c:pt idx="2781">
                  <c:v>318.77040000003097</c:v>
                </c:pt>
                <c:pt idx="2782">
                  <c:v>317.77760000003099</c:v>
                </c:pt>
                <c:pt idx="2783">
                  <c:v>316.784800000031</c:v>
                </c:pt>
                <c:pt idx="2784">
                  <c:v>315.79200000003101</c:v>
                </c:pt>
                <c:pt idx="2785">
                  <c:v>317.58720000003098</c:v>
                </c:pt>
                <c:pt idx="2786">
                  <c:v>316.59440000003099</c:v>
                </c:pt>
                <c:pt idx="2787">
                  <c:v>318.38960000003101</c:v>
                </c:pt>
                <c:pt idx="2788">
                  <c:v>317.39680000003102</c:v>
                </c:pt>
                <c:pt idx="2789">
                  <c:v>316.40400000003098</c:v>
                </c:pt>
                <c:pt idx="2790">
                  <c:v>315.41120000003099</c:v>
                </c:pt>
                <c:pt idx="2791">
                  <c:v>314.418400000031</c:v>
                </c:pt>
                <c:pt idx="2792">
                  <c:v>313.42560000003101</c:v>
                </c:pt>
                <c:pt idx="2793">
                  <c:v>312.43280000003102</c:v>
                </c:pt>
                <c:pt idx="2794">
                  <c:v>311.44000000003098</c:v>
                </c:pt>
                <c:pt idx="2795">
                  <c:v>310.44720000003099</c:v>
                </c:pt>
                <c:pt idx="2796">
                  <c:v>312.24240000003101</c:v>
                </c:pt>
                <c:pt idx="2797">
                  <c:v>314.03760000003098</c:v>
                </c:pt>
                <c:pt idx="2798">
                  <c:v>315.832800000031</c:v>
                </c:pt>
                <c:pt idx="2799">
                  <c:v>314.84000000003101</c:v>
                </c:pt>
                <c:pt idx="2800">
                  <c:v>316.63520000003098</c:v>
                </c:pt>
                <c:pt idx="2801">
                  <c:v>315.64240000003099</c:v>
                </c:pt>
                <c:pt idx="2802">
                  <c:v>314.649600000031</c:v>
                </c:pt>
                <c:pt idx="2803">
                  <c:v>313.65680000003101</c:v>
                </c:pt>
                <c:pt idx="2804">
                  <c:v>315.45200000003098</c:v>
                </c:pt>
                <c:pt idx="2805">
                  <c:v>314.45920000003099</c:v>
                </c:pt>
                <c:pt idx="2806">
                  <c:v>313.466400000031</c:v>
                </c:pt>
                <c:pt idx="2807">
                  <c:v>312.47360000003101</c:v>
                </c:pt>
                <c:pt idx="2808">
                  <c:v>311.48080000003102</c:v>
                </c:pt>
                <c:pt idx="2809">
                  <c:v>310.48800000003098</c:v>
                </c:pt>
                <c:pt idx="2810">
                  <c:v>309.49520000003099</c:v>
                </c:pt>
                <c:pt idx="2811">
                  <c:v>308.502400000031</c:v>
                </c:pt>
                <c:pt idx="2812">
                  <c:v>307.50960000003198</c:v>
                </c:pt>
                <c:pt idx="2813">
                  <c:v>306.51680000003199</c:v>
                </c:pt>
                <c:pt idx="2814">
                  <c:v>308.31200000003201</c:v>
                </c:pt>
                <c:pt idx="2815">
                  <c:v>307.31920000003203</c:v>
                </c:pt>
                <c:pt idx="2816">
                  <c:v>306.32640000003198</c:v>
                </c:pt>
                <c:pt idx="2817">
                  <c:v>305.33360000003199</c:v>
                </c:pt>
                <c:pt idx="2818">
                  <c:v>304.340800000032</c:v>
                </c:pt>
                <c:pt idx="2819">
                  <c:v>303.34800000003202</c:v>
                </c:pt>
                <c:pt idx="2820">
                  <c:v>302.35520000003203</c:v>
                </c:pt>
                <c:pt idx="2821">
                  <c:v>301.36240000003198</c:v>
                </c:pt>
                <c:pt idx="2822">
                  <c:v>300.36960000003199</c:v>
                </c:pt>
                <c:pt idx="2823">
                  <c:v>299.37680000003201</c:v>
                </c:pt>
                <c:pt idx="2824">
                  <c:v>298.38400000003202</c:v>
                </c:pt>
                <c:pt idx="2825">
                  <c:v>300.17920000003198</c:v>
                </c:pt>
                <c:pt idx="2826">
                  <c:v>299.18640000003199</c:v>
                </c:pt>
                <c:pt idx="2827">
                  <c:v>300.98160000003202</c:v>
                </c:pt>
                <c:pt idx="2828">
                  <c:v>299.98880000003197</c:v>
                </c:pt>
                <c:pt idx="2829">
                  <c:v>301.78400000003199</c:v>
                </c:pt>
                <c:pt idx="2830">
                  <c:v>300.79120000003201</c:v>
                </c:pt>
                <c:pt idx="2831">
                  <c:v>302.58640000003197</c:v>
                </c:pt>
                <c:pt idx="2832">
                  <c:v>304.38160000003199</c:v>
                </c:pt>
                <c:pt idx="2833">
                  <c:v>306.17680000003202</c:v>
                </c:pt>
                <c:pt idx="2834">
                  <c:v>305.18400000003197</c:v>
                </c:pt>
                <c:pt idx="2835">
                  <c:v>304.19120000003198</c:v>
                </c:pt>
                <c:pt idx="2836">
                  <c:v>303.198400000032</c:v>
                </c:pt>
                <c:pt idx="2837">
                  <c:v>302.20560000003201</c:v>
                </c:pt>
                <c:pt idx="2838">
                  <c:v>301.21280000003202</c:v>
                </c:pt>
                <c:pt idx="2839">
                  <c:v>300.22000000003197</c:v>
                </c:pt>
                <c:pt idx="2840">
                  <c:v>299.22720000003198</c:v>
                </c:pt>
                <c:pt idx="2841">
                  <c:v>298.234400000032</c:v>
                </c:pt>
                <c:pt idx="2842">
                  <c:v>297.24160000003201</c:v>
                </c:pt>
                <c:pt idx="2843">
                  <c:v>299.03680000003197</c:v>
                </c:pt>
                <c:pt idx="2844">
                  <c:v>298.04400000003199</c:v>
                </c:pt>
                <c:pt idx="2845">
                  <c:v>299.83920000003201</c:v>
                </c:pt>
                <c:pt idx="2846">
                  <c:v>298.84640000003202</c:v>
                </c:pt>
                <c:pt idx="2847">
                  <c:v>300.64160000003199</c:v>
                </c:pt>
                <c:pt idx="2848">
                  <c:v>299.648800000032</c:v>
                </c:pt>
                <c:pt idx="2849">
                  <c:v>298.65600000003201</c:v>
                </c:pt>
                <c:pt idx="2850">
                  <c:v>297.66320000003202</c:v>
                </c:pt>
                <c:pt idx="2851">
                  <c:v>296.67040000003198</c:v>
                </c:pt>
                <c:pt idx="2852">
                  <c:v>295.67760000003199</c:v>
                </c:pt>
                <c:pt idx="2853">
                  <c:v>294.684800000032</c:v>
                </c:pt>
                <c:pt idx="2854">
                  <c:v>293.69200000003201</c:v>
                </c:pt>
                <c:pt idx="2855">
                  <c:v>292.69920000003202</c:v>
                </c:pt>
                <c:pt idx="2856">
                  <c:v>291.70640000003198</c:v>
                </c:pt>
                <c:pt idx="2857">
                  <c:v>290.71360000003199</c:v>
                </c:pt>
                <c:pt idx="2858">
                  <c:v>289.720800000032</c:v>
                </c:pt>
                <c:pt idx="2859">
                  <c:v>291.51600000003202</c:v>
                </c:pt>
                <c:pt idx="2860">
                  <c:v>290.52320000003198</c:v>
                </c:pt>
                <c:pt idx="2861">
                  <c:v>289.53040000003199</c:v>
                </c:pt>
                <c:pt idx="2862">
                  <c:v>291.32560000003201</c:v>
                </c:pt>
                <c:pt idx="2863">
                  <c:v>293.12080000003198</c:v>
                </c:pt>
                <c:pt idx="2864">
                  <c:v>292.12800000003199</c:v>
                </c:pt>
                <c:pt idx="2865">
                  <c:v>293.92320000003201</c:v>
                </c:pt>
                <c:pt idx="2866">
                  <c:v>292.93040000003202</c:v>
                </c:pt>
                <c:pt idx="2867">
                  <c:v>294.72560000003199</c:v>
                </c:pt>
                <c:pt idx="2868">
                  <c:v>293.732800000032</c:v>
                </c:pt>
                <c:pt idx="2869">
                  <c:v>292.74000000003201</c:v>
                </c:pt>
                <c:pt idx="2870">
                  <c:v>291.74720000003202</c:v>
                </c:pt>
                <c:pt idx="2871">
                  <c:v>290.75440000003198</c:v>
                </c:pt>
                <c:pt idx="2872">
                  <c:v>289.76160000003199</c:v>
                </c:pt>
                <c:pt idx="2873">
                  <c:v>288.768800000032</c:v>
                </c:pt>
                <c:pt idx="2874">
                  <c:v>287.77600000003201</c:v>
                </c:pt>
                <c:pt idx="2875">
                  <c:v>286.78320000003202</c:v>
                </c:pt>
                <c:pt idx="2876">
                  <c:v>285.79040000003198</c:v>
                </c:pt>
                <c:pt idx="2877">
                  <c:v>284.79760000003199</c:v>
                </c:pt>
                <c:pt idx="2878">
                  <c:v>283.804800000032</c:v>
                </c:pt>
                <c:pt idx="2879">
                  <c:v>282.81200000003201</c:v>
                </c:pt>
                <c:pt idx="2880">
                  <c:v>284.60720000003198</c:v>
                </c:pt>
                <c:pt idx="2881">
                  <c:v>286.402400000032</c:v>
                </c:pt>
                <c:pt idx="2882">
                  <c:v>288.19760000003299</c:v>
                </c:pt>
                <c:pt idx="2883">
                  <c:v>287.204800000033</c:v>
                </c:pt>
                <c:pt idx="2884">
                  <c:v>286.21200000003302</c:v>
                </c:pt>
                <c:pt idx="2885">
                  <c:v>288.00720000003298</c:v>
                </c:pt>
                <c:pt idx="2886">
                  <c:v>287.01440000003299</c:v>
                </c:pt>
                <c:pt idx="2887">
                  <c:v>288.80960000003302</c:v>
                </c:pt>
                <c:pt idx="2888">
                  <c:v>290.60480000003298</c:v>
                </c:pt>
                <c:pt idx="2889">
                  <c:v>289.61200000003299</c:v>
                </c:pt>
                <c:pt idx="2890">
                  <c:v>288.619200000033</c:v>
                </c:pt>
                <c:pt idx="2891">
                  <c:v>287.62640000003302</c:v>
                </c:pt>
                <c:pt idx="2892">
                  <c:v>289.42160000003298</c:v>
                </c:pt>
                <c:pt idx="2893">
                  <c:v>288.42880000003299</c:v>
                </c:pt>
                <c:pt idx="2894">
                  <c:v>287.436000000033</c:v>
                </c:pt>
                <c:pt idx="2895">
                  <c:v>286.44320000003302</c:v>
                </c:pt>
                <c:pt idx="2896">
                  <c:v>285.45040000003303</c:v>
                </c:pt>
                <c:pt idx="2897">
                  <c:v>284.45760000003298</c:v>
                </c:pt>
                <c:pt idx="2898">
                  <c:v>286.25280000003301</c:v>
                </c:pt>
                <c:pt idx="2899">
                  <c:v>288.04800000003303</c:v>
                </c:pt>
                <c:pt idx="2900">
                  <c:v>287.05520000003298</c:v>
                </c:pt>
                <c:pt idx="2901">
                  <c:v>288.85040000003301</c:v>
                </c:pt>
                <c:pt idx="2902">
                  <c:v>287.85760000003302</c:v>
                </c:pt>
                <c:pt idx="2903">
                  <c:v>286.86480000003297</c:v>
                </c:pt>
                <c:pt idx="2904">
                  <c:v>288.66000000003299</c:v>
                </c:pt>
                <c:pt idx="2905">
                  <c:v>290.45520000003302</c:v>
                </c:pt>
                <c:pt idx="2906">
                  <c:v>289.46240000003303</c:v>
                </c:pt>
                <c:pt idx="2907">
                  <c:v>288.46960000003298</c:v>
                </c:pt>
                <c:pt idx="2908">
                  <c:v>290.26480000003301</c:v>
                </c:pt>
                <c:pt idx="2909">
                  <c:v>292.06000000003303</c:v>
                </c:pt>
                <c:pt idx="2910">
                  <c:v>291.06720000003298</c:v>
                </c:pt>
                <c:pt idx="2911">
                  <c:v>290.07440000003299</c:v>
                </c:pt>
                <c:pt idx="2912">
                  <c:v>289.08160000003301</c:v>
                </c:pt>
                <c:pt idx="2913">
                  <c:v>288.08880000003302</c:v>
                </c:pt>
                <c:pt idx="2914">
                  <c:v>289.88400000003298</c:v>
                </c:pt>
                <c:pt idx="2915">
                  <c:v>291.67920000003301</c:v>
                </c:pt>
                <c:pt idx="2916">
                  <c:v>290.68640000003302</c:v>
                </c:pt>
                <c:pt idx="2917">
                  <c:v>292.48160000003298</c:v>
                </c:pt>
                <c:pt idx="2918">
                  <c:v>291.488800000033</c:v>
                </c:pt>
                <c:pt idx="2919">
                  <c:v>290.49600000003301</c:v>
                </c:pt>
                <c:pt idx="2920">
                  <c:v>289.50320000003302</c:v>
                </c:pt>
                <c:pt idx="2921">
                  <c:v>288.51040000003297</c:v>
                </c:pt>
                <c:pt idx="2922">
                  <c:v>287.51760000003299</c:v>
                </c:pt>
                <c:pt idx="2923">
                  <c:v>286.524800000033</c:v>
                </c:pt>
                <c:pt idx="2924">
                  <c:v>285.53200000003301</c:v>
                </c:pt>
                <c:pt idx="2925">
                  <c:v>284.53920000003302</c:v>
                </c:pt>
                <c:pt idx="2926">
                  <c:v>286.33440000003299</c:v>
                </c:pt>
                <c:pt idx="2927">
                  <c:v>285.341600000033</c:v>
                </c:pt>
                <c:pt idx="2928">
                  <c:v>284.34880000003301</c:v>
                </c:pt>
                <c:pt idx="2929">
                  <c:v>283.35600000003302</c:v>
                </c:pt>
                <c:pt idx="2930">
                  <c:v>282.36320000003298</c:v>
                </c:pt>
                <c:pt idx="2931">
                  <c:v>284.158400000033</c:v>
                </c:pt>
                <c:pt idx="2932">
                  <c:v>283.16560000003301</c:v>
                </c:pt>
                <c:pt idx="2933">
                  <c:v>284.96080000003298</c:v>
                </c:pt>
                <c:pt idx="2934">
                  <c:v>283.96800000003299</c:v>
                </c:pt>
                <c:pt idx="2935">
                  <c:v>282.975200000033</c:v>
                </c:pt>
                <c:pt idx="2936">
                  <c:v>284.77040000003302</c:v>
                </c:pt>
                <c:pt idx="2937">
                  <c:v>283.77760000003298</c:v>
                </c:pt>
                <c:pt idx="2938">
                  <c:v>285.572800000033</c:v>
                </c:pt>
                <c:pt idx="2939">
                  <c:v>284.58000000003301</c:v>
                </c:pt>
                <c:pt idx="2940">
                  <c:v>286.37520000003298</c:v>
                </c:pt>
                <c:pt idx="2941">
                  <c:v>288.170400000033</c:v>
                </c:pt>
                <c:pt idx="2942">
                  <c:v>289.96560000003302</c:v>
                </c:pt>
                <c:pt idx="2943">
                  <c:v>291.76080000003299</c:v>
                </c:pt>
                <c:pt idx="2944">
                  <c:v>290.768000000033</c:v>
                </c:pt>
                <c:pt idx="2945">
                  <c:v>289.77520000003398</c:v>
                </c:pt>
                <c:pt idx="2946">
                  <c:v>288.78240000003399</c:v>
                </c:pt>
                <c:pt idx="2947">
                  <c:v>287.789600000034</c:v>
                </c:pt>
                <c:pt idx="2948">
                  <c:v>286.79680000003401</c:v>
                </c:pt>
                <c:pt idx="2949">
                  <c:v>285.80400000003402</c:v>
                </c:pt>
                <c:pt idx="2950">
                  <c:v>284.81120000003398</c:v>
                </c:pt>
                <c:pt idx="2951">
                  <c:v>286.606400000034</c:v>
                </c:pt>
                <c:pt idx="2952">
                  <c:v>285.61360000003401</c:v>
                </c:pt>
                <c:pt idx="2953">
                  <c:v>287.40880000003398</c:v>
                </c:pt>
                <c:pt idx="2954">
                  <c:v>286.41600000003399</c:v>
                </c:pt>
                <c:pt idx="2955">
                  <c:v>288.21120000003401</c:v>
                </c:pt>
                <c:pt idx="2956">
                  <c:v>290.00640000003398</c:v>
                </c:pt>
                <c:pt idx="2957">
                  <c:v>289.01360000003399</c:v>
                </c:pt>
                <c:pt idx="2958">
                  <c:v>288.020800000034</c:v>
                </c:pt>
                <c:pt idx="2959">
                  <c:v>287.02800000003401</c:v>
                </c:pt>
                <c:pt idx="2960">
                  <c:v>286.03520000003402</c:v>
                </c:pt>
                <c:pt idx="2961">
                  <c:v>285.04240000003398</c:v>
                </c:pt>
                <c:pt idx="2962">
                  <c:v>286.837600000034</c:v>
                </c:pt>
                <c:pt idx="2963">
                  <c:v>288.63280000003402</c:v>
                </c:pt>
                <c:pt idx="2964">
                  <c:v>290.42800000003399</c:v>
                </c:pt>
                <c:pt idx="2965">
                  <c:v>289.435200000034</c:v>
                </c:pt>
                <c:pt idx="2966">
                  <c:v>288.44240000003401</c:v>
                </c:pt>
                <c:pt idx="2967">
                  <c:v>287.44960000003402</c:v>
                </c:pt>
                <c:pt idx="2968">
                  <c:v>286.45680000003398</c:v>
                </c:pt>
                <c:pt idx="2969">
                  <c:v>285.46400000003399</c:v>
                </c:pt>
                <c:pt idx="2970">
                  <c:v>284.471200000034</c:v>
                </c:pt>
                <c:pt idx="2971">
                  <c:v>286.26640000003403</c:v>
                </c:pt>
                <c:pt idx="2972">
                  <c:v>285.27360000003398</c:v>
                </c:pt>
                <c:pt idx="2973">
                  <c:v>284.28080000003399</c:v>
                </c:pt>
                <c:pt idx="2974">
                  <c:v>283.288000000034</c:v>
                </c:pt>
                <c:pt idx="2975">
                  <c:v>282.29520000003401</c:v>
                </c:pt>
                <c:pt idx="2976">
                  <c:v>281.30240000003403</c:v>
                </c:pt>
                <c:pt idx="2977">
                  <c:v>280.30960000003398</c:v>
                </c:pt>
                <c:pt idx="2978">
                  <c:v>282.104800000034</c:v>
                </c:pt>
                <c:pt idx="2979">
                  <c:v>283.90000000003403</c:v>
                </c:pt>
                <c:pt idx="2980">
                  <c:v>282.90720000003398</c:v>
                </c:pt>
                <c:pt idx="2981">
                  <c:v>284.702400000034</c:v>
                </c:pt>
                <c:pt idx="2982">
                  <c:v>283.70960000003402</c:v>
                </c:pt>
                <c:pt idx="2983">
                  <c:v>285.50480000003398</c:v>
                </c:pt>
                <c:pt idx="2984">
                  <c:v>284.51200000003399</c:v>
                </c:pt>
                <c:pt idx="2985">
                  <c:v>283.519200000034</c:v>
                </c:pt>
                <c:pt idx="2986">
                  <c:v>282.52640000003402</c:v>
                </c:pt>
                <c:pt idx="2987">
                  <c:v>284.32160000003398</c:v>
                </c:pt>
                <c:pt idx="2988">
                  <c:v>283.32880000003399</c:v>
                </c:pt>
                <c:pt idx="2989">
                  <c:v>282.33600000003401</c:v>
                </c:pt>
                <c:pt idx="2990">
                  <c:v>281.34320000003402</c:v>
                </c:pt>
                <c:pt idx="2991">
                  <c:v>280.35040000003403</c:v>
                </c:pt>
                <c:pt idx="2992">
                  <c:v>279.35760000003398</c:v>
                </c:pt>
                <c:pt idx="2993">
                  <c:v>281.15280000003401</c:v>
                </c:pt>
                <c:pt idx="2994">
                  <c:v>280.16000000003402</c:v>
                </c:pt>
                <c:pt idx="2995">
                  <c:v>281.95520000003398</c:v>
                </c:pt>
                <c:pt idx="2996">
                  <c:v>283.75040000003401</c:v>
                </c:pt>
                <c:pt idx="2997">
                  <c:v>282.75760000003402</c:v>
                </c:pt>
                <c:pt idx="2998">
                  <c:v>281.76480000003397</c:v>
                </c:pt>
                <c:pt idx="2999">
                  <c:v>280.77200000003398</c:v>
                </c:pt>
                <c:pt idx="3000">
                  <c:v>279.779200000034</c:v>
                </c:pt>
                <c:pt idx="3001">
                  <c:v>278.78640000003401</c:v>
                </c:pt>
                <c:pt idx="3002">
                  <c:v>277.79360000003402</c:v>
                </c:pt>
                <c:pt idx="3003">
                  <c:v>279.58880000003398</c:v>
                </c:pt>
                <c:pt idx="3004">
                  <c:v>281.38400000003401</c:v>
                </c:pt>
                <c:pt idx="3005">
                  <c:v>280.39120000003402</c:v>
                </c:pt>
                <c:pt idx="3006">
                  <c:v>279.39840000003397</c:v>
                </c:pt>
                <c:pt idx="3007">
                  <c:v>278.40560000003398</c:v>
                </c:pt>
                <c:pt idx="3008">
                  <c:v>277.412800000034</c:v>
                </c:pt>
                <c:pt idx="3009">
                  <c:v>276.42000000003401</c:v>
                </c:pt>
                <c:pt idx="3010">
                  <c:v>275.42720000003402</c:v>
                </c:pt>
                <c:pt idx="3011">
                  <c:v>277.22240000003399</c:v>
                </c:pt>
                <c:pt idx="3012">
                  <c:v>276.229600000034</c:v>
                </c:pt>
                <c:pt idx="3013">
                  <c:v>278.02480000003499</c:v>
                </c:pt>
                <c:pt idx="3014">
                  <c:v>277.032000000035</c:v>
                </c:pt>
                <c:pt idx="3015">
                  <c:v>276.03920000003501</c:v>
                </c:pt>
                <c:pt idx="3016">
                  <c:v>277.83440000003498</c:v>
                </c:pt>
                <c:pt idx="3017">
                  <c:v>276.84160000003499</c:v>
                </c:pt>
                <c:pt idx="3018">
                  <c:v>278.63680000003501</c:v>
                </c:pt>
                <c:pt idx="3019">
                  <c:v>277.64400000003502</c:v>
                </c:pt>
                <c:pt idx="3020">
                  <c:v>279.43920000003499</c:v>
                </c:pt>
                <c:pt idx="3021">
                  <c:v>281.23440000003501</c:v>
                </c:pt>
                <c:pt idx="3022">
                  <c:v>280.24160000003502</c:v>
                </c:pt>
                <c:pt idx="3023">
                  <c:v>279.24880000003498</c:v>
                </c:pt>
                <c:pt idx="3024">
                  <c:v>281.044000000035</c:v>
                </c:pt>
                <c:pt idx="3025">
                  <c:v>280.05120000003501</c:v>
                </c:pt>
                <c:pt idx="3026">
                  <c:v>279.05840000003502</c:v>
                </c:pt>
                <c:pt idx="3027">
                  <c:v>278.06560000003498</c:v>
                </c:pt>
                <c:pt idx="3028">
                  <c:v>279.860800000035</c:v>
                </c:pt>
                <c:pt idx="3029">
                  <c:v>278.86800000003501</c:v>
                </c:pt>
                <c:pt idx="3030">
                  <c:v>280.66320000003498</c:v>
                </c:pt>
                <c:pt idx="3031">
                  <c:v>279.67040000003499</c:v>
                </c:pt>
                <c:pt idx="3032">
                  <c:v>278.677600000035</c:v>
                </c:pt>
                <c:pt idx="3033">
                  <c:v>277.68480000003501</c:v>
                </c:pt>
                <c:pt idx="3034">
                  <c:v>276.69200000003502</c:v>
                </c:pt>
                <c:pt idx="3035">
                  <c:v>275.69920000003498</c:v>
                </c:pt>
                <c:pt idx="3036">
                  <c:v>274.70640000003499</c:v>
                </c:pt>
                <c:pt idx="3037">
                  <c:v>273.713600000035</c:v>
                </c:pt>
                <c:pt idx="3038">
                  <c:v>272.72080000003501</c:v>
                </c:pt>
                <c:pt idx="3039">
                  <c:v>274.51600000003498</c:v>
                </c:pt>
                <c:pt idx="3040">
                  <c:v>273.52320000003499</c:v>
                </c:pt>
                <c:pt idx="3041">
                  <c:v>275.31840000003501</c:v>
                </c:pt>
                <c:pt idx="3042">
                  <c:v>274.32560000003502</c:v>
                </c:pt>
                <c:pt idx="3043">
                  <c:v>273.33280000003498</c:v>
                </c:pt>
                <c:pt idx="3044">
                  <c:v>275.128000000035</c:v>
                </c:pt>
                <c:pt idx="3045">
                  <c:v>276.92320000003502</c:v>
                </c:pt>
                <c:pt idx="3046">
                  <c:v>278.71840000003499</c:v>
                </c:pt>
                <c:pt idx="3047">
                  <c:v>280.51360000003501</c:v>
                </c:pt>
                <c:pt idx="3048">
                  <c:v>282.30880000003498</c:v>
                </c:pt>
                <c:pt idx="3049">
                  <c:v>281.31600000003499</c:v>
                </c:pt>
                <c:pt idx="3050">
                  <c:v>283.11120000003501</c:v>
                </c:pt>
                <c:pt idx="3051">
                  <c:v>282.11840000003502</c:v>
                </c:pt>
                <c:pt idx="3052">
                  <c:v>283.91360000003499</c:v>
                </c:pt>
                <c:pt idx="3053">
                  <c:v>282.920800000035</c:v>
                </c:pt>
                <c:pt idx="3054">
                  <c:v>281.92800000003501</c:v>
                </c:pt>
                <c:pt idx="3055">
                  <c:v>283.72320000003498</c:v>
                </c:pt>
                <c:pt idx="3056">
                  <c:v>282.73040000003499</c:v>
                </c:pt>
                <c:pt idx="3057">
                  <c:v>281.737600000035</c:v>
                </c:pt>
                <c:pt idx="3058">
                  <c:v>280.74480000003501</c:v>
                </c:pt>
                <c:pt idx="3059">
                  <c:v>279.75200000003503</c:v>
                </c:pt>
                <c:pt idx="3060">
                  <c:v>278.75920000003498</c:v>
                </c:pt>
                <c:pt idx="3061">
                  <c:v>277.76640000003499</c:v>
                </c:pt>
                <c:pt idx="3062">
                  <c:v>279.56160000003501</c:v>
                </c:pt>
                <c:pt idx="3063">
                  <c:v>278.56880000003503</c:v>
                </c:pt>
                <c:pt idx="3064">
                  <c:v>280.36400000003499</c:v>
                </c:pt>
                <c:pt idx="3065">
                  <c:v>282.15920000003501</c:v>
                </c:pt>
                <c:pt idx="3066">
                  <c:v>281.16640000003503</c:v>
                </c:pt>
                <c:pt idx="3067">
                  <c:v>280.17360000003498</c:v>
                </c:pt>
                <c:pt idx="3068">
                  <c:v>279.18080000003499</c:v>
                </c:pt>
                <c:pt idx="3069">
                  <c:v>278.188000000035</c:v>
                </c:pt>
                <c:pt idx="3070">
                  <c:v>279.98320000003503</c:v>
                </c:pt>
                <c:pt idx="3071">
                  <c:v>281.77840000003499</c:v>
                </c:pt>
                <c:pt idx="3072">
                  <c:v>283.57360000003501</c:v>
                </c:pt>
                <c:pt idx="3073">
                  <c:v>282.58080000003503</c:v>
                </c:pt>
                <c:pt idx="3074">
                  <c:v>284.37600000003499</c:v>
                </c:pt>
                <c:pt idx="3075">
                  <c:v>283.383200000035</c:v>
                </c:pt>
                <c:pt idx="3076">
                  <c:v>282.39040000003598</c:v>
                </c:pt>
                <c:pt idx="3077">
                  <c:v>281.39760000003599</c:v>
                </c:pt>
                <c:pt idx="3078">
                  <c:v>280.404800000036</c:v>
                </c:pt>
                <c:pt idx="3079">
                  <c:v>282.20000000003603</c:v>
                </c:pt>
                <c:pt idx="3080">
                  <c:v>281.20720000003598</c:v>
                </c:pt>
                <c:pt idx="3081">
                  <c:v>280.21440000003599</c:v>
                </c:pt>
                <c:pt idx="3082">
                  <c:v>279.22160000003601</c:v>
                </c:pt>
                <c:pt idx="3083">
                  <c:v>281.01680000003603</c:v>
                </c:pt>
                <c:pt idx="3084">
                  <c:v>282.81200000003599</c:v>
                </c:pt>
                <c:pt idx="3085">
                  <c:v>281.81920000003601</c:v>
                </c:pt>
                <c:pt idx="3086">
                  <c:v>280.82640000003602</c:v>
                </c:pt>
                <c:pt idx="3087">
                  <c:v>279.83360000003597</c:v>
                </c:pt>
                <c:pt idx="3088">
                  <c:v>278.84080000003598</c:v>
                </c:pt>
                <c:pt idx="3089">
                  <c:v>277.848000000036</c:v>
                </c:pt>
                <c:pt idx="3090">
                  <c:v>276.85520000003601</c:v>
                </c:pt>
                <c:pt idx="3091">
                  <c:v>275.86240000003602</c:v>
                </c:pt>
                <c:pt idx="3092">
                  <c:v>274.86960000003597</c:v>
                </c:pt>
                <c:pt idx="3093">
                  <c:v>273.87680000003598</c:v>
                </c:pt>
                <c:pt idx="3094">
                  <c:v>272.884000000036</c:v>
                </c:pt>
                <c:pt idx="3095">
                  <c:v>271.89120000003601</c:v>
                </c:pt>
                <c:pt idx="3096">
                  <c:v>270.89840000003602</c:v>
                </c:pt>
                <c:pt idx="3097">
                  <c:v>272.69360000003599</c:v>
                </c:pt>
                <c:pt idx="3098">
                  <c:v>274.48880000003601</c:v>
                </c:pt>
                <c:pt idx="3099">
                  <c:v>273.49600000003602</c:v>
                </c:pt>
                <c:pt idx="3100">
                  <c:v>275.29120000003599</c:v>
                </c:pt>
                <c:pt idx="3101">
                  <c:v>274.298400000036</c:v>
                </c:pt>
                <c:pt idx="3102">
                  <c:v>273.30560000003601</c:v>
                </c:pt>
                <c:pt idx="3103">
                  <c:v>272.31280000003602</c:v>
                </c:pt>
                <c:pt idx="3104">
                  <c:v>271.32000000003598</c:v>
                </c:pt>
                <c:pt idx="3105">
                  <c:v>270.32720000003599</c:v>
                </c:pt>
                <c:pt idx="3106">
                  <c:v>272.12240000003601</c:v>
                </c:pt>
                <c:pt idx="3107">
                  <c:v>271.12960000003602</c:v>
                </c:pt>
                <c:pt idx="3108">
                  <c:v>270.13680000003598</c:v>
                </c:pt>
                <c:pt idx="3109">
                  <c:v>269.14400000003599</c:v>
                </c:pt>
                <c:pt idx="3110">
                  <c:v>270.93920000003601</c:v>
                </c:pt>
                <c:pt idx="3111">
                  <c:v>269.94640000003602</c:v>
                </c:pt>
                <c:pt idx="3112">
                  <c:v>268.95360000003598</c:v>
                </c:pt>
                <c:pt idx="3113">
                  <c:v>267.96080000003599</c:v>
                </c:pt>
                <c:pt idx="3114">
                  <c:v>266.968000000036</c:v>
                </c:pt>
                <c:pt idx="3115">
                  <c:v>265.97520000003601</c:v>
                </c:pt>
                <c:pt idx="3116">
                  <c:v>264.98240000003602</c:v>
                </c:pt>
                <c:pt idx="3117">
                  <c:v>263.98960000003598</c:v>
                </c:pt>
                <c:pt idx="3118">
                  <c:v>262.99680000003599</c:v>
                </c:pt>
                <c:pt idx="3119">
                  <c:v>264.79200000003601</c:v>
                </c:pt>
                <c:pt idx="3120">
                  <c:v>263.79920000003602</c:v>
                </c:pt>
                <c:pt idx="3121">
                  <c:v>262.80640000003598</c:v>
                </c:pt>
                <c:pt idx="3122">
                  <c:v>264.601600000036</c:v>
                </c:pt>
                <c:pt idx="3123">
                  <c:v>263.60880000003601</c:v>
                </c:pt>
                <c:pt idx="3124">
                  <c:v>262.61600000003602</c:v>
                </c:pt>
                <c:pt idx="3125">
                  <c:v>261.62320000003598</c:v>
                </c:pt>
                <c:pt idx="3126">
                  <c:v>263.418400000036</c:v>
                </c:pt>
                <c:pt idx="3127">
                  <c:v>262.42560000003601</c:v>
                </c:pt>
                <c:pt idx="3128">
                  <c:v>261.43280000003602</c:v>
                </c:pt>
                <c:pt idx="3129">
                  <c:v>260.44000000003598</c:v>
                </c:pt>
                <c:pt idx="3130">
                  <c:v>259.44720000003599</c:v>
                </c:pt>
                <c:pt idx="3131">
                  <c:v>261.24240000003601</c:v>
                </c:pt>
                <c:pt idx="3132">
                  <c:v>260.24960000003603</c:v>
                </c:pt>
                <c:pt idx="3133">
                  <c:v>262.04480000003599</c:v>
                </c:pt>
                <c:pt idx="3134">
                  <c:v>261.052000000036</c:v>
                </c:pt>
                <c:pt idx="3135">
                  <c:v>262.84720000003603</c:v>
                </c:pt>
                <c:pt idx="3136">
                  <c:v>261.85440000003598</c:v>
                </c:pt>
                <c:pt idx="3137">
                  <c:v>263.649600000036</c:v>
                </c:pt>
                <c:pt idx="3138">
                  <c:v>262.65680000003601</c:v>
                </c:pt>
                <c:pt idx="3139">
                  <c:v>261.66400000003603</c:v>
                </c:pt>
                <c:pt idx="3140">
                  <c:v>260.67120000003598</c:v>
                </c:pt>
                <c:pt idx="3141">
                  <c:v>259.67840000003599</c:v>
                </c:pt>
                <c:pt idx="3142">
                  <c:v>258.685600000036</c:v>
                </c:pt>
                <c:pt idx="3143">
                  <c:v>257.69280000003602</c:v>
                </c:pt>
                <c:pt idx="3144">
                  <c:v>256.70000000003603</c:v>
                </c:pt>
                <c:pt idx="3145">
                  <c:v>255.70720000003601</c:v>
                </c:pt>
                <c:pt idx="3146">
                  <c:v>254.71440000003599</c:v>
                </c:pt>
                <c:pt idx="3147">
                  <c:v>256.50960000003698</c:v>
                </c:pt>
                <c:pt idx="3148">
                  <c:v>255.51680000003699</c:v>
                </c:pt>
                <c:pt idx="3149">
                  <c:v>254.52400000003701</c:v>
                </c:pt>
                <c:pt idx="3150">
                  <c:v>253.53120000003699</c:v>
                </c:pt>
                <c:pt idx="3151">
                  <c:v>252.538400000037</c:v>
                </c:pt>
                <c:pt idx="3152">
                  <c:v>254.33360000003699</c:v>
                </c:pt>
                <c:pt idx="3153">
                  <c:v>253.34080000003701</c:v>
                </c:pt>
                <c:pt idx="3154">
                  <c:v>252.34800000003699</c:v>
                </c:pt>
                <c:pt idx="3155">
                  <c:v>254.14320000003701</c:v>
                </c:pt>
                <c:pt idx="3156">
                  <c:v>255.93840000003701</c:v>
                </c:pt>
                <c:pt idx="3157">
                  <c:v>257.73360000003697</c:v>
                </c:pt>
                <c:pt idx="3158">
                  <c:v>256.74080000003698</c:v>
                </c:pt>
                <c:pt idx="3159">
                  <c:v>255.748000000037</c:v>
                </c:pt>
                <c:pt idx="3160">
                  <c:v>257.54320000003702</c:v>
                </c:pt>
                <c:pt idx="3161">
                  <c:v>256.55040000003697</c:v>
                </c:pt>
                <c:pt idx="3162">
                  <c:v>255.55760000003701</c:v>
                </c:pt>
                <c:pt idx="3163">
                  <c:v>254.564800000037</c:v>
                </c:pt>
                <c:pt idx="3164">
                  <c:v>253.57200000003701</c:v>
                </c:pt>
                <c:pt idx="3165">
                  <c:v>252.57920000003699</c:v>
                </c:pt>
                <c:pt idx="3166">
                  <c:v>251.586400000037</c:v>
                </c:pt>
                <c:pt idx="3167">
                  <c:v>250.59360000003699</c:v>
                </c:pt>
                <c:pt idx="3168">
                  <c:v>249.600800000037</c:v>
                </c:pt>
                <c:pt idx="3169">
                  <c:v>248.60800000003701</c:v>
                </c:pt>
                <c:pt idx="3170">
                  <c:v>247.61520000003699</c:v>
                </c:pt>
                <c:pt idx="3171">
                  <c:v>246.622400000037</c:v>
                </c:pt>
                <c:pt idx="3172">
                  <c:v>248.417600000037</c:v>
                </c:pt>
                <c:pt idx="3173">
                  <c:v>247.42480000003701</c:v>
                </c:pt>
                <c:pt idx="3174">
                  <c:v>246.43200000003699</c:v>
                </c:pt>
                <c:pt idx="3175">
                  <c:v>245.439200000037</c:v>
                </c:pt>
                <c:pt idx="3176">
                  <c:v>244.44640000003699</c:v>
                </c:pt>
                <c:pt idx="3177">
                  <c:v>243.453600000037</c:v>
                </c:pt>
                <c:pt idx="3178">
                  <c:v>242.46080000003701</c:v>
                </c:pt>
                <c:pt idx="3179">
                  <c:v>244.25600000003701</c:v>
                </c:pt>
                <c:pt idx="3180">
                  <c:v>243.26320000003699</c:v>
                </c:pt>
                <c:pt idx="3181">
                  <c:v>242.270400000037</c:v>
                </c:pt>
                <c:pt idx="3182">
                  <c:v>241.27760000003701</c:v>
                </c:pt>
                <c:pt idx="3183">
                  <c:v>240.284800000037</c:v>
                </c:pt>
                <c:pt idx="3184">
                  <c:v>239.29200000003701</c:v>
                </c:pt>
                <c:pt idx="3185">
                  <c:v>238.29920000003699</c:v>
                </c:pt>
                <c:pt idx="3186">
                  <c:v>237.306400000037</c:v>
                </c:pt>
                <c:pt idx="3187">
                  <c:v>236.31360000003701</c:v>
                </c:pt>
                <c:pt idx="3188">
                  <c:v>238.10880000003701</c:v>
                </c:pt>
                <c:pt idx="3189">
                  <c:v>237.11600000003699</c:v>
                </c:pt>
                <c:pt idx="3190">
                  <c:v>236.123200000037</c:v>
                </c:pt>
                <c:pt idx="3191">
                  <c:v>237.918400000037</c:v>
                </c:pt>
                <c:pt idx="3192">
                  <c:v>239.71360000003699</c:v>
                </c:pt>
                <c:pt idx="3193">
                  <c:v>238.720800000037</c:v>
                </c:pt>
                <c:pt idx="3194">
                  <c:v>240.516000000037</c:v>
                </c:pt>
                <c:pt idx="3195">
                  <c:v>239.52320000003701</c:v>
                </c:pt>
                <c:pt idx="3196">
                  <c:v>238.53040000003699</c:v>
                </c:pt>
                <c:pt idx="3197">
                  <c:v>237.537600000037</c:v>
                </c:pt>
                <c:pt idx="3198">
                  <c:v>239.332800000037</c:v>
                </c:pt>
                <c:pt idx="3199">
                  <c:v>241.12800000003699</c:v>
                </c:pt>
                <c:pt idx="3200">
                  <c:v>240.135200000037</c:v>
                </c:pt>
                <c:pt idx="3201">
                  <c:v>239.14240000003699</c:v>
                </c:pt>
                <c:pt idx="3202">
                  <c:v>238.149600000037</c:v>
                </c:pt>
                <c:pt idx="3203">
                  <c:v>237.15680000003701</c:v>
                </c:pt>
                <c:pt idx="3204">
                  <c:v>238.952000000037</c:v>
                </c:pt>
                <c:pt idx="3205">
                  <c:v>237.95920000003699</c:v>
                </c:pt>
                <c:pt idx="3206">
                  <c:v>239.75440000003701</c:v>
                </c:pt>
                <c:pt idx="3207">
                  <c:v>238.76160000003699</c:v>
                </c:pt>
                <c:pt idx="3208">
                  <c:v>237.768800000037</c:v>
                </c:pt>
                <c:pt idx="3209">
                  <c:v>236.77600000003699</c:v>
                </c:pt>
                <c:pt idx="3210">
                  <c:v>235.783200000037</c:v>
                </c:pt>
                <c:pt idx="3211">
                  <c:v>234.79040000003701</c:v>
                </c:pt>
                <c:pt idx="3212">
                  <c:v>236.585600000037</c:v>
                </c:pt>
                <c:pt idx="3213">
                  <c:v>235.59280000003699</c:v>
                </c:pt>
                <c:pt idx="3214">
                  <c:v>234.600000000037</c:v>
                </c:pt>
                <c:pt idx="3215">
                  <c:v>233.60720000003701</c:v>
                </c:pt>
                <c:pt idx="3216">
                  <c:v>232.61440000003699</c:v>
                </c:pt>
                <c:pt idx="3217">
                  <c:v>234.40960000003699</c:v>
                </c:pt>
                <c:pt idx="3218">
                  <c:v>236.20480000003701</c:v>
                </c:pt>
                <c:pt idx="3219">
                  <c:v>238.00000000003701</c:v>
                </c:pt>
                <c:pt idx="3220">
                  <c:v>237.00720000003699</c:v>
                </c:pt>
                <c:pt idx="3221">
                  <c:v>236.014400000037</c:v>
                </c:pt>
                <c:pt idx="3222">
                  <c:v>237.80960000003699</c:v>
                </c:pt>
                <c:pt idx="3223">
                  <c:v>236.81680000003701</c:v>
                </c:pt>
                <c:pt idx="3224">
                  <c:v>235.82400000003699</c:v>
                </c:pt>
                <c:pt idx="3225">
                  <c:v>237.61920000003701</c:v>
                </c:pt>
                <c:pt idx="3226">
                  <c:v>236.62640000003699</c:v>
                </c:pt>
                <c:pt idx="3227">
                  <c:v>238.42160000003699</c:v>
                </c:pt>
                <c:pt idx="3228">
                  <c:v>237.428800000037</c:v>
                </c:pt>
                <c:pt idx="3229">
                  <c:v>236.43600000003701</c:v>
                </c:pt>
                <c:pt idx="3230">
                  <c:v>235.443200000037</c:v>
                </c:pt>
                <c:pt idx="3231">
                  <c:v>237.23840000003699</c:v>
                </c:pt>
                <c:pt idx="3232">
                  <c:v>239.03360000003701</c:v>
                </c:pt>
                <c:pt idx="3233">
                  <c:v>240.82880000003701</c:v>
                </c:pt>
                <c:pt idx="3234">
                  <c:v>239.83600000003699</c:v>
                </c:pt>
                <c:pt idx="3235">
                  <c:v>238.843200000037</c:v>
                </c:pt>
                <c:pt idx="3236">
                  <c:v>237.85040000003701</c:v>
                </c:pt>
                <c:pt idx="3237">
                  <c:v>236.857600000037</c:v>
                </c:pt>
                <c:pt idx="3238">
                  <c:v>235.86480000003701</c:v>
                </c:pt>
                <c:pt idx="3239">
                  <c:v>234.87200000003699</c:v>
                </c:pt>
                <c:pt idx="3240">
                  <c:v>233.879200000037</c:v>
                </c:pt>
                <c:pt idx="3241">
                  <c:v>235.674400000037</c:v>
                </c:pt>
                <c:pt idx="3242">
                  <c:v>234.68160000003701</c:v>
                </c:pt>
                <c:pt idx="3243">
                  <c:v>236.476800000037</c:v>
                </c:pt>
                <c:pt idx="3244">
                  <c:v>235.48400000003701</c:v>
                </c:pt>
                <c:pt idx="3245">
                  <c:v>234.491200000037</c:v>
                </c:pt>
                <c:pt idx="3246">
                  <c:v>233.49840000003701</c:v>
                </c:pt>
                <c:pt idx="3247">
                  <c:v>232.50560000003699</c:v>
                </c:pt>
                <c:pt idx="3248">
                  <c:v>231.512800000037</c:v>
                </c:pt>
                <c:pt idx="3249">
                  <c:v>230.52000000003699</c:v>
                </c:pt>
                <c:pt idx="3250">
                  <c:v>229.527200000037</c:v>
                </c:pt>
                <c:pt idx="3251">
                  <c:v>231.32240000003699</c:v>
                </c:pt>
                <c:pt idx="3252">
                  <c:v>230.329600000037</c:v>
                </c:pt>
                <c:pt idx="3253">
                  <c:v>229.33680000003699</c:v>
                </c:pt>
                <c:pt idx="3254">
                  <c:v>231.13200000003701</c:v>
                </c:pt>
                <c:pt idx="3255">
                  <c:v>230.13920000003699</c:v>
                </c:pt>
                <c:pt idx="3256">
                  <c:v>229.146400000037</c:v>
                </c:pt>
                <c:pt idx="3257">
                  <c:v>228.15360000003699</c:v>
                </c:pt>
                <c:pt idx="3258">
                  <c:v>229.94880000003701</c:v>
                </c:pt>
                <c:pt idx="3259">
                  <c:v>231.744000000037</c:v>
                </c:pt>
                <c:pt idx="3260">
                  <c:v>230.75120000003699</c:v>
                </c:pt>
                <c:pt idx="3261">
                  <c:v>229.758400000037</c:v>
                </c:pt>
                <c:pt idx="3262">
                  <c:v>228.76560000003701</c:v>
                </c:pt>
                <c:pt idx="3263">
                  <c:v>230.56080000003701</c:v>
                </c:pt>
                <c:pt idx="3264">
                  <c:v>229.56800000003699</c:v>
                </c:pt>
                <c:pt idx="3265">
                  <c:v>231.36320000003701</c:v>
                </c:pt>
                <c:pt idx="3266">
                  <c:v>230.37040000003699</c:v>
                </c:pt>
                <c:pt idx="3267">
                  <c:v>229.37760000003701</c:v>
                </c:pt>
                <c:pt idx="3268">
                  <c:v>231.172800000037</c:v>
                </c:pt>
                <c:pt idx="3269">
                  <c:v>230.18000000003701</c:v>
                </c:pt>
                <c:pt idx="3270">
                  <c:v>229.187200000037</c:v>
                </c:pt>
                <c:pt idx="3271">
                  <c:v>230.98240000003699</c:v>
                </c:pt>
                <c:pt idx="3272">
                  <c:v>232.77760000003701</c:v>
                </c:pt>
                <c:pt idx="3273">
                  <c:v>234.57280000003701</c:v>
                </c:pt>
                <c:pt idx="3274">
                  <c:v>233.58000000003699</c:v>
                </c:pt>
                <c:pt idx="3275">
                  <c:v>232.587200000037</c:v>
                </c:pt>
                <c:pt idx="3276">
                  <c:v>231.59440000003701</c:v>
                </c:pt>
                <c:pt idx="3277">
                  <c:v>230.601600000037</c:v>
                </c:pt>
                <c:pt idx="3278">
                  <c:v>229.60880000003701</c:v>
                </c:pt>
                <c:pt idx="3279">
                  <c:v>228.61600000003699</c:v>
                </c:pt>
                <c:pt idx="3280">
                  <c:v>227.623200000037</c:v>
                </c:pt>
                <c:pt idx="3281">
                  <c:v>226.63040000003701</c:v>
                </c:pt>
                <c:pt idx="3282">
                  <c:v>228.42560000003701</c:v>
                </c:pt>
                <c:pt idx="3283">
                  <c:v>227.43280000003699</c:v>
                </c:pt>
                <c:pt idx="3284">
                  <c:v>226.440000000037</c:v>
                </c:pt>
                <c:pt idx="3285">
                  <c:v>225.44720000003699</c:v>
                </c:pt>
                <c:pt idx="3286">
                  <c:v>224.454400000037</c:v>
                </c:pt>
                <c:pt idx="3287">
                  <c:v>223.46160000003701</c:v>
                </c:pt>
                <c:pt idx="3288">
                  <c:v>222.46880000003799</c:v>
                </c:pt>
                <c:pt idx="3289">
                  <c:v>221.476000000038</c:v>
                </c:pt>
                <c:pt idx="3290">
                  <c:v>223.27120000003799</c:v>
                </c:pt>
                <c:pt idx="3291">
                  <c:v>222.278400000038</c:v>
                </c:pt>
                <c:pt idx="3292">
                  <c:v>221.28560000003799</c:v>
                </c:pt>
                <c:pt idx="3293">
                  <c:v>220.292800000038</c:v>
                </c:pt>
                <c:pt idx="3294">
                  <c:v>222.08800000003799</c:v>
                </c:pt>
                <c:pt idx="3295">
                  <c:v>221.09520000003801</c:v>
                </c:pt>
                <c:pt idx="3296">
                  <c:v>220.10240000003799</c:v>
                </c:pt>
                <c:pt idx="3297">
                  <c:v>219.109600000038</c:v>
                </c:pt>
                <c:pt idx="3298">
                  <c:v>218.11680000003801</c:v>
                </c:pt>
                <c:pt idx="3299">
                  <c:v>219.91200000003801</c:v>
                </c:pt>
                <c:pt idx="3300">
                  <c:v>221.707200000038</c:v>
                </c:pt>
                <c:pt idx="3301">
                  <c:v>220.71440000003801</c:v>
                </c:pt>
                <c:pt idx="3302">
                  <c:v>219.72160000003799</c:v>
                </c:pt>
                <c:pt idx="3303">
                  <c:v>218.72880000003801</c:v>
                </c:pt>
                <c:pt idx="3304">
                  <c:v>217.73600000003799</c:v>
                </c:pt>
                <c:pt idx="3305">
                  <c:v>216.743200000038</c:v>
                </c:pt>
                <c:pt idx="3306">
                  <c:v>215.75040000003801</c:v>
                </c:pt>
                <c:pt idx="3307">
                  <c:v>217.54560000003801</c:v>
                </c:pt>
                <c:pt idx="3308">
                  <c:v>216.55280000003799</c:v>
                </c:pt>
                <c:pt idx="3309">
                  <c:v>215.560000000038</c:v>
                </c:pt>
                <c:pt idx="3310">
                  <c:v>214.56720000003801</c:v>
                </c:pt>
                <c:pt idx="3311">
                  <c:v>216.36240000003801</c:v>
                </c:pt>
                <c:pt idx="3312">
                  <c:v>218.157600000038</c:v>
                </c:pt>
                <c:pt idx="3313">
                  <c:v>217.16480000003801</c:v>
                </c:pt>
                <c:pt idx="3314">
                  <c:v>216.172000000038</c:v>
                </c:pt>
                <c:pt idx="3315">
                  <c:v>217.96720000003799</c:v>
                </c:pt>
                <c:pt idx="3316">
                  <c:v>216.974400000038</c:v>
                </c:pt>
                <c:pt idx="3317">
                  <c:v>218.769600000038</c:v>
                </c:pt>
                <c:pt idx="3318">
                  <c:v>217.77680000003801</c:v>
                </c:pt>
                <c:pt idx="3319">
                  <c:v>216.78400000003799</c:v>
                </c:pt>
                <c:pt idx="3320">
                  <c:v>218.57920000003801</c:v>
                </c:pt>
                <c:pt idx="3321">
                  <c:v>217.586400000038</c:v>
                </c:pt>
                <c:pt idx="3322">
                  <c:v>216.59360000003801</c:v>
                </c:pt>
                <c:pt idx="3323">
                  <c:v>215.60080000003799</c:v>
                </c:pt>
                <c:pt idx="3324">
                  <c:v>214.608000000038</c:v>
                </c:pt>
                <c:pt idx="3325">
                  <c:v>216.403200000038</c:v>
                </c:pt>
                <c:pt idx="3326">
                  <c:v>215.41040000003801</c:v>
                </c:pt>
                <c:pt idx="3327">
                  <c:v>214.41760000003799</c:v>
                </c:pt>
                <c:pt idx="3328">
                  <c:v>213.424800000038</c:v>
                </c:pt>
                <c:pt idx="3329">
                  <c:v>215.220000000038</c:v>
                </c:pt>
                <c:pt idx="3330">
                  <c:v>214.22720000003801</c:v>
                </c:pt>
                <c:pt idx="3331">
                  <c:v>216.022400000038</c:v>
                </c:pt>
                <c:pt idx="3332">
                  <c:v>215.02960000003799</c:v>
                </c:pt>
                <c:pt idx="3333">
                  <c:v>214.036800000038</c:v>
                </c:pt>
                <c:pt idx="3334">
                  <c:v>215.83200000003799</c:v>
                </c:pt>
                <c:pt idx="3335">
                  <c:v>214.83920000003801</c:v>
                </c:pt>
                <c:pt idx="3336">
                  <c:v>213.84640000003799</c:v>
                </c:pt>
                <c:pt idx="3337">
                  <c:v>215.64160000003801</c:v>
                </c:pt>
                <c:pt idx="3338">
                  <c:v>214.64880000003799</c:v>
                </c:pt>
                <c:pt idx="3339">
                  <c:v>213.65600000003801</c:v>
                </c:pt>
                <c:pt idx="3340">
                  <c:v>212.66320000003799</c:v>
                </c:pt>
                <c:pt idx="3341">
                  <c:v>211.670400000038</c:v>
                </c:pt>
                <c:pt idx="3342">
                  <c:v>213.46560000003799</c:v>
                </c:pt>
                <c:pt idx="3343">
                  <c:v>212.47280000003801</c:v>
                </c:pt>
                <c:pt idx="3344">
                  <c:v>211.48000000003799</c:v>
                </c:pt>
                <c:pt idx="3345">
                  <c:v>213.27520000003801</c:v>
                </c:pt>
                <c:pt idx="3346">
                  <c:v>215.07040000003801</c:v>
                </c:pt>
                <c:pt idx="3347">
                  <c:v>214.07760000003799</c:v>
                </c:pt>
                <c:pt idx="3348">
                  <c:v>213.084800000038</c:v>
                </c:pt>
                <c:pt idx="3349">
                  <c:v>212.09200000003801</c:v>
                </c:pt>
                <c:pt idx="3350">
                  <c:v>211.099200000038</c:v>
                </c:pt>
                <c:pt idx="3351">
                  <c:v>210.10640000003801</c:v>
                </c:pt>
                <c:pt idx="3352">
                  <c:v>209.11360000003799</c:v>
                </c:pt>
                <c:pt idx="3353">
                  <c:v>208.120800000038</c:v>
                </c:pt>
                <c:pt idx="3354">
                  <c:v>207.12800000003801</c:v>
                </c:pt>
                <c:pt idx="3355">
                  <c:v>206.135200000038</c:v>
                </c:pt>
                <c:pt idx="3356">
                  <c:v>205.14240000003801</c:v>
                </c:pt>
                <c:pt idx="3357">
                  <c:v>204.14960000003799</c:v>
                </c:pt>
                <c:pt idx="3358">
                  <c:v>203.156800000038</c:v>
                </c:pt>
                <c:pt idx="3359">
                  <c:v>202.16400000003799</c:v>
                </c:pt>
                <c:pt idx="3360">
                  <c:v>201.171200000038</c:v>
                </c:pt>
                <c:pt idx="3361">
                  <c:v>200.17840000003801</c:v>
                </c:pt>
                <c:pt idx="3362">
                  <c:v>199.18560000003799</c:v>
                </c:pt>
                <c:pt idx="3363">
                  <c:v>198.19280000003801</c:v>
                </c:pt>
                <c:pt idx="3364">
                  <c:v>197.20000000003799</c:v>
                </c:pt>
                <c:pt idx="3365">
                  <c:v>198.99520000003801</c:v>
                </c:pt>
                <c:pt idx="3366">
                  <c:v>198.00240000003799</c:v>
                </c:pt>
                <c:pt idx="3367">
                  <c:v>197.00960000003801</c:v>
                </c:pt>
                <c:pt idx="3368">
                  <c:v>196.01680000003799</c:v>
                </c:pt>
                <c:pt idx="3369">
                  <c:v>195.024000000038</c:v>
                </c:pt>
                <c:pt idx="3370">
                  <c:v>194.03120000003801</c:v>
                </c:pt>
                <c:pt idx="3371">
                  <c:v>193.038400000038</c:v>
                </c:pt>
                <c:pt idx="3372">
                  <c:v>192.04560000003801</c:v>
                </c:pt>
                <c:pt idx="3373">
                  <c:v>191.05280000003799</c:v>
                </c:pt>
                <c:pt idx="3374">
                  <c:v>190.060000000038</c:v>
                </c:pt>
                <c:pt idx="3375">
                  <c:v>191.855200000038</c:v>
                </c:pt>
                <c:pt idx="3376">
                  <c:v>190.86240000003801</c:v>
                </c:pt>
                <c:pt idx="3377">
                  <c:v>189.86960000003799</c:v>
                </c:pt>
                <c:pt idx="3378">
                  <c:v>191.66480000003801</c:v>
                </c:pt>
                <c:pt idx="3379">
                  <c:v>193.46000000003801</c:v>
                </c:pt>
                <c:pt idx="3380">
                  <c:v>192.46720000003799</c:v>
                </c:pt>
                <c:pt idx="3381">
                  <c:v>194.26240000003801</c:v>
                </c:pt>
                <c:pt idx="3382">
                  <c:v>193.269600000038</c:v>
                </c:pt>
                <c:pt idx="3383">
                  <c:v>192.27680000003801</c:v>
                </c:pt>
                <c:pt idx="3384">
                  <c:v>194.072000000038</c:v>
                </c:pt>
                <c:pt idx="3385">
                  <c:v>193.07920000003801</c:v>
                </c:pt>
                <c:pt idx="3386">
                  <c:v>192.086400000038</c:v>
                </c:pt>
                <c:pt idx="3387">
                  <c:v>191.09360000003801</c:v>
                </c:pt>
                <c:pt idx="3388">
                  <c:v>190.10080000003799</c:v>
                </c:pt>
                <c:pt idx="3389">
                  <c:v>189.108000000038</c:v>
                </c:pt>
                <c:pt idx="3390">
                  <c:v>188.11520000003799</c:v>
                </c:pt>
                <c:pt idx="3391">
                  <c:v>187.122400000038</c:v>
                </c:pt>
                <c:pt idx="3392">
                  <c:v>186.12960000003801</c:v>
                </c:pt>
                <c:pt idx="3393">
                  <c:v>185.13680000003799</c:v>
                </c:pt>
                <c:pt idx="3394">
                  <c:v>184.14400000003801</c:v>
                </c:pt>
                <c:pt idx="3395">
                  <c:v>183.15120000003799</c:v>
                </c:pt>
                <c:pt idx="3396">
                  <c:v>182.158400000038</c:v>
                </c:pt>
                <c:pt idx="3397">
                  <c:v>183.95360000003799</c:v>
                </c:pt>
                <c:pt idx="3398">
                  <c:v>182.96080000003801</c:v>
                </c:pt>
                <c:pt idx="3399">
                  <c:v>181.96800000003799</c:v>
                </c:pt>
                <c:pt idx="3400">
                  <c:v>180.975200000038</c:v>
                </c:pt>
                <c:pt idx="3401">
                  <c:v>179.98240000003801</c:v>
                </c:pt>
                <c:pt idx="3402">
                  <c:v>178.989600000038</c:v>
                </c:pt>
                <c:pt idx="3403">
                  <c:v>177.99680000003801</c:v>
                </c:pt>
                <c:pt idx="3404">
                  <c:v>177.00400000003799</c:v>
                </c:pt>
                <c:pt idx="3405">
                  <c:v>176.011200000038</c:v>
                </c:pt>
                <c:pt idx="3406">
                  <c:v>175.01840000003801</c:v>
                </c:pt>
                <c:pt idx="3407">
                  <c:v>174.025600000038</c:v>
                </c:pt>
                <c:pt idx="3408">
                  <c:v>175.82080000003799</c:v>
                </c:pt>
                <c:pt idx="3409">
                  <c:v>174.828000000038</c:v>
                </c:pt>
                <c:pt idx="3410">
                  <c:v>173.83520000003799</c:v>
                </c:pt>
                <c:pt idx="3411">
                  <c:v>175.63040000003801</c:v>
                </c:pt>
                <c:pt idx="3412">
                  <c:v>174.63760000003799</c:v>
                </c:pt>
                <c:pt idx="3413">
                  <c:v>173.644800000038</c:v>
                </c:pt>
                <c:pt idx="3414">
                  <c:v>175.440000000038</c:v>
                </c:pt>
                <c:pt idx="3415">
                  <c:v>174.44720000003801</c:v>
                </c:pt>
                <c:pt idx="3416">
                  <c:v>173.45440000003899</c:v>
                </c:pt>
                <c:pt idx="3417">
                  <c:v>175.24960000003799</c:v>
                </c:pt>
                <c:pt idx="3418">
                  <c:v>177.04480000003801</c:v>
                </c:pt>
                <c:pt idx="3419">
                  <c:v>176.05200000003899</c:v>
                </c:pt>
                <c:pt idx="3420">
                  <c:v>175.059200000039</c:v>
                </c:pt>
                <c:pt idx="3421">
                  <c:v>176.85440000003899</c:v>
                </c:pt>
                <c:pt idx="3422">
                  <c:v>175.861600000039</c:v>
                </c:pt>
                <c:pt idx="3423">
                  <c:v>174.86880000003899</c:v>
                </c:pt>
                <c:pt idx="3424">
                  <c:v>173.876000000039</c:v>
                </c:pt>
                <c:pt idx="3425">
                  <c:v>172.88320000003901</c:v>
                </c:pt>
                <c:pt idx="3426">
                  <c:v>171.89040000003899</c:v>
                </c:pt>
                <c:pt idx="3427">
                  <c:v>170.89760000003901</c:v>
                </c:pt>
                <c:pt idx="3428">
                  <c:v>169.90480000003899</c:v>
                </c:pt>
                <c:pt idx="3429">
                  <c:v>168.912000000039</c:v>
                </c:pt>
                <c:pt idx="3430">
                  <c:v>167.91920000003901</c:v>
                </c:pt>
                <c:pt idx="3431">
                  <c:v>169.71440000003901</c:v>
                </c:pt>
                <c:pt idx="3432">
                  <c:v>168.72160000003899</c:v>
                </c:pt>
                <c:pt idx="3433">
                  <c:v>167.728800000039</c:v>
                </c:pt>
                <c:pt idx="3434">
                  <c:v>169.524000000039</c:v>
                </c:pt>
                <c:pt idx="3435">
                  <c:v>168.53120000003901</c:v>
                </c:pt>
                <c:pt idx="3436">
                  <c:v>167.53840000003899</c:v>
                </c:pt>
                <c:pt idx="3437">
                  <c:v>166.545600000039</c:v>
                </c:pt>
                <c:pt idx="3438">
                  <c:v>168.340800000039</c:v>
                </c:pt>
                <c:pt idx="3439">
                  <c:v>167.34800000003901</c:v>
                </c:pt>
                <c:pt idx="3440">
                  <c:v>166.35520000003899</c:v>
                </c:pt>
                <c:pt idx="3441">
                  <c:v>165.362400000039</c:v>
                </c:pt>
                <c:pt idx="3442">
                  <c:v>164.36960000003899</c:v>
                </c:pt>
                <c:pt idx="3443">
                  <c:v>163.376800000039</c:v>
                </c:pt>
                <c:pt idx="3444">
                  <c:v>162.38400000003901</c:v>
                </c:pt>
                <c:pt idx="3445">
                  <c:v>161.39120000003899</c:v>
                </c:pt>
                <c:pt idx="3446">
                  <c:v>160.398400000039</c:v>
                </c:pt>
                <c:pt idx="3447">
                  <c:v>159.40560000003899</c:v>
                </c:pt>
                <c:pt idx="3448">
                  <c:v>158.412800000039</c:v>
                </c:pt>
                <c:pt idx="3449">
                  <c:v>157.42000000003901</c:v>
                </c:pt>
                <c:pt idx="3450">
                  <c:v>156.42720000003899</c:v>
                </c:pt>
                <c:pt idx="3451">
                  <c:v>155.43440000003901</c:v>
                </c:pt>
                <c:pt idx="3452">
                  <c:v>157.229600000039</c:v>
                </c:pt>
                <c:pt idx="3453">
                  <c:v>156.23680000003901</c:v>
                </c:pt>
                <c:pt idx="3454">
                  <c:v>158.03200000003901</c:v>
                </c:pt>
                <c:pt idx="3455">
                  <c:v>157.03920000003899</c:v>
                </c:pt>
                <c:pt idx="3456">
                  <c:v>156.046400000039</c:v>
                </c:pt>
                <c:pt idx="3457">
                  <c:v>155.05360000003901</c:v>
                </c:pt>
                <c:pt idx="3458">
                  <c:v>154.06080000003899</c:v>
                </c:pt>
                <c:pt idx="3459">
                  <c:v>155.85600000003899</c:v>
                </c:pt>
                <c:pt idx="3460">
                  <c:v>154.863200000039</c:v>
                </c:pt>
                <c:pt idx="3461">
                  <c:v>153.87040000003901</c:v>
                </c:pt>
                <c:pt idx="3462">
                  <c:v>152.877600000039</c:v>
                </c:pt>
                <c:pt idx="3463">
                  <c:v>151.88480000003901</c:v>
                </c:pt>
                <c:pt idx="3464">
                  <c:v>150.89200000003899</c:v>
                </c:pt>
                <c:pt idx="3465">
                  <c:v>149.899200000039</c:v>
                </c:pt>
                <c:pt idx="3466">
                  <c:v>148.90640000003901</c:v>
                </c:pt>
                <c:pt idx="3467">
                  <c:v>150.70160000003901</c:v>
                </c:pt>
                <c:pt idx="3468">
                  <c:v>149.70880000003899</c:v>
                </c:pt>
                <c:pt idx="3469">
                  <c:v>151.50400000003901</c:v>
                </c:pt>
                <c:pt idx="3470">
                  <c:v>150.511200000039</c:v>
                </c:pt>
                <c:pt idx="3471">
                  <c:v>149.51840000003901</c:v>
                </c:pt>
                <c:pt idx="3472">
                  <c:v>148.52560000003899</c:v>
                </c:pt>
                <c:pt idx="3473">
                  <c:v>147.532800000039</c:v>
                </c:pt>
                <c:pt idx="3474">
                  <c:v>149.328000000039</c:v>
                </c:pt>
                <c:pt idx="3475">
                  <c:v>148.33520000003901</c:v>
                </c:pt>
                <c:pt idx="3476">
                  <c:v>147.34240000003899</c:v>
                </c:pt>
                <c:pt idx="3477">
                  <c:v>146.349600000039</c:v>
                </c:pt>
                <c:pt idx="3478">
                  <c:v>145.35680000003899</c:v>
                </c:pt>
                <c:pt idx="3479">
                  <c:v>144.364000000039</c:v>
                </c:pt>
                <c:pt idx="3480">
                  <c:v>146.15920000003899</c:v>
                </c:pt>
                <c:pt idx="3481">
                  <c:v>145.166400000039</c:v>
                </c:pt>
                <c:pt idx="3482">
                  <c:v>146.961600000039</c:v>
                </c:pt>
                <c:pt idx="3483">
                  <c:v>148.75680000003899</c:v>
                </c:pt>
                <c:pt idx="3484">
                  <c:v>150.55200000003899</c:v>
                </c:pt>
                <c:pt idx="3485">
                  <c:v>149.559200000039</c:v>
                </c:pt>
                <c:pt idx="3486">
                  <c:v>148.56640000003901</c:v>
                </c:pt>
                <c:pt idx="3487">
                  <c:v>150.361600000039</c:v>
                </c:pt>
                <c:pt idx="3488">
                  <c:v>149.36880000003899</c:v>
                </c:pt>
                <c:pt idx="3489">
                  <c:v>148.376000000039</c:v>
                </c:pt>
                <c:pt idx="3490">
                  <c:v>147.38320000003901</c:v>
                </c:pt>
                <c:pt idx="3491">
                  <c:v>146.39040000003899</c:v>
                </c:pt>
                <c:pt idx="3492">
                  <c:v>145.39760000003901</c:v>
                </c:pt>
                <c:pt idx="3493">
                  <c:v>147.192800000039</c:v>
                </c:pt>
                <c:pt idx="3494">
                  <c:v>146.20000000003901</c:v>
                </c:pt>
                <c:pt idx="3495">
                  <c:v>145.20720000003899</c:v>
                </c:pt>
                <c:pt idx="3496">
                  <c:v>144.21440000003901</c:v>
                </c:pt>
                <c:pt idx="3497">
                  <c:v>143.22160000003899</c:v>
                </c:pt>
                <c:pt idx="3498">
                  <c:v>145.01680000003901</c:v>
                </c:pt>
                <c:pt idx="3499">
                  <c:v>144.024000000039</c:v>
                </c:pt>
                <c:pt idx="3500">
                  <c:v>143.03120000003901</c:v>
                </c:pt>
                <c:pt idx="3501">
                  <c:v>142.03840000003899</c:v>
                </c:pt>
                <c:pt idx="3502">
                  <c:v>141.045600000039</c:v>
                </c:pt>
                <c:pt idx="3503">
                  <c:v>142.840800000039</c:v>
                </c:pt>
                <c:pt idx="3504">
                  <c:v>141.84800000003901</c:v>
                </c:pt>
                <c:pt idx="3505">
                  <c:v>143.643200000039</c:v>
                </c:pt>
                <c:pt idx="3506">
                  <c:v>142.65040000003901</c:v>
                </c:pt>
                <c:pt idx="3507">
                  <c:v>141.657600000039</c:v>
                </c:pt>
                <c:pt idx="3508">
                  <c:v>140.66480000003901</c:v>
                </c:pt>
                <c:pt idx="3509">
                  <c:v>139.67200000003899</c:v>
                </c:pt>
                <c:pt idx="3510">
                  <c:v>138.679200000039</c:v>
                </c:pt>
                <c:pt idx="3511">
                  <c:v>137.68640000003899</c:v>
                </c:pt>
                <c:pt idx="3512">
                  <c:v>139.48160000003901</c:v>
                </c:pt>
                <c:pt idx="3513">
                  <c:v>138.48880000003899</c:v>
                </c:pt>
                <c:pt idx="3514">
                  <c:v>137.496000000039</c:v>
                </c:pt>
                <c:pt idx="3515">
                  <c:v>139.291200000039</c:v>
                </c:pt>
                <c:pt idx="3516">
                  <c:v>141.08640000003899</c:v>
                </c:pt>
                <c:pt idx="3517">
                  <c:v>142.88160000003899</c:v>
                </c:pt>
                <c:pt idx="3518">
                  <c:v>141.888800000039</c:v>
                </c:pt>
                <c:pt idx="3519">
                  <c:v>140.89600000003901</c:v>
                </c:pt>
                <c:pt idx="3520">
                  <c:v>139.90320000003899</c:v>
                </c:pt>
                <c:pt idx="3521">
                  <c:v>138.910400000039</c:v>
                </c:pt>
                <c:pt idx="3522">
                  <c:v>137.91760000003899</c:v>
                </c:pt>
                <c:pt idx="3523">
                  <c:v>139.71280000003901</c:v>
                </c:pt>
                <c:pt idx="3524">
                  <c:v>138.72000000003899</c:v>
                </c:pt>
                <c:pt idx="3525">
                  <c:v>140.51520000003899</c:v>
                </c:pt>
                <c:pt idx="3526">
                  <c:v>142.31040000003901</c:v>
                </c:pt>
                <c:pt idx="3527">
                  <c:v>141.31760000003899</c:v>
                </c:pt>
                <c:pt idx="3528">
                  <c:v>140.324800000039</c:v>
                </c:pt>
                <c:pt idx="3529">
                  <c:v>142.120000000039</c:v>
                </c:pt>
                <c:pt idx="3530">
                  <c:v>141.12720000003901</c:v>
                </c:pt>
                <c:pt idx="3531">
                  <c:v>140.13440000003899</c:v>
                </c:pt>
                <c:pt idx="3532">
                  <c:v>139.14160000003901</c:v>
                </c:pt>
                <c:pt idx="3533">
                  <c:v>138.14880000003899</c:v>
                </c:pt>
                <c:pt idx="3534">
                  <c:v>137.156000000039</c:v>
                </c:pt>
                <c:pt idx="3535">
                  <c:v>136.16320000003901</c:v>
                </c:pt>
                <c:pt idx="3536">
                  <c:v>135.170400000039</c:v>
                </c:pt>
                <c:pt idx="3537">
                  <c:v>134.17760000003901</c:v>
                </c:pt>
                <c:pt idx="3538">
                  <c:v>135.972800000039</c:v>
                </c:pt>
                <c:pt idx="3539">
                  <c:v>134.98000000003901</c:v>
                </c:pt>
                <c:pt idx="3540">
                  <c:v>133.987200000039</c:v>
                </c:pt>
                <c:pt idx="3541">
                  <c:v>132.99440000003901</c:v>
                </c:pt>
                <c:pt idx="3542">
                  <c:v>132.00160000003899</c:v>
                </c:pt>
                <c:pt idx="3543">
                  <c:v>131.008800000039</c:v>
                </c:pt>
                <c:pt idx="3544">
                  <c:v>130.01600000003901</c:v>
                </c:pt>
                <c:pt idx="3545">
                  <c:v>131.81120000003901</c:v>
                </c:pt>
                <c:pt idx="3546">
                  <c:v>130.81840000003899</c:v>
                </c:pt>
                <c:pt idx="3547">
                  <c:v>129.825600000039</c:v>
                </c:pt>
                <c:pt idx="3548">
                  <c:v>128.83280000003899</c:v>
                </c:pt>
                <c:pt idx="3549">
                  <c:v>127.840000000039</c:v>
                </c:pt>
                <c:pt idx="3550">
                  <c:v>129.63520000003999</c:v>
                </c:pt>
                <c:pt idx="3551">
                  <c:v>128.64240000004</c:v>
                </c:pt>
                <c:pt idx="3552">
                  <c:v>127.64960000004</c:v>
                </c:pt>
                <c:pt idx="3553">
                  <c:v>126.65680000003999</c:v>
                </c:pt>
                <c:pt idx="3554">
                  <c:v>125.664000000039</c:v>
                </c:pt>
                <c:pt idx="3555">
                  <c:v>124.67120000003899</c:v>
                </c:pt>
                <c:pt idx="3556">
                  <c:v>123.67840000003901</c:v>
                </c:pt>
                <c:pt idx="3557">
                  <c:v>125.473600000039</c:v>
                </c:pt>
                <c:pt idx="3558">
                  <c:v>124.480800000039</c:v>
                </c:pt>
                <c:pt idx="3559">
                  <c:v>123.48800000003899</c:v>
                </c:pt>
                <c:pt idx="3560">
                  <c:v>122.49520000003901</c:v>
                </c:pt>
                <c:pt idx="3561">
                  <c:v>124.290400000039</c:v>
                </c:pt>
                <c:pt idx="3562">
                  <c:v>123.297600000039</c:v>
                </c:pt>
                <c:pt idx="3563">
                  <c:v>122.30480000003899</c:v>
                </c:pt>
                <c:pt idx="3564">
                  <c:v>121.31200000003901</c:v>
                </c:pt>
                <c:pt idx="3565">
                  <c:v>120.319200000039</c:v>
                </c:pt>
                <c:pt idx="3566">
                  <c:v>122.114400000039</c:v>
                </c:pt>
                <c:pt idx="3567">
                  <c:v>121.121600000039</c:v>
                </c:pt>
                <c:pt idx="3568">
                  <c:v>120.12880000003901</c:v>
                </c:pt>
                <c:pt idx="3569">
                  <c:v>119.136000000039</c:v>
                </c:pt>
                <c:pt idx="3570">
                  <c:v>118.143200000039</c:v>
                </c:pt>
                <c:pt idx="3571">
                  <c:v>117.150400000039</c:v>
                </c:pt>
                <c:pt idx="3572">
                  <c:v>116.157600000039</c:v>
                </c:pt>
                <c:pt idx="3573">
                  <c:v>115.16480000003899</c:v>
                </c:pt>
                <c:pt idx="3574">
                  <c:v>114.17200000003901</c:v>
                </c:pt>
                <c:pt idx="3575">
                  <c:v>113.179200000039</c:v>
                </c:pt>
                <c:pt idx="3576">
                  <c:v>112.186400000039</c:v>
                </c:pt>
                <c:pt idx="3577">
                  <c:v>113.98160000003899</c:v>
                </c:pt>
                <c:pt idx="3578">
                  <c:v>115.776800000039</c:v>
                </c:pt>
                <c:pt idx="3579">
                  <c:v>114.784000000039</c:v>
                </c:pt>
                <c:pt idx="3580">
                  <c:v>113.791200000039</c:v>
                </c:pt>
                <c:pt idx="3581">
                  <c:v>112.798400000039</c:v>
                </c:pt>
                <c:pt idx="3582">
                  <c:v>111.80560000003899</c:v>
                </c:pt>
                <c:pt idx="3583">
                  <c:v>110.812800000039</c:v>
                </c:pt>
                <c:pt idx="3584">
                  <c:v>109.820000000039</c:v>
                </c:pt>
                <c:pt idx="3585">
                  <c:v>108.827200000039</c:v>
                </c:pt>
                <c:pt idx="3586">
                  <c:v>110.62240000003899</c:v>
                </c:pt>
                <c:pt idx="3587">
                  <c:v>109.62960000003901</c:v>
                </c:pt>
                <c:pt idx="3588">
                  <c:v>108.636800000039</c:v>
                </c:pt>
                <c:pt idx="3589">
                  <c:v>107.644000000039</c:v>
                </c:pt>
                <c:pt idx="3590">
                  <c:v>106.651200000039</c:v>
                </c:pt>
                <c:pt idx="3591">
                  <c:v>105.65840000003899</c:v>
                </c:pt>
                <c:pt idx="3592">
                  <c:v>104.66560000003901</c:v>
                </c:pt>
                <c:pt idx="3593">
                  <c:v>106.460800000039</c:v>
                </c:pt>
                <c:pt idx="3594">
                  <c:v>105.468000000039</c:v>
                </c:pt>
                <c:pt idx="3595">
                  <c:v>107.26320000003901</c:v>
                </c:pt>
                <c:pt idx="3596">
                  <c:v>106.270400000039</c:v>
                </c:pt>
                <c:pt idx="3597">
                  <c:v>105.277600000039</c:v>
                </c:pt>
                <c:pt idx="3598">
                  <c:v>104.284800000039</c:v>
                </c:pt>
                <c:pt idx="3599">
                  <c:v>103.292000000039</c:v>
                </c:pt>
                <c:pt idx="3600">
                  <c:v>102.29920000003899</c:v>
                </c:pt>
                <c:pt idx="3601">
                  <c:v>104.094400000039</c:v>
                </c:pt>
                <c:pt idx="3602">
                  <c:v>103.101600000039</c:v>
                </c:pt>
                <c:pt idx="3603">
                  <c:v>104.89680000003899</c:v>
                </c:pt>
                <c:pt idx="3604">
                  <c:v>106.692000000039</c:v>
                </c:pt>
                <c:pt idx="3605">
                  <c:v>105.699200000039</c:v>
                </c:pt>
                <c:pt idx="3606">
                  <c:v>104.706400000039</c:v>
                </c:pt>
                <c:pt idx="3607">
                  <c:v>106.50160000003901</c:v>
                </c:pt>
                <c:pt idx="3608">
                  <c:v>108.296800000039</c:v>
                </c:pt>
                <c:pt idx="3609">
                  <c:v>107.304000000039</c:v>
                </c:pt>
                <c:pt idx="3610">
                  <c:v>106.31120000003899</c:v>
                </c:pt>
                <c:pt idx="3611">
                  <c:v>108.106400000039</c:v>
                </c:pt>
                <c:pt idx="3612">
                  <c:v>107.113600000039</c:v>
                </c:pt>
                <c:pt idx="3613">
                  <c:v>106.120800000039</c:v>
                </c:pt>
                <c:pt idx="3614">
                  <c:v>105.12800000003899</c:v>
                </c:pt>
                <c:pt idx="3615">
                  <c:v>104.13520000003901</c:v>
                </c:pt>
                <c:pt idx="3616">
                  <c:v>103.142400000039</c:v>
                </c:pt>
                <c:pt idx="3617">
                  <c:v>102.149600000039</c:v>
                </c:pt>
                <c:pt idx="3618">
                  <c:v>103.944800000039</c:v>
                </c:pt>
                <c:pt idx="3619">
                  <c:v>102.95200000003901</c:v>
                </c:pt>
                <c:pt idx="3620">
                  <c:v>101.959200000039</c:v>
                </c:pt>
                <c:pt idx="3621">
                  <c:v>100.966400000039</c:v>
                </c:pt>
                <c:pt idx="3622">
                  <c:v>102.761600000039</c:v>
                </c:pt>
                <c:pt idx="3623">
                  <c:v>104.556800000039</c:v>
                </c:pt>
                <c:pt idx="3624">
                  <c:v>103.564000000039</c:v>
                </c:pt>
                <c:pt idx="3625">
                  <c:v>102.571200000039</c:v>
                </c:pt>
                <c:pt idx="3626">
                  <c:v>101.578400000039</c:v>
                </c:pt>
                <c:pt idx="3627">
                  <c:v>103.373600000039</c:v>
                </c:pt>
                <c:pt idx="3628">
                  <c:v>105.168800000039</c:v>
                </c:pt>
                <c:pt idx="3629">
                  <c:v>106.96400000003899</c:v>
                </c:pt>
                <c:pt idx="3630">
                  <c:v>105.971200000039</c:v>
                </c:pt>
                <c:pt idx="3631">
                  <c:v>104.978400000039</c:v>
                </c:pt>
                <c:pt idx="3632">
                  <c:v>103.985600000039</c:v>
                </c:pt>
                <c:pt idx="3633">
                  <c:v>102.992800000039</c:v>
                </c:pt>
                <c:pt idx="3634">
                  <c:v>102.00000000003899</c:v>
                </c:pt>
                <c:pt idx="3635">
                  <c:v>103.795200000039</c:v>
                </c:pt>
                <c:pt idx="3636">
                  <c:v>102.802400000039</c:v>
                </c:pt>
                <c:pt idx="3637">
                  <c:v>101.809600000039</c:v>
                </c:pt>
                <c:pt idx="3638">
                  <c:v>100.816800000039</c:v>
                </c:pt>
                <c:pt idx="3639">
                  <c:v>99.824000000039703</c:v>
                </c:pt>
                <c:pt idx="3640">
                  <c:v>98.831200000039701</c:v>
                </c:pt>
                <c:pt idx="3641">
                  <c:v>97.838400000039698</c:v>
                </c:pt>
                <c:pt idx="3642">
                  <c:v>99.633600000039607</c:v>
                </c:pt>
                <c:pt idx="3643">
                  <c:v>98.640800000039604</c:v>
                </c:pt>
                <c:pt idx="3644">
                  <c:v>97.648000000039602</c:v>
                </c:pt>
                <c:pt idx="3645">
                  <c:v>99.443200000039596</c:v>
                </c:pt>
                <c:pt idx="3646">
                  <c:v>98.450400000039593</c:v>
                </c:pt>
                <c:pt idx="3647">
                  <c:v>97.457600000039605</c:v>
                </c:pt>
                <c:pt idx="3648">
                  <c:v>96.464800000039602</c:v>
                </c:pt>
                <c:pt idx="3649">
                  <c:v>95.4720000000396</c:v>
                </c:pt>
                <c:pt idx="3650">
                  <c:v>94.479200000039597</c:v>
                </c:pt>
                <c:pt idx="3651">
                  <c:v>93.486400000039595</c:v>
                </c:pt>
                <c:pt idx="3652">
                  <c:v>92.493600000039606</c:v>
                </c:pt>
                <c:pt idx="3653">
                  <c:v>91.500800000039604</c:v>
                </c:pt>
                <c:pt idx="3654">
                  <c:v>90.508000000039601</c:v>
                </c:pt>
                <c:pt idx="3655">
                  <c:v>92.303200000039595</c:v>
                </c:pt>
                <c:pt idx="3656">
                  <c:v>91.310400000039607</c:v>
                </c:pt>
                <c:pt idx="3657">
                  <c:v>93.105600000039601</c:v>
                </c:pt>
                <c:pt idx="3658">
                  <c:v>94.900800000039595</c:v>
                </c:pt>
                <c:pt idx="3659">
                  <c:v>93.908000000039607</c:v>
                </c:pt>
                <c:pt idx="3660">
                  <c:v>92.915200000039604</c:v>
                </c:pt>
                <c:pt idx="3661">
                  <c:v>94.710400000039598</c:v>
                </c:pt>
                <c:pt idx="3662">
                  <c:v>93.717600000039596</c:v>
                </c:pt>
                <c:pt idx="3663">
                  <c:v>92.724800000039593</c:v>
                </c:pt>
                <c:pt idx="3664">
                  <c:v>91.732000000039605</c:v>
                </c:pt>
                <c:pt idx="3665">
                  <c:v>90.739200000039602</c:v>
                </c:pt>
                <c:pt idx="3666">
                  <c:v>92.534400000039597</c:v>
                </c:pt>
                <c:pt idx="3667">
                  <c:v>91.541600000039594</c:v>
                </c:pt>
                <c:pt idx="3668">
                  <c:v>90.548800000039606</c:v>
                </c:pt>
                <c:pt idx="3669">
                  <c:v>89.556000000039603</c:v>
                </c:pt>
                <c:pt idx="3670">
                  <c:v>91.351200000039597</c:v>
                </c:pt>
                <c:pt idx="3671">
                  <c:v>90.358400000039595</c:v>
                </c:pt>
                <c:pt idx="3672">
                  <c:v>89.365600000039507</c:v>
                </c:pt>
                <c:pt idx="3673">
                  <c:v>88.372800000039504</c:v>
                </c:pt>
                <c:pt idx="3674">
                  <c:v>87.380000000039502</c:v>
                </c:pt>
                <c:pt idx="3675">
                  <c:v>89.175200000039496</c:v>
                </c:pt>
                <c:pt idx="3676">
                  <c:v>88.182400000039493</c:v>
                </c:pt>
                <c:pt idx="3677">
                  <c:v>87.189600000039505</c:v>
                </c:pt>
                <c:pt idx="3678">
                  <c:v>86.196800000039502</c:v>
                </c:pt>
                <c:pt idx="3679">
                  <c:v>85.2040000000395</c:v>
                </c:pt>
                <c:pt idx="3680">
                  <c:v>84.211200000039497</c:v>
                </c:pt>
                <c:pt idx="3681">
                  <c:v>86.006400000039505</c:v>
                </c:pt>
                <c:pt idx="3682">
                  <c:v>85.013600000039503</c:v>
                </c:pt>
                <c:pt idx="3683">
                  <c:v>84.0208000000395</c:v>
                </c:pt>
                <c:pt idx="3684">
                  <c:v>85.816000000039494</c:v>
                </c:pt>
                <c:pt idx="3685">
                  <c:v>84.823200000039506</c:v>
                </c:pt>
                <c:pt idx="3686">
                  <c:v>83.830400000039504</c:v>
                </c:pt>
                <c:pt idx="3687">
                  <c:v>85.625600000039498</c:v>
                </c:pt>
                <c:pt idx="3688">
                  <c:v>84.632800000039495</c:v>
                </c:pt>
                <c:pt idx="3689">
                  <c:v>83.640000000039507</c:v>
                </c:pt>
                <c:pt idx="3690">
                  <c:v>85.435200000039501</c:v>
                </c:pt>
                <c:pt idx="3691">
                  <c:v>87.230400000039495</c:v>
                </c:pt>
                <c:pt idx="3692">
                  <c:v>89.025600000039503</c:v>
                </c:pt>
                <c:pt idx="3693">
                  <c:v>90.820800000039497</c:v>
                </c:pt>
                <c:pt idx="3694">
                  <c:v>89.828000000039495</c:v>
                </c:pt>
                <c:pt idx="3695">
                  <c:v>88.835200000039507</c:v>
                </c:pt>
                <c:pt idx="3696">
                  <c:v>87.842400000039504</c:v>
                </c:pt>
                <c:pt idx="3697">
                  <c:v>86.849600000039501</c:v>
                </c:pt>
                <c:pt idx="3698">
                  <c:v>85.856800000039499</c:v>
                </c:pt>
                <c:pt idx="3699">
                  <c:v>84.864000000039496</c:v>
                </c:pt>
                <c:pt idx="3700">
                  <c:v>83.871200000039494</c:v>
                </c:pt>
                <c:pt idx="3701">
                  <c:v>82.878400000039406</c:v>
                </c:pt>
                <c:pt idx="3702">
                  <c:v>81.885600000039403</c:v>
                </c:pt>
                <c:pt idx="3703">
                  <c:v>80.892800000039401</c:v>
                </c:pt>
                <c:pt idx="3704">
                  <c:v>79.900000000039398</c:v>
                </c:pt>
                <c:pt idx="3705">
                  <c:v>78.907200000039396</c:v>
                </c:pt>
                <c:pt idx="3706">
                  <c:v>77.914400000039393</c:v>
                </c:pt>
                <c:pt idx="3707">
                  <c:v>76.921600000039405</c:v>
                </c:pt>
                <c:pt idx="3708">
                  <c:v>75.928800000039402</c:v>
                </c:pt>
                <c:pt idx="3709">
                  <c:v>74.9360000000394</c:v>
                </c:pt>
                <c:pt idx="3710">
                  <c:v>76.731200000039394</c:v>
                </c:pt>
                <c:pt idx="3711">
                  <c:v>75.738400000039405</c:v>
                </c:pt>
                <c:pt idx="3712">
                  <c:v>74.745600000039403</c:v>
                </c:pt>
                <c:pt idx="3713">
                  <c:v>73.7528000000394</c:v>
                </c:pt>
                <c:pt idx="3714">
                  <c:v>72.760000000039398</c:v>
                </c:pt>
                <c:pt idx="3715">
                  <c:v>71.767200000039395</c:v>
                </c:pt>
                <c:pt idx="3716">
                  <c:v>70.774400000039407</c:v>
                </c:pt>
                <c:pt idx="3717">
                  <c:v>69.781600000039404</c:v>
                </c:pt>
                <c:pt idx="3718">
                  <c:v>68.788800000039402</c:v>
                </c:pt>
                <c:pt idx="3719">
                  <c:v>67.796000000039399</c:v>
                </c:pt>
                <c:pt idx="3720">
                  <c:v>66.803200000039396</c:v>
                </c:pt>
                <c:pt idx="3721">
                  <c:v>65.810400000039394</c:v>
                </c:pt>
                <c:pt idx="3722">
                  <c:v>64.817600000039405</c:v>
                </c:pt>
                <c:pt idx="3723">
                  <c:v>63.824800000039403</c:v>
                </c:pt>
                <c:pt idx="3724">
                  <c:v>62.8320000000394</c:v>
                </c:pt>
                <c:pt idx="3725">
                  <c:v>64.627200000039394</c:v>
                </c:pt>
                <c:pt idx="3726">
                  <c:v>63.634400000039399</c:v>
                </c:pt>
                <c:pt idx="3727">
                  <c:v>62.641600000039404</c:v>
                </c:pt>
                <c:pt idx="3728">
                  <c:v>61.648800000039401</c:v>
                </c:pt>
                <c:pt idx="3729">
                  <c:v>60.656000000039398</c:v>
                </c:pt>
                <c:pt idx="3730">
                  <c:v>59.663200000039403</c:v>
                </c:pt>
                <c:pt idx="3731">
                  <c:v>58.6704000000394</c:v>
                </c:pt>
                <c:pt idx="3732">
                  <c:v>60.465600000039402</c:v>
                </c:pt>
                <c:pt idx="3733">
                  <c:v>59.472800000039399</c:v>
                </c:pt>
                <c:pt idx="3734">
                  <c:v>58.480000000039396</c:v>
                </c:pt>
                <c:pt idx="3735">
                  <c:v>57.487200000039401</c:v>
                </c:pt>
                <c:pt idx="3736">
                  <c:v>56.494400000039398</c:v>
                </c:pt>
                <c:pt idx="3737">
                  <c:v>55.501600000039303</c:v>
                </c:pt>
                <c:pt idx="3738">
                  <c:v>54.508800000039301</c:v>
                </c:pt>
                <c:pt idx="3739">
                  <c:v>53.516000000039298</c:v>
                </c:pt>
                <c:pt idx="3740">
                  <c:v>52.523200000039303</c:v>
                </c:pt>
                <c:pt idx="3741">
                  <c:v>51.5304000000393</c:v>
                </c:pt>
                <c:pt idx="3742">
                  <c:v>50.537600000039298</c:v>
                </c:pt>
                <c:pt idx="3743">
                  <c:v>49.544800000039302</c:v>
                </c:pt>
                <c:pt idx="3744">
                  <c:v>48.5520000000393</c:v>
                </c:pt>
                <c:pt idx="3745">
                  <c:v>47.559200000039297</c:v>
                </c:pt>
                <c:pt idx="3746">
                  <c:v>46.566400000039302</c:v>
                </c:pt>
                <c:pt idx="3747">
                  <c:v>45.573600000039299</c:v>
                </c:pt>
                <c:pt idx="3748">
                  <c:v>44.580800000039297</c:v>
                </c:pt>
                <c:pt idx="3749">
                  <c:v>46.376000000039298</c:v>
                </c:pt>
                <c:pt idx="3750">
                  <c:v>45.383200000039302</c:v>
                </c:pt>
                <c:pt idx="3751">
                  <c:v>44.3904000000393</c:v>
                </c:pt>
                <c:pt idx="3752">
                  <c:v>43.397600000039297</c:v>
                </c:pt>
                <c:pt idx="3753">
                  <c:v>45.192800000039298</c:v>
                </c:pt>
                <c:pt idx="3754">
                  <c:v>46.9880000000393</c:v>
                </c:pt>
                <c:pt idx="3755">
                  <c:v>45.995200000039297</c:v>
                </c:pt>
                <c:pt idx="3756">
                  <c:v>45.002400000039302</c:v>
                </c:pt>
                <c:pt idx="3757">
                  <c:v>44.009600000039299</c:v>
                </c:pt>
                <c:pt idx="3758">
                  <c:v>43.016800000039296</c:v>
                </c:pt>
                <c:pt idx="3759">
                  <c:v>42.024000000039301</c:v>
                </c:pt>
                <c:pt idx="3760">
                  <c:v>43.819200000039302</c:v>
                </c:pt>
                <c:pt idx="3761">
                  <c:v>42.8264000000393</c:v>
                </c:pt>
                <c:pt idx="3762">
                  <c:v>41.833600000039297</c:v>
                </c:pt>
                <c:pt idx="3763">
                  <c:v>40.840800000039302</c:v>
                </c:pt>
                <c:pt idx="3764">
                  <c:v>42.636000000039303</c:v>
                </c:pt>
                <c:pt idx="3765">
                  <c:v>41.6432000000393</c:v>
                </c:pt>
                <c:pt idx="3766">
                  <c:v>40.650400000039298</c:v>
                </c:pt>
                <c:pt idx="3767">
                  <c:v>42.445600000039299</c:v>
                </c:pt>
                <c:pt idx="3768">
                  <c:v>41.452800000039304</c:v>
                </c:pt>
                <c:pt idx="3769">
                  <c:v>40.460000000039301</c:v>
                </c:pt>
                <c:pt idx="3770">
                  <c:v>42.255200000039302</c:v>
                </c:pt>
                <c:pt idx="3771">
                  <c:v>44.050400000039303</c:v>
                </c:pt>
                <c:pt idx="3772">
                  <c:v>45.845600000039298</c:v>
                </c:pt>
                <c:pt idx="3773">
                  <c:v>47.640800000039299</c:v>
                </c:pt>
                <c:pt idx="3774">
                  <c:v>46.648000000039303</c:v>
                </c:pt>
                <c:pt idx="3775">
                  <c:v>45.655200000039301</c:v>
                </c:pt>
                <c:pt idx="3776">
                  <c:v>44.662400000039298</c:v>
                </c:pt>
                <c:pt idx="3777">
                  <c:v>43.669600000039303</c:v>
                </c:pt>
                <c:pt idx="3778">
                  <c:v>42.6768000000393</c:v>
                </c:pt>
                <c:pt idx="3779">
                  <c:v>41.684000000039298</c:v>
                </c:pt>
                <c:pt idx="3780">
                  <c:v>43.479200000039299</c:v>
                </c:pt>
                <c:pt idx="3781">
                  <c:v>42.486400000039303</c:v>
                </c:pt>
                <c:pt idx="3782">
                  <c:v>41.493600000039301</c:v>
                </c:pt>
                <c:pt idx="3783">
                  <c:v>40.500800000039298</c:v>
                </c:pt>
                <c:pt idx="3784">
                  <c:v>42.296000000039299</c:v>
                </c:pt>
                <c:pt idx="3785">
                  <c:v>41.303200000039297</c:v>
                </c:pt>
                <c:pt idx="3786">
                  <c:v>40.310400000039301</c:v>
                </c:pt>
                <c:pt idx="3787">
                  <c:v>39.317600000039299</c:v>
                </c:pt>
                <c:pt idx="3788">
                  <c:v>38.324800000039303</c:v>
                </c:pt>
                <c:pt idx="3789">
                  <c:v>37.332000000039301</c:v>
                </c:pt>
                <c:pt idx="3790">
                  <c:v>36.339200000039298</c:v>
                </c:pt>
                <c:pt idx="3791">
                  <c:v>35.346400000039303</c:v>
                </c:pt>
                <c:pt idx="3792">
                  <c:v>34.3536000000393</c:v>
                </c:pt>
                <c:pt idx="3793">
                  <c:v>33.360800000039298</c:v>
                </c:pt>
                <c:pt idx="3794">
                  <c:v>32.368000000039203</c:v>
                </c:pt>
                <c:pt idx="3795">
                  <c:v>31.3752000000392</c:v>
                </c:pt>
                <c:pt idx="3796">
                  <c:v>30.382400000039201</c:v>
                </c:pt>
                <c:pt idx="3797">
                  <c:v>29.389600000039199</c:v>
                </c:pt>
                <c:pt idx="3798">
                  <c:v>28.396800000039299</c:v>
                </c:pt>
                <c:pt idx="3799">
                  <c:v>27.4040000000393</c:v>
                </c:pt>
                <c:pt idx="3800">
                  <c:v>26.411200000039301</c:v>
                </c:pt>
                <c:pt idx="3801">
                  <c:v>25.418400000039298</c:v>
                </c:pt>
                <c:pt idx="3802">
                  <c:v>27.2136000000393</c:v>
                </c:pt>
                <c:pt idx="3803">
                  <c:v>26.220800000039301</c:v>
                </c:pt>
                <c:pt idx="3804">
                  <c:v>28.016000000039298</c:v>
                </c:pt>
                <c:pt idx="3805">
                  <c:v>27.023200000039299</c:v>
                </c:pt>
                <c:pt idx="3806">
                  <c:v>26.0304000000393</c:v>
                </c:pt>
                <c:pt idx="3807">
                  <c:v>25.037600000039301</c:v>
                </c:pt>
                <c:pt idx="3808">
                  <c:v>24.044800000039299</c:v>
                </c:pt>
                <c:pt idx="3809">
                  <c:v>23.0520000000393</c:v>
                </c:pt>
                <c:pt idx="3810">
                  <c:v>22.059200000039301</c:v>
                </c:pt>
                <c:pt idx="3811">
                  <c:v>23.854400000039298</c:v>
                </c:pt>
                <c:pt idx="3812">
                  <c:v>22.861600000039299</c:v>
                </c:pt>
                <c:pt idx="3813">
                  <c:v>21.8688000000393</c:v>
                </c:pt>
                <c:pt idx="3814">
                  <c:v>20.876000000039301</c:v>
                </c:pt>
                <c:pt idx="3815">
                  <c:v>19.883200000039299</c:v>
                </c:pt>
                <c:pt idx="3816">
                  <c:v>18.8904000000393</c:v>
                </c:pt>
                <c:pt idx="3817">
                  <c:v>17.897600000039301</c:v>
                </c:pt>
                <c:pt idx="3818">
                  <c:v>16.904800000039302</c:v>
                </c:pt>
                <c:pt idx="3819">
                  <c:v>15.912000000039299</c:v>
                </c:pt>
                <c:pt idx="3820">
                  <c:v>14.9192000000393</c:v>
                </c:pt>
                <c:pt idx="3821">
                  <c:v>13.926400000039299</c:v>
                </c:pt>
                <c:pt idx="3822">
                  <c:v>12.9336000000393</c:v>
                </c:pt>
                <c:pt idx="3823">
                  <c:v>11.9408000000393</c:v>
                </c:pt>
                <c:pt idx="3824">
                  <c:v>10.948000000039301</c:v>
                </c:pt>
                <c:pt idx="3825">
                  <c:v>9.9552000000393104</c:v>
                </c:pt>
                <c:pt idx="3826">
                  <c:v>8.9624000000393096</c:v>
                </c:pt>
                <c:pt idx="3827">
                  <c:v>7.9696000000393097</c:v>
                </c:pt>
                <c:pt idx="3828">
                  <c:v>6.9768000000393098</c:v>
                </c:pt>
                <c:pt idx="3829">
                  <c:v>8.7720000000393092</c:v>
                </c:pt>
                <c:pt idx="3830">
                  <c:v>10.5672000000393</c:v>
                </c:pt>
                <c:pt idx="3831">
                  <c:v>9.5744000000393097</c:v>
                </c:pt>
                <c:pt idx="3832">
                  <c:v>8.5816000000393107</c:v>
                </c:pt>
                <c:pt idx="3833">
                  <c:v>7.5888000000393099</c:v>
                </c:pt>
                <c:pt idx="3834">
                  <c:v>6.59600000003931</c:v>
                </c:pt>
                <c:pt idx="3835">
                  <c:v>5.6032000000393101</c:v>
                </c:pt>
                <c:pt idx="3836">
                  <c:v>4.6104000000393102</c:v>
                </c:pt>
                <c:pt idx="3837">
                  <c:v>6.4056000000393096</c:v>
                </c:pt>
                <c:pt idx="3838">
                  <c:v>5.4128000000393097</c:v>
                </c:pt>
                <c:pt idx="3839">
                  <c:v>4.4200000000393098</c:v>
                </c:pt>
                <c:pt idx="3840">
                  <c:v>3.4272000000393099</c:v>
                </c:pt>
                <c:pt idx="3841">
                  <c:v>5.2224000000393103</c:v>
                </c:pt>
                <c:pt idx="3842">
                  <c:v>4.2296000000393104</c:v>
                </c:pt>
                <c:pt idx="3843">
                  <c:v>3.23680000003931</c:v>
                </c:pt>
                <c:pt idx="3844">
                  <c:v>2.2440000000393101</c:v>
                </c:pt>
                <c:pt idx="3845">
                  <c:v>4.03920000003931</c:v>
                </c:pt>
                <c:pt idx="3846">
                  <c:v>5.8344000000393104</c:v>
                </c:pt>
                <c:pt idx="3847">
                  <c:v>4.8416000000393096</c:v>
                </c:pt>
                <c:pt idx="3848">
                  <c:v>3.8488000000393101</c:v>
                </c:pt>
                <c:pt idx="3849">
                  <c:v>2.8560000000393102</c:v>
                </c:pt>
                <c:pt idx="3850">
                  <c:v>4.6512000000393101</c:v>
                </c:pt>
                <c:pt idx="3851">
                  <c:v>3.6584000000393102</c:v>
                </c:pt>
                <c:pt idx="3852">
                  <c:v>2.6656000000393099</c:v>
                </c:pt>
                <c:pt idx="3853">
                  <c:v>1.67280000003931</c:v>
                </c:pt>
                <c:pt idx="3854">
                  <c:v>3.4680000000393099</c:v>
                </c:pt>
                <c:pt idx="3855">
                  <c:v>2.47520000003931</c:v>
                </c:pt>
                <c:pt idx="3856">
                  <c:v>1.4824000000393101</c:v>
                </c:pt>
                <c:pt idx="3857">
                  <c:v>0.48960000003931198</c:v>
                </c:pt>
                <c:pt idx="3858">
                  <c:v>-0.50319999996068698</c:v>
                </c:pt>
                <c:pt idx="3859">
                  <c:v>-1.4959999999606799</c:v>
                </c:pt>
                <c:pt idx="3860">
                  <c:v>-2.4887999999606798</c:v>
                </c:pt>
                <c:pt idx="3861">
                  <c:v>-0.693599999960687</c:v>
                </c:pt>
                <c:pt idx="3862">
                  <c:v>-1.68639999996068</c:v>
                </c:pt>
                <c:pt idx="3863">
                  <c:v>0.10880000003931201</c:v>
                </c:pt>
                <c:pt idx="3864">
                  <c:v>-0.88399999996068701</c:v>
                </c:pt>
                <c:pt idx="3865">
                  <c:v>0.91120000003931201</c:v>
                </c:pt>
                <c:pt idx="3866">
                  <c:v>2.7064000000393098</c:v>
                </c:pt>
                <c:pt idx="3867">
                  <c:v>1.7136000000393099</c:v>
                </c:pt>
                <c:pt idx="3868">
                  <c:v>0.72080000003931199</c:v>
                </c:pt>
                <c:pt idx="3869">
                  <c:v>-0.27199999996068702</c:v>
                </c:pt>
                <c:pt idx="3870">
                  <c:v>-1.26479999996068</c:v>
                </c:pt>
                <c:pt idx="3871">
                  <c:v>-2.2575999999606799</c:v>
                </c:pt>
                <c:pt idx="3872">
                  <c:v>-0.46239999996068798</c:v>
                </c:pt>
                <c:pt idx="3873">
                  <c:v>-1.4551999999606799</c:v>
                </c:pt>
                <c:pt idx="3874">
                  <c:v>-2.4479999999606799</c:v>
                </c:pt>
                <c:pt idx="3875">
                  <c:v>-0.65279999996068705</c:v>
                </c:pt>
                <c:pt idx="3876">
                  <c:v>-1.6455999999606801</c:v>
                </c:pt>
                <c:pt idx="3877">
                  <c:v>-2.6383999999606802</c:v>
                </c:pt>
                <c:pt idx="3878">
                  <c:v>-3.6311999999606801</c:v>
                </c:pt>
                <c:pt idx="3879">
                  <c:v>-4.62399999996068</c:v>
                </c:pt>
                <c:pt idx="3880">
                  <c:v>-5.6167999999606799</c:v>
                </c:pt>
                <c:pt idx="3881">
                  <c:v>-3.82159999996068</c:v>
                </c:pt>
                <c:pt idx="3882">
                  <c:v>-4.8143999999606804</c:v>
                </c:pt>
                <c:pt idx="3883">
                  <c:v>-5.8071999999606803</c:v>
                </c:pt>
                <c:pt idx="3884">
                  <c:v>-4.0119999999606799</c:v>
                </c:pt>
                <c:pt idx="3885">
                  <c:v>-5.0047999999606798</c:v>
                </c:pt>
                <c:pt idx="3886">
                  <c:v>-5.9975999999606797</c:v>
                </c:pt>
                <c:pt idx="3887">
                  <c:v>-6.9903999999606796</c:v>
                </c:pt>
                <c:pt idx="3888">
                  <c:v>-7.9831999999606804</c:v>
                </c:pt>
                <c:pt idx="3889">
                  <c:v>-8.9759999999606794</c:v>
                </c:pt>
                <c:pt idx="3890">
                  <c:v>-9.9687999999606802</c:v>
                </c:pt>
                <c:pt idx="3891">
                  <c:v>-8.1735999999606896</c:v>
                </c:pt>
                <c:pt idx="3892">
                  <c:v>-9.1663999999606904</c:v>
                </c:pt>
                <c:pt idx="3893">
                  <c:v>-10.159199999960601</c:v>
                </c:pt>
                <c:pt idx="3894">
                  <c:v>-11.1519999999606</c:v>
                </c:pt>
                <c:pt idx="3895">
                  <c:v>-12.1447999999606</c:v>
                </c:pt>
                <c:pt idx="3896">
                  <c:v>-13.137599999960599</c:v>
                </c:pt>
                <c:pt idx="3897">
                  <c:v>-14.1303999999606</c:v>
                </c:pt>
                <c:pt idx="3898">
                  <c:v>-15.123199999960599</c:v>
                </c:pt>
                <c:pt idx="3899">
                  <c:v>-16.1159999999606</c:v>
                </c:pt>
                <c:pt idx="3900">
                  <c:v>-17.108799999960599</c:v>
                </c:pt>
                <c:pt idx="3901">
                  <c:v>-18.101599999960602</c:v>
                </c:pt>
                <c:pt idx="3902">
                  <c:v>-19.094399999960601</c:v>
                </c:pt>
                <c:pt idx="3903">
                  <c:v>-20.0871999999606</c:v>
                </c:pt>
                <c:pt idx="3904">
                  <c:v>-21.079999999960599</c:v>
                </c:pt>
                <c:pt idx="3905">
                  <c:v>-19.284799999960601</c:v>
                </c:pt>
                <c:pt idx="3906">
                  <c:v>-20.2775999999606</c:v>
                </c:pt>
                <c:pt idx="3907">
                  <c:v>-21.270399999960599</c:v>
                </c:pt>
                <c:pt idx="3908">
                  <c:v>-22.263199999960602</c:v>
                </c:pt>
                <c:pt idx="3909">
                  <c:v>-23.255999999960601</c:v>
                </c:pt>
                <c:pt idx="3910">
                  <c:v>-24.2487999999606</c:v>
                </c:pt>
                <c:pt idx="3911">
                  <c:v>-22.453599999960598</c:v>
                </c:pt>
                <c:pt idx="3912">
                  <c:v>-23.446399999960601</c:v>
                </c:pt>
                <c:pt idx="3913">
                  <c:v>-24.4391999999606</c:v>
                </c:pt>
                <c:pt idx="3914">
                  <c:v>-25.431999999960599</c:v>
                </c:pt>
                <c:pt idx="3915">
                  <c:v>-26.424799999960602</c:v>
                </c:pt>
                <c:pt idx="3916">
                  <c:v>-27.417599999960601</c:v>
                </c:pt>
                <c:pt idx="3917">
                  <c:v>-28.4103999999606</c:v>
                </c:pt>
                <c:pt idx="3918">
                  <c:v>-29.403199999960599</c:v>
                </c:pt>
                <c:pt idx="3919">
                  <c:v>-27.607999999960601</c:v>
                </c:pt>
                <c:pt idx="3920">
                  <c:v>-28.6007999999606</c:v>
                </c:pt>
                <c:pt idx="3921">
                  <c:v>-29.593599999960599</c:v>
                </c:pt>
                <c:pt idx="3922">
                  <c:v>-27.798399999960601</c:v>
                </c:pt>
                <c:pt idx="3923">
                  <c:v>-28.7911999999606</c:v>
                </c:pt>
                <c:pt idx="3924">
                  <c:v>-29.783999999960599</c:v>
                </c:pt>
                <c:pt idx="3925">
                  <c:v>-30.776799999960598</c:v>
                </c:pt>
                <c:pt idx="3926">
                  <c:v>-28.981599999960601</c:v>
                </c:pt>
                <c:pt idx="3927">
                  <c:v>-29.9743999999606</c:v>
                </c:pt>
                <c:pt idx="3928">
                  <c:v>-30.967199999960599</c:v>
                </c:pt>
                <c:pt idx="3929">
                  <c:v>-31.959999999960601</c:v>
                </c:pt>
                <c:pt idx="3930">
                  <c:v>-30.1647999999606</c:v>
                </c:pt>
                <c:pt idx="3931">
                  <c:v>-31.157599999960599</c:v>
                </c:pt>
                <c:pt idx="3932">
                  <c:v>-29.362399999960601</c:v>
                </c:pt>
                <c:pt idx="3933">
                  <c:v>-30.3551999999606</c:v>
                </c:pt>
                <c:pt idx="3934">
                  <c:v>-31.347999999960599</c:v>
                </c:pt>
                <c:pt idx="3935">
                  <c:v>-32.340799999960602</c:v>
                </c:pt>
                <c:pt idx="3936">
                  <c:v>-33.333599999960597</c:v>
                </c:pt>
                <c:pt idx="3937">
                  <c:v>-34.3263999999606</c:v>
                </c:pt>
                <c:pt idx="3938">
                  <c:v>-32.531199999960599</c:v>
                </c:pt>
                <c:pt idx="3939">
                  <c:v>-33.523999999960601</c:v>
                </c:pt>
                <c:pt idx="3940">
                  <c:v>-34.516799999960597</c:v>
                </c:pt>
                <c:pt idx="3941">
                  <c:v>-35.509599999960599</c:v>
                </c:pt>
                <c:pt idx="3942">
                  <c:v>-36.502399999960602</c:v>
                </c:pt>
                <c:pt idx="3943">
                  <c:v>-37.495199999960597</c:v>
                </c:pt>
                <c:pt idx="3944">
                  <c:v>-35.699999999960603</c:v>
                </c:pt>
                <c:pt idx="3945">
                  <c:v>-36.692799999960599</c:v>
                </c:pt>
                <c:pt idx="3946">
                  <c:v>-37.685599999960601</c:v>
                </c:pt>
                <c:pt idx="3947">
                  <c:v>-38.678399999960597</c:v>
                </c:pt>
                <c:pt idx="3948">
                  <c:v>-39.671199999960599</c:v>
                </c:pt>
                <c:pt idx="3949">
                  <c:v>-40.663999999960602</c:v>
                </c:pt>
                <c:pt idx="3950">
                  <c:v>-41.656799999960597</c:v>
                </c:pt>
                <c:pt idx="3951">
                  <c:v>-39.861599999960603</c:v>
                </c:pt>
                <c:pt idx="3952">
                  <c:v>-40.854399999960599</c:v>
                </c:pt>
                <c:pt idx="3953">
                  <c:v>-41.847199999960601</c:v>
                </c:pt>
                <c:pt idx="3954">
                  <c:v>-42.839999999960597</c:v>
                </c:pt>
                <c:pt idx="3955">
                  <c:v>-43.832799999960699</c:v>
                </c:pt>
                <c:pt idx="3956">
                  <c:v>-44.825599999960701</c:v>
                </c:pt>
                <c:pt idx="3957">
                  <c:v>-45.818399999960697</c:v>
                </c:pt>
                <c:pt idx="3958">
                  <c:v>-46.811199999960699</c:v>
                </c:pt>
                <c:pt idx="3959">
                  <c:v>-45.015999999960698</c:v>
                </c:pt>
                <c:pt idx="3960">
                  <c:v>-46.008799999960701</c:v>
                </c:pt>
                <c:pt idx="3961">
                  <c:v>-47.001599999960703</c:v>
                </c:pt>
                <c:pt idx="3962">
                  <c:v>-47.994399999960699</c:v>
                </c:pt>
                <c:pt idx="3963">
                  <c:v>-48.987199999960701</c:v>
                </c:pt>
                <c:pt idx="3964">
                  <c:v>-49.979999999960697</c:v>
                </c:pt>
                <c:pt idx="3965">
                  <c:v>-48.184799999960703</c:v>
                </c:pt>
                <c:pt idx="3966">
                  <c:v>-46.389599999960701</c:v>
                </c:pt>
                <c:pt idx="3967">
                  <c:v>-47.382399999960697</c:v>
                </c:pt>
                <c:pt idx="3968">
                  <c:v>-48.375199999960699</c:v>
                </c:pt>
                <c:pt idx="3969">
                  <c:v>-49.367999999960702</c:v>
                </c:pt>
                <c:pt idx="3970">
                  <c:v>-50.360799999960697</c:v>
                </c:pt>
                <c:pt idx="3971">
                  <c:v>-51.3535999999607</c:v>
                </c:pt>
                <c:pt idx="3972">
                  <c:v>-52.346399999960703</c:v>
                </c:pt>
                <c:pt idx="3973">
                  <c:v>-50.551199999960701</c:v>
                </c:pt>
                <c:pt idx="3974">
                  <c:v>-48.7559999999607</c:v>
                </c:pt>
                <c:pt idx="3975">
                  <c:v>-49.748799999960703</c:v>
                </c:pt>
                <c:pt idx="3976">
                  <c:v>-50.741599999960698</c:v>
                </c:pt>
                <c:pt idx="3977">
                  <c:v>-51.734399999960701</c:v>
                </c:pt>
                <c:pt idx="3978">
                  <c:v>-52.727199999960703</c:v>
                </c:pt>
                <c:pt idx="3979">
                  <c:v>-53.719999999960699</c:v>
                </c:pt>
                <c:pt idx="3980">
                  <c:v>-54.712799999960701</c:v>
                </c:pt>
                <c:pt idx="3981">
                  <c:v>-52.9175999999607</c:v>
                </c:pt>
                <c:pt idx="3982">
                  <c:v>-53.910399999960703</c:v>
                </c:pt>
                <c:pt idx="3983">
                  <c:v>-52.115199999960701</c:v>
                </c:pt>
                <c:pt idx="3984">
                  <c:v>-53.107999999960697</c:v>
                </c:pt>
                <c:pt idx="3985">
                  <c:v>-54.100799999960699</c:v>
                </c:pt>
                <c:pt idx="3986">
                  <c:v>-52.305599999960698</c:v>
                </c:pt>
                <c:pt idx="3987">
                  <c:v>-53.298399999960701</c:v>
                </c:pt>
                <c:pt idx="3988">
                  <c:v>-54.291199999960703</c:v>
                </c:pt>
                <c:pt idx="3989">
                  <c:v>-52.495999999960702</c:v>
                </c:pt>
                <c:pt idx="3990">
                  <c:v>-50.700799999960701</c:v>
                </c:pt>
                <c:pt idx="3991">
                  <c:v>-48.9055999999607</c:v>
                </c:pt>
                <c:pt idx="3992">
                  <c:v>-49.898399999960702</c:v>
                </c:pt>
                <c:pt idx="3993">
                  <c:v>-48.103199999960701</c:v>
                </c:pt>
                <c:pt idx="3994">
                  <c:v>-49.095999999960704</c:v>
                </c:pt>
                <c:pt idx="3995">
                  <c:v>-50.088799999960699</c:v>
                </c:pt>
                <c:pt idx="3996">
                  <c:v>-51.081599999960702</c:v>
                </c:pt>
                <c:pt idx="3997">
                  <c:v>-52.074399999960697</c:v>
                </c:pt>
                <c:pt idx="3998">
                  <c:v>-50.279199999960703</c:v>
                </c:pt>
              </c:numCache>
            </c:numRef>
          </c:val>
          <c:smooth val="0"/>
        </c:ser>
        <c:ser>
          <c:idx val="3"/>
          <c:order val="3"/>
          <c:tx>
            <c:strRef>
              <c:f>'[Curve (3).xlsx]Testing'!$D$1</c:f>
              <c:strCache>
                <c:ptCount val="1"/>
                <c:pt idx="0">
                  <c:v>KNN</c:v>
                </c:pt>
              </c:strCache>
            </c:strRef>
          </c:tx>
          <c:spPr>
            <a:ln w="28575" cap="rnd">
              <a:solidFill>
                <a:schemeClr val="accent4"/>
              </a:solidFill>
              <a:round/>
            </a:ln>
            <a:effectLst/>
          </c:spPr>
          <c:marker>
            <c:symbol val="none"/>
          </c:marker>
          <c:val>
            <c:numRef>
              <c:f>'[Curve (3).xlsx]Testing'!$D$2:$D$4000</c:f>
              <c:numCache>
                <c:formatCode>General</c:formatCode>
                <c:ptCount val="3999"/>
                <c:pt idx="0">
                  <c:v>-0.99280000000000002</c:v>
                </c:pt>
                <c:pt idx="1">
                  <c:v>-1.9856</c:v>
                </c:pt>
                <c:pt idx="2">
                  <c:v>-2.9784000000000002</c:v>
                </c:pt>
                <c:pt idx="3">
                  <c:v>-3.9712000000000001</c:v>
                </c:pt>
                <c:pt idx="4">
                  <c:v>-4.9640000000000004</c:v>
                </c:pt>
                <c:pt idx="5">
                  <c:v>-3.1688000000000001</c:v>
                </c:pt>
                <c:pt idx="6">
                  <c:v>-1.3735999999999999</c:v>
                </c:pt>
                <c:pt idx="7">
                  <c:v>-2.3664000000000001</c:v>
                </c:pt>
                <c:pt idx="8">
                  <c:v>-3.3592</c:v>
                </c:pt>
                <c:pt idx="9">
                  <c:v>-1.5640000000000001</c:v>
                </c:pt>
                <c:pt idx="10">
                  <c:v>0.23119999999999899</c:v>
                </c:pt>
                <c:pt idx="11">
                  <c:v>-0.76160000000000005</c:v>
                </c:pt>
                <c:pt idx="12">
                  <c:v>-1.7544</c:v>
                </c:pt>
                <c:pt idx="13">
                  <c:v>-2.7471999999999999</c:v>
                </c:pt>
                <c:pt idx="14">
                  <c:v>-3.74</c:v>
                </c:pt>
                <c:pt idx="15">
                  <c:v>-1.9448000000000001</c:v>
                </c:pt>
                <c:pt idx="16">
                  <c:v>-0.14960000000000001</c:v>
                </c:pt>
                <c:pt idx="17">
                  <c:v>-1.1424000000000001</c:v>
                </c:pt>
                <c:pt idx="18">
                  <c:v>0.65279999999999905</c:v>
                </c:pt>
                <c:pt idx="19">
                  <c:v>2.4479999999999902</c:v>
                </c:pt>
                <c:pt idx="20">
                  <c:v>1.4551999999999901</c:v>
                </c:pt>
                <c:pt idx="21">
                  <c:v>0.46239999999999898</c:v>
                </c:pt>
                <c:pt idx="22">
                  <c:v>2.2575999999999898</c:v>
                </c:pt>
                <c:pt idx="23">
                  <c:v>1.2647999999999899</c:v>
                </c:pt>
                <c:pt idx="24">
                  <c:v>3.0599999999999898</c:v>
                </c:pt>
                <c:pt idx="25">
                  <c:v>2.0671999999999899</c:v>
                </c:pt>
                <c:pt idx="26">
                  <c:v>1.07439999999999</c:v>
                </c:pt>
                <c:pt idx="27">
                  <c:v>8.1599999999999298E-2</c:v>
                </c:pt>
                <c:pt idx="28">
                  <c:v>-0.91120000000000001</c:v>
                </c:pt>
                <c:pt idx="29">
                  <c:v>-1.9039999999999999</c:v>
                </c:pt>
                <c:pt idx="30">
                  <c:v>-2.8967999999999998</c:v>
                </c:pt>
                <c:pt idx="31">
                  <c:v>-3.8896000000000002</c:v>
                </c:pt>
                <c:pt idx="32">
                  <c:v>-4.8823999999999996</c:v>
                </c:pt>
                <c:pt idx="33">
                  <c:v>-5.8752000000000004</c:v>
                </c:pt>
                <c:pt idx="34">
                  <c:v>-6.8680000000000003</c:v>
                </c:pt>
                <c:pt idx="35">
                  <c:v>-5.0728</c:v>
                </c:pt>
                <c:pt idx="36">
                  <c:v>-3.2776000000000001</c:v>
                </c:pt>
                <c:pt idx="37">
                  <c:v>-1.4823999999999999</c:v>
                </c:pt>
                <c:pt idx="38">
                  <c:v>-2.4752000000000001</c:v>
                </c:pt>
                <c:pt idx="39">
                  <c:v>-0.68000000000000105</c:v>
                </c:pt>
                <c:pt idx="40">
                  <c:v>-1.6728000000000001</c:v>
                </c:pt>
                <c:pt idx="41">
                  <c:v>-2.6656</c:v>
                </c:pt>
                <c:pt idx="42">
                  <c:v>-3.6583999999999999</c:v>
                </c:pt>
                <c:pt idx="43">
                  <c:v>-4.6512000000000002</c:v>
                </c:pt>
                <c:pt idx="44">
                  <c:v>-2.8559999999999999</c:v>
                </c:pt>
                <c:pt idx="45">
                  <c:v>-3.8488000000000002</c:v>
                </c:pt>
                <c:pt idx="46">
                  <c:v>-4.8415999999999997</c:v>
                </c:pt>
                <c:pt idx="47">
                  <c:v>-3.0464000000000002</c:v>
                </c:pt>
                <c:pt idx="48">
                  <c:v>-4.0392000000000001</c:v>
                </c:pt>
                <c:pt idx="49">
                  <c:v>-2.2440000000000002</c:v>
                </c:pt>
                <c:pt idx="50">
                  <c:v>-0.44880000000000198</c:v>
                </c:pt>
                <c:pt idx="51">
                  <c:v>-1.4416</c:v>
                </c:pt>
                <c:pt idx="52">
                  <c:v>-2.4344000000000001</c:v>
                </c:pt>
                <c:pt idx="53">
                  <c:v>-0.63920000000000199</c:v>
                </c:pt>
                <c:pt idx="54">
                  <c:v>1.1559999999999899</c:v>
                </c:pt>
                <c:pt idx="55">
                  <c:v>2.9511999999999898</c:v>
                </c:pt>
                <c:pt idx="56">
                  <c:v>4.7463999999999897</c:v>
                </c:pt>
                <c:pt idx="57">
                  <c:v>3.7535999999999898</c:v>
                </c:pt>
                <c:pt idx="58">
                  <c:v>2.7607999999999899</c:v>
                </c:pt>
                <c:pt idx="59">
                  <c:v>4.5559999999999903</c:v>
                </c:pt>
                <c:pt idx="60">
                  <c:v>3.5631999999999899</c:v>
                </c:pt>
                <c:pt idx="61">
                  <c:v>5.3583999999999898</c:v>
                </c:pt>
                <c:pt idx="62">
                  <c:v>4.3655999999999899</c:v>
                </c:pt>
                <c:pt idx="63">
                  <c:v>6.1607999999999903</c:v>
                </c:pt>
                <c:pt idx="64">
                  <c:v>5.1679999999999904</c:v>
                </c:pt>
                <c:pt idx="65">
                  <c:v>6.9631999999999898</c:v>
                </c:pt>
                <c:pt idx="66">
                  <c:v>5.9703999999999899</c:v>
                </c:pt>
                <c:pt idx="67">
                  <c:v>4.97759999999999</c:v>
                </c:pt>
                <c:pt idx="68">
                  <c:v>3.9847999999999901</c:v>
                </c:pt>
                <c:pt idx="69">
                  <c:v>2.9919999999999898</c:v>
                </c:pt>
                <c:pt idx="70">
                  <c:v>4.7871999999999897</c:v>
                </c:pt>
                <c:pt idx="71">
                  <c:v>3.7943999999999898</c:v>
                </c:pt>
                <c:pt idx="72">
                  <c:v>5.5895999999999901</c:v>
                </c:pt>
                <c:pt idx="73">
                  <c:v>4.5967999999999902</c:v>
                </c:pt>
                <c:pt idx="74">
                  <c:v>6.3919999999999897</c:v>
                </c:pt>
                <c:pt idx="75">
                  <c:v>5.3991999999999898</c:v>
                </c:pt>
                <c:pt idx="76">
                  <c:v>7.1943999999999999</c:v>
                </c:pt>
                <c:pt idx="77">
                  <c:v>8.9895999999999994</c:v>
                </c:pt>
                <c:pt idx="78">
                  <c:v>7.9967999999999897</c:v>
                </c:pt>
                <c:pt idx="79">
                  <c:v>7.0039999999999996</c:v>
                </c:pt>
                <c:pt idx="80">
                  <c:v>8.7991999999999901</c:v>
                </c:pt>
                <c:pt idx="81">
                  <c:v>7.8063999999999902</c:v>
                </c:pt>
                <c:pt idx="82">
                  <c:v>9.6015999999999995</c:v>
                </c:pt>
                <c:pt idx="83">
                  <c:v>8.6087999999999898</c:v>
                </c:pt>
                <c:pt idx="84">
                  <c:v>10.4039999999999</c:v>
                </c:pt>
                <c:pt idx="85">
                  <c:v>12.1991999999999</c:v>
                </c:pt>
                <c:pt idx="86">
                  <c:v>11.206399999999901</c:v>
                </c:pt>
                <c:pt idx="87">
                  <c:v>10.2135999999999</c:v>
                </c:pt>
                <c:pt idx="88">
                  <c:v>9.2207999999999899</c:v>
                </c:pt>
                <c:pt idx="89">
                  <c:v>8.2279999999999909</c:v>
                </c:pt>
                <c:pt idx="90">
                  <c:v>10.0231999999999</c:v>
                </c:pt>
                <c:pt idx="91">
                  <c:v>9.0303999999999895</c:v>
                </c:pt>
                <c:pt idx="92">
                  <c:v>10.8255999999999</c:v>
                </c:pt>
                <c:pt idx="93">
                  <c:v>12.6207999999999</c:v>
                </c:pt>
                <c:pt idx="94">
                  <c:v>14.415999999999899</c:v>
                </c:pt>
                <c:pt idx="95">
                  <c:v>13.4231999999999</c:v>
                </c:pt>
                <c:pt idx="96">
                  <c:v>12.430399999999899</c:v>
                </c:pt>
                <c:pt idx="97">
                  <c:v>14.225599999999901</c:v>
                </c:pt>
                <c:pt idx="98">
                  <c:v>13.2327999999999</c:v>
                </c:pt>
                <c:pt idx="99">
                  <c:v>12.239999999999901</c:v>
                </c:pt>
                <c:pt idx="100">
                  <c:v>14.0351999999999</c:v>
                </c:pt>
                <c:pt idx="101">
                  <c:v>15.8303999999999</c:v>
                </c:pt>
                <c:pt idx="102">
                  <c:v>17.625599999999899</c:v>
                </c:pt>
                <c:pt idx="103">
                  <c:v>16.6327999999999</c:v>
                </c:pt>
                <c:pt idx="104">
                  <c:v>18.427999999999901</c:v>
                </c:pt>
                <c:pt idx="105">
                  <c:v>20.223199999999899</c:v>
                </c:pt>
                <c:pt idx="106">
                  <c:v>22.0183999999999</c:v>
                </c:pt>
                <c:pt idx="107">
                  <c:v>21.025599999999901</c:v>
                </c:pt>
                <c:pt idx="108">
                  <c:v>22.820799999999899</c:v>
                </c:pt>
                <c:pt idx="109">
                  <c:v>24.6159999999999</c:v>
                </c:pt>
                <c:pt idx="110">
                  <c:v>23.623199999999901</c:v>
                </c:pt>
                <c:pt idx="111">
                  <c:v>22.630399999999899</c:v>
                </c:pt>
                <c:pt idx="112">
                  <c:v>21.637599999999999</c:v>
                </c:pt>
                <c:pt idx="113">
                  <c:v>23.4328</c:v>
                </c:pt>
                <c:pt idx="114">
                  <c:v>22.44</c:v>
                </c:pt>
                <c:pt idx="115">
                  <c:v>24.235199999999999</c:v>
                </c:pt>
                <c:pt idx="116">
                  <c:v>23.2424</c:v>
                </c:pt>
                <c:pt idx="117">
                  <c:v>22.249600000000001</c:v>
                </c:pt>
                <c:pt idx="118">
                  <c:v>24.044799999999999</c:v>
                </c:pt>
                <c:pt idx="119">
                  <c:v>23.052</c:v>
                </c:pt>
                <c:pt idx="120">
                  <c:v>24.847200000000001</c:v>
                </c:pt>
                <c:pt idx="121">
                  <c:v>23.854399999999998</c:v>
                </c:pt>
                <c:pt idx="122">
                  <c:v>25.6496</c:v>
                </c:pt>
                <c:pt idx="123">
                  <c:v>27.444800000000001</c:v>
                </c:pt>
                <c:pt idx="124">
                  <c:v>29.24</c:v>
                </c:pt>
                <c:pt idx="125">
                  <c:v>31.0352</c:v>
                </c:pt>
                <c:pt idx="126">
                  <c:v>30.042400000000001</c:v>
                </c:pt>
                <c:pt idx="127">
                  <c:v>31.837599999999998</c:v>
                </c:pt>
                <c:pt idx="128">
                  <c:v>33.632800000000003</c:v>
                </c:pt>
                <c:pt idx="129">
                  <c:v>32.64</c:v>
                </c:pt>
                <c:pt idx="130">
                  <c:v>31.647200000000002</c:v>
                </c:pt>
                <c:pt idx="131">
                  <c:v>30.654399999999999</c:v>
                </c:pt>
                <c:pt idx="132">
                  <c:v>29.6616</c:v>
                </c:pt>
                <c:pt idx="133">
                  <c:v>28.668800000000001</c:v>
                </c:pt>
                <c:pt idx="134">
                  <c:v>27.675999999999998</c:v>
                </c:pt>
                <c:pt idx="135">
                  <c:v>26.683199999999999</c:v>
                </c:pt>
                <c:pt idx="136">
                  <c:v>28.478400000000001</c:v>
                </c:pt>
                <c:pt idx="137">
                  <c:v>30.273599999999998</c:v>
                </c:pt>
                <c:pt idx="138">
                  <c:v>29.280799999999999</c:v>
                </c:pt>
                <c:pt idx="139">
                  <c:v>31.076000000000001</c:v>
                </c:pt>
                <c:pt idx="140">
                  <c:v>30.083200000000001</c:v>
                </c:pt>
                <c:pt idx="141">
                  <c:v>31.878399999999999</c:v>
                </c:pt>
                <c:pt idx="142">
                  <c:v>30.8856</c:v>
                </c:pt>
                <c:pt idx="143">
                  <c:v>32.680799999999998</c:v>
                </c:pt>
                <c:pt idx="144">
                  <c:v>34.475999999999999</c:v>
                </c:pt>
                <c:pt idx="145">
                  <c:v>36.2712</c:v>
                </c:pt>
                <c:pt idx="146">
                  <c:v>35.278399999999998</c:v>
                </c:pt>
                <c:pt idx="147">
                  <c:v>37.073599999999999</c:v>
                </c:pt>
                <c:pt idx="148">
                  <c:v>36.080800000000004</c:v>
                </c:pt>
                <c:pt idx="149">
                  <c:v>35.088000000000001</c:v>
                </c:pt>
                <c:pt idx="150">
                  <c:v>34.095199999999998</c:v>
                </c:pt>
                <c:pt idx="151">
                  <c:v>33.102400000000003</c:v>
                </c:pt>
                <c:pt idx="152">
                  <c:v>32.1096</c:v>
                </c:pt>
                <c:pt idx="153">
                  <c:v>31.116800000000001</c:v>
                </c:pt>
                <c:pt idx="154">
                  <c:v>30.123999999999999</c:v>
                </c:pt>
                <c:pt idx="155">
                  <c:v>29.1312</c:v>
                </c:pt>
                <c:pt idx="156">
                  <c:v>28.138400000000001</c:v>
                </c:pt>
                <c:pt idx="157">
                  <c:v>27.145600000000002</c:v>
                </c:pt>
                <c:pt idx="158">
                  <c:v>28.940799999999999</c:v>
                </c:pt>
                <c:pt idx="159">
                  <c:v>30.736000000000001</c:v>
                </c:pt>
                <c:pt idx="160">
                  <c:v>29.743200000000002</c:v>
                </c:pt>
                <c:pt idx="161">
                  <c:v>28.750399999999999</c:v>
                </c:pt>
                <c:pt idx="162">
                  <c:v>27.7576</c:v>
                </c:pt>
                <c:pt idx="163">
                  <c:v>26.764800000000001</c:v>
                </c:pt>
                <c:pt idx="164">
                  <c:v>25.771999999999998</c:v>
                </c:pt>
                <c:pt idx="165">
                  <c:v>24.779199999999999</c:v>
                </c:pt>
                <c:pt idx="166">
                  <c:v>26.574400000000001</c:v>
                </c:pt>
                <c:pt idx="167">
                  <c:v>25.581600000000002</c:v>
                </c:pt>
                <c:pt idx="168">
                  <c:v>24.588799999999999</c:v>
                </c:pt>
                <c:pt idx="169">
                  <c:v>26.384</c:v>
                </c:pt>
                <c:pt idx="170">
                  <c:v>25.391200000000001</c:v>
                </c:pt>
                <c:pt idx="171">
                  <c:v>24.398399999999999</c:v>
                </c:pt>
                <c:pt idx="172">
                  <c:v>26.1936</c:v>
                </c:pt>
                <c:pt idx="173">
                  <c:v>25.200800000000001</c:v>
                </c:pt>
                <c:pt idx="174">
                  <c:v>24.207999999999998</c:v>
                </c:pt>
                <c:pt idx="175">
                  <c:v>23.215199999999999</c:v>
                </c:pt>
                <c:pt idx="176">
                  <c:v>22.2224</c:v>
                </c:pt>
                <c:pt idx="177">
                  <c:v>24.017600000000002</c:v>
                </c:pt>
                <c:pt idx="178">
                  <c:v>23.024799999999999</c:v>
                </c:pt>
                <c:pt idx="179">
                  <c:v>22.032</c:v>
                </c:pt>
                <c:pt idx="180">
                  <c:v>21.039200000000001</c:v>
                </c:pt>
                <c:pt idx="181">
                  <c:v>20.046399999999998</c:v>
                </c:pt>
                <c:pt idx="182">
                  <c:v>19.053599999999999</c:v>
                </c:pt>
                <c:pt idx="183">
                  <c:v>18.0608</c:v>
                </c:pt>
                <c:pt idx="184">
                  <c:v>19.856000000000002</c:v>
                </c:pt>
                <c:pt idx="185">
                  <c:v>21.651199999999999</c:v>
                </c:pt>
                <c:pt idx="186">
                  <c:v>20.6584</c:v>
                </c:pt>
                <c:pt idx="187">
                  <c:v>22.453600000000002</c:v>
                </c:pt>
                <c:pt idx="188">
                  <c:v>24.248799999999999</c:v>
                </c:pt>
                <c:pt idx="189">
                  <c:v>23.256</c:v>
                </c:pt>
                <c:pt idx="190">
                  <c:v>22.263200000000001</c:v>
                </c:pt>
                <c:pt idx="191">
                  <c:v>21.270399999999999</c:v>
                </c:pt>
                <c:pt idx="192">
                  <c:v>23.0656</c:v>
                </c:pt>
                <c:pt idx="193">
                  <c:v>22.072800000000001</c:v>
                </c:pt>
                <c:pt idx="194">
                  <c:v>21.08</c:v>
                </c:pt>
                <c:pt idx="195">
                  <c:v>20.087199999999999</c:v>
                </c:pt>
                <c:pt idx="196">
                  <c:v>19.0944</c:v>
                </c:pt>
                <c:pt idx="197">
                  <c:v>18.101600000000001</c:v>
                </c:pt>
                <c:pt idx="198">
                  <c:v>17.108799999999999</c:v>
                </c:pt>
                <c:pt idx="199">
                  <c:v>16.116</c:v>
                </c:pt>
                <c:pt idx="200">
                  <c:v>15.123200000000001</c:v>
                </c:pt>
                <c:pt idx="201">
                  <c:v>16.918399999999998</c:v>
                </c:pt>
                <c:pt idx="202">
                  <c:v>18.7136</c:v>
                </c:pt>
                <c:pt idx="203">
                  <c:v>17.720800000000001</c:v>
                </c:pt>
                <c:pt idx="204">
                  <c:v>19.515999999999998</c:v>
                </c:pt>
                <c:pt idx="205">
                  <c:v>18.523199999999999</c:v>
                </c:pt>
                <c:pt idx="206">
                  <c:v>17.5304</c:v>
                </c:pt>
                <c:pt idx="207">
                  <c:v>19.325600000000001</c:v>
                </c:pt>
                <c:pt idx="208">
                  <c:v>21.120799999999999</c:v>
                </c:pt>
                <c:pt idx="209">
                  <c:v>20.128</c:v>
                </c:pt>
                <c:pt idx="210">
                  <c:v>21.923200000000001</c:v>
                </c:pt>
                <c:pt idx="211">
                  <c:v>23.718399999999999</c:v>
                </c:pt>
                <c:pt idx="212">
                  <c:v>22.7256</c:v>
                </c:pt>
                <c:pt idx="213">
                  <c:v>21.732800000000001</c:v>
                </c:pt>
                <c:pt idx="214">
                  <c:v>20.74</c:v>
                </c:pt>
                <c:pt idx="215">
                  <c:v>19.747199999999999</c:v>
                </c:pt>
                <c:pt idx="216">
                  <c:v>18.7544</c:v>
                </c:pt>
                <c:pt idx="217">
                  <c:v>17.761600000000001</c:v>
                </c:pt>
                <c:pt idx="218">
                  <c:v>19.556799999999999</c:v>
                </c:pt>
                <c:pt idx="219">
                  <c:v>21.352</c:v>
                </c:pt>
                <c:pt idx="220">
                  <c:v>23.147200000000002</c:v>
                </c:pt>
                <c:pt idx="221">
                  <c:v>22.154399999999999</c:v>
                </c:pt>
                <c:pt idx="222">
                  <c:v>21.1616</c:v>
                </c:pt>
                <c:pt idx="223">
                  <c:v>20.168800000000001</c:v>
                </c:pt>
                <c:pt idx="224">
                  <c:v>19.175999999999998</c:v>
                </c:pt>
                <c:pt idx="225">
                  <c:v>18.183199999999999</c:v>
                </c:pt>
                <c:pt idx="226">
                  <c:v>17.1904</c:v>
                </c:pt>
                <c:pt idx="227">
                  <c:v>18.985600000000002</c:v>
                </c:pt>
                <c:pt idx="228">
                  <c:v>17.992799999999999</c:v>
                </c:pt>
                <c:pt idx="229">
                  <c:v>19.788</c:v>
                </c:pt>
                <c:pt idx="230">
                  <c:v>18.795200000000001</c:v>
                </c:pt>
                <c:pt idx="231">
                  <c:v>20.590399999999999</c:v>
                </c:pt>
                <c:pt idx="232">
                  <c:v>19.5976</c:v>
                </c:pt>
                <c:pt idx="233">
                  <c:v>21.392800000000001</c:v>
                </c:pt>
                <c:pt idx="234">
                  <c:v>23.188000000000098</c:v>
                </c:pt>
                <c:pt idx="235">
                  <c:v>22.195200000000099</c:v>
                </c:pt>
                <c:pt idx="236">
                  <c:v>21.2024000000001</c:v>
                </c:pt>
                <c:pt idx="237">
                  <c:v>20.209600000000101</c:v>
                </c:pt>
                <c:pt idx="238">
                  <c:v>22.004800000000099</c:v>
                </c:pt>
                <c:pt idx="239">
                  <c:v>21.0120000000001</c:v>
                </c:pt>
                <c:pt idx="240">
                  <c:v>20.019200000000101</c:v>
                </c:pt>
                <c:pt idx="241">
                  <c:v>19.026400000000098</c:v>
                </c:pt>
                <c:pt idx="242">
                  <c:v>18.033600000000099</c:v>
                </c:pt>
                <c:pt idx="243">
                  <c:v>17.0408000000001</c:v>
                </c:pt>
                <c:pt idx="244">
                  <c:v>18.836000000000102</c:v>
                </c:pt>
                <c:pt idx="245">
                  <c:v>17.843200000000099</c:v>
                </c:pt>
                <c:pt idx="246">
                  <c:v>16.8504000000001</c:v>
                </c:pt>
                <c:pt idx="247">
                  <c:v>15.857600000000099</c:v>
                </c:pt>
                <c:pt idx="248">
                  <c:v>17.652800000000099</c:v>
                </c:pt>
                <c:pt idx="249">
                  <c:v>16.6600000000001</c:v>
                </c:pt>
                <c:pt idx="250">
                  <c:v>18.455200000000101</c:v>
                </c:pt>
                <c:pt idx="251">
                  <c:v>20.250400000000099</c:v>
                </c:pt>
                <c:pt idx="252">
                  <c:v>19.2576000000001</c:v>
                </c:pt>
                <c:pt idx="253">
                  <c:v>18.264800000000101</c:v>
                </c:pt>
                <c:pt idx="254">
                  <c:v>17.272000000000101</c:v>
                </c:pt>
                <c:pt idx="255">
                  <c:v>19.067200000000099</c:v>
                </c:pt>
                <c:pt idx="256">
                  <c:v>18.0744000000001</c:v>
                </c:pt>
                <c:pt idx="257">
                  <c:v>17.081600000000101</c:v>
                </c:pt>
                <c:pt idx="258">
                  <c:v>18.876800000000099</c:v>
                </c:pt>
                <c:pt idx="259">
                  <c:v>17.8840000000001</c:v>
                </c:pt>
                <c:pt idx="260">
                  <c:v>16.891200000000101</c:v>
                </c:pt>
                <c:pt idx="261">
                  <c:v>18.686400000000098</c:v>
                </c:pt>
                <c:pt idx="262">
                  <c:v>17.693600000000099</c:v>
                </c:pt>
                <c:pt idx="263">
                  <c:v>19.488800000000101</c:v>
                </c:pt>
                <c:pt idx="264">
                  <c:v>18.496000000000102</c:v>
                </c:pt>
                <c:pt idx="265">
                  <c:v>17.503200000000099</c:v>
                </c:pt>
                <c:pt idx="266">
                  <c:v>19.2984000000001</c:v>
                </c:pt>
                <c:pt idx="267">
                  <c:v>18.305600000000101</c:v>
                </c:pt>
                <c:pt idx="268">
                  <c:v>17.312800000000099</c:v>
                </c:pt>
                <c:pt idx="269">
                  <c:v>16.3200000000001</c:v>
                </c:pt>
                <c:pt idx="270">
                  <c:v>18.115200000000101</c:v>
                </c:pt>
                <c:pt idx="271">
                  <c:v>17.122400000000098</c:v>
                </c:pt>
                <c:pt idx="272">
                  <c:v>18.9176000000001</c:v>
                </c:pt>
                <c:pt idx="273">
                  <c:v>17.924800000000101</c:v>
                </c:pt>
                <c:pt idx="274">
                  <c:v>19.720000000000098</c:v>
                </c:pt>
                <c:pt idx="275">
                  <c:v>18.727200000000099</c:v>
                </c:pt>
                <c:pt idx="276">
                  <c:v>20.522400000000101</c:v>
                </c:pt>
                <c:pt idx="277">
                  <c:v>19.529600000000102</c:v>
                </c:pt>
                <c:pt idx="278">
                  <c:v>21.324800000000099</c:v>
                </c:pt>
                <c:pt idx="279">
                  <c:v>20.3320000000001</c:v>
                </c:pt>
                <c:pt idx="280">
                  <c:v>19.339200000000101</c:v>
                </c:pt>
                <c:pt idx="281">
                  <c:v>18.346400000000099</c:v>
                </c:pt>
                <c:pt idx="282">
                  <c:v>20.1416000000001</c:v>
                </c:pt>
                <c:pt idx="283">
                  <c:v>19.148800000000101</c:v>
                </c:pt>
                <c:pt idx="284">
                  <c:v>18.156000000000098</c:v>
                </c:pt>
                <c:pt idx="285">
                  <c:v>17.163200000000099</c:v>
                </c:pt>
                <c:pt idx="286">
                  <c:v>18.958400000000101</c:v>
                </c:pt>
                <c:pt idx="287">
                  <c:v>17.965600000000101</c:v>
                </c:pt>
                <c:pt idx="288">
                  <c:v>16.972800000000099</c:v>
                </c:pt>
                <c:pt idx="289">
                  <c:v>18.7680000000001</c:v>
                </c:pt>
                <c:pt idx="290">
                  <c:v>17.775200000000101</c:v>
                </c:pt>
                <c:pt idx="291">
                  <c:v>16.782400000000099</c:v>
                </c:pt>
                <c:pt idx="292">
                  <c:v>15.7896000000001</c:v>
                </c:pt>
                <c:pt idx="293">
                  <c:v>17.584800000000101</c:v>
                </c:pt>
                <c:pt idx="294">
                  <c:v>16.592000000000098</c:v>
                </c:pt>
                <c:pt idx="295">
                  <c:v>15.599200000000099</c:v>
                </c:pt>
                <c:pt idx="296">
                  <c:v>17.3944000000001</c:v>
                </c:pt>
                <c:pt idx="297">
                  <c:v>19.189600000000102</c:v>
                </c:pt>
                <c:pt idx="298">
                  <c:v>20.984800000000099</c:v>
                </c:pt>
                <c:pt idx="299">
                  <c:v>22.780000000000101</c:v>
                </c:pt>
                <c:pt idx="300">
                  <c:v>21.787200000000102</c:v>
                </c:pt>
                <c:pt idx="301">
                  <c:v>20.794400000000099</c:v>
                </c:pt>
                <c:pt idx="302">
                  <c:v>19.8016000000001</c:v>
                </c:pt>
                <c:pt idx="303">
                  <c:v>21.596800000000101</c:v>
                </c:pt>
                <c:pt idx="304">
                  <c:v>23.392000000000099</c:v>
                </c:pt>
                <c:pt idx="305">
                  <c:v>22.3992000000001</c:v>
                </c:pt>
                <c:pt idx="306">
                  <c:v>24.194400000000101</c:v>
                </c:pt>
                <c:pt idx="307">
                  <c:v>25.989600000000099</c:v>
                </c:pt>
                <c:pt idx="308">
                  <c:v>24.9968000000001</c:v>
                </c:pt>
                <c:pt idx="309">
                  <c:v>24.004000000000101</c:v>
                </c:pt>
                <c:pt idx="310">
                  <c:v>23.011200000000098</c:v>
                </c:pt>
                <c:pt idx="311">
                  <c:v>22.018400000000099</c:v>
                </c:pt>
                <c:pt idx="312">
                  <c:v>21.0256000000001</c:v>
                </c:pt>
                <c:pt idx="313">
                  <c:v>20.032800000000101</c:v>
                </c:pt>
                <c:pt idx="314">
                  <c:v>21.828000000000099</c:v>
                </c:pt>
                <c:pt idx="315">
                  <c:v>20.8352000000001</c:v>
                </c:pt>
                <c:pt idx="316">
                  <c:v>22.630400000000101</c:v>
                </c:pt>
                <c:pt idx="317">
                  <c:v>21.637600000000099</c:v>
                </c:pt>
                <c:pt idx="318">
                  <c:v>20.6448000000001</c:v>
                </c:pt>
                <c:pt idx="319">
                  <c:v>22.440000000000101</c:v>
                </c:pt>
                <c:pt idx="320">
                  <c:v>24.235200000000098</c:v>
                </c:pt>
                <c:pt idx="321">
                  <c:v>26.0304000000001</c:v>
                </c:pt>
                <c:pt idx="322">
                  <c:v>25.037600000000101</c:v>
                </c:pt>
                <c:pt idx="323">
                  <c:v>24.044800000000102</c:v>
                </c:pt>
                <c:pt idx="324">
                  <c:v>23.052000000000099</c:v>
                </c:pt>
                <c:pt idx="325">
                  <c:v>22.0592000000001</c:v>
                </c:pt>
                <c:pt idx="326">
                  <c:v>23.854400000000101</c:v>
                </c:pt>
                <c:pt idx="327">
                  <c:v>25.649600000000099</c:v>
                </c:pt>
                <c:pt idx="328">
                  <c:v>24.6568000000001</c:v>
                </c:pt>
                <c:pt idx="329">
                  <c:v>23.664000000000101</c:v>
                </c:pt>
                <c:pt idx="330">
                  <c:v>22.671200000000098</c:v>
                </c:pt>
                <c:pt idx="331">
                  <c:v>24.4664000000001</c:v>
                </c:pt>
                <c:pt idx="332">
                  <c:v>23.473600000000101</c:v>
                </c:pt>
                <c:pt idx="333">
                  <c:v>25.268800000000098</c:v>
                </c:pt>
                <c:pt idx="334">
                  <c:v>27.0640000000001</c:v>
                </c:pt>
                <c:pt idx="335">
                  <c:v>28.859200000000101</c:v>
                </c:pt>
                <c:pt idx="336">
                  <c:v>30.654400000000098</c:v>
                </c:pt>
                <c:pt idx="337">
                  <c:v>32.449600000000103</c:v>
                </c:pt>
                <c:pt idx="338">
                  <c:v>31.456800000000101</c:v>
                </c:pt>
                <c:pt idx="339">
                  <c:v>33.252000000000102</c:v>
                </c:pt>
                <c:pt idx="340">
                  <c:v>32.259200000000099</c:v>
                </c:pt>
                <c:pt idx="341">
                  <c:v>34.054400000000101</c:v>
                </c:pt>
                <c:pt idx="342">
                  <c:v>33.061600000000098</c:v>
                </c:pt>
                <c:pt idx="343">
                  <c:v>34.856800000000099</c:v>
                </c:pt>
                <c:pt idx="344">
                  <c:v>33.864000000000097</c:v>
                </c:pt>
                <c:pt idx="345">
                  <c:v>35.659200000000098</c:v>
                </c:pt>
                <c:pt idx="346">
                  <c:v>34.666400000000102</c:v>
                </c:pt>
                <c:pt idx="347">
                  <c:v>33.6736000000001</c:v>
                </c:pt>
                <c:pt idx="348">
                  <c:v>32.680800000000097</c:v>
                </c:pt>
                <c:pt idx="349">
                  <c:v>31.688000000000098</c:v>
                </c:pt>
                <c:pt idx="350">
                  <c:v>33.483200000000103</c:v>
                </c:pt>
                <c:pt idx="351">
                  <c:v>35.278400000000097</c:v>
                </c:pt>
                <c:pt idx="352">
                  <c:v>34.285600000000102</c:v>
                </c:pt>
                <c:pt idx="353">
                  <c:v>33.292800000000099</c:v>
                </c:pt>
                <c:pt idx="354">
                  <c:v>32.300000000000097</c:v>
                </c:pt>
                <c:pt idx="355">
                  <c:v>31.307200000000101</c:v>
                </c:pt>
                <c:pt idx="356">
                  <c:v>30.314400000000099</c:v>
                </c:pt>
                <c:pt idx="357">
                  <c:v>32.1096000000001</c:v>
                </c:pt>
                <c:pt idx="358">
                  <c:v>31.116800000000101</c:v>
                </c:pt>
                <c:pt idx="359">
                  <c:v>30.124000000000098</c:v>
                </c:pt>
                <c:pt idx="360">
                  <c:v>29.131200000000099</c:v>
                </c:pt>
                <c:pt idx="361">
                  <c:v>28.1384000000001</c:v>
                </c:pt>
                <c:pt idx="362">
                  <c:v>27.145600000000101</c:v>
                </c:pt>
                <c:pt idx="363">
                  <c:v>26.152800000000099</c:v>
                </c:pt>
                <c:pt idx="364">
                  <c:v>27.9480000000001</c:v>
                </c:pt>
                <c:pt idx="365">
                  <c:v>29.743200000000101</c:v>
                </c:pt>
                <c:pt idx="366">
                  <c:v>28.750400000000099</c:v>
                </c:pt>
                <c:pt idx="367">
                  <c:v>27.7576000000001</c:v>
                </c:pt>
                <c:pt idx="368">
                  <c:v>29.552800000000101</c:v>
                </c:pt>
                <c:pt idx="369">
                  <c:v>31.348000000000098</c:v>
                </c:pt>
                <c:pt idx="370">
                  <c:v>33.1432000000001</c:v>
                </c:pt>
                <c:pt idx="371">
                  <c:v>32.150400000000097</c:v>
                </c:pt>
                <c:pt idx="372">
                  <c:v>33.945600000000098</c:v>
                </c:pt>
                <c:pt idx="373">
                  <c:v>32.952800000000103</c:v>
                </c:pt>
                <c:pt idx="374">
                  <c:v>31.9600000000001</c:v>
                </c:pt>
                <c:pt idx="375">
                  <c:v>33.755200000000102</c:v>
                </c:pt>
                <c:pt idx="376">
                  <c:v>35.550400000000103</c:v>
                </c:pt>
                <c:pt idx="377">
                  <c:v>34.5576000000001</c:v>
                </c:pt>
                <c:pt idx="378">
                  <c:v>36.352800000000101</c:v>
                </c:pt>
                <c:pt idx="379">
                  <c:v>35.360000000000099</c:v>
                </c:pt>
                <c:pt idx="380">
                  <c:v>37.1552000000001</c:v>
                </c:pt>
                <c:pt idx="381">
                  <c:v>36.162400000000098</c:v>
                </c:pt>
                <c:pt idx="382">
                  <c:v>35.169600000000102</c:v>
                </c:pt>
                <c:pt idx="383">
                  <c:v>34.1768000000001</c:v>
                </c:pt>
                <c:pt idx="384">
                  <c:v>35.972000000000101</c:v>
                </c:pt>
                <c:pt idx="385">
                  <c:v>34.979200000000098</c:v>
                </c:pt>
                <c:pt idx="386">
                  <c:v>33.986400000000103</c:v>
                </c:pt>
                <c:pt idx="387">
                  <c:v>35.781600000000097</c:v>
                </c:pt>
                <c:pt idx="388">
                  <c:v>37.576800000000098</c:v>
                </c:pt>
                <c:pt idx="389">
                  <c:v>39.372000000000099</c:v>
                </c:pt>
                <c:pt idx="390">
                  <c:v>38.379200000000097</c:v>
                </c:pt>
                <c:pt idx="391">
                  <c:v>37.386400000000101</c:v>
                </c:pt>
                <c:pt idx="392">
                  <c:v>39.181600000000103</c:v>
                </c:pt>
                <c:pt idx="393">
                  <c:v>40.976800000000097</c:v>
                </c:pt>
                <c:pt idx="394">
                  <c:v>39.984000000000101</c:v>
                </c:pt>
                <c:pt idx="395">
                  <c:v>38.991200000000099</c:v>
                </c:pt>
                <c:pt idx="396">
                  <c:v>40.7864000000001</c:v>
                </c:pt>
                <c:pt idx="397">
                  <c:v>39.793600000000097</c:v>
                </c:pt>
                <c:pt idx="398">
                  <c:v>41.588800000000099</c:v>
                </c:pt>
                <c:pt idx="399">
                  <c:v>40.596000000000103</c:v>
                </c:pt>
                <c:pt idx="400">
                  <c:v>39.603200000000101</c:v>
                </c:pt>
                <c:pt idx="401">
                  <c:v>41.398400000000102</c:v>
                </c:pt>
                <c:pt idx="402">
                  <c:v>40.405600000000099</c:v>
                </c:pt>
                <c:pt idx="403">
                  <c:v>39.412800000000097</c:v>
                </c:pt>
                <c:pt idx="404">
                  <c:v>38.420000000000101</c:v>
                </c:pt>
                <c:pt idx="405">
                  <c:v>37.427200000000099</c:v>
                </c:pt>
                <c:pt idx="406">
                  <c:v>36.434400000000103</c:v>
                </c:pt>
                <c:pt idx="407">
                  <c:v>38.229600000000097</c:v>
                </c:pt>
                <c:pt idx="408">
                  <c:v>37.236800000000102</c:v>
                </c:pt>
                <c:pt idx="409">
                  <c:v>39.032000000000103</c:v>
                </c:pt>
                <c:pt idx="410">
                  <c:v>38.0392000000001</c:v>
                </c:pt>
                <c:pt idx="411">
                  <c:v>37.046400000000098</c:v>
                </c:pt>
                <c:pt idx="412">
                  <c:v>36.053600000000102</c:v>
                </c:pt>
                <c:pt idx="413">
                  <c:v>35.0608000000001</c:v>
                </c:pt>
                <c:pt idx="414">
                  <c:v>36.856000000000101</c:v>
                </c:pt>
                <c:pt idx="415">
                  <c:v>38.651200000000102</c:v>
                </c:pt>
                <c:pt idx="416">
                  <c:v>37.6584000000001</c:v>
                </c:pt>
                <c:pt idx="417">
                  <c:v>39.453600000000101</c:v>
                </c:pt>
                <c:pt idx="418">
                  <c:v>38.460800000000098</c:v>
                </c:pt>
                <c:pt idx="419">
                  <c:v>40.2560000000001</c:v>
                </c:pt>
                <c:pt idx="420">
                  <c:v>42.051200000000101</c:v>
                </c:pt>
                <c:pt idx="421">
                  <c:v>41.058400000000098</c:v>
                </c:pt>
                <c:pt idx="422">
                  <c:v>42.8536000000001</c:v>
                </c:pt>
                <c:pt idx="423">
                  <c:v>41.860800000000097</c:v>
                </c:pt>
                <c:pt idx="424">
                  <c:v>43.656000000000098</c:v>
                </c:pt>
                <c:pt idx="425">
                  <c:v>42.663200000000103</c:v>
                </c:pt>
                <c:pt idx="426">
                  <c:v>41.6704000000001</c:v>
                </c:pt>
                <c:pt idx="427">
                  <c:v>40.677600000000098</c:v>
                </c:pt>
                <c:pt idx="428">
                  <c:v>39.684800000000102</c:v>
                </c:pt>
                <c:pt idx="429">
                  <c:v>38.6920000000001</c:v>
                </c:pt>
                <c:pt idx="430">
                  <c:v>37.699200000000097</c:v>
                </c:pt>
                <c:pt idx="431">
                  <c:v>36.706400000000102</c:v>
                </c:pt>
                <c:pt idx="432">
                  <c:v>35.713600000000099</c:v>
                </c:pt>
                <c:pt idx="433">
                  <c:v>37.5088000000001</c:v>
                </c:pt>
                <c:pt idx="434">
                  <c:v>36.516000000000098</c:v>
                </c:pt>
                <c:pt idx="435">
                  <c:v>35.523200000000102</c:v>
                </c:pt>
                <c:pt idx="436">
                  <c:v>34.5304000000001</c:v>
                </c:pt>
                <c:pt idx="437">
                  <c:v>33.537600000000097</c:v>
                </c:pt>
                <c:pt idx="438">
                  <c:v>32.544800000000102</c:v>
                </c:pt>
                <c:pt idx="439">
                  <c:v>34.340000000000103</c:v>
                </c:pt>
                <c:pt idx="440">
                  <c:v>33.3472000000001</c:v>
                </c:pt>
                <c:pt idx="441">
                  <c:v>35.142400000000102</c:v>
                </c:pt>
                <c:pt idx="442">
                  <c:v>34.149600000000099</c:v>
                </c:pt>
                <c:pt idx="443">
                  <c:v>33.156800000000104</c:v>
                </c:pt>
                <c:pt idx="444">
                  <c:v>32.164000000000101</c:v>
                </c:pt>
                <c:pt idx="445">
                  <c:v>31.171200000000098</c:v>
                </c:pt>
                <c:pt idx="446">
                  <c:v>30.178400000000099</c:v>
                </c:pt>
                <c:pt idx="447">
                  <c:v>31.973600000000101</c:v>
                </c:pt>
                <c:pt idx="448">
                  <c:v>30.980800000000102</c:v>
                </c:pt>
                <c:pt idx="449">
                  <c:v>32.776000000000103</c:v>
                </c:pt>
                <c:pt idx="450">
                  <c:v>31.7832000000001</c:v>
                </c:pt>
                <c:pt idx="451">
                  <c:v>33.578400000000101</c:v>
                </c:pt>
                <c:pt idx="452">
                  <c:v>32.585600000000099</c:v>
                </c:pt>
                <c:pt idx="453">
                  <c:v>31.5928000000001</c:v>
                </c:pt>
                <c:pt idx="454">
                  <c:v>30.600000000000101</c:v>
                </c:pt>
                <c:pt idx="455">
                  <c:v>29.607200000000098</c:v>
                </c:pt>
                <c:pt idx="456">
                  <c:v>28.614400000000099</c:v>
                </c:pt>
                <c:pt idx="457">
                  <c:v>30.409600000000101</c:v>
                </c:pt>
                <c:pt idx="458">
                  <c:v>32.204800000000098</c:v>
                </c:pt>
                <c:pt idx="459">
                  <c:v>31.212000000000099</c:v>
                </c:pt>
                <c:pt idx="460">
                  <c:v>33.007200000000097</c:v>
                </c:pt>
                <c:pt idx="461">
                  <c:v>34.802400000000098</c:v>
                </c:pt>
                <c:pt idx="462">
                  <c:v>33.809600000000103</c:v>
                </c:pt>
                <c:pt idx="463">
                  <c:v>32.8168000000001</c:v>
                </c:pt>
                <c:pt idx="464">
                  <c:v>34.612000000000101</c:v>
                </c:pt>
                <c:pt idx="465">
                  <c:v>33.619200000000099</c:v>
                </c:pt>
                <c:pt idx="466">
                  <c:v>32.626399999999997</c:v>
                </c:pt>
                <c:pt idx="467">
                  <c:v>34.421600000000097</c:v>
                </c:pt>
                <c:pt idx="468">
                  <c:v>36.216800000000099</c:v>
                </c:pt>
                <c:pt idx="469">
                  <c:v>38.0120000000001</c:v>
                </c:pt>
                <c:pt idx="470">
                  <c:v>39.807200000000101</c:v>
                </c:pt>
                <c:pt idx="471">
                  <c:v>38.814400000000099</c:v>
                </c:pt>
                <c:pt idx="472">
                  <c:v>40.6096000000001</c:v>
                </c:pt>
                <c:pt idx="473">
                  <c:v>39.616800000000097</c:v>
                </c:pt>
                <c:pt idx="474">
                  <c:v>41.412000000000099</c:v>
                </c:pt>
                <c:pt idx="475">
                  <c:v>40.419199999999996</c:v>
                </c:pt>
                <c:pt idx="476">
                  <c:v>42.214400000000097</c:v>
                </c:pt>
                <c:pt idx="477">
                  <c:v>44.009600000000098</c:v>
                </c:pt>
                <c:pt idx="478">
                  <c:v>43.016800000000003</c:v>
                </c:pt>
                <c:pt idx="479">
                  <c:v>42.024000000000001</c:v>
                </c:pt>
                <c:pt idx="480">
                  <c:v>41.031199999999998</c:v>
                </c:pt>
                <c:pt idx="481">
                  <c:v>40.038400000000003</c:v>
                </c:pt>
                <c:pt idx="482">
                  <c:v>39.0456</c:v>
                </c:pt>
                <c:pt idx="483">
                  <c:v>38.052799999999998</c:v>
                </c:pt>
                <c:pt idx="484">
                  <c:v>39.847999999999999</c:v>
                </c:pt>
                <c:pt idx="485">
                  <c:v>38.855200000000004</c:v>
                </c:pt>
                <c:pt idx="486">
                  <c:v>40.650399999999998</c:v>
                </c:pt>
                <c:pt idx="487">
                  <c:v>39.657600000000002</c:v>
                </c:pt>
                <c:pt idx="488">
                  <c:v>41.452800000000003</c:v>
                </c:pt>
                <c:pt idx="489">
                  <c:v>40.46</c:v>
                </c:pt>
                <c:pt idx="490">
                  <c:v>39.467199999999998</c:v>
                </c:pt>
                <c:pt idx="491">
                  <c:v>38.474400000000003</c:v>
                </c:pt>
                <c:pt idx="492">
                  <c:v>37.4816</c:v>
                </c:pt>
                <c:pt idx="493">
                  <c:v>36.488799999999998</c:v>
                </c:pt>
                <c:pt idx="494">
                  <c:v>35.496000000000002</c:v>
                </c:pt>
                <c:pt idx="495">
                  <c:v>34.5032</c:v>
                </c:pt>
                <c:pt idx="496">
                  <c:v>33.510399999999997</c:v>
                </c:pt>
                <c:pt idx="497">
                  <c:v>32.517600000000002</c:v>
                </c:pt>
                <c:pt idx="498">
                  <c:v>34.312800000000003</c:v>
                </c:pt>
                <c:pt idx="499">
                  <c:v>36.107999999999997</c:v>
                </c:pt>
                <c:pt idx="500">
                  <c:v>35.115200000000002</c:v>
                </c:pt>
                <c:pt idx="501">
                  <c:v>34.122399999999999</c:v>
                </c:pt>
                <c:pt idx="502">
                  <c:v>33.129600000000003</c:v>
                </c:pt>
                <c:pt idx="503">
                  <c:v>32.136800000000001</c:v>
                </c:pt>
                <c:pt idx="504">
                  <c:v>31.143999999999998</c:v>
                </c:pt>
                <c:pt idx="505">
                  <c:v>30.151199999999999</c:v>
                </c:pt>
                <c:pt idx="506">
                  <c:v>29.1584</c:v>
                </c:pt>
                <c:pt idx="507">
                  <c:v>28.165600000000001</c:v>
                </c:pt>
                <c:pt idx="508">
                  <c:v>27.172799999999999</c:v>
                </c:pt>
                <c:pt idx="509">
                  <c:v>28.968</c:v>
                </c:pt>
                <c:pt idx="510">
                  <c:v>30.763200000000001</c:v>
                </c:pt>
                <c:pt idx="511">
                  <c:v>29.770399999999999</c:v>
                </c:pt>
                <c:pt idx="512">
                  <c:v>28.7776</c:v>
                </c:pt>
                <c:pt idx="513">
                  <c:v>27.784800000000001</c:v>
                </c:pt>
                <c:pt idx="514">
                  <c:v>26.792000000000002</c:v>
                </c:pt>
                <c:pt idx="515">
                  <c:v>28.587199999999999</c:v>
                </c:pt>
                <c:pt idx="516">
                  <c:v>30.382400000000001</c:v>
                </c:pt>
                <c:pt idx="517">
                  <c:v>32.177599999999998</c:v>
                </c:pt>
                <c:pt idx="518">
                  <c:v>31.184799999999999</c:v>
                </c:pt>
                <c:pt idx="519">
                  <c:v>30.192</c:v>
                </c:pt>
                <c:pt idx="520">
                  <c:v>31.987200000000001</c:v>
                </c:pt>
                <c:pt idx="521">
                  <c:v>30.994399999999999</c:v>
                </c:pt>
                <c:pt idx="522">
                  <c:v>30.0016</c:v>
                </c:pt>
                <c:pt idx="523">
                  <c:v>29.008800000000001</c:v>
                </c:pt>
                <c:pt idx="524">
                  <c:v>30.803999999999998</c:v>
                </c:pt>
                <c:pt idx="525">
                  <c:v>29.811199999999999</c:v>
                </c:pt>
                <c:pt idx="526">
                  <c:v>28.8184</c:v>
                </c:pt>
                <c:pt idx="527">
                  <c:v>27.825600000000001</c:v>
                </c:pt>
                <c:pt idx="528">
                  <c:v>29.620799999999999</c:v>
                </c:pt>
                <c:pt idx="529">
                  <c:v>31.416</c:v>
                </c:pt>
                <c:pt idx="530">
                  <c:v>30.423200000000001</c:v>
                </c:pt>
                <c:pt idx="531">
                  <c:v>29.430399999999999</c:v>
                </c:pt>
                <c:pt idx="532">
                  <c:v>28.4376</c:v>
                </c:pt>
                <c:pt idx="533">
                  <c:v>27.444800000000001</c:v>
                </c:pt>
                <c:pt idx="534">
                  <c:v>26.452000000000002</c:v>
                </c:pt>
                <c:pt idx="535">
                  <c:v>28.247199999999999</c:v>
                </c:pt>
                <c:pt idx="536">
                  <c:v>27.2544</c:v>
                </c:pt>
                <c:pt idx="537">
                  <c:v>26.261600000000001</c:v>
                </c:pt>
                <c:pt idx="538">
                  <c:v>25.268799999999999</c:v>
                </c:pt>
                <c:pt idx="539">
                  <c:v>24.276</c:v>
                </c:pt>
                <c:pt idx="540">
                  <c:v>26.071200000000001</c:v>
                </c:pt>
                <c:pt idx="541">
                  <c:v>27.866399999999999</c:v>
                </c:pt>
                <c:pt idx="542">
                  <c:v>26.8736</c:v>
                </c:pt>
                <c:pt idx="543">
                  <c:v>28.668800000000001</c:v>
                </c:pt>
                <c:pt idx="544">
                  <c:v>27.675999999999998</c:v>
                </c:pt>
                <c:pt idx="545">
                  <c:v>29.4712</c:v>
                </c:pt>
                <c:pt idx="546">
                  <c:v>28.478400000000001</c:v>
                </c:pt>
                <c:pt idx="547">
                  <c:v>30.273599999999998</c:v>
                </c:pt>
                <c:pt idx="548">
                  <c:v>29.280799999999999</c:v>
                </c:pt>
                <c:pt idx="549">
                  <c:v>28.288</c:v>
                </c:pt>
                <c:pt idx="550">
                  <c:v>27.295200000000001</c:v>
                </c:pt>
                <c:pt idx="551">
                  <c:v>29.090400000000098</c:v>
                </c:pt>
                <c:pt idx="552">
                  <c:v>30.8856000000001</c:v>
                </c:pt>
                <c:pt idx="553">
                  <c:v>32.680800000000097</c:v>
                </c:pt>
                <c:pt idx="554">
                  <c:v>31.688000000000098</c:v>
                </c:pt>
                <c:pt idx="555">
                  <c:v>33.483199999999997</c:v>
                </c:pt>
                <c:pt idx="556">
                  <c:v>32.490400000000001</c:v>
                </c:pt>
                <c:pt idx="557">
                  <c:v>34.285600000000002</c:v>
                </c:pt>
                <c:pt idx="558">
                  <c:v>33.2928</c:v>
                </c:pt>
                <c:pt idx="559">
                  <c:v>32.299999999999997</c:v>
                </c:pt>
                <c:pt idx="560">
                  <c:v>31.307200000000002</c:v>
                </c:pt>
                <c:pt idx="561">
                  <c:v>30.314399999999999</c:v>
                </c:pt>
                <c:pt idx="562">
                  <c:v>29.3216</c:v>
                </c:pt>
                <c:pt idx="563">
                  <c:v>28.328800000000001</c:v>
                </c:pt>
                <c:pt idx="564">
                  <c:v>27.335999999999999</c:v>
                </c:pt>
                <c:pt idx="565">
                  <c:v>26.3432</c:v>
                </c:pt>
                <c:pt idx="566">
                  <c:v>25.3504</c:v>
                </c:pt>
                <c:pt idx="567">
                  <c:v>24.357600000000001</c:v>
                </c:pt>
                <c:pt idx="568">
                  <c:v>26.152800000000099</c:v>
                </c:pt>
                <c:pt idx="569">
                  <c:v>27.9480000000001</c:v>
                </c:pt>
                <c:pt idx="570">
                  <c:v>26.955200000000101</c:v>
                </c:pt>
                <c:pt idx="571">
                  <c:v>25.962400000000098</c:v>
                </c:pt>
                <c:pt idx="572">
                  <c:v>24.969600000000099</c:v>
                </c:pt>
                <c:pt idx="573">
                  <c:v>23.9768000000001</c:v>
                </c:pt>
                <c:pt idx="574">
                  <c:v>25.772000000000101</c:v>
                </c:pt>
                <c:pt idx="575">
                  <c:v>24.779200000000099</c:v>
                </c:pt>
                <c:pt idx="576">
                  <c:v>23.7864000000001</c:v>
                </c:pt>
                <c:pt idx="577">
                  <c:v>25.581600000000101</c:v>
                </c:pt>
                <c:pt idx="578">
                  <c:v>27.376800000000099</c:v>
                </c:pt>
                <c:pt idx="579">
                  <c:v>29.1720000000001</c:v>
                </c:pt>
                <c:pt idx="580">
                  <c:v>30.967200000000101</c:v>
                </c:pt>
                <c:pt idx="581">
                  <c:v>29.974400000000099</c:v>
                </c:pt>
                <c:pt idx="582">
                  <c:v>28.9816000000001</c:v>
                </c:pt>
                <c:pt idx="583">
                  <c:v>30.776800000000101</c:v>
                </c:pt>
                <c:pt idx="584">
                  <c:v>32.572000000000102</c:v>
                </c:pt>
                <c:pt idx="585">
                  <c:v>34.367200000000103</c:v>
                </c:pt>
                <c:pt idx="586">
                  <c:v>36.162400000000098</c:v>
                </c:pt>
                <c:pt idx="587">
                  <c:v>35.169600000000102</c:v>
                </c:pt>
                <c:pt idx="588">
                  <c:v>36.964800000000103</c:v>
                </c:pt>
                <c:pt idx="589">
                  <c:v>35.972000000000101</c:v>
                </c:pt>
                <c:pt idx="590">
                  <c:v>37.767200000000102</c:v>
                </c:pt>
                <c:pt idx="591">
                  <c:v>39.562400000000103</c:v>
                </c:pt>
                <c:pt idx="592">
                  <c:v>41.357600000000097</c:v>
                </c:pt>
                <c:pt idx="593">
                  <c:v>40.364800000000102</c:v>
                </c:pt>
                <c:pt idx="594">
                  <c:v>39.372000000000099</c:v>
                </c:pt>
                <c:pt idx="595">
                  <c:v>41.167200000000101</c:v>
                </c:pt>
                <c:pt idx="596">
                  <c:v>40.174400000000098</c:v>
                </c:pt>
                <c:pt idx="597">
                  <c:v>39.181600000000103</c:v>
                </c:pt>
                <c:pt idx="598">
                  <c:v>38.1888000000001</c:v>
                </c:pt>
                <c:pt idx="599">
                  <c:v>37.196000000000097</c:v>
                </c:pt>
                <c:pt idx="600">
                  <c:v>38.991200000000099</c:v>
                </c:pt>
                <c:pt idx="601">
                  <c:v>40.7864000000001</c:v>
                </c:pt>
                <c:pt idx="602">
                  <c:v>39.793600000000097</c:v>
                </c:pt>
                <c:pt idx="603">
                  <c:v>38.800800000000102</c:v>
                </c:pt>
                <c:pt idx="604">
                  <c:v>37.808000000000099</c:v>
                </c:pt>
                <c:pt idx="605">
                  <c:v>36.815200000000097</c:v>
                </c:pt>
                <c:pt idx="606">
                  <c:v>35.822400000000002</c:v>
                </c:pt>
                <c:pt idx="607">
                  <c:v>37.617600000000003</c:v>
                </c:pt>
                <c:pt idx="608">
                  <c:v>39.412800000000097</c:v>
                </c:pt>
                <c:pt idx="609">
                  <c:v>41.208000000000098</c:v>
                </c:pt>
                <c:pt idx="610">
                  <c:v>40.215200000000003</c:v>
                </c:pt>
                <c:pt idx="611">
                  <c:v>42.010400000000097</c:v>
                </c:pt>
                <c:pt idx="612">
                  <c:v>41.017600000000002</c:v>
                </c:pt>
                <c:pt idx="613">
                  <c:v>40.024799999999999</c:v>
                </c:pt>
                <c:pt idx="614">
                  <c:v>41.82</c:v>
                </c:pt>
                <c:pt idx="615">
                  <c:v>40.827199999999998</c:v>
                </c:pt>
                <c:pt idx="616">
                  <c:v>42.622399999999999</c:v>
                </c:pt>
                <c:pt idx="617">
                  <c:v>41.629600000000003</c:v>
                </c:pt>
                <c:pt idx="618">
                  <c:v>40.636800000000001</c:v>
                </c:pt>
                <c:pt idx="619">
                  <c:v>39.643999999999998</c:v>
                </c:pt>
                <c:pt idx="620">
                  <c:v>41.4392</c:v>
                </c:pt>
                <c:pt idx="621">
                  <c:v>40.446399999999997</c:v>
                </c:pt>
                <c:pt idx="622">
                  <c:v>39.453600000000002</c:v>
                </c:pt>
                <c:pt idx="623">
                  <c:v>41.248800000000003</c:v>
                </c:pt>
                <c:pt idx="624">
                  <c:v>40.256</c:v>
                </c:pt>
                <c:pt idx="625">
                  <c:v>39.263199999999998</c:v>
                </c:pt>
                <c:pt idx="626">
                  <c:v>38.270400000000002</c:v>
                </c:pt>
                <c:pt idx="627">
                  <c:v>40.065600000000003</c:v>
                </c:pt>
                <c:pt idx="628">
                  <c:v>39.072800000000001</c:v>
                </c:pt>
                <c:pt idx="629">
                  <c:v>38.08</c:v>
                </c:pt>
                <c:pt idx="630">
                  <c:v>39.8752</c:v>
                </c:pt>
                <c:pt idx="631">
                  <c:v>38.882399999999997</c:v>
                </c:pt>
                <c:pt idx="632">
                  <c:v>37.889600000000002</c:v>
                </c:pt>
                <c:pt idx="633">
                  <c:v>36.896799999999999</c:v>
                </c:pt>
                <c:pt idx="634">
                  <c:v>35.904000000000003</c:v>
                </c:pt>
                <c:pt idx="635">
                  <c:v>34.911200000000001</c:v>
                </c:pt>
                <c:pt idx="636">
                  <c:v>36.706400000000002</c:v>
                </c:pt>
                <c:pt idx="637">
                  <c:v>35.7136</c:v>
                </c:pt>
                <c:pt idx="638">
                  <c:v>37.508800000000001</c:v>
                </c:pt>
                <c:pt idx="639">
                  <c:v>39.304000000000002</c:v>
                </c:pt>
                <c:pt idx="640">
                  <c:v>38.311199999999999</c:v>
                </c:pt>
                <c:pt idx="641">
                  <c:v>37.318399999999997</c:v>
                </c:pt>
                <c:pt idx="642">
                  <c:v>36.325600000000001</c:v>
                </c:pt>
                <c:pt idx="643">
                  <c:v>35.332799999999999</c:v>
                </c:pt>
                <c:pt idx="644">
                  <c:v>37.128</c:v>
                </c:pt>
                <c:pt idx="645">
                  <c:v>38.923200000000001</c:v>
                </c:pt>
                <c:pt idx="646">
                  <c:v>37.930399999999999</c:v>
                </c:pt>
                <c:pt idx="647">
                  <c:v>39.7256</c:v>
                </c:pt>
                <c:pt idx="648">
                  <c:v>41.520800000000001</c:v>
                </c:pt>
                <c:pt idx="649">
                  <c:v>40.527999999999999</c:v>
                </c:pt>
                <c:pt idx="650">
                  <c:v>42.3232</c:v>
                </c:pt>
                <c:pt idx="651">
                  <c:v>44.118400000000001</c:v>
                </c:pt>
                <c:pt idx="652">
                  <c:v>45.913600000000002</c:v>
                </c:pt>
                <c:pt idx="653">
                  <c:v>44.9208</c:v>
                </c:pt>
                <c:pt idx="654">
                  <c:v>43.927999999999997</c:v>
                </c:pt>
                <c:pt idx="655">
                  <c:v>42.935200000000002</c:v>
                </c:pt>
                <c:pt idx="656">
                  <c:v>44.730400000000003</c:v>
                </c:pt>
                <c:pt idx="657">
                  <c:v>43.7376</c:v>
                </c:pt>
                <c:pt idx="658">
                  <c:v>45.532800000000002</c:v>
                </c:pt>
                <c:pt idx="659">
                  <c:v>47.328000000000003</c:v>
                </c:pt>
                <c:pt idx="660">
                  <c:v>46.3352</c:v>
                </c:pt>
                <c:pt idx="661">
                  <c:v>45.342399999999998</c:v>
                </c:pt>
                <c:pt idx="662">
                  <c:v>44.349600000000002</c:v>
                </c:pt>
                <c:pt idx="663">
                  <c:v>46.144799999999996</c:v>
                </c:pt>
                <c:pt idx="664">
                  <c:v>45.152000000000001</c:v>
                </c:pt>
                <c:pt idx="665">
                  <c:v>44.159199999999998</c:v>
                </c:pt>
                <c:pt idx="666">
                  <c:v>45.9544</c:v>
                </c:pt>
                <c:pt idx="667">
                  <c:v>44.961599999999997</c:v>
                </c:pt>
                <c:pt idx="668">
                  <c:v>46.756799999999998</c:v>
                </c:pt>
                <c:pt idx="669">
                  <c:v>45.764000000000003</c:v>
                </c:pt>
                <c:pt idx="670">
                  <c:v>44.7712</c:v>
                </c:pt>
                <c:pt idx="671">
                  <c:v>46.566400000000002</c:v>
                </c:pt>
                <c:pt idx="672">
                  <c:v>45.573599999999999</c:v>
                </c:pt>
                <c:pt idx="673">
                  <c:v>44.580800000000004</c:v>
                </c:pt>
                <c:pt idx="674">
                  <c:v>43.588000000000001</c:v>
                </c:pt>
                <c:pt idx="675">
                  <c:v>45.383200000000002</c:v>
                </c:pt>
                <c:pt idx="676">
                  <c:v>44.3904</c:v>
                </c:pt>
                <c:pt idx="677">
                  <c:v>43.397599999999997</c:v>
                </c:pt>
                <c:pt idx="678">
                  <c:v>42.404800000000002</c:v>
                </c:pt>
                <c:pt idx="679">
                  <c:v>41.411999999999999</c:v>
                </c:pt>
                <c:pt idx="680">
                  <c:v>43.2072</c:v>
                </c:pt>
                <c:pt idx="681">
                  <c:v>42.214399999999998</c:v>
                </c:pt>
                <c:pt idx="682">
                  <c:v>44.009599999999999</c:v>
                </c:pt>
                <c:pt idx="683">
                  <c:v>45.8048</c:v>
                </c:pt>
                <c:pt idx="684">
                  <c:v>47.6</c:v>
                </c:pt>
                <c:pt idx="685">
                  <c:v>49.395200000000003</c:v>
                </c:pt>
                <c:pt idx="686">
                  <c:v>51.190399999999997</c:v>
                </c:pt>
                <c:pt idx="687">
                  <c:v>52.985599999999998</c:v>
                </c:pt>
                <c:pt idx="688">
                  <c:v>51.992800000000003</c:v>
                </c:pt>
                <c:pt idx="689">
                  <c:v>51</c:v>
                </c:pt>
                <c:pt idx="690">
                  <c:v>50.007199999999997</c:v>
                </c:pt>
                <c:pt idx="691">
                  <c:v>49.014400000000002</c:v>
                </c:pt>
                <c:pt idx="692">
                  <c:v>48.021599999999999</c:v>
                </c:pt>
                <c:pt idx="693">
                  <c:v>47.028799999999997</c:v>
                </c:pt>
                <c:pt idx="694">
                  <c:v>46.036000000000001</c:v>
                </c:pt>
                <c:pt idx="695">
                  <c:v>47.831200000000003</c:v>
                </c:pt>
                <c:pt idx="696">
                  <c:v>49.626399999999997</c:v>
                </c:pt>
                <c:pt idx="697">
                  <c:v>48.633600000000001</c:v>
                </c:pt>
                <c:pt idx="698">
                  <c:v>50.428800000000003</c:v>
                </c:pt>
                <c:pt idx="699">
                  <c:v>49.436</c:v>
                </c:pt>
                <c:pt idx="700">
                  <c:v>48.443199999999997</c:v>
                </c:pt>
                <c:pt idx="701">
                  <c:v>47.450399999999902</c:v>
                </c:pt>
                <c:pt idx="702">
                  <c:v>49.245599999999897</c:v>
                </c:pt>
                <c:pt idx="703">
                  <c:v>48.252799999999901</c:v>
                </c:pt>
                <c:pt idx="704">
                  <c:v>47.259999999999899</c:v>
                </c:pt>
                <c:pt idx="705">
                  <c:v>49.0551999999999</c:v>
                </c:pt>
                <c:pt idx="706">
                  <c:v>48.062399999999897</c:v>
                </c:pt>
                <c:pt idx="707">
                  <c:v>49.857599999999898</c:v>
                </c:pt>
                <c:pt idx="708">
                  <c:v>48.864799999999903</c:v>
                </c:pt>
                <c:pt idx="709">
                  <c:v>47.8719999999999</c:v>
                </c:pt>
                <c:pt idx="710">
                  <c:v>49.667199999999902</c:v>
                </c:pt>
                <c:pt idx="711">
                  <c:v>48.674399999999899</c:v>
                </c:pt>
                <c:pt idx="712">
                  <c:v>50.4695999999999</c:v>
                </c:pt>
                <c:pt idx="713">
                  <c:v>49.476799999999898</c:v>
                </c:pt>
                <c:pt idx="714">
                  <c:v>48.483999999999902</c:v>
                </c:pt>
                <c:pt idx="715">
                  <c:v>50.279199999999904</c:v>
                </c:pt>
                <c:pt idx="716">
                  <c:v>49.286399999999901</c:v>
                </c:pt>
                <c:pt idx="717">
                  <c:v>48.293599999999898</c:v>
                </c:pt>
                <c:pt idx="718">
                  <c:v>47.300799999999903</c:v>
                </c:pt>
                <c:pt idx="719">
                  <c:v>49.095999999999897</c:v>
                </c:pt>
                <c:pt idx="720">
                  <c:v>50.891199999999898</c:v>
                </c:pt>
                <c:pt idx="721">
                  <c:v>52.6863999999999</c:v>
                </c:pt>
                <c:pt idx="722">
                  <c:v>54.481599999999901</c:v>
                </c:pt>
                <c:pt idx="723">
                  <c:v>56.276799999999902</c:v>
                </c:pt>
                <c:pt idx="724">
                  <c:v>55.283999999999899</c:v>
                </c:pt>
                <c:pt idx="725">
                  <c:v>54.291199999999897</c:v>
                </c:pt>
                <c:pt idx="726">
                  <c:v>53.298399999999901</c:v>
                </c:pt>
                <c:pt idx="727">
                  <c:v>55.093599999999903</c:v>
                </c:pt>
                <c:pt idx="728">
                  <c:v>56.888799999999897</c:v>
                </c:pt>
                <c:pt idx="729">
                  <c:v>55.895999999999901</c:v>
                </c:pt>
                <c:pt idx="730">
                  <c:v>54.903199999999899</c:v>
                </c:pt>
                <c:pt idx="731">
                  <c:v>56.6983999999999</c:v>
                </c:pt>
                <c:pt idx="732">
                  <c:v>55.705599999999897</c:v>
                </c:pt>
                <c:pt idx="733">
                  <c:v>57.500799999999899</c:v>
                </c:pt>
                <c:pt idx="734">
                  <c:v>59.2959999999999</c:v>
                </c:pt>
                <c:pt idx="735">
                  <c:v>58.303199999999897</c:v>
                </c:pt>
                <c:pt idx="736">
                  <c:v>57.310399999999902</c:v>
                </c:pt>
                <c:pt idx="737">
                  <c:v>59.105599999999903</c:v>
                </c:pt>
                <c:pt idx="738">
                  <c:v>58.112799999999901</c:v>
                </c:pt>
                <c:pt idx="739">
                  <c:v>57.119999999999898</c:v>
                </c:pt>
                <c:pt idx="740">
                  <c:v>56.127199999999903</c:v>
                </c:pt>
                <c:pt idx="741">
                  <c:v>55.1343999999999</c:v>
                </c:pt>
                <c:pt idx="742">
                  <c:v>54.141599999999897</c:v>
                </c:pt>
                <c:pt idx="743">
                  <c:v>53.148799999999902</c:v>
                </c:pt>
                <c:pt idx="744">
                  <c:v>54.943999999999903</c:v>
                </c:pt>
                <c:pt idx="745">
                  <c:v>53.951199999999901</c:v>
                </c:pt>
                <c:pt idx="746">
                  <c:v>55.746399999999902</c:v>
                </c:pt>
                <c:pt idx="747">
                  <c:v>57.541599999999903</c:v>
                </c:pt>
                <c:pt idx="748">
                  <c:v>59.336799999999897</c:v>
                </c:pt>
                <c:pt idx="749">
                  <c:v>58.343999999999902</c:v>
                </c:pt>
                <c:pt idx="750">
                  <c:v>57.351199999999899</c:v>
                </c:pt>
                <c:pt idx="751">
                  <c:v>56.358399999999897</c:v>
                </c:pt>
                <c:pt idx="752">
                  <c:v>55.365599999999901</c:v>
                </c:pt>
                <c:pt idx="753">
                  <c:v>54.372799999999899</c:v>
                </c:pt>
                <c:pt idx="754">
                  <c:v>53.379999999999903</c:v>
                </c:pt>
                <c:pt idx="755">
                  <c:v>52.387199999999901</c:v>
                </c:pt>
                <c:pt idx="756">
                  <c:v>54.182399999999902</c:v>
                </c:pt>
                <c:pt idx="757">
                  <c:v>55.977599999999903</c:v>
                </c:pt>
                <c:pt idx="758">
                  <c:v>54.9847999999999</c:v>
                </c:pt>
                <c:pt idx="759">
                  <c:v>53.991999999999898</c:v>
                </c:pt>
                <c:pt idx="760">
                  <c:v>55.787199999999899</c:v>
                </c:pt>
                <c:pt idx="761">
                  <c:v>54.794399999999897</c:v>
                </c:pt>
                <c:pt idx="762">
                  <c:v>56.589599999999898</c:v>
                </c:pt>
                <c:pt idx="763">
                  <c:v>55.596799999999902</c:v>
                </c:pt>
                <c:pt idx="764">
                  <c:v>54.6039999999999</c:v>
                </c:pt>
                <c:pt idx="765">
                  <c:v>53.611199999999897</c:v>
                </c:pt>
                <c:pt idx="766">
                  <c:v>52.618399999999902</c:v>
                </c:pt>
                <c:pt idx="767">
                  <c:v>51.625599999999899</c:v>
                </c:pt>
                <c:pt idx="768">
                  <c:v>53.4207999999999</c:v>
                </c:pt>
                <c:pt idx="769">
                  <c:v>52.427999999999898</c:v>
                </c:pt>
                <c:pt idx="770">
                  <c:v>51.435199999999902</c:v>
                </c:pt>
                <c:pt idx="771">
                  <c:v>53.230399999999896</c:v>
                </c:pt>
                <c:pt idx="772">
                  <c:v>52.237599999999901</c:v>
                </c:pt>
                <c:pt idx="773">
                  <c:v>54.032799999999902</c:v>
                </c:pt>
                <c:pt idx="774">
                  <c:v>55.827999999999903</c:v>
                </c:pt>
                <c:pt idx="775">
                  <c:v>57.623199999999898</c:v>
                </c:pt>
                <c:pt idx="776">
                  <c:v>59.418399999999899</c:v>
                </c:pt>
                <c:pt idx="777">
                  <c:v>58.425599999999903</c:v>
                </c:pt>
                <c:pt idx="778">
                  <c:v>60.220799999999898</c:v>
                </c:pt>
                <c:pt idx="779">
                  <c:v>59.227999999999902</c:v>
                </c:pt>
                <c:pt idx="780">
                  <c:v>58.235199999999899</c:v>
                </c:pt>
                <c:pt idx="781">
                  <c:v>60.030399999999901</c:v>
                </c:pt>
                <c:pt idx="782">
                  <c:v>59.037599999999898</c:v>
                </c:pt>
                <c:pt idx="783">
                  <c:v>58.044799999999903</c:v>
                </c:pt>
                <c:pt idx="784">
                  <c:v>59.839999999999897</c:v>
                </c:pt>
                <c:pt idx="785">
                  <c:v>61.635199999999898</c:v>
                </c:pt>
                <c:pt idx="786">
                  <c:v>60.642399999999903</c:v>
                </c:pt>
                <c:pt idx="787">
                  <c:v>59.6495999999999</c:v>
                </c:pt>
                <c:pt idx="788">
                  <c:v>58.656799999999897</c:v>
                </c:pt>
                <c:pt idx="789">
                  <c:v>57.663999999999902</c:v>
                </c:pt>
                <c:pt idx="790">
                  <c:v>56.671199999999899</c:v>
                </c:pt>
                <c:pt idx="791">
                  <c:v>55.678399999999897</c:v>
                </c:pt>
                <c:pt idx="792">
                  <c:v>57.473599999999898</c:v>
                </c:pt>
                <c:pt idx="793">
                  <c:v>59.268799999999899</c:v>
                </c:pt>
                <c:pt idx="794">
                  <c:v>58.275999999999897</c:v>
                </c:pt>
                <c:pt idx="795">
                  <c:v>60.071199999999898</c:v>
                </c:pt>
                <c:pt idx="796">
                  <c:v>61.866399999999899</c:v>
                </c:pt>
                <c:pt idx="797">
                  <c:v>60.873599999999897</c:v>
                </c:pt>
                <c:pt idx="798">
                  <c:v>59.880799999999802</c:v>
                </c:pt>
                <c:pt idx="799">
                  <c:v>58.887999999999799</c:v>
                </c:pt>
                <c:pt idx="800">
                  <c:v>57.895199999999797</c:v>
                </c:pt>
                <c:pt idx="801">
                  <c:v>56.902399999999801</c:v>
                </c:pt>
                <c:pt idx="802">
                  <c:v>55.909599999999799</c:v>
                </c:pt>
                <c:pt idx="803">
                  <c:v>57.7047999999998</c:v>
                </c:pt>
                <c:pt idx="804">
                  <c:v>59.499999999999801</c:v>
                </c:pt>
                <c:pt idx="805">
                  <c:v>58.507199999999798</c:v>
                </c:pt>
                <c:pt idx="806">
                  <c:v>57.514399999999803</c:v>
                </c:pt>
                <c:pt idx="807">
                  <c:v>56.5215999999998</c:v>
                </c:pt>
                <c:pt idx="808">
                  <c:v>55.528799999999798</c:v>
                </c:pt>
                <c:pt idx="809">
                  <c:v>54.535999999999802</c:v>
                </c:pt>
                <c:pt idx="810">
                  <c:v>53.5431999999998</c:v>
                </c:pt>
                <c:pt idx="811">
                  <c:v>55.338399999999801</c:v>
                </c:pt>
                <c:pt idx="812">
                  <c:v>57.133599999999802</c:v>
                </c:pt>
                <c:pt idx="813">
                  <c:v>58.928799999999796</c:v>
                </c:pt>
                <c:pt idx="814">
                  <c:v>57.935999999999801</c:v>
                </c:pt>
                <c:pt idx="815">
                  <c:v>56.943199999999798</c:v>
                </c:pt>
                <c:pt idx="816">
                  <c:v>55.950399999999803</c:v>
                </c:pt>
                <c:pt idx="817">
                  <c:v>54.9575999999998</c:v>
                </c:pt>
                <c:pt idx="818">
                  <c:v>56.752799999999802</c:v>
                </c:pt>
                <c:pt idx="819">
                  <c:v>55.759999999999799</c:v>
                </c:pt>
                <c:pt idx="820">
                  <c:v>54.767199999999796</c:v>
                </c:pt>
                <c:pt idx="821">
                  <c:v>53.774399999999801</c:v>
                </c:pt>
                <c:pt idx="822">
                  <c:v>55.569599999999802</c:v>
                </c:pt>
                <c:pt idx="823">
                  <c:v>57.364799999999804</c:v>
                </c:pt>
                <c:pt idx="824">
                  <c:v>56.371999999999801</c:v>
                </c:pt>
                <c:pt idx="825">
                  <c:v>55.379199999999798</c:v>
                </c:pt>
                <c:pt idx="826">
                  <c:v>54.386399999999803</c:v>
                </c:pt>
                <c:pt idx="827">
                  <c:v>53.3935999999998</c:v>
                </c:pt>
                <c:pt idx="828">
                  <c:v>55.188799999999802</c:v>
                </c:pt>
                <c:pt idx="829">
                  <c:v>56.983999999999803</c:v>
                </c:pt>
                <c:pt idx="830">
                  <c:v>55.9911999999998</c:v>
                </c:pt>
                <c:pt idx="831">
                  <c:v>54.998399999999798</c:v>
                </c:pt>
                <c:pt idx="832">
                  <c:v>54.005599999999802</c:v>
                </c:pt>
                <c:pt idx="833">
                  <c:v>53.0127999999998</c:v>
                </c:pt>
                <c:pt idx="834">
                  <c:v>52.019999999999797</c:v>
                </c:pt>
                <c:pt idx="835">
                  <c:v>53.815199999999798</c:v>
                </c:pt>
                <c:pt idx="836">
                  <c:v>55.6103999999998</c:v>
                </c:pt>
                <c:pt idx="837">
                  <c:v>54.617599999999797</c:v>
                </c:pt>
                <c:pt idx="838">
                  <c:v>53.624799999999802</c:v>
                </c:pt>
                <c:pt idx="839">
                  <c:v>52.631999999999799</c:v>
                </c:pt>
                <c:pt idx="840">
                  <c:v>54.4271999999998</c:v>
                </c:pt>
                <c:pt idx="841">
                  <c:v>53.434399999999798</c:v>
                </c:pt>
                <c:pt idx="842">
                  <c:v>52.441599999999802</c:v>
                </c:pt>
                <c:pt idx="843">
                  <c:v>51.4487999999998</c:v>
                </c:pt>
                <c:pt idx="844">
                  <c:v>50.455999999999797</c:v>
                </c:pt>
                <c:pt idx="845">
                  <c:v>49.463199999999802</c:v>
                </c:pt>
                <c:pt idx="846">
                  <c:v>48.470399999999799</c:v>
                </c:pt>
                <c:pt idx="847">
                  <c:v>50.2655999999998</c:v>
                </c:pt>
                <c:pt idx="848">
                  <c:v>49.272799999999798</c:v>
                </c:pt>
                <c:pt idx="849">
                  <c:v>51.067999999999799</c:v>
                </c:pt>
                <c:pt idx="850">
                  <c:v>50.075199999999803</c:v>
                </c:pt>
                <c:pt idx="851">
                  <c:v>51.870399999999798</c:v>
                </c:pt>
                <c:pt idx="852">
                  <c:v>50.877599999999802</c:v>
                </c:pt>
                <c:pt idx="853">
                  <c:v>49.8847999999998</c:v>
                </c:pt>
                <c:pt idx="854">
                  <c:v>48.891999999999797</c:v>
                </c:pt>
                <c:pt idx="855">
                  <c:v>47.899199999999801</c:v>
                </c:pt>
                <c:pt idx="856">
                  <c:v>49.694399999999803</c:v>
                </c:pt>
                <c:pt idx="857">
                  <c:v>51.489599999999797</c:v>
                </c:pt>
                <c:pt idx="858">
                  <c:v>50.496799999999801</c:v>
                </c:pt>
                <c:pt idx="859">
                  <c:v>49.503999999999799</c:v>
                </c:pt>
                <c:pt idx="860">
                  <c:v>48.511199999999803</c:v>
                </c:pt>
                <c:pt idx="861">
                  <c:v>50.306399999999798</c:v>
                </c:pt>
                <c:pt idx="862">
                  <c:v>49.313599999999802</c:v>
                </c:pt>
                <c:pt idx="863">
                  <c:v>48.320799999999799</c:v>
                </c:pt>
                <c:pt idx="864">
                  <c:v>50.115999999999801</c:v>
                </c:pt>
                <c:pt idx="865">
                  <c:v>49.123199999999798</c:v>
                </c:pt>
                <c:pt idx="866">
                  <c:v>48.130399999999703</c:v>
                </c:pt>
                <c:pt idx="867">
                  <c:v>47.137599999999701</c:v>
                </c:pt>
                <c:pt idx="868">
                  <c:v>46.144799999999698</c:v>
                </c:pt>
                <c:pt idx="869">
                  <c:v>45.151999999999703</c:v>
                </c:pt>
                <c:pt idx="870">
                  <c:v>44.1591999999997</c:v>
                </c:pt>
                <c:pt idx="871">
                  <c:v>45.954399999999701</c:v>
                </c:pt>
                <c:pt idx="872">
                  <c:v>44.961599999999699</c:v>
                </c:pt>
                <c:pt idx="873">
                  <c:v>43.968799999999703</c:v>
                </c:pt>
                <c:pt idx="874">
                  <c:v>42.975999999999701</c:v>
                </c:pt>
                <c:pt idx="875">
                  <c:v>44.771199999999702</c:v>
                </c:pt>
                <c:pt idx="876">
                  <c:v>43.778399999999699</c:v>
                </c:pt>
                <c:pt idx="877">
                  <c:v>42.785599999999697</c:v>
                </c:pt>
                <c:pt idx="878">
                  <c:v>41.792799999999701</c:v>
                </c:pt>
                <c:pt idx="879">
                  <c:v>40.799999999999699</c:v>
                </c:pt>
                <c:pt idx="880">
                  <c:v>39.807199999999703</c:v>
                </c:pt>
                <c:pt idx="881">
                  <c:v>38.814399999999701</c:v>
                </c:pt>
                <c:pt idx="882">
                  <c:v>40.609599999999702</c:v>
                </c:pt>
                <c:pt idx="883">
                  <c:v>39.616799999999699</c:v>
                </c:pt>
                <c:pt idx="884">
                  <c:v>38.623999999999697</c:v>
                </c:pt>
                <c:pt idx="885">
                  <c:v>40.419199999999698</c:v>
                </c:pt>
                <c:pt idx="886">
                  <c:v>42.214399999999699</c:v>
                </c:pt>
                <c:pt idx="887">
                  <c:v>41.221599999999697</c:v>
                </c:pt>
                <c:pt idx="888">
                  <c:v>40.228799999999701</c:v>
                </c:pt>
                <c:pt idx="889">
                  <c:v>39.235999999999699</c:v>
                </c:pt>
                <c:pt idx="890">
                  <c:v>38.243199999999703</c:v>
                </c:pt>
                <c:pt idx="891">
                  <c:v>37.250399999999701</c:v>
                </c:pt>
                <c:pt idx="892">
                  <c:v>36.257599999999698</c:v>
                </c:pt>
                <c:pt idx="893">
                  <c:v>38.052799999999699</c:v>
                </c:pt>
                <c:pt idx="894">
                  <c:v>37.059999999999697</c:v>
                </c:pt>
                <c:pt idx="895">
                  <c:v>36.067199999999701</c:v>
                </c:pt>
                <c:pt idx="896">
                  <c:v>37.862399999999703</c:v>
                </c:pt>
                <c:pt idx="897">
                  <c:v>36.8695999999997</c:v>
                </c:pt>
                <c:pt idx="898">
                  <c:v>38.664799999999701</c:v>
                </c:pt>
                <c:pt idx="899">
                  <c:v>37.671999999999699</c:v>
                </c:pt>
                <c:pt idx="900">
                  <c:v>36.679199999999703</c:v>
                </c:pt>
                <c:pt idx="901">
                  <c:v>35.686399999999701</c:v>
                </c:pt>
                <c:pt idx="902">
                  <c:v>37.481599999999702</c:v>
                </c:pt>
                <c:pt idx="903">
                  <c:v>39.276799999999703</c:v>
                </c:pt>
                <c:pt idx="904">
                  <c:v>38.2839999999997</c:v>
                </c:pt>
                <c:pt idx="905">
                  <c:v>37.291199999999698</c:v>
                </c:pt>
                <c:pt idx="906">
                  <c:v>36.298399999999702</c:v>
                </c:pt>
                <c:pt idx="907">
                  <c:v>38.093599999999697</c:v>
                </c:pt>
                <c:pt idx="908">
                  <c:v>39.888799999999698</c:v>
                </c:pt>
                <c:pt idx="909">
                  <c:v>38.895999999999702</c:v>
                </c:pt>
                <c:pt idx="910">
                  <c:v>40.691199999999697</c:v>
                </c:pt>
                <c:pt idx="911">
                  <c:v>42.486399999999698</c:v>
                </c:pt>
                <c:pt idx="912">
                  <c:v>44.281599999999699</c:v>
                </c:pt>
                <c:pt idx="913">
                  <c:v>43.288799999999704</c:v>
                </c:pt>
                <c:pt idx="914">
                  <c:v>42.295999999999701</c:v>
                </c:pt>
                <c:pt idx="915">
                  <c:v>44.091199999999702</c:v>
                </c:pt>
                <c:pt idx="916">
                  <c:v>43.0983999999997</c:v>
                </c:pt>
                <c:pt idx="917">
                  <c:v>42.105599999999697</c:v>
                </c:pt>
                <c:pt idx="918">
                  <c:v>41.112799999999702</c:v>
                </c:pt>
                <c:pt idx="919">
                  <c:v>40.119999999999699</c:v>
                </c:pt>
                <c:pt idx="920">
                  <c:v>39.127199999999704</c:v>
                </c:pt>
                <c:pt idx="921">
                  <c:v>40.922399999999698</c:v>
                </c:pt>
                <c:pt idx="922">
                  <c:v>42.717599999999699</c:v>
                </c:pt>
                <c:pt idx="923">
                  <c:v>41.724799999999703</c:v>
                </c:pt>
                <c:pt idx="924">
                  <c:v>40.731999999999701</c:v>
                </c:pt>
                <c:pt idx="925">
                  <c:v>39.739199999999698</c:v>
                </c:pt>
                <c:pt idx="926">
                  <c:v>38.746399999999703</c:v>
                </c:pt>
                <c:pt idx="927">
                  <c:v>40.541599999999697</c:v>
                </c:pt>
                <c:pt idx="928">
                  <c:v>39.548799999999702</c:v>
                </c:pt>
                <c:pt idx="929">
                  <c:v>38.555999999999699</c:v>
                </c:pt>
                <c:pt idx="930">
                  <c:v>37.563199999999703</c:v>
                </c:pt>
                <c:pt idx="931">
                  <c:v>39.358399999999698</c:v>
                </c:pt>
                <c:pt idx="932">
                  <c:v>38.365599999999702</c:v>
                </c:pt>
                <c:pt idx="933">
                  <c:v>40.160799999999703</c:v>
                </c:pt>
                <c:pt idx="934">
                  <c:v>39.167999999999701</c:v>
                </c:pt>
                <c:pt idx="935">
                  <c:v>40.963199999999702</c:v>
                </c:pt>
                <c:pt idx="936">
                  <c:v>39.9703999999997</c:v>
                </c:pt>
                <c:pt idx="937">
                  <c:v>38.977599999999697</c:v>
                </c:pt>
                <c:pt idx="938">
                  <c:v>37.984799999999602</c:v>
                </c:pt>
                <c:pt idx="939">
                  <c:v>36.991999999999599</c:v>
                </c:pt>
                <c:pt idx="940">
                  <c:v>38.787199999999601</c:v>
                </c:pt>
                <c:pt idx="941">
                  <c:v>37.794399999999598</c:v>
                </c:pt>
                <c:pt idx="942">
                  <c:v>39.589599999999599</c:v>
                </c:pt>
                <c:pt idx="943">
                  <c:v>41.384799999999601</c:v>
                </c:pt>
                <c:pt idx="944">
                  <c:v>43.179999999999602</c:v>
                </c:pt>
                <c:pt idx="945">
                  <c:v>44.975199999999603</c:v>
                </c:pt>
                <c:pt idx="946">
                  <c:v>46.770399999999697</c:v>
                </c:pt>
                <c:pt idx="947">
                  <c:v>48.565599999999698</c:v>
                </c:pt>
                <c:pt idx="948">
                  <c:v>50.360799999999699</c:v>
                </c:pt>
                <c:pt idx="949">
                  <c:v>49.367999999999697</c:v>
                </c:pt>
                <c:pt idx="950">
                  <c:v>48.375199999999602</c:v>
                </c:pt>
                <c:pt idx="951">
                  <c:v>47.382399999999599</c:v>
                </c:pt>
                <c:pt idx="952">
                  <c:v>46.389599999999596</c:v>
                </c:pt>
                <c:pt idx="953">
                  <c:v>45.396799999999601</c:v>
                </c:pt>
                <c:pt idx="954">
                  <c:v>44.403999999999598</c:v>
                </c:pt>
                <c:pt idx="955">
                  <c:v>46.1991999999996</c:v>
                </c:pt>
                <c:pt idx="956">
                  <c:v>45.206399999999597</c:v>
                </c:pt>
                <c:pt idx="957">
                  <c:v>44.213599999999602</c:v>
                </c:pt>
                <c:pt idx="958">
                  <c:v>43.220799999999599</c:v>
                </c:pt>
                <c:pt idx="959">
                  <c:v>42.227999999999597</c:v>
                </c:pt>
                <c:pt idx="960">
                  <c:v>41.235199999999601</c:v>
                </c:pt>
                <c:pt idx="961">
                  <c:v>43.030399999999602</c:v>
                </c:pt>
                <c:pt idx="962">
                  <c:v>42.0375999999996</c:v>
                </c:pt>
                <c:pt idx="963">
                  <c:v>43.832799999999601</c:v>
                </c:pt>
                <c:pt idx="964">
                  <c:v>45.627999999999602</c:v>
                </c:pt>
                <c:pt idx="965">
                  <c:v>44.6351999999996</c:v>
                </c:pt>
                <c:pt idx="966">
                  <c:v>46.430399999999601</c:v>
                </c:pt>
                <c:pt idx="967">
                  <c:v>45.437599999999598</c:v>
                </c:pt>
                <c:pt idx="968">
                  <c:v>44.444799999999603</c:v>
                </c:pt>
                <c:pt idx="969">
                  <c:v>43.4519999999996</c:v>
                </c:pt>
                <c:pt idx="970">
                  <c:v>42.459199999999598</c:v>
                </c:pt>
                <c:pt idx="971">
                  <c:v>44.254399999999599</c:v>
                </c:pt>
                <c:pt idx="972">
                  <c:v>43.261599999999603</c:v>
                </c:pt>
                <c:pt idx="973">
                  <c:v>42.268799999999601</c:v>
                </c:pt>
                <c:pt idx="974">
                  <c:v>41.275999999999598</c:v>
                </c:pt>
                <c:pt idx="975">
                  <c:v>40.283199999999603</c:v>
                </c:pt>
                <c:pt idx="976">
                  <c:v>42.078399999999597</c:v>
                </c:pt>
                <c:pt idx="977">
                  <c:v>41.085599999999602</c:v>
                </c:pt>
                <c:pt idx="978">
                  <c:v>42.880799999999603</c:v>
                </c:pt>
                <c:pt idx="979">
                  <c:v>44.675999999999597</c:v>
                </c:pt>
                <c:pt idx="980">
                  <c:v>46.471199999999598</c:v>
                </c:pt>
                <c:pt idx="981">
                  <c:v>48.266399999999599</c:v>
                </c:pt>
                <c:pt idx="982">
                  <c:v>47.273599999999597</c:v>
                </c:pt>
                <c:pt idx="983">
                  <c:v>46.280799999999601</c:v>
                </c:pt>
                <c:pt idx="984">
                  <c:v>45.287999999999599</c:v>
                </c:pt>
                <c:pt idx="985">
                  <c:v>47.0831999999996</c:v>
                </c:pt>
                <c:pt idx="986">
                  <c:v>46.090399999999597</c:v>
                </c:pt>
                <c:pt idx="987">
                  <c:v>45.097599999999602</c:v>
                </c:pt>
                <c:pt idx="988">
                  <c:v>44.104799999999599</c:v>
                </c:pt>
                <c:pt idx="989">
                  <c:v>43.111999999999597</c:v>
                </c:pt>
                <c:pt idx="990">
                  <c:v>44.907199999999598</c:v>
                </c:pt>
                <c:pt idx="991">
                  <c:v>43.914399999999603</c:v>
                </c:pt>
                <c:pt idx="992">
                  <c:v>45.709599999999597</c:v>
                </c:pt>
                <c:pt idx="993">
                  <c:v>47.504799999999598</c:v>
                </c:pt>
                <c:pt idx="994">
                  <c:v>46.511999999999603</c:v>
                </c:pt>
                <c:pt idx="995">
                  <c:v>45.5191999999996</c:v>
                </c:pt>
                <c:pt idx="996">
                  <c:v>44.526399999999597</c:v>
                </c:pt>
                <c:pt idx="997">
                  <c:v>43.533599999999602</c:v>
                </c:pt>
                <c:pt idx="998">
                  <c:v>42.540799999999599</c:v>
                </c:pt>
                <c:pt idx="999">
                  <c:v>41.547999999999597</c:v>
                </c:pt>
                <c:pt idx="1000">
                  <c:v>43.343199999999598</c:v>
                </c:pt>
                <c:pt idx="1001">
                  <c:v>45.138399999999599</c:v>
                </c:pt>
                <c:pt idx="1002">
                  <c:v>46.933599999999601</c:v>
                </c:pt>
                <c:pt idx="1003">
                  <c:v>45.940799999999598</c:v>
                </c:pt>
                <c:pt idx="1004">
                  <c:v>47.735999999999599</c:v>
                </c:pt>
                <c:pt idx="1005">
                  <c:v>46.743199999999597</c:v>
                </c:pt>
                <c:pt idx="1006">
                  <c:v>48.538399999999598</c:v>
                </c:pt>
                <c:pt idx="1007">
                  <c:v>50.333599999999599</c:v>
                </c:pt>
                <c:pt idx="1008">
                  <c:v>49.340799999999597</c:v>
                </c:pt>
                <c:pt idx="1009">
                  <c:v>48.347999999999601</c:v>
                </c:pt>
                <c:pt idx="1010">
                  <c:v>47.355199999999599</c:v>
                </c:pt>
                <c:pt idx="1011">
                  <c:v>49.1503999999996</c:v>
                </c:pt>
                <c:pt idx="1012">
                  <c:v>48.157599999999597</c:v>
                </c:pt>
                <c:pt idx="1013">
                  <c:v>49.952799999999598</c:v>
                </c:pt>
                <c:pt idx="1014">
                  <c:v>48.959999999999603</c:v>
                </c:pt>
                <c:pt idx="1015">
                  <c:v>47.9671999999996</c:v>
                </c:pt>
                <c:pt idx="1016">
                  <c:v>46.974399999999598</c:v>
                </c:pt>
                <c:pt idx="1017">
                  <c:v>48.769599999999599</c:v>
                </c:pt>
                <c:pt idx="1018">
                  <c:v>50.5647999999996</c:v>
                </c:pt>
                <c:pt idx="1019">
                  <c:v>49.571999999999598</c:v>
                </c:pt>
                <c:pt idx="1020">
                  <c:v>51.367199999999599</c:v>
                </c:pt>
                <c:pt idx="1021">
                  <c:v>53.1623999999996</c:v>
                </c:pt>
                <c:pt idx="1022">
                  <c:v>54.957599999999601</c:v>
                </c:pt>
                <c:pt idx="1023">
                  <c:v>53.964799999999599</c:v>
                </c:pt>
                <c:pt idx="1024">
                  <c:v>55.7599999999996</c:v>
                </c:pt>
                <c:pt idx="1025">
                  <c:v>57.555199999999601</c:v>
                </c:pt>
                <c:pt idx="1026">
                  <c:v>56.562399999999599</c:v>
                </c:pt>
                <c:pt idx="1027">
                  <c:v>58.3575999999996</c:v>
                </c:pt>
                <c:pt idx="1028">
                  <c:v>60.152799999999601</c:v>
                </c:pt>
                <c:pt idx="1029">
                  <c:v>61.947999999999602</c:v>
                </c:pt>
                <c:pt idx="1030">
                  <c:v>63.743199999999597</c:v>
                </c:pt>
                <c:pt idx="1031">
                  <c:v>62.750399999999601</c:v>
                </c:pt>
                <c:pt idx="1032">
                  <c:v>61.757599999999599</c:v>
                </c:pt>
                <c:pt idx="1033">
                  <c:v>60.764799999999603</c:v>
                </c:pt>
                <c:pt idx="1034">
                  <c:v>62.559999999999597</c:v>
                </c:pt>
                <c:pt idx="1035">
                  <c:v>61.567199999999602</c:v>
                </c:pt>
                <c:pt idx="1036">
                  <c:v>60.574399999999599</c:v>
                </c:pt>
                <c:pt idx="1037">
                  <c:v>62.3695999999996</c:v>
                </c:pt>
                <c:pt idx="1038">
                  <c:v>61.376799999999598</c:v>
                </c:pt>
                <c:pt idx="1039">
                  <c:v>60.383999999999602</c:v>
                </c:pt>
                <c:pt idx="1040">
                  <c:v>62.179199999999597</c:v>
                </c:pt>
                <c:pt idx="1041">
                  <c:v>61.186399999999601</c:v>
                </c:pt>
                <c:pt idx="1042">
                  <c:v>60.193599999999599</c:v>
                </c:pt>
                <c:pt idx="1043">
                  <c:v>61.9887999999996</c:v>
                </c:pt>
                <c:pt idx="1044">
                  <c:v>60.995999999999597</c:v>
                </c:pt>
                <c:pt idx="1045">
                  <c:v>60.003199999999502</c:v>
                </c:pt>
                <c:pt idx="1046">
                  <c:v>59.0103999999995</c:v>
                </c:pt>
                <c:pt idx="1047">
                  <c:v>58.017599999999497</c:v>
                </c:pt>
                <c:pt idx="1048">
                  <c:v>57.024799999999502</c:v>
                </c:pt>
                <c:pt idx="1049">
                  <c:v>58.819999999999503</c:v>
                </c:pt>
                <c:pt idx="1050">
                  <c:v>60.615199999999497</c:v>
                </c:pt>
                <c:pt idx="1051">
                  <c:v>62.410399999999498</c:v>
                </c:pt>
                <c:pt idx="1052">
                  <c:v>64.205599999999507</c:v>
                </c:pt>
                <c:pt idx="1053">
                  <c:v>63.212799999999497</c:v>
                </c:pt>
                <c:pt idx="1054">
                  <c:v>65.007999999999498</c:v>
                </c:pt>
                <c:pt idx="1055">
                  <c:v>64.015199999999496</c:v>
                </c:pt>
                <c:pt idx="1056">
                  <c:v>65.810399999999504</c:v>
                </c:pt>
                <c:pt idx="1057">
                  <c:v>64.817599999999501</c:v>
                </c:pt>
                <c:pt idx="1058">
                  <c:v>63.824799999999499</c:v>
                </c:pt>
                <c:pt idx="1059">
                  <c:v>62.831999999999503</c:v>
                </c:pt>
                <c:pt idx="1060">
                  <c:v>64.627199999999505</c:v>
                </c:pt>
                <c:pt idx="1061">
                  <c:v>66.422399999999499</c:v>
                </c:pt>
                <c:pt idx="1062">
                  <c:v>65.429599999999496</c:v>
                </c:pt>
                <c:pt idx="1063">
                  <c:v>67.224799999999505</c:v>
                </c:pt>
                <c:pt idx="1064">
                  <c:v>69.019999999999499</c:v>
                </c:pt>
                <c:pt idx="1065">
                  <c:v>70.815199999999507</c:v>
                </c:pt>
                <c:pt idx="1066">
                  <c:v>72.610399999999501</c:v>
                </c:pt>
                <c:pt idx="1067">
                  <c:v>71.617599999999499</c:v>
                </c:pt>
                <c:pt idx="1068">
                  <c:v>70.624799999999496</c:v>
                </c:pt>
                <c:pt idx="1069">
                  <c:v>69.631999999999493</c:v>
                </c:pt>
                <c:pt idx="1070">
                  <c:v>68.639199999999505</c:v>
                </c:pt>
                <c:pt idx="1071">
                  <c:v>67.646399999999502</c:v>
                </c:pt>
                <c:pt idx="1072">
                  <c:v>66.6535999999995</c:v>
                </c:pt>
                <c:pt idx="1073">
                  <c:v>68.448799999999494</c:v>
                </c:pt>
                <c:pt idx="1074">
                  <c:v>67.455999999999506</c:v>
                </c:pt>
                <c:pt idx="1075">
                  <c:v>69.2511999999995</c:v>
                </c:pt>
                <c:pt idx="1076">
                  <c:v>71.046399999999494</c:v>
                </c:pt>
                <c:pt idx="1077">
                  <c:v>72.841599999999403</c:v>
                </c:pt>
                <c:pt idx="1078">
                  <c:v>71.8487999999994</c:v>
                </c:pt>
                <c:pt idx="1079">
                  <c:v>73.643999999999394</c:v>
                </c:pt>
                <c:pt idx="1080">
                  <c:v>72.651199999999406</c:v>
                </c:pt>
                <c:pt idx="1081">
                  <c:v>74.4463999999994</c:v>
                </c:pt>
                <c:pt idx="1082">
                  <c:v>76.241599999999394</c:v>
                </c:pt>
                <c:pt idx="1083">
                  <c:v>78.036799999999403</c:v>
                </c:pt>
                <c:pt idx="1084">
                  <c:v>77.0439999999994</c:v>
                </c:pt>
                <c:pt idx="1085">
                  <c:v>76.051199999999398</c:v>
                </c:pt>
                <c:pt idx="1086">
                  <c:v>77.846399999999406</c:v>
                </c:pt>
                <c:pt idx="1087">
                  <c:v>76.853599999999403</c:v>
                </c:pt>
                <c:pt idx="1088">
                  <c:v>78.648799999999397</c:v>
                </c:pt>
                <c:pt idx="1089">
                  <c:v>80.443999999999406</c:v>
                </c:pt>
                <c:pt idx="1090">
                  <c:v>79.451199999999403</c:v>
                </c:pt>
                <c:pt idx="1091">
                  <c:v>78.458399999999401</c:v>
                </c:pt>
                <c:pt idx="1092">
                  <c:v>77.465599999999398</c:v>
                </c:pt>
                <c:pt idx="1093">
                  <c:v>79.260799999999406</c:v>
                </c:pt>
                <c:pt idx="1094">
                  <c:v>78.267999999999404</c:v>
                </c:pt>
                <c:pt idx="1095">
                  <c:v>77.275199999999401</c:v>
                </c:pt>
                <c:pt idx="1096">
                  <c:v>79.070399999999395</c:v>
                </c:pt>
                <c:pt idx="1097">
                  <c:v>80.865599999999404</c:v>
                </c:pt>
                <c:pt idx="1098">
                  <c:v>82.660799999999398</c:v>
                </c:pt>
                <c:pt idx="1099">
                  <c:v>81.667999999999395</c:v>
                </c:pt>
                <c:pt idx="1100">
                  <c:v>80.675199999999293</c:v>
                </c:pt>
                <c:pt idx="1101">
                  <c:v>79.682399999999305</c:v>
                </c:pt>
                <c:pt idx="1102">
                  <c:v>78.689599999999302</c:v>
                </c:pt>
                <c:pt idx="1103">
                  <c:v>77.6967999999993</c:v>
                </c:pt>
                <c:pt idx="1104">
                  <c:v>76.703999999999297</c:v>
                </c:pt>
                <c:pt idx="1105">
                  <c:v>75.711199999999295</c:v>
                </c:pt>
                <c:pt idx="1106">
                  <c:v>74.718399999999306</c:v>
                </c:pt>
                <c:pt idx="1107">
                  <c:v>76.5135999999993</c:v>
                </c:pt>
                <c:pt idx="1108">
                  <c:v>75.520799999999298</c:v>
                </c:pt>
                <c:pt idx="1109">
                  <c:v>77.315999999999306</c:v>
                </c:pt>
                <c:pt idx="1110">
                  <c:v>76.323199999999304</c:v>
                </c:pt>
                <c:pt idx="1111">
                  <c:v>75.330399999999301</c:v>
                </c:pt>
                <c:pt idx="1112">
                  <c:v>74.337599999999298</c:v>
                </c:pt>
                <c:pt idx="1113">
                  <c:v>73.344799999999296</c:v>
                </c:pt>
                <c:pt idx="1114">
                  <c:v>72.351999999999293</c:v>
                </c:pt>
                <c:pt idx="1115">
                  <c:v>74.147199999999302</c:v>
                </c:pt>
                <c:pt idx="1116">
                  <c:v>73.154399999999299</c:v>
                </c:pt>
                <c:pt idx="1117">
                  <c:v>72.161599999999297</c:v>
                </c:pt>
                <c:pt idx="1118">
                  <c:v>71.168799999999294</c:v>
                </c:pt>
                <c:pt idx="1119">
                  <c:v>72.963999999999302</c:v>
                </c:pt>
                <c:pt idx="1120">
                  <c:v>74.759199999999296</c:v>
                </c:pt>
                <c:pt idx="1121">
                  <c:v>73.766399999999294</c:v>
                </c:pt>
                <c:pt idx="1122">
                  <c:v>72.773599999999306</c:v>
                </c:pt>
                <c:pt idx="1123">
                  <c:v>71.780799999999303</c:v>
                </c:pt>
                <c:pt idx="1124">
                  <c:v>73.575999999999297</c:v>
                </c:pt>
                <c:pt idx="1125">
                  <c:v>72.583199999999295</c:v>
                </c:pt>
                <c:pt idx="1126">
                  <c:v>71.590399999999306</c:v>
                </c:pt>
                <c:pt idx="1127">
                  <c:v>70.597599999999304</c:v>
                </c:pt>
                <c:pt idx="1128">
                  <c:v>72.392799999999298</c:v>
                </c:pt>
                <c:pt idx="1129">
                  <c:v>71.399999999999295</c:v>
                </c:pt>
                <c:pt idx="1130">
                  <c:v>70.407199999999193</c:v>
                </c:pt>
                <c:pt idx="1131">
                  <c:v>69.414399999999205</c:v>
                </c:pt>
                <c:pt idx="1132">
                  <c:v>68.421599999999202</c:v>
                </c:pt>
                <c:pt idx="1133">
                  <c:v>67.4287999999992</c:v>
                </c:pt>
                <c:pt idx="1134">
                  <c:v>66.435999999999197</c:v>
                </c:pt>
                <c:pt idx="1135">
                  <c:v>65.443199999999194</c:v>
                </c:pt>
                <c:pt idx="1136">
                  <c:v>64.450399999999206</c:v>
                </c:pt>
                <c:pt idx="1137">
                  <c:v>63.457599999999204</c:v>
                </c:pt>
                <c:pt idx="1138">
                  <c:v>62.464799999999201</c:v>
                </c:pt>
                <c:pt idx="1139">
                  <c:v>61.471999999999198</c:v>
                </c:pt>
                <c:pt idx="1140">
                  <c:v>63.2671999999992</c:v>
                </c:pt>
                <c:pt idx="1141">
                  <c:v>62.274399999999197</c:v>
                </c:pt>
                <c:pt idx="1142">
                  <c:v>61.281599999999202</c:v>
                </c:pt>
                <c:pt idx="1143">
                  <c:v>60.288799999999199</c:v>
                </c:pt>
                <c:pt idx="1144">
                  <c:v>62.0839999999992</c:v>
                </c:pt>
                <c:pt idx="1145">
                  <c:v>61.091199999999198</c:v>
                </c:pt>
                <c:pt idx="1146">
                  <c:v>60.098399999999202</c:v>
                </c:pt>
                <c:pt idx="1147">
                  <c:v>61.893599999999203</c:v>
                </c:pt>
                <c:pt idx="1148">
                  <c:v>60.900799999999201</c:v>
                </c:pt>
                <c:pt idx="1149">
                  <c:v>59.907999999999198</c:v>
                </c:pt>
                <c:pt idx="1150">
                  <c:v>58.915199999999203</c:v>
                </c:pt>
                <c:pt idx="1151">
                  <c:v>57.9223999999992</c:v>
                </c:pt>
                <c:pt idx="1152">
                  <c:v>56.929599999999198</c:v>
                </c:pt>
                <c:pt idx="1153">
                  <c:v>55.936799999999202</c:v>
                </c:pt>
                <c:pt idx="1154">
                  <c:v>57.731999999999204</c:v>
                </c:pt>
                <c:pt idx="1155">
                  <c:v>56.739199999999201</c:v>
                </c:pt>
                <c:pt idx="1156">
                  <c:v>58.534399999999202</c:v>
                </c:pt>
                <c:pt idx="1157">
                  <c:v>60.329599999999203</c:v>
                </c:pt>
                <c:pt idx="1158">
                  <c:v>59.336799999999201</c:v>
                </c:pt>
                <c:pt idx="1159">
                  <c:v>61.131999999999202</c:v>
                </c:pt>
                <c:pt idx="1160">
                  <c:v>60.1391999999992</c:v>
                </c:pt>
                <c:pt idx="1161">
                  <c:v>59.146399999999197</c:v>
                </c:pt>
                <c:pt idx="1162">
                  <c:v>58.153599999999201</c:v>
                </c:pt>
                <c:pt idx="1163">
                  <c:v>57.160799999999199</c:v>
                </c:pt>
                <c:pt idx="1164">
                  <c:v>56.167999999999203</c:v>
                </c:pt>
                <c:pt idx="1165">
                  <c:v>57.963199999999198</c:v>
                </c:pt>
                <c:pt idx="1166">
                  <c:v>56.970399999999202</c:v>
                </c:pt>
                <c:pt idx="1167">
                  <c:v>55.9775999999992</c:v>
                </c:pt>
                <c:pt idx="1168">
                  <c:v>54.984799999999197</c:v>
                </c:pt>
                <c:pt idx="1169">
                  <c:v>53.991999999999202</c:v>
                </c:pt>
                <c:pt idx="1170">
                  <c:v>52.999199999999199</c:v>
                </c:pt>
                <c:pt idx="1171">
                  <c:v>52.006399999999203</c:v>
                </c:pt>
                <c:pt idx="1172">
                  <c:v>51.013599999999201</c:v>
                </c:pt>
                <c:pt idx="1173">
                  <c:v>52.808799999999202</c:v>
                </c:pt>
                <c:pt idx="1174">
                  <c:v>51.8159999999992</c:v>
                </c:pt>
                <c:pt idx="1175">
                  <c:v>50.823199999999197</c:v>
                </c:pt>
                <c:pt idx="1176">
                  <c:v>49.830399999999202</c:v>
                </c:pt>
                <c:pt idx="1177">
                  <c:v>48.837599999999199</c:v>
                </c:pt>
                <c:pt idx="1178">
                  <c:v>47.844799999999204</c:v>
                </c:pt>
                <c:pt idx="1179">
                  <c:v>49.639999999999198</c:v>
                </c:pt>
                <c:pt idx="1180">
                  <c:v>51.435199999999199</c:v>
                </c:pt>
                <c:pt idx="1181">
                  <c:v>50.442399999999203</c:v>
                </c:pt>
                <c:pt idx="1182">
                  <c:v>52.237599999999198</c:v>
                </c:pt>
                <c:pt idx="1183">
                  <c:v>51.244799999999202</c:v>
                </c:pt>
                <c:pt idx="1184">
                  <c:v>53.039999999999203</c:v>
                </c:pt>
                <c:pt idx="1185">
                  <c:v>52.047199999999201</c:v>
                </c:pt>
                <c:pt idx="1186">
                  <c:v>53.842399999999202</c:v>
                </c:pt>
                <c:pt idx="1187">
                  <c:v>55.637599999999203</c:v>
                </c:pt>
                <c:pt idx="1188">
                  <c:v>54.644799999999201</c:v>
                </c:pt>
                <c:pt idx="1189">
                  <c:v>53.651999999999198</c:v>
                </c:pt>
                <c:pt idx="1190">
                  <c:v>52.659199999999103</c:v>
                </c:pt>
                <c:pt idx="1191">
                  <c:v>51.666399999999101</c:v>
                </c:pt>
                <c:pt idx="1192">
                  <c:v>50.673599999999098</c:v>
                </c:pt>
                <c:pt idx="1193">
                  <c:v>49.680799999999103</c:v>
                </c:pt>
                <c:pt idx="1194">
                  <c:v>51.475999999999097</c:v>
                </c:pt>
                <c:pt idx="1195">
                  <c:v>50.483199999999101</c:v>
                </c:pt>
                <c:pt idx="1196">
                  <c:v>49.490399999999099</c:v>
                </c:pt>
                <c:pt idx="1197">
                  <c:v>51.2855999999991</c:v>
                </c:pt>
                <c:pt idx="1198">
                  <c:v>53.080799999999101</c:v>
                </c:pt>
                <c:pt idx="1199">
                  <c:v>52.087999999999099</c:v>
                </c:pt>
                <c:pt idx="1200">
                  <c:v>51.095199999999103</c:v>
                </c:pt>
                <c:pt idx="1201">
                  <c:v>50.102399999999101</c:v>
                </c:pt>
                <c:pt idx="1202">
                  <c:v>49.109599999999098</c:v>
                </c:pt>
                <c:pt idx="1203">
                  <c:v>48.116799999999103</c:v>
                </c:pt>
                <c:pt idx="1204">
                  <c:v>47.1239999999991</c:v>
                </c:pt>
                <c:pt idx="1205">
                  <c:v>46.131199999999097</c:v>
                </c:pt>
                <c:pt idx="1206">
                  <c:v>47.926399999999099</c:v>
                </c:pt>
                <c:pt idx="1207">
                  <c:v>46.933599999999103</c:v>
                </c:pt>
                <c:pt idx="1208">
                  <c:v>45.940799999999101</c:v>
                </c:pt>
                <c:pt idx="1209">
                  <c:v>44.947999999999098</c:v>
                </c:pt>
                <c:pt idx="1210">
                  <c:v>43.955199999999103</c:v>
                </c:pt>
                <c:pt idx="1211">
                  <c:v>42.9623999999991</c:v>
                </c:pt>
                <c:pt idx="1212">
                  <c:v>41.969599999999097</c:v>
                </c:pt>
                <c:pt idx="1213">
                  <c:v>43.764799999999099</c:v>
                </c:pt>
                <c:pt idx="1214">
                  <c:v>42.771999999999103</c:v>
                </c:pt>
                <c:pt idx="1215">
                  <c:v>41.779199999999101</c:v>
                </c:pt>
                <c:pt idx="1216">
                  <c:v>43.574399999999102</c:v>
                </c:pt>
                <c:pt idx="1217">
                  <c:v>45.369599999999103</c:v>
                </c:pt>
                <c:pt idx="1218">
                  <c:v>47.164799999999097</c:v>
                </c:pt>
                <c:pt idx="1219">
                  <c:v>46.171999999999102</c:v>
                </c:pt>
                <c:pt idx="1220">
                  <c:v>47.967199999999103</c:v>
                </c:pt>
                <c:pt idx="1221">
                  <c:v>46.9743999999991</c:v>
                </c:pt>
                <c:pt idx="1222">
                  <c:v>45.981599999999098</c:v>
                </c:pt>
                <c:pt idx="1223">
                  <c:v>44.988799999999102</c:v>
                </c:pt>
                <c:pt idx="1224">
                  <c:v>43.9959999999991</c:v>
                </c:pt>
                <c:pt idx="1225">
                  <c:v>45.791199999999101</c:v>
                </c:pt>
                <c:pt idx="1226">
                  <c:v>44.798399999999098</c:v>
                </c:pt>
                <c:pt idx="1227">
                  <c:v>43.805599999999103</c:v>
                </c:pt>
                <c:pt idx="1228">
                  <c:v>42.8127999999991</c:v>
                </c:pt>
                <c:pt idx="1229">
                  <c:v>41.819999999999098</c:v>
                </c:pt>
                <c:pt idx="1230">
                  <c:v>40.827199999999102</c:v>
                </c:pt>
                <c:pt idx="1231">
                  <c:v>39.8343999999991</c:v>
                </c:pt>
                <c:pt idx="1232">
                  <c:v>38.841599999999097</c:v>
                </c:pt>
                <c:pt idx="1233">
                  <c:v>40.636799999999099</c:v>
                </c:pt>
                <c:pt idx="1234">
                  <c:v>39.643999999999103</c:v>
                </c:pt>
                <c:pt idx="1235">
                  <c:v>41.439199999999097</c:v>
                </c:pt>
                <c:pt idx="1236">
                  <c:v>43.234399999999098</c:v>
                </c:pt>
                <c:pt idx="1237">
                  <c:v>42.241599999999103</c:v>
                </c:pt>
                <c:pt idx="1238">
                  <c:v>41.2487999999991</c:v>
                </c:pt>
                <c:pt idx="1239">
                  <c:v>40.255999999999098</c:v>
                </c:pt>
                <c:pt idx="1240">
                  <c:v>42.051199999999099</c:v>
                </c:pt>
                <c:pt idx="1241">
                  <c:v>41.058399999999097</c:v>
                </c:pt>
                <c:pt idx="1242">
                  <c:v>40.065599999999101</c:v>
                </c:pt>
                <c:pt idx="1243">
                  <c:v>39.072799999999098</c:v>
                </c:pt>
                <c:pt idx="1244">
                  <c:v>40.8679999999991</c:v>
                </c:pt>
                <c:pt idx="1245">
                  <c:v>42.663199999999101</c:v>
                </c:pt>
                <c:pt idx="1246">
                  <c:v>44.458399999999102</c:v>
                </c:pt>
                <c:pt idx="1247">
                  <c:v>43.4655999999991</c:v>
                </c:pt>
                <c:pt idx="1248">
                  <c:v>42.472799999999097</c:v>
                </c:pt>
                <c:pt idx="1249">
                  <c:v>41.479999999999102</c:v>
                </c:pt>
                <c:pt idx="1250">
                  <c:v>40.487199999999099</c:v>
                </c:pt>
                <c:pt idx="1251">
                  <c:v>39.494399999999096</c:v>
                </c:pt>
                <c:pt idx="1252">
                  <c:v>38.501599999999101</c:v>
                </c:pt>
                <c:pt idx="1253">
                  <c:v>37.508799999999098</c:v>
                </c:pt>
                <c:pt idx="1254">
                  <c:v>36.515999999999003</c:v>
                </c:pt>
                <c:pt idx="1255">
                  <c:v>38.311199999999097</c:v>
                </c:pt>
                <c:pt idx="1256">
                  <c:v>40.106399999999098</c:v>
                </c:pt>
                <c:pt idx="1257">
                  <c:v>39.113599999999003</c:v>
                </c:pt>
                <c:pt idx="1258">
                  <c:v>40.908799999999097</c:v>
                </c:pt>
                <c:pt idx="1259">
                  <c:v>42.703999999999098</c:v>
                </c:pt>
                <c:pt idx="1260">
                  <c:v>41.711199999999003</c:v>
                </c:pt>
                <c:pt idx="1261">
                  <c:v>40.718399999999001</c:v>
                </c:pt>
                <c:pt idx="1262">
                  <c:v>39.725599999998998</c:v>
                </c:pt>
                <c:pt idx="1263">
                  <c:v>38.732799999999003</c:v>
                </c:pt>
                <c:pt idx="1264">
                  <c:v>40.527999999998997</c:v>
                </c:pt>
                <c:pt idx="1265">
                  <c:v>39.535199999999001</c:v>
                </c:pt>
                <c:pt idx="1266">
                  <c:v>41.330399999999003</c:v>
                </c:pt>
                <c:pt idx="1267">
                  <c:v>40.337599999999</c:v>
                </c:pt>
                <c:pt idx="1268">
                  <c:v>39.344799999998997</c:v>
                </c:pt>
                <c:pt idx="1269">
                  <c:v>38.351999999999002</c:v>
                </c:pt>
                <c:pt idx="1270">
                  <c:v>37.359199999998999</c:v>
                </c:pt>
                <c:pt idx="1271">
                  <c:v>39.154399999999001</c:v>
                </c:pt>
                <c:pt idx="1272">
                  <c:v>40.949599999999002</c:v>
                </c:pt>
                <c:pt idx="1273">
                  <c:v>42.744799999999003</c:v>
                </c:pt>
                <c:pt idx="1274">
                  <c:v>41.751999999999001</c:v>
                </c:pt>
                <c:pt idx="1275">
                  <c:v>43.547199999999002</c:v>
                </c:pt>
                <c:pt idx="1276">
                  <c:v>45.342399999999003</c:v>
                </c:pt>
                <c:pt idx="1277">
                  <c:v>47.137599999998997</c:v>
                </c:pt>
                <c:pt idx="1278">
                  <c:v>48.932799999998998</c:v>
                </c:pt>
                <c:pt idx="1279">
                  <c:v>47.939999999999003</c:v>
                </c:pt>
                <c:pt idx="1280">
                  <c:v>46.947199999999</c:v>
                </c:pt>
                <c:pt idx="1281">
                  <c:v>48.742399999999002</c:v>
                </c:pt>
                <c:pt idx="1282">
                  <c:v>50.537599999999003</c:v>
                </c:pt>
                <c:pt idx="1283">
                  <c:v>49.544799999999</c:v>
                </c:pt>
                <c:pt idx="1284">
                  <c:v>51.339999999999002</c:v>
                </c:pt>
                <c:pt idx="1285">
                  <c:v>50.347199999998999</c:v>
                </c:pt>
                <c:pt idx="1286">
                  <c:v>49.354399999999004</c:v>
                </c:pt>
                <c:pt idx="1287">
                  <c:v>48.361599999999001</c:v>
                </c:pt>
                <c:pt idx="1288">
                  <c:v>50.156799999999002</c:v>
                </c:pt>
                <c:pt idx="1289">
                  <c:v>49.163999999999</c:v>
                </c:pt>
                <c:pt idx="1290">
                  <c:v>48.171199999998997</c:v>
                </c:pt>
                <c:pt idx="1291">
                  <c:v>49.966399999998998</c:v>
                </c:pt>
                <c:pt idx="1292">
                  <c:v>48.973599999999003</c:v>
                </c:pt>
                <c:pt idx="1293">
                  <c:v>47.980799999999</c:v>
                </c:pt>
                <c:pt idx="1294">
                  <c:v>46.987999999998998</c:v>
                </c:pt>
                <c:pt idx="1295">
                  <c:v>48.783199999998999</c:v>
                </c:pt>
                <c:pt idx="1296">
                  <c:v>50.578399999999</c:v>
                </c:pt>
                <c:pt idx="1297">
                  <c:v>49.585599999998998</c:v>
                </c:pt>
                <c:pt idx="1298">
                  <c:v>48.592799999999002</c:v>
                </c:pt>
                <c:pt idx="1299">
                  <c:v>47.599999999999</c:v>
                </c:pt>
                <c:pt idx="1300">
                  <c:v>49.395199999999001</c:v>
                </c:pt>
                <c:pt idx="1301">
                  <c:v>48.402399999998998</c:v>
                </c:pt>
                <c:pt idx="1302">
                  <c:v>50.197599999998999</c:v>
                </c:pt>
                <c:pt idx="1303">
                  <c:v>51.992799999999001</c:v>
                </c:pt>
                <c:pt idx="1304">
                  <c:v>53.787999999999002</c:v>
                </c:pt>
                <c:pt idx="1305">
                  <c:v>52.795199999998999</c:v>
                </c:pt>
                <c:pt idx="1306">
                  <c:v>51.802399999998997</c:v>
                </c:pt>
                <c:pt idx="1307">
                  <c:v>50.809599999999001</c:v>
                </c:pt>
                <c:pt idx="1308">
                  <c:v>52.604799999999003</c:v>
                </c:pt>
                <c:pt idx="1309">
                  <c:v>54.399999999998997</c:v>
                </c:pt>
                <c:pt idx="1310">
                  <c:v>56.195199999998998</c:v>
                </c:pt>
                <c:pt idx="1311">
                  <c:v>57.990399999998999</c:v>
                </c:pt>
                <c:pt idx="1312">
                  <c:v>59.785599999999</c:v>
                </c:pt>
                <c:pt idx="1313">
                  <c:v>58.792799999998998</c:v>
                </c:pt>
                <c:pt idx="1314">
                  <c:v>57.799999999999002</c:v>
                </c:pt>
                <c:pt idx="1315">
                  <c:v>56.807199999999</c:v>
                </c:pt>
                <c:pt idx="1316">
                  <c:v>55.814399999998997</c:v>
                </c:pt>
                <c:pt idx="1317">
                  <c:v>54.821599999999002</c:v>
                </c:pt>
                <c:pt idx="1318">
                  <c:v>53.828799999998999</c:v>
                </c:pt>
                <c:pt idx="1319">
                  <c:v>52.835999999998997</c:v>
                </c:pt>
                <c:pt idx="1320">
                  <c:v>51.843199999999001</c:v>
                </c:pt>
                <c:pt idx="1321">
                  <c:v>53.638399999999002</c:v>
                </c:pt>
                <c:pt idx="1322">
                  <c:v>55.433599999998997</c:v>
                </c:pt>
                <c:pt idx="1323">
                  <c:v>54.440799999999001</c:v>
                </c:pt>
                <c:pt idx="1324">
                  <c:v>53.447999999998999</c:v>
                </c:pt>
                <c:pt idx="1325">
                  <c:v>52.455199999999003</c:v>
                </c:pt>
                <c:pt idx="1326">
                  <c:v>51.462399999999</c:v>
                </c:pt>
                <c:pt idx="1327">
                  <c:v>50.469599999998998</c:v>
                </c:pt>
                <c:pt idx="1328">
                  <c:v>49.476799999999002</c:v>
                </c:pt>
                <c:pt idx="1329">
                  <c:v>51.271999999998997</c:v>
                </c:pt>
                <c:pt idx="1330">
                  <c:v>50.279199999999001</c:v>
                </c:pt>
                <c:pt idx="1331">
                  <c:v>49.286399999998999</c:v>
                </c:pt>
                <c:pt idx="1332">
                  <c:v>48.293599999999003</c:v>
                </c:pt>
                <c:pt idx="1333">
                  <c:v>50.088799999998997</c:v>
                </c:pt>
                <c:pt idx="1334">
                  <c:v>49.095999999999002</c:v>
                </c:pt>
                <c:pt idx="1335">
                  <c:v>48.103199999998999</c:v>
                </c:pt>
                <c:pt idx="1336">
                  <c:v>47.110399999998997</c:v>
                </c:pt>
                <c:pt idx="1337">
                  <c:v>46.117599999999001</c:v>
                </c:pt>
                <c:pt idx="1338">
                  <c:v>45.124799999998999</c:v>
                </c:pt>
                <c:pt idx="1339">
                  <c:v>44.131999999999003</c:v>
                </c:pt>
                <c:pt idx="1340">
                  <c:v>43.139199999999001</c:v>
                </c:pt>
                <c:pt idx="1341">
                  <c:v>42.146399999998998</c:v>
                </c:pt>
                <c:pt idx="1342">
                  <c:v>41.153599999998903</c:v>
                </c:pt>
                <c:pt idx="1343">
                  <c:v>42.948799999998997</c:v>
                </c:pt>
                <c:pt idx="1344">
                  <c:v>41.955999999998902</c:v>
                </c:pt>
                <c:pt idx="1345">
                  <c:v>43.751199999998903</c:v>
                </c:pt>
                <c:pt idx="1346">
                  <c:v>45.546399999998997</c:v>
                </c:pt>
                <c:pt idx="1347">
                  <c:v>47.341599999998998</c:v>
                </c:pt>
                <c:pt idx="1348">
                  <c:v>46.348799999998903</c:v>
                </c:pt>
                <c:pt idx="1349">
                  <c:v>45.3559999999989</c:v>
                </c:pt>
                <c:pt idx="1350">
                  <c:v>44.363199999998898</c:v>
                </c:pt>
                <c:pt idx="1351">
                  <c:v>46.158399999998899</c:v>
                </c:pt>
                <c:pt idx="1352">
                  <c:v>45.165599999998904</c:v>
                </c:pt>
                <c:pt idx="1353">
                  <c:v>46.960799999998898</c:v>
                </c:pt>
                <c:pt idx="1354">
                  <c:v>45.967999999998902</c:v>
                </c:pt>
                <c:pt idx="1355">
                  <c:v>44.9751999999989</c:v>
                </c:pt>
                <c:pt idx="1356">
                  <c:v>43.982399999998897</c:v>
                </c:pt>
                <c:pt idx="1357">
                  <c:v>45.777599999998898</c:v>
                </c:pt>
                <c:pt idx="1358">
                  <c:v>44.784799999998903</c:v>
                </c:pt>
                <c:pt idx="1359">
                  <c:v>43.7919999999989</c:v>
                </c:pt>
                <c:pt idx="1360">
                  <c:v>45.587199999998901</c:v>
                </c:pt>
                <c:pt idx="1361">
                  <c:v>44.594399999998899</c:v>
                </c:pt>
                <c:pt idx="1362">
                  <c:v>46.3895999999989</c:v>
                </c:pt>
                <c:pt idx="1363">
                  <c:v>45.396799999998898</c:v>
                </c:pt>
                <c:pt idx="1364">
                  <c:v>44.403999999998902</c:v>
                </c:pt>
                <c:pt idx="1365">
                  <c:v>43.4111999999989</c:v>
                </c:pt>
                <c:pt idx="1366">
                  <c:v>42.418399999998897</c:v>
                </c:pt>
                <c:pt idx="1367">
                  <c:v>41.425599999998902</c:v>
                </c:pt>
                <c:pt idx="1368">
                  <c:v>40.432799999998899</c:v>
                </c:pt>
                <c:pt idx="1369">
                  <c:v>42.2279999999989</c:v>
                </c:pt>
                <c:pt idx="1370">
                  <c:v>41.235199999998898</c:v>
                </c:pt>
                <c:pt idx="1371">
                  <c:v>40.242399999998902</c:v>
                </c:pt>
                <c:pt idx="1372">
                  <c:v>39.2495999999989</c:v>
                </c:pt>
                <c:pt idx="1373">
                  <c:v>38.256799999998897</c:v>
                </c:pt>
                <c:pt idx="1374">
                  <c:v>40.051999999998898</c:v>
                </c:pt>
                <c:pt idx="1375">
                  <c:v>39.059199999998903</c:v>
                </c:pt>
                <c:pt idx="1376">
                  <c:v>38.0663999999989</c:v>
                </c:pt>
                <c:pt idx="1377">
                  <c:v>37.073599999998898</c:v>
                </c:pt>
                <c:pt idx="1378">
                  <c:v>36.080799999998902</c:v>
                </c:pt>
                <c:pt idx="1379">
                  <c:v>37.875999999998903</c:v>
                </c:pt>
                <c:pt idx="1380">
                  <c:v>39.671199999998898</c:v>
                </c:pt>
                <c:pt idx="1381">
                  <c:v>41.466399999998899</c:v>
                </c:pt>
                <c:pt idx="1382">
                  <c:v>40.473599999998903</c:v>
                </c:pt>
                <c:pt idx="1383">
                  <c:v>42.268799999998897</c:v>
                </c:pt>
                <c:pt idx="1384">
                  <c:v>41.275999999998902</c:v>
                </c:pt>
                <c:pt idx="1385">
                  <c:v>43.071199999998903</c:v>
                </c:pt>
                <c:pt idx="1386">
                  <c:v>44.866399999998897</c:v>
                </c:pt>
                <c:pt idx="1387">
                  <c:v>46.661599999998899</c:v>
                </c:pt>
                <c:pt idx="1388">
                  <c:v>45.668799999998903</c:v>
                </c:pt>
                <c:pt idx="1389">
                  <c:v>44.675999999998901</c:v>
                </c:pt>
                <c:pt idx="1390">
                  <c:v>46.471199999998902</c:v>
                </c:pt>
                <c:pt idx="1391">
                  <c:v>45.478399999998899</c:v>
                </c:pt>
                <c:pt idx="1392">
                  <c:v>44.485599999998897</c:v>
                </c:pt>
                <c:pt idx="1393">
                  <c:v>46.280799999998898</c:v>
                </c:pt>
                <c:pt idx="1394">
                  <c:v>45.287999999998902</c:v>
                </c:pt>
                <c:pt idx="1395">
                  <c:v>44.2951999999989</c:v>
                </c:pt>
                <c:pt idx="1396">
                  <c:v>43.302399999998897</c:v>
                </c:pt>
                <c:pt idx="1397">
                  <c:v>42.309599999998902</c:v>
                </c:pt>
                <c:pt idx="1398">
                  <c:v>41.316799999998899</c:v>
                </c:pt>
                <c:pt idx="1399">
                  <c:v>40.323999999998897</c:v>
                </c:pt>
                <c:pt idx="1400">
                  <c:v>42.119199999998898</c:v>
                </c:pt>
                <c:pt idx="1401">
                  <c:v>41.126399999998903</c:v>
                </c:pt>
                <c:pt idx="1402">
                  <c:v>40.1335999999989</c:v>
                </c:pt>
                <c:pt idx="1403">
                  <c:v>41.928799999998901</c:v>
                </c:pt>
                <c:pt idx="1404">
                  <c:v>43.723999999998902</c:v>
                </c:pt>
                <c:pt idx="1405">
                  <c:v>42.7311999999989</c:v>
                </c:pt>
                <c:pt idx="1406">
                  <c:v>44.526399999998901</c:v>
                </c:pt>
                <c:pt idx="1407">
                  <c:v>43.533599999998899</c:v>
                </c:pt>
                <c:pt idx="1408">
                  <c:v>45.3287999999989</c:v>
                </c:pt>
                <c:pt idx="1409">
                  <c:v>44.335999999998897</c:v>
                </c:pt>
                <c:pt idx="1410">
                  <c:v>46.131199999998898</c:v>
                </c:pt>
                <c:pt idx="1411">
                  <c:v>47.9263999999989</c:v>
                </c:pt>
                <c:pt idx="1412">
                  <c:v>46.933599999998897</c:v>
                </c:pt>
                <c:pt idx="1413">
                  <c:v>48.728799999998898</c:v>
                </c:pt>
                <c:pt idx="1414">
                  <c:v>47.735999999998903</c:v>
                </c:pt>
                <c:pt idx="1415">
                  <c:v>46.7431999999989</c:v>
                </c:pt>
                <c:pt idx="1416">
                  <c:v>45.750399999998898</c:v>
                </c:pt>
                <c:pt idx="1417">
                  <c:v>44.757599999998902</c:v>
                </c:pt>
                <c:pt idx="1418">
                  <c:v>43.7647999999989</c:v>
                </c:pt>
                <c:pt idx="1419">
                  <c:v>42.771999999998897</c:v>
                </c:pt>
                <c:pt idx="1420">
                  <c:v>41.779199999998902</c:v>
                </c:pt>
                <c:pt idx="1421">
                  <c:v>43.574399999998903</c:v>
                </c:pt>
                <c:pt idx="1422">
                  <c:v>42.5815999999989</c:v>
                </c:pt>
                <c:pt idx="1423">
                  <c:v>41.588799999998898</c:v>
                </c:pt>
                <c:pt idx="1424">
                  <c:v>43.383999999998899</c:v>
                </c:pt>
                <c:pt idx="1425">
                  <c:v>42.391199999998797</c:v>
                </c:pt>
                <c:pt idx="1426">
                  <c:v>44.186399999998898</c:v>
                </c:pt>
                <c:pt idx="1427">
                  <c:v>43.193599999998803</c:v>
                </c:pt>
                <c:pt idx="1428">
                  <c:v>42.2007999999988</c:v>
                </c:pt>
                <c:pt idx="1429">
                  <c:v>41.207999999998798</c:v>
                </c:pt>
                <c:pt idx="1430">
                  <c:v>40.215199999998802</c:v>
                </c:pt>
                <c:pt idx="1431">
                  <c:v>39.2223999999988</c:v>
                </c:pt>
                <c:pt idx="1432">
                  <c:v>41.017599999998801</c:v>
                </c:pt>
                <c:pt idx="1433">
                  <c:v>40.024799999998798</c:v>
                </c:pt>
                <c:pt idx="1434">
                  <c:v>39.031999999998803</c:v>
                </c:pt>
                <c:pt idx="1435">
                  <c:v>40.827199999998797</c:v>
                </c:pt>
                <c:pt idx="1436">
                  <c:v>42.622399999998798</c:v>
                </c:pt>
                <c:pt idx="1437">
                  <c:v>41.629599999998803</c:v>
                </c:pt>
                <c:pt idx="1438">
                  <c:v>43.424799999998797</c:v>
                </c:pt>
                <c:pt idx="1439">
                  <c:v>45.219999999998798</c:v>
                </c:pt>
                <c:pt idx="1440">
                  <c:v>47.015199999998799</c:v>
                </c:pt>
                <c:pt idx="1441">
                  <c:v>46.022399999998797</c:v>
                </c:pt>
                <c:pt idx="1442">
                  <c:v>47.817599999998798</c:v>
                </c:pt>
                <c:pt idx="1443">
                  <c:v>49.612799999998799</c:v>
                </c:pt>
                <c:pt idx="1444">
                  <c:v>48.619999999998797</c:v>
                </c:pt>
                <c:pt idx="1445">
                  <c:v>50.415199999998798</c:v>
                </c:pt>
                <c:pt idx="1446">
                  <c:v>52.210399999998799</c:v>
                </c:pt>
                <c:pt idx="1447">
                  <c:v>51.217599999998797</c:v>
                </c:pt>
                <c:pt idx="1448">
                  <c:v>50.224799999998801</c:v>
                </c:pt>
                <c:pt idx="1449">
                  <c:v>52.019999999998802</c:v>
                </c:pt>
                <c:pt idx="1450">
                  <c:v>53.815199999998804</c:v>
                </c:pt>
                <c:pt idx="1451">
                  <c:v>52.822399999998801</c:v>
                </c:pt>
                <c:pt idx="1452">
                  <c:v>54.617599999998802</c:v>
                </c:pt>
                <c:pt idx="1453">
                  <c:v>53.6247999999988</c:v>
                </c:pt>
                <c:pt idx="1454">
                  <c:v>55.419999999998801</c:v>
                </c:pt>
                <c:pt idx="1455">
                  <c:v>54.427199999998798</c:v>
                </c:pt>
                <c:pt idx="1456">
                  <c:v>53.434399999998803</c:v>
                </c:pt>
                <c:pt idx="1457">
                  <c:v>55.229599999998797</c:v>
                </c:pt>
                <c:pt idx="1458">
                  <c:v>57.024799999998798</c:v>
                </c:pt>
                <c:pt idx="1459">
                  <c:v>58.819999999998799</c:v>
                </c:pt>
                <c:pt idx="1460">
                  <c:v>60.615199999998801</c:v>
                </c:pt>
                <c:pt idx="1461">
                  <c:v>59.622399999998798</c:v>
                </c:pt>
                <c:pt idx="1462">
                  <c:v>58.629599999998803</c:v>
                </c:pt>
                <c:pt idx="1463">
                  <c:v>60.424799999998797</c:v>
                </c:pt>
                <c:pt idx="1464">
                  <c:v>59.431999999998801</c:v>
                </c:pt>
                <c:pt idx="1465">
                  <c:v>61.227199999998803</c:v>
                </c:pt>
                <c:pt idx="1466">
                  <c:v>60.2343999999988</c:v>
                </c:pt>
                <c:pt idx="1467">
                  <c:v>59.241599999998797</c:v>
                </c:pt>
                <c:pt idx="1468">
                  <c:v>58.248799999998802</c:v>
                </c:pt>
                <c:pt idx="1469">
                  <c:v>57.255999999998799</c:v>
                </c:pt>
                <c:pt idx="1470">
                  <c:v>56.263199999998797</c:v>
                </c:pt>
                <c:pt idx="1471">
                  <c:v>58.058399999998798</c:v>
                </c:pt>
                <c:pt idx="1472">
                  <c:v>59.853599999998799</c:v>
                </c:pt>
                <c:pt idx="1473">
                  <c:v>61.648799999998801</c:v>
                </c:pt>
                <c:pt idx="1474">
                  <c:v>60.655999999998798</c:v>
                </c:pt>
                <c:pt idx="1475">
                  <c:v>62.451199999998799</c:v>
                </c:pt>
                <c:pt idx="1476">
                  <c:v>64.2463999999988</c:v>
                </c:pt>
                <c:pt idx="1477">
                  <c:v>63.253599999998798</c:v>
                </c:pt>
                <c:pt idx="1478">
                  <c:v>62.260799999998802</c:v>
                </c:pt>
                <c:pt idx="1479">
                  <c:v>61.2679999999988</c:v>
                </c:pt>
                <c:pt idx="1480">
                  <c:v>60.275199999998797</c:v>
                </c:pt>
                <c:pt idx="1481">
                  <c:v>59.282399999998802</c:v>
                </c:pt>
                <c:pt idx="1482">
                  <c:v>58.289599999998799</c:v>
                </c:pt>
                <c:pt idx="1483">
                  <c:v>57.296799999998797</c:v>
                </c:pt>
                <c:pt idx="1484">
                  <c:v>56.303999999998801</c:v>
                </c:pt>
                <c:pt idx="1485">
                  <c:v>55.311199999998799</c:v>
                </c:pt>
                <c:pt idx="1486">
                  <c:v>54.318399999998803</c:v>
                </c:pt>
                <c:pt idx="1487">
                  <c:v>56.113599999998797</c:v>
                </c:pt>
                <c:pt idx="1488">
                  <c:v>57.908799999998799</c:v>
                </c:pt>
                <c:pt idx="1489">
                  <c:v>59.7039999999988</c:v>
                </c:pt>
                <c:pt idx="1490">
                  <c:v>58.711199999998797</c:v>
                </c:pt>
                <c:pt idx="1491">
                  <c:v>57.718399999998802</c:v>
                </c:pt>
                <c:pt idx="1492">
                  <c:v>56.725599999998799</c:v>
                </c:pt>
                <c:pt idx="1493">
                  <c:v>55.732799999998797</c:v>
                </c:pt>
                <c:pt idx="1494">
                  <c:v>54.739999999998801</c:v>
                </c:pt>
                <c:pt idx="1495">
                  <c:v>53.747199999998799</c:v>
                </c:pt>
                <c:pt idx="1496">
                  <c:v>52.754399999998803</c:v>
                </c:pt>
                <c:pt idx="1497">
                  <c:v>51.761599999998801</c:v>
                </c:pt>
                <c:pt idx="1498">
                  <c:v>53.556799999998802</c:v>
                </c:pt>
                <c:pt idx="1499">
                  <c:v>55.351999999998803</c:v>
                </c:pt>
                <c:pt idx="1500">
                  <c:v>54.3591999999988</c:v>
                </c:pt>
                <c:pt idx="1501">
                  <c:v>56.154399999998802</c:v>
                </c:pt>
                <c:pt idx="1502">
                  <c:v>55.161599999998799</c:v>
                </c:pt>
                <c:pt idx="1503">
                  <c:v>54.168799999998797</c:v>
                </c:pt>
                <c:pt idx="1504">
                  <c:v>53.175999999998801</c:v>
                </c:pt>
                <c:pt idx="1505">
                  <c:v>54.971199999998802</c:v>
                </c:pt>
                <c:pt idx="1506">
                  <c:v>53.9783999999988</c:v>
                </c:pt>
                <c:pt idx="1507">
                  <c:v>55.773599999998801</c:v>
                </c:pt>
                <c:pt idx="1508">
                  <c:v>57.568799999998802</c:v>
                </c:pt>
                <c:pt idx="1509">
                  <c:v>56.5759999999988</c:v>
                </c:pt>
                <c:pt idx="1510">
                  <c:v>55.583199999998797</c:v>
                </c:pt>
                <c:pt idx="1511">
                  <c:v>54.590399999998802</c:v>
                </c:pt>
                <c:pt idx="1512">
                  <c:v>56.385599999998803</c:v>
                </c:pt>
                <c:pt idx="1513">
                  <c:v>55.3927999999988</c:v>
                </c:pt>
                <c:pt idx="1514">
                  <c:v>54.399999999998798</c:v>
                </c:pt>
                <c:pt idx="1515">
                  <c:v>53.407199999998703</c:v>
                </c:pt>
                <c:pt idx="1516">
                  <c:v>52.4143999999987</c:v>
                </c:pt>
                <c:pt idx="1517">
                  <c:v>51.421599999998698</c:v>
                </c:pt>
                <c:pt idx="1518">
                  <c:v>50.428799999998702</c:v>
                </c:pt>
                <c:pt idx="1519">
                  <c:v>52.223999999998703</c:v>
                </c:pt>
                <c:pt idx="1520">
                  <c:v>54.019199999998698</c:v>
                </c:pt>
                <c:pt idx="1521">
                  <c:v>55.814399999998699</c:v>
                </c:pt>
                <c:pt idx="1522">
                  <c:v>54.821599999998703</c:v>
                </c:pt>
                <c:pt idx="1523">
                  <c:v>53.828799999998701</c:v>
                </c:pt>
                <c:pt idx="1524">
                  <c:v>52.835999999998698</c:v>
                </c:pt>
                <c:pt idx="1525">
                  <c:v>51.843199999998703</c:v>
                </c:pt>
                <c:pt idx="1526">
                  <c:v>50.8503999999987</c:v>
                </c:pt>
                <c:pt idx="1527">
                  <c:v>49.857599999998698</c:v>
                </c:pt>
                <c:pt idx="1528">
                  <c:v>51.652799999998699</c:v>
                </c:pt>
                <c:pt idx="1529">
                  <c:v>53.4479999999987</c:v>
                </c:pt>
                <c:pt idx="1530">
                  <c:v>55.243199999998701</c:v>
                </c:pt>
                <c:pt idx="1531">
                  <c:v>57.038399999998703</c:v>
                </c:pt>
                <c:pt idx="1532">
                  <c:v>56.0455999999987</c:v>
                </c:pt>
                <c:pt idx="1533">
                  <c:v>55.052799999998697</c:v>
                </c:pt>
                <c:pt idx="1534">
                  <c:v>54.059999999998702</c:v>
                </c:pt>
                <c:pt idx="1535">
                  <c:v>53.067199999998699</c:v>
                </c:pt>
                <c:pt idx="1536">
                  <c:v>52.074399999998697</c:v>
                </c:pt>
                <c:pt idx="1537">
                  <c:v>51.081599999998701</c:v>
                </c:pt>
                <c:pt idx="1538">
                  <c:v>52.876799999998703</c:v>
                </c:pt>
                <c:pt idx="1539">
                  <c:v>51.8839999999987</c:v>
                </c:pt>
                <c:pt idx="1540">
                  <c:v>50.891199999998697</c:v>
                </c:pt>
                <c:pt idx="1541">
                  <c:v>52.686399999998699</c:v>
                </c:pt>
                <c:pt idx="1542">
                  <c:v>54.4815999999987</c:v>
                </c:pt>
                <c:pt idx="1543">
                  <c:v>56.276799999998701</c:v>
                </c:pt>
                <c:pt idx="1544">
                  <c:v>58.071999999998702</c:v>
                </c:pt>
                <c:pt idx="1545">
                  <c:v>57.0791999999987</c:v>
                </c:pt>
                <c:pt idx="1546">
                  <c:v>58.874399999998701</c:v>
                </c:pt>
                <c:pt idx="1547">
                  <c:v>57.881599999998699</c:v>
                </c:pt>
                <c:pt idx="1548">
                  <c:v>56.888799999998703</c:v>
                </c:pt>
                <c:pt idx="1549">
                  <c:v>55.895999999998701</c:v>
                </c:pt>
                <c:pt idx="1550">
                  <c:v>54.903199999998698</c:v>
                </c:pt>
                <c:pt idx="1551">
                  <c:v>53.910399999998702</c:v>
                </c:pt>
                <c:pt idx="1552">
                  <c:v>52.9175999999987</c:v>
                </c:pt>
                <c:pt idx="1553">
                  <c:v>51.924799999998697</c:v>
                </c:pt>
                <c:pt idx="1554">
                  <c:v>50.931999999998702</c:v>
                </c:pt>
                <c:pt idx="1555">
                  <c:v>49.939199999998699</c:v>
                </c:pt>
                <c:pt idx="1556">
                  <c:v>51.734399999998701</c:v>
                </c:pt>
                <c:pt idx="1557">
                  <c:v>50.741599999998698</c:v>
                </c:pt>
                <c:pt idx="1558">
                  <c:v>49.748799999998703</c:v>
                </c:pt>
                <c:pt idx="1559">
                  <c:v>48.7559999999987</c:v>
                </c:pt>
                <c:pt idx="1560">
                  <c:v>47.763199999998697</c:v>
                </c:pt>
                <c:pt idx="1561">
                  <c:v>49.558399999998699</c:v>
                </c:pt>
                <c:pt idx="1562">
                  <c:v>48.565599999998703</c:v>
                </c:pt>
                <c:pt idx="1563">
                  <c:v>47.572799999998701</c:v>
                </c:pt>
                <c:pt idx="1564">
                  <c:v>46.579999999998698</c:v>
                </c:pt>
                <c:pt idx="1565">
                  <c:v>45.587199999998703</c:v>
                </c:pt>
                <c:pt idx="1566">
                  <c:v>47.382399999998697</c:v>
                </c:pt>
                <c:pt idx="1567">
                  <c:v>49.177599999998698</c:v>
                </c:pt>
                <c:pt idx="1568">
                  <c:v>48.184799999998702</c:v>
                </c:pt>
                <c:pt idx="1569">
                  <c:v>47.1919999999987</c:v>
                </c:pt>
                <c:pt idx="1570">
                  <c:v>46.199199999998697</c:v>
                </c:pt>
                <c:pt idx="1571">
                  <c:v>45.206399999998702</c:v>
                </c:pt>
                <c:pt idx="1572">
                  <c:v>47.001599999998703</c:v>
                </c:pt>
                <c:pt idx="1573">
                  <c:v>48.796799999998697</c:v>
                </c:pt>
                <c:pt idx="1574">
                  <c:v>47.803999999998702</c:v>
                </c:pt>
                <c:pt idx="1575">
                  <c:v>46.811199999998699</c:v>
                </c:pt>
                <c:pt idx="1576">
                  <c:v>48.6063999999987</c:v>
                </c:pt>
                <c:pt idx="1577">
                  <c:v>47.613599999998698</c:v>
                </c:pt>
                <c:pt idx="1578">
                  <c:v>46.620799999998702</c:v>
                </c:pt>
                <c:pt idx="1579">
                  <c:v>45.6279999999987</c:v>
                </c:pt>
                <c:pt idx="1580">
                  <c:v>44.635199999998697</c:v>
                </c:pt>
                <c:pt idx="1581">
                  <c:v>43.642399999998702</c:v>
                </c:pt>
                <c:pt idx="1582">
                  <c:v>42.649599999998699</c:v>
                </c:pt>
                <c:pt idx="1583">
                  <c:v>41.656799999998697</c:v>
                </c:pt>
                <c:pt idx="1584">
                  <c:v>40.663999999998602</c:v>
                </c:pt>
                <c:pt idx="1585">
                  <c:v>39.671199999998599</c:v>
                </c:pt>
                <c:pt idx="1586">
                  <c:v>41.4663999999986</c:v>
                </c:pt>
                <c:pt idx="1587">
                  <c:v>40.473599999998598</c:v>
                </c:pt>
                <c:pt idx="1588">
                  <c:v>42.268799999998599</c:v>
                </c:pt>
                <c:pt idx="1589">
                  <c:v>41.275999999998596</c:v>
                </c:pt>
                <c:pt idx="1590">
                  <c:v>40.283199999998601</c:v>
                </c:pt>
                <c:pt idx="1591">
                  <c:v>42.078399999998602</c:v>
                </c:pt>
                <c:pt idx="1592">
                  <c:v>43.873599999998603</c:v>
                </c:pt>
                <c:pt idx="1593">
                  <c:v>42.880799999998601</c:v>
                </c:pt>
                <c:pt idx="1594">
                  <c:v>44.675999999998602</c:v>
                </c:pt>
                <c:pt idx="1595">
                  <c:v>43.6831999999986</c:v>
                </c:pt>
                <c:pt idx="1596">
                  <c:v>45.478399999998601</c:v>
                </c:pt>
                <c:pt idx="1597">
                  <c:v>47.273599999998602</c:v>
                </c:pt>
                <c:pt idx="1598">
                  <c:v>46.2807999999986</c:v>
                </c:pt>
                <c:pt idx="1599">
                  <c:v>45.287999999998597</c:v>
                </c:pt>
                <c:pt idx="1600">
                  <c:v>47.083199999998598</c:v>
                </c:pt>
                <c:pt idx="1601">
                  <c:v>46.090399999998603</c:v>
                </c:pt>
                <c:pt idx="1602">
                  <c:v>47.885599999998597</c:v>
                </c:pt>
                <c:pt idx="1603">
                  <c:v>46.892799999998601</c:v>
                </c:pt>
                <c:pt idx="1604">
                  <c:v>48.687999999998603</c:v>
                </c:pt>
                <c:pt idx="1605">
                  <c:v>47.6951999999986</c:v>
                </c:pt>
                <c:pt idx="1606">
                  <c:v>46.702399999998597</c:v>
                </c:pt>
                <c:pt idx="1607">
                  <c:v>48.497599999998599</c:v>
                </c:pt>
                <c:pt idx="1608">
                  <c:v>50.2927999999986</c:v>
                </c:pt>
                <c:pt idx="1609">
                  <c:v>49.299999999998597</c:v>
                </c:pt>
                <c:pt idx="1610">
                  <c:v>48.307199999998602</c:v>
                </c:pt>
                <c:pt idx="1611">
                  <c:v>47.314399999998599</c:v>
                </c:pt>
                <c:pt idx="1612">
                  <c:v>46.321599999998597</c:v>
                </c:pt>
                <c:pt idx="1613">
                  <c:v>45.328799999998601</c:v>
                </c:pt>
                <c:pt idx="1614">
                  <c:v>44.335999999998599</c:v>
                </c:pt>
                <c:pt idx="1615">
                  <c:v>46.1311999999986</c:v>
                </c:pt>
                <c:pt idx="1616">
                  <c:v>45.138399999998597</c:v>
                </c:pt>
                <c:pt idx="1617">
                  <c:v>44.145599999998602</c:v>
                </c:pt>
                <c:pt idx="1618">
                  <c:v>43.152799999998599</c:v>
                </c:pt>
                <c:pt idx="1619">
                  <c:v>42.159999999998597</c:v>
                </c:pt>
                <c:pt idx="1620">
                  <c:v>43.955199999998598</c:v>
                </c:pt>
                <c:pt idx="1621">
                  <c:v>42.962399999998603</c:v>
                </c:pt>
                <c:pt idx="1622">
                  <c:v>41.9695999999986</c:v>
                </c:pt>
                <c:pt idx="1623">
                  <c:v>43.764799999998601</c:v>
                </c:pt>
                <c:pt idx="1624">
                  <c:v>42.771999999998599</c:v>
                </c:pt>
                <c:pt idx="1625">
                  <c:v>41.779199999998603</c:v>
                </c:pt>
                <c:pt idx="1626">
                  <c:v>40.786399999998601</c:v>
                </c:pt>
                <c:pt idx="1627">
                  <c:v>39.793599999998598</c:v>
                </c:pt>
                <c:pt idx="1628">
                  <c:v>38.800799999998603</c:v>
                </c:pt>
                <c:pt idx="1629">
                  <c:v>40.595999999998597</c:v>
                </c:pt>
                <c:pt idx="1630">
                  <c:v>39.603199999998601</c:v>
                </c:pt>
                <c:pt idx="1631">
                  <c:v>38.610399999998599</c:v>
                </c:pt>
                <c:pt idx="1632">
                  <c:v>37.617599999998603</c:v>
                </c:pt>
                <c:pt idx="1633">
                  <c:v>36.624799999998601</c:v>
                </c:pt>
                <c:pt idx="1634">
                  <c:v>35.631999999998598</c:v>
                </c:pt>
                <c:pt idx="1635">
                  <c:v>34.639199999998603</c:v>
                </c:pt>
                <c:pt idx="1636">
                  <c:v>36.434399999998597</c:v>
                </c:pt>
                <c:pt idx="1637">
                  <c:v>35.441599999998601</c:v>
                </c:pt>
                <c:pt idx="1638">
                  <c:v>34.448799999998599</c:v>
                </c:pt>
                <c:pt idx="1639">
                  <c:v>33.455999999998603</c:v>
                </c:pt>
                <c:pt idx="1640">
                  <c:v>32.463199999998601</c:v>
                </c:pt>
                <c:pt idx="1641">
                  <c:v>34.258399999998602</c:v>
                </c:pt>
                <c:pt idx="1642">
                  <c:v>33.265599999998599</c:v>
                </c:pt>
                <c:pt idx="1643">
                  <c:v>35.060799999998601</c:v>
                </c:pt>
                <c:pt idx="1644">
                  <c:v>36.855999999998602</c:v>
                </c:pt>
                <c:pt idx="1645">
                  <c:v>35.863199999998599</c:v>
                </c:pt>
                <c:pt idx="1646">
                  <c:v>34.870399999998597</c:v>
                </c:pt>
                <c:pt idx="1647">
                  <c:v>33.877599999998601</c:v>
                </c:pt>
                <c:pt idx="1648">
                  <c:v>35.672799999998603</c:v>
                </c:pt>
                <c:pt idx="1649">
                  <c:v>34.6799999999986</c:v>
                </c:pt>
                <c:pt idx="1650">
                  <c:v>33.687199999998597</c:v>
                </c:pt>
                <c:pt idx="1651">
                  <c:v>32.694399999998602</c:v>
                </c:pt>
                <c:pt idx="1652">
                  <c:v>34.489599999998603</c:v>
                </c:pt>
                <c:pt idx="1653">
                  <c:v>36.284799999998597</c:v>
                </c:pt>
                <c:pt idx="1654">
                  <c:v>35.291999999998602</c:v>
                </c:pt>
                <c:pt idx="1655">
                  <c:v>34.299199999998599</c:v>
                </c:pt>
                <c:pt idx="1656">
                  <c:v>33.306399999998597</c:v>
                </c:pt>
                <c:pt idx="1657">
                  <c:v>35.101599999998598</c:v>
                </c:pt>
                <c:pt idx="1658">
                  <c:v>34.108799999998503</c:v>
                </c:pt>
                <c:pt idx="1659">
                  <c:v>33.1159999999985</c:v>
                </c:pt>
                <c:pt idx="1660">
                  <c:v>32.123199999998498</c:v>
                </c:pt>
                <c:pt idx="1661">
                  <c:v>31.130399999998499</c:v>
                </c:pt>
                <c:pt idx="1662">
                  <c:v>32.925599999998497</c:v>
                </c:pt>
                <c:pt idx="1663">
                  <c:v>31.932799999998501</c:v>
                </c:pt>
                <c:pt idx="1664">
                  <c:v>33.727999999998502</c:v>
                </c:pt>
                <c:pt idx="1665">
                  <c:v>32.7351999999985</c:v>
                </c:pt>
                <c:pt idx="1666">
                  <c:v>31.742399999998501</c:v>
                </c:pt>
                <c:pt idx="1667">
                  <c:v>30.749599999998502</c:v>
                </c:pt>
                <c:pt idx="1668">
                  <c:v>29.756799999998499</c:v>
                </c:pt>
                <c:pt idx="1669">
                  <c:v>28.7639999999985</c:v>
                </c:pt>
                <c:pt idx="1670">
                  <c:v>30.559199999998501</c:v>
                </c:pt>
                <c:pt idx="1671">
                  <c:v>29.566399999998499</c:v>
                </c:pt>
                <c:pt idx="1672">
                  <c:v>31.3615999999985</c:v>
                </c:pt>
                <c:pt idx="1673">
                  <c:v>30.368799999998501</c:v>
                </c:pt>
                <c:pt idx="1674">
                  <c:v>29.375999999998498</c:v>
                </c:pt>
                <c:pt idx="1675">
                  <c:v>28.383199999998499</c:v>
                </c:pt>
                <c:pt idx="1676">
                  <c:v>27.3903999999985</c:v>
                </c:pt>
                <c:pt idx="1677">
                  <c:v>26.397599999998501</c:v>
                </c:pt>
                <c:pt idx="1678">
                  <c:v>25.404799999998598</c:v>
                </c:pt>
                <c:pt idx="1679">
                  <c:v>24.411999999998599</c:v>
                </c:pt>
                <c:pt idx="1680">
                  <c:v>26.207199999998601</c:v>
                </c:pt>
                <c:pt idx="1681">
                  <c:v>28.002399999998602</c:v>
                </c:pt>
                <c:pt idx="1682">
                  <c:v>27.009599999998599</c:v>
                </c:pt>
                <c:pt idx="1683">
                  <c:v>28.8047999999986</c:v>
                </c:pt>
                <c:pt idx="1684">
                  <c:v>30.599999999998602</c:v>
                </c:pt>
                <c:pt idx="1685">
                  <c:v>29.607199999998599</c:v>
                </c:pt>
                <c:pt idx="1686">
                  <c:v>31.4023999999986</c:v>
                </c:pt>
                <c:pt idx="1687">
                  <c:v>30.409599999998601</c:v>
                </c:pt>
                <c:pt idx="1688">
                  <c:v>29.416799999998599</c:v>
                </c:pt>
                <c:pt idx="1689">
                  <c:v>31.2119999999986</c:v>
                </c:pt>
                <c:pt idx="1690">
                  <c:v>30.219199999998601</c:v>
                </c:pt>
                <c:pt idx="1691">
                  <c:v>32.014399999998602</c:v>
                </c:pt>
                <c:pt idx="1692">
                  <c:v>31.0215999999986</c:v>
                </c:pt>
                <c:pt idx="1693">
                  <c:v>30.028799999998601</c:v>
                </c:pt>
                <c:pt idx="1694">
                  <c:v>31.823999999998598</c:v>
                </c:pt>
                <c:pt idx="1695">
                  <c:v>30.831199999998599</c:v>
                </c:pt>
                <c:pt idx="1696">
                  <c:v>29.8383999999986</c:v>
                </c:pt>
                <c:pt idx="1697">
                  <c:v>28.845599999998601</c:v>
                </c:pt>
                <c:pt idx="1698">
                  <c:v>30.640799999998599</c:v>
                </c:pt>
                <c:pt idx="1699">
                  <c:v>32.4359999999986</c:v>
                </c:pt>
                <c:pt idx="1700">
                  <c:v>34.231199999998601</c:v>
                </c:pt>
                <c:pt idx="1701">
                  <c:v>33.238399999998599</c:v>
                </c:pt>
                <c:pt idx="1702">
                  <c:v>32.245599999998603</c:v>
                </c:pt>
                <c:pt idx="1703">
                  <c:v>31.252799999998601</c:v>
                </c:pt>
                <c:pt idx="1704">
                  <c:v>30.259999999998598</c:v>
                </c:pt>
                <c:pt idx="1705">
                  <c:v>29.267199999998599</c:v>
                </c:pt>
                <c:pt idx="1706">
                  <c:v>28.2743999999986</c:v>
                </c:pt>
                <c:pt idx="1707">
                  <c:v>30.069599999998601</c:v>
                </c:pt>
                <c:pt idx="1708">
                  <c:v>29.076799999998599</c:v>
                </c:pt>
                <c:pt idx="1709">
                  <c:v>30.8719999999986</c:v>
                </c:pt>
                <c:pt idx="1710">
                  <c:v>29.879199999998601</c:v>
                </c:pt>
                <c:pt idx="1711">
                  <c:v>31.674399999998599</c:v>
                </c:pt>
                <c:pt idx="1712">
                  <c:v>30.6815999999986</c:v>
                </c:pt>
                <c:pt idx="1713">
                  <c:v>29.688799999998601</c:v>
                </c:pt>
                <c:pt idx="1714">
                  <c:v>31.483999999998598</c:v>
                </c:pt>
                <c:pt idx="1715">
                  <c:v>30.491199999998599</c:v>
                </c:pt>
                <c:pt idx="1716">
                  <c:v>29.4983999999986</c:v>
                </c:pt>
                <c:pt idx="1717">
                  <c:v>28.505599999998601</c:v>
                </c:pt>
                <c:pt idx="1718">
                  <c:v>30.300799999998599</c:v>
                </c:pt>
                <c:pt idx="1719">
                  <c:v>32.095999999998597</c:v>
                </c:pt>
                <c:pt idx="1720">
                  <c:v>31.103199999998601</c:v>
                </c:pt>
                <c:pt idx="1721">
                  <c:v>30.110399999998599</c:v>
                </c:pt>
                <c:pt idx="1722">
                  <c:v>31.9055999999986</c:v>
                </c:pt>
                <c:pt idx="1723">
                  <c:v>33.700799999998601</c:v>
                </c:pt>
                <c:pt idx="1724">
                  <c:v>32.707999999998599</c:v>
                </c:pt>
                <c:pt idx="1725">
                  <c:v>34.5031999999986</c:v>
                </c:pt>
                <c:pt idx="1726">
                  <c:v>36.298399999998601</c:v>
                </c:pt>
                <c:pt idx="1727">
                  <c:v>38.093599999998602</c:v>
                </c:pt>
                <c:pt idx="1728">
                  <c:v>37.1007999999986</c:v>
                </c:pt>
                <c:pt idx="1729">
                  <c:v>36.107999999998597</c:v>
                </c:pt>
                <c:pt idx="1730">
                  <c:v>35.115199999998602</c:v>
                </c:pt>
                <c:pt idx="1731">
                  <c:v>34.122399999998599</c:v>
                </c:pt>
                <c:pt idx="1732">
                  <c:v>33.129599999998597</c:v>
                </c:pt>
                <c:pt idx="1733">
                  <c:v>32.136799999998601</c:v>
                </c:pt>
                <c:pt idx="1734">
                  <c:v>31.143999999998599</c:v>
                </c:pt>
                <c:pt idx="1735">
                  <c:v>30.1511999999986</c:v>
                </c:pt>
                <c:pt idx="1736">
                  <c:v>29.158399999998601</c:v>
                </c:pt>
                <c:pt idx="1737">
                  <c:v>28.165599999998602</c:v>
                </c:pt>
                <c:pt idx="1738">
                  <c:v>27.172799999998599</c:v>
                </c:pt>
                <c:pt idx="1739">
                  <c:v>26.1799999999986</c:v>
                </c:pt>
                <c:pt idx="1740">
                  <c:v>27.975199999998601</c:v>
                </c:pt>
                <c:pt idx="1741">
                  <c:v>29.770399999998599</c:v>
                </c:pt>
                <c:pt idx="1742">
                  <c:v>28.7775999999986</c:v>
                </c:pt>
                <c:pt idx="1743">
                  <c:v>30.572799999998601</c:v>
                </c:pt>
                <c:pt idx="1744">
                  <c:v>32.367999999998602</c:v>
                </c:pt>
                <c:pt idx="1745">
                  <c:v>34.163199999998596</c:v>
                </c:pt>
                <c:pt idx="1746">
                  <c:v>33.170399999998601</c:v>
                </c:pt>
                <c:pt idx="1747">
                  <c:v>32.177599999998598</c:v>
                </c:pt>
                <c:pt idx="1748">
                  <c:v>33.9727999999986</c:v>
                </c:pt>
                <c:pt idx="1749">
                  <c:v>35.767999999998601</c:v>
                </c:pt>
                <c:pt idx="1750">
                  <c:v>34.775199999998598</c:v>
                </c:pt>
                <c:pt idx="1751">
                  <c:v>36.5703999999986</c:v>
                </c:pt>
                <c:pt idx="1752">
                  <c:v>38.365599999998601</c:v>
                </c:pt>
                <c:pt idx="1753">
                  <c:v>37.372799999998598</c:v>
                </c:pt>
                <c:pt idx="1754">
                  <c:v>39.167999999998599</c:v>
                </c:pt>
                <c:pt idx="1755">
                  <c:v>40.963199999998601</c:v>
                </c:pt>
                <c:pt idx="1756">
                  <c:v>39.970399999998598</c:v>
                </c:pt>
                <c:pt idx="1757">
                  <c:v>38.977599999998603</c:v>
                </c:pt>
                <c:pt idx="1758">
                  <c:v>40.772799999998597</c:v>
                </c:pt>
                <c:pt idx="1759">
                  <c:v>39.779999999998601</c:v>
                </c:pt>
                <c:pt idx="1760">
                  <c:v>38.787199999998599</c:v>
                </c:pt>
                <c:pt idx="1761">
                  <c:v>40.5823999999986</c:v>
                </c:pt>
                <c:pt idx="1762">
                  <c:v>42.377599999998601</c:v>
                </c:pt>
                <c:pt idx="1763">
                  <c:v>44.172799999998603</c:v>
                </c:pt>
                <c:pt idx="1764">
                  <c:v>43.1799999999986</c:v>
                </c:pt>
                <c:pt idx="1765">
                  <c:v>44.975199999998601</c:v>
                </c:pt>
                <c:pt idx="1766">
                  <c:v>43.982399999998599</c:v>
                </c:pt>
                <c:pt idx="1767">
                  <c:v>42.989599999998603</c:v>
                </c:pt>
                <c:pt idx="1768">
                  <c:v>41.996799999998601</c:v>
                </c:pt>
                <c:pt idx="1769">
                  <c:v>41.003999999998598</c:v>
                </c:pt>
                <c:pt idx="1770">
                  <c:v>40.011199999998603</c:v>
                </c:pt>
                <c:pt idx="1771">
                  <c:v>41.806399999998597</c:v>
                </c:pt>
                <c:pt idx="1772">
                  <c:v>43.601599999998598</c:v>
                </c:pt>
                <c:pt idx="1773">
                  <c:v>45.396799999998599</c:v>
                </c:pt>
                <c:pt idx="1774">
                  <c:v>47.1919999999986</c:v>
                </c:pt>
                <c:pt idx="1775">
                  <c:v>46.199199999998598</c:v>
                </c:pt>
                <c:pt idx="1776">
                  <c:v>47.994399999998599</c:v>
                </c:pt>
                <c:pt idx="1777">
                  <c:v>47.001599999998597</c:v>
                </c:pt>
                <c:pt idx="1778">
                  <c:v>48.796799999998598</c:v>
                </c:pt>
                <c:pt idx="1779">
                  <c:v>47.803999999998602</c:v>
                </c:pt>
                <c:pt idx="1780">
                  <c:v>46.8111999999986</c:v>
                </c:pt>
                <c:pt idx="1781">
                  <c:v>45.818399999998597</c:v>
                </c:pt>
                <c:pt idx="1782">
                  <c:v>44.825599999998502</c:v>
                </c:pt>
                <c:pt idx="1783">
                  <c:v>43.8327999999985</c:v>
                </c:pt>
                <c:pt idx="1784">
                  <c:v>42.839999999998497</c:v>
                </c:pt>
                <c:pt idx="1785">
                  <c:v>41.847199999998502</c:v>
                </c:pt>
                <c:pt idx="1786">
                  <c:v>40.854399999998499</c:v>
                </c:pt>
                <c:pt idx="1787">
                  <c:v>39.861599999998496</c:v>
                </c:pt>
                <c:pt idx="1788">
                  <c:v>38.868799999998501</c:v>
                </c:pt>
                <c:pt idx="1789">
                  <c:v>40.663999999998502</c:v>
                </c:pt>
                <c:pt idx="1790">
                  <c:v>39.6711999999985</c:v>
                </c:pt>
                <c:pt idx="1791">
                  <c:v>38.678399999998497</c:v>
                </c:pt>
                <c:pt idx="1792">
                  <c:v>40.473599999998498</c:v>
                </c:pt>
                <c:pt idx="1793">
                  <c:v>39.480799999998503</c:v>
                </c:pt>
                <c:pt idx="1794">
                  <c:v>38.4879999999985</c:v>
                </c:pt>
                <c:pt idx="1795">
                  <c:v>37.495199999998498</c:v>
                </c:pt>
                <c:pt idx="1796">
                  <c:v>36.502399999998502</c:v>
                </c:pt>
                <c:pt idx="1797">
                  <c:v>35.5095999999985</c:v>
                </c:pt>
                <c:pt idx="1798">
                  <c:v>34.516799999998497</c:v>
                </c:pt>
                <c:pt idx="1799">
                  <c:v>33.523999999998502</c:v>
                </c:pt>
                <c:pt idx="1800">
                  <c:v>35.319199999998503</c:v>
                </c:pt>
                <c:pt idx="1801">
                  <c:v>37.114399999998497</c:v>
                </c:pt>
                <c:pt idx="1802">
                  <c:v>36.121599999998502</c:v>
                </c:pt>
                <c:pt idx="1803">
                  <c:v>35.128799999998499</c:v>
                </c:pt>
                <c:pt idx="1804">
                  <c:v>34.135999999998504</c:v>
                </c:pt>
                <c:pt idx="1805">
                  <c:v>33.143199999998501</c:v>
                </c:pt>
                <c:pt idx="1806">
                  <c:v>32.150399999998498</c:v>
                </c:pt>
                <c:pt idx="1807">
                  <c:v>31.157599999998499</c:v>
                </c:pt>
                <c:pt idx="1808">
                  <c:v>32.952799999998497</c:v>
                </c:pt>
                <c:pt idx="1809">
                  <c:v>34.747999999998498</c:v>
                </c:pt>
                <c:pt idx="1810">
                  <c:v>36.5431999999985</c:v>
                </c:pt>
                <c:pt idx="1811">
                  <c:v>35.550399999998497</c:v>
                </c:pt>
                <c:pt idx="1812">
                  <c:v>34.557599999998502</c:v>
                </c:pt>
                <c:pt idx="1813">
                  <c:v>33.564799999998499</c:v>
                </c:pt>
                <c:pt idx="1814">
                  <c:v>35.3599999999985</c:v>
                </c:pt>
                <c:pt idx="1815">
                  <c:v>34.367199999998498</c:v>
                </c:pt>
                <c:pt idx="1816">
                  <c:v>33.374399999998502</c:v>
                </c:pt>
                <c:pt idx="1817">
                  <c:v>32.3815999999985</c:v>
                </c:pt>
                <c:pt idx="1818">
                  <c:v>34.176799999998501</c:v>
                </c:pt>
                <c:pt idx="1819">
                  <c:v>33.183999999998498</c:v>
                </c:pt>
                <c:pt idx="1820">
                  <c:v>32.191199999998503</c:v>
                </c:pt>
                <c:pt idx="1821">
                  <c:v>31.1983999999985</c:v>
                </c:pt>
                <c:pt idx="1822">
                  <c:v>32.993599999998501</c:v>
                </c:pt>
                <c:pt idx="1823">
                  <c:v>32.000799999998499</c:v>
                </c:pt>
                <c:pt idx="1824">
                  <c:v>31.0079999999985</c:v>
                </c:pt>
                <c:pt idx="1825">
                  <c:v>30.015199999998501</c:v>
                </c:pt>
                <c:pt idx="1826">
                  <c:v>31.810399999998499</c:v>
                </c:pt>
                <c:pt idx="1827">
                  <c:v>30.8175999999985</c:v>
                </c:pt>
                <c:pt idx="1828">
                  <c:v>29.824799999998501</c:v>
                </c:pt>
                <c:pt idx="1829">
                  <c:v>31.619999999998502</c:v>
                </c:pt>
                <c:pt idx="1830">
                  <c:v>30.627199999998499</c:v>
                </c:pt>
                <c:pt idx="1831">
                  <c:v>32.422399999998497</c:v>
                </c:pt>
                <c:pt idx="1832">
                  <c:v>34.217599999998498</c:v>
                </c:pt>
                <c:pt idx="1833">
                  <c:v>33.224799999998503</c:v>
                </c:pt>
                <c:pt idx="1834">
                  <c:v>35.019999999998497</c:v>
                </c:pt>
                <c:pt idx="1835">
                  <c:v>34.027199999998501</c:v>
                </c:pt>
                <c:pt idx="1836">
                  <c:v>33.034399999998499</c:v>
                </c:pt>
                <c:pt idx="1837">
                  <c:v>32.041599999998503</c:v>
                </c:pt>
                <c:pt idx="1838">
                  <c:v>31.048799999998501</c:v>
                </c:pt>
                <c:pt idx="1839">
                  <c:v>32.843999999998502</c:v>
                </c:pt>
                <c:pt idx="1840">
                  <c:v>31.851199999998499</c:v>
                </c:pt>
                <c:pt idx="1841">
                  <c:v>30.8583999999985</c:v>
                </c:pt>
                <c:pt idx="1842">
                  <c:v>29.865599999998501</c:v>
                </c:pt>
                <c:pt idx="1843">
                  <c:v>28.872799999998499</c:v>
                </c:pt>
                <c:pt idx="1844">
                  <c:v>30.6679999999985</c:v>
                </c:pt>
                <c:pt idx="1845">
                  <c:v>29.675199999998501</c:v>
                </c:pt>
                <c:pt idx="1846">
                  <c:v>28.682399999998498</c:v>
                </c:pt>
                <c:pt idx="1847">
                  <c:v>30.4775999999985</c:v>
                </c:pt>
                <c:pt idx="1848">
                  <c:v>32.272799999998497</c:v>
                </c:pt>
                <c:pt idx="1849">
                  <c:v>31.279999999998498</c:v>
                </c:pt>
                <c:pt idx="1850">
                  <c:v>30.287199999998499</c:v>
                </c:pt>
                <c:pt idx="1851">
                  <c:v>29.2943999999985</c:v>
                </c:pt>
                <c:pt idx="1852">
                  <c:v>28.301599999998501</c:v>
                </c:pt>
                <c:pt idx="1853">
                  <c:v>30.096799999998499</c:v>
                </c:pt>
                <c:pt idx="1854">
                  <c:v>29.1039999999985</c:v>
                </c:pt>
                <c:pt idx="1855">
                  <c:v>30.899199999998501</c:v>
                </c:pt>
                <c:pt idx="1856">
                  <c:v>32.694399999998502</c:v>
                </c:pt>
                <c:pt idx="1857">
                  <c:v>31.7015999999985</c:v>
                </c:pt>
                <c:pt idx="1858">
                  <c:v>33.496799999998501</c:v>
                </c:pt>
                <c:pt idx="1859">
                  <c:v>32.503999999998499</c:v>
                </c:pt>
                <c:pt idx="1860">
                  <c:v>31.5111999999985</c:v>
                </c:pt>
                <c:pt idx="1861">
                  <c:v>33.306399999998497</c:v>
                </c:pt>
                <c:pt idx="1862">
                  <c:v>35.101599999998498</c:v>
                </c:pt>
                <c:pt idx="1863">
                  <c:v>36.8967999999985</c:v>
                </c:pt>
                <c:pt idx="1864">
                  <c:v>38.691999999998501</c:v>
                </c:pt>
                <c:pt idx="1865">
                  <c:v>40.487199999998502</c:v>
                </c:pt>
                <c:pt idx="1866">
                  <c:v>39.4943999999985</c:v>
                </c:pt>
                <c:pt idx="1867">
                  <c:v>38.501599999998497</c:v>
                </c:pt>
                <c:pt idx="1868">
                  <c:v>37.508799999998502</c:v>
                </c:pt>
                <c:pt idx="1869">
                  <c:v>36.515999999998499</c:v>
                </c:pt>
                <c:pt idx="1870">
                  <c:v>38.3111999999985</c:v>
                </c:pt>
                <c:pt idx="1871">
                  <c:v>37.318399999998498</c:v>
                </c:pt>
                <c:pt idx="1872">
                  <c:v>36.325599999998502</c:v>
                </c:pt>
                <c:pt idx="1873">
                  <c:v>35.3327999999985</c:v>
                </c:pt>
                <c:pt idx="1874">
                  <c:v>37.127999999998501</c:v>
                </c:pt>
                <c:pt idx="1875">
                  <c:v>36.135199999998498</c:v>
                </c:pt>
                <c:pt idx="1876">
                  <c:v>37.9303999999985</c:v>
                </c:pt>
                <c:pt idx="1877">
                  <c:v>36.937599999998497</c:v>
                </c:pt>
                <c:pt idx="1878">
                  <c:v>38.732799999998498</c:v>
                </c:pt>
                <c:pt idx="1879">
                  <c:v>37.739999999998503</c:v>
                </c:pt>
                <c:pt idx="1880">
                  <c:v>36.7471999999985</c:v>
                </c:pt>
                <c:pt idx="1881">
                  <c:v>35.754399999998498</c:v>
                </c:pt>
                <c:pt idx="1882">
                  <c:v>37.549599999998499</c:v>
                </c:pt>
                <c:pt idx="1883">
                  <c:v>36.556799999998503</c:v>
                </c:pt>
                <c:pt idx="1884">
                  <c:v>35.563999999998501</c:v>
                </c:pt>
                <c:pt idx="1885">
                  <c:v>34.571199999998498</c:v>
                </c:pt>
                <c:pt idx="1886">
                  <c:v>33.578399999998503</c:v>
                </c:pt>
                <c:pt idx="1887">
                  <c:v>32.5855999999985</c:v>
                </c:pt>
                <c:pt idx="1888">
                  <c:v>31.592799999998501</c:v>
                </c:pt>
                <c:pt idx="1889">
                  <c:v>33.387999999998499</c:v>
                </c:pt>
                <c:pt idx="1890">
                  <c:v>32.395199999998397</c:v>
                </c:pt>
                <c:pt idx="1891">
                  <c:v>31.402399999998401</c:v>
                </c:pt>
                <c:pt idx="1892">
                  <c:v>30.409599999998498</c:v>
                </c:pt>
                <c:pt idx="1893">
                  <c:v>32.2047999999985</c:v>
                </c:pt>
                <c:pt idx="1894">
                  <c:v>31.2119999999985</c:v>
                </c:pt>
                <c:pt idx="1895">
                  <c:v>33.007199999998498</c:v>
                </c:pt>
                <c:pt idx="1896">
                  <c:v>34.802399999998499</c:v>
                </c:pt>
                <c:pt idx="1897">
                  <c:v>33.809599999998497</c:v>
                </c:pt>
                <c:pt idx="1898">
                  <c:v>32.816799999998402</c:v>
                </c:pt>
                <c:pt idx="1899">
                  <c:v>31.823999999998399</c:v>
                </c:pt>
                <c:pt idx="1900">
                  <c:v>30.8311999999984</c:v>
                </c:pt>
                <c:pt idx="1901">
                  <c:v>29.838399999998401</c:v>
                </c:pt>
                <c:pt idx="1902">
                  <c:v>28.845599999998399</c:v>
                </c:pt>
                <c:pt idx="1903">
                  <c:v>30.640799999998499</c:v>
                </c:pt>
                <c:pt idx="1904">
                  <c:v>29.6479999999985</c:v>
                </c:pt>
                <c:pt idx="1905">
                  <c:v>31.443199999998502</c:v>
                </c:pt>
                <c:pt idx="1906">
                  <c:v>30.450399999998499</c:v>
                </c:pt>
                <c:pt idx="1907">
                  <c:v>32.245599999998497</c:v>
                </c:pt>
                <c:pt idx="1908">
                  <c:v>31.252799999998501</c:v>
                </c:pt>
                <c:pt idx="1909">
                  <c:v>30.259999999998499</c:v>
                </c:pt>
                <c:pt idx="1910">
                  <c:v>29.2671999999985</c:v>
                </c:pt>
                <c:pt idx="1911">
                  <c:v>28.274399999998501</c:v>
                </c:pt>
                <c:pt idx="1912">
                  <c:v>27.281599999998502</c:v>
                </c:pt>
                <c:pt idx="1913">
                  <c:v>29.076799999998499</c:v>
                </c:pt>
                <c:pt idx="1914">
                  <c:v>28.0839999999985</c:v>
                </c:pt>
                <c:pt idx="1915">
                  <c:v>27.091199999998501</c:v>
                </c:pt>
                <c:pt idx="1916">
                  <c:v>26.098399999998499</c:v>
                </c:pt>
                <c:pt idx="1917">
                  <c:v>27.8935999999985</c:v>
                </c:pt>
                <c:pt idx="1918">
                  <c:v>26.900799999998501</c:v>
                </c:pt>
                <c:pt idx="1919">
                  <c:v>28.695999999998499</c:v>
                </c:pt>
                <c:pt idx="1920">
                  <c:v>27.7031999999985</c:v>
                </c:pt>
                <c:pt idx="1921">
                  <c:v>26.710399999998501</c:v>
                </c:pt>
                <c:pt idx="1922">
                  <c:v>25.717599999998502</c:v>
                </c:pt>
                <c:pt idx="1923">
                  <c:v>27.512799999998499</c:v>
                </c:pt>
                <c:pt idx="1924">
                  <c:v>26.5199999999985</c:v>
                </c:pt>
                <c:pt idx="1925">
                  <c:v>25.527199999998501</c:v>
                </c:pt>
                <c:pt idx="1926">
                  <c:v>24.534399999998499</c:v>
                </c:pt>
                <c:pt idx="1927">
                  <c:v>23.5415999999985</c:v>
                </c:pt>
                <c:pt idx="1928">
                  <c:v>22.548799999998501</c:v>
                </c:pt>
                <c:pt idx="1929">
                  <c:v>21.555999999998502</c:v>
                </c:pt>
                <c:pt idx="1930">
                  <c:v>20.563199999998499</c:v>
                </c:pt>
                <c:pt idx="1931">
                  <c:v>19.5703999999985</c:v>
                </c:pt>
                <c:pt idx="1932">
                  <c:v>21.365599999998501</c:v>
                </c:pt>
                <c:pt idx="1933">
                  <c:v>20.372799999998499</c:v>
                </c:pt>
                <c:pt idx="1934">
                  <c:v>19.3799999999985</c:v>
                </c:pt>
                <c:pt idx="1935">
                  <c:v>18.387199999998501</c:v>
                </c:pt>
                <c:pt idx="1936">
                  <c:v>17.394399999998502</c:v>
                </c:pt>
                <c:pt idx="1937">
                  <c:v>16.401599999998499</c:v>
                </c:pt>
                <c:pt idx="1938">
                  <c:v>15.4087999999985</c:v>
                </c:pt>
                <c:pt idx="1939">
                  <c:v>14.415999999998499</c:v>
                </c:pt>
                <c:pt idx="1940">
                  <c:v>13.4231999999985</c:v>
                </c:pt>
                <c:pt idx="1941">
                  <c:v>12.4303999999985</c:v>
                </c:pt>
                <c:pt idx="1942">
                  <c:v>14.225599999998501</c:v>
                </c:pt>
                <c:pt idx="1943">
                  <c:v>13.2327999999985</c:v>
                </c:pt>
                <c:pt idx="1944">
                  <c:v>15.027999999998499</c:v>
                </c:pt>
                <c:pt idx="1945">
                  <c:v>14.0351999999985</c:v>
                </c:pt>
                <c:pt idx="1946">
                  <c:v>15.8303999999985</c:v>
                </c:pt>
                <c:pt idx="1947">
                  <c:v>14.837599999998501</c:v>
                </c:pt>
                <c:pt idx="1948">
                  <c:v>13.8447999999985</c:v>
                </c:pt>
                <c:pt idx="1949">
                  <c:v>12.851999999998499</c:v>
                </c:pt>
                <c:pt idx="1950">
                  <c:v>11.8591999999985</c:v>
                </c:pt>
                <c:pt idx="1951">
                  <c:v>13.6543999999985</c:v>
                </c:pt>
                <c:pt idx="1952">
                  <c:v>15.449599999998499</c:v>
                </c:pt>
                <c:pt idx="1953">
                  <c:v>17.244799999998499</c:v>
                </c:pt>
                <c:pt idx="1954">
                  <c:v>16.2519999999985</c:v>
                </c:pt>
                <c:pt idx="1955">
                  <c:v>15.259199999998501</c:v>
                </c:pt>
                <c:pt idx="1956">
                  <c:v>14.2663999999985</c:v>
                </c:pt>
                <c:pt idx="1957">
                  <c:v>16.061599999998499</c:v>
                </c:pt>
                <c:pt idx="1958">
                  <c:v>15.0687999999985</c:v>
                </c:pt>
                <c:pt idx="1959">
                  <c:v>16.863999999998502</c:v>
                </c:pt>
                <c:pt idx="1960">
                  <c:v>18.659199999998499</c:v>
                </c:pt>
                <c:pt idx="1961">
                  <c:v>20.4543999999985</c:v>
                </c:pt>
                <c:pt idx="1962">
                  <c:v>22.249599999998502</c:v>
                </c:pt>
                <c:pt idx="1963">
                  <c:v>21.256799999998499</c:v>
                </c:pt>
                <c:pt idx="1964">
                  <c:v>20.2639999999985</c:v>
                </c:pt>
                <c:pt idx="1965">
                  <c:v>19.271199999998501</c:v>
                </c:pt>
                <c:pt idx="1966">
                  <c:v>18.278399999998499</c:v>
                </c:pt>
                <c:pt idx="1967">
                  <c:v>17.285599999998499</c:v>
                </c:pt>
                <c:pt idx="1968">
                  <c:v>16.2927999999985</c:v>
                </c:pt>
                <c:pt idx="1969">
                  <c:v>18.087999999998502</c:v>
                </c:pt>
                <c:pt idx="1970">
                  <c:v>17.095199999998499</c:v>
                </c:pt>
                <c:pt idx="1971">
                  <c:v>16.1023999999985</c:v>
                </c:pt>
                <c:pt idx="1972">
                  <c:v>17.897599999998501</c:v>
                </c:pt>
                <c:pt idx="1973">
                  <c:v>16.904799999998499</c:v>
                </c:pt>
                <c:pt idx="1974">
                  <c:v>18.6999999999985</c:v>
                </c:pt>
                <c:pt idx="1975">
                  <c:v>17.707199999998501</c:v>
                </c:pt>
                <c:pt idx="1976">
                  <c:v>16.714399999998498</c:v>
                </c:pt>
                <c:pt idx="1977">
                  <c:v>15.721599999998499</c:v>
                </c:pt>
                <c:pt idx="1978">
                  <c:v>17.516799999998501</c:v>
                </c:pt>
                <c:pt idx="1979">
                  <c:v>16.523999999998502</c:v>
                </c:pt>
                <c:pt idx="1980">
                  <c:v>18.319199999998499</c:v>
                </c:pt>
                <c:pt idx="1981">
                  <c:v>17.3263999999985</c:v>
                </c:pt>
                <c:pt idx="1982">
                  <c:v>19.121599999998502</c:v>
                </c:pt>
                <c:pt idx="1983">
                  <c:v>18.128799999998499</c:v>
                </c:pt>
                <c:pt idx="1984">
                  <c:v>17.1359999999985</c:v>
                </c:pt>
                <c:pt idx="1985">
                  <c:v>18.931199999998501</c:v>
                </c:pt>
                <c:pt idx="1986">
                  <c:v>20.726399999998499</c:v>
                </c:pt>
                <c:pt idx="1987">
                  <c:v>19.7335999999985</c:v>
                </c:pt>
                <c:pt idx="1988">
                  <c:v>21.528799999998501</c:v>
                </c:pt>
                <c:pt idx="1989">
                  <c:v>20.535999999998499</c:v>
                </c:pt>
                <c:pt idx="1990">
                  <c:v>19.5431999999985</c:v>
                </c:pt>
                <c:pt idx="1991">
                  <c:v>18.550399999998501</c:v>
                </c:pt>
                <c:pt idx="1992">
                  <c:v>20.345599999998502</c:v>
                </c:pt>
                <c:pt idx="1993">
                  <c:v>19.352799999998499</c:v>
                </c:pt>
                <c:pt idx="1994">
                  <c:v>18.3599999999985</c:v>
                </c:pt>
                <c:pt idx="1995">
                  <c:v>17.367199999998501</c:v>
                </c:pt>
                <c:pt idx="1996">
                  <c:v>19.162399999998499</c:v>
                </c:pt>
                <c:pt idx="1997">
                  <c:v>18.1695999999985</c:v>
                </c:pt>
                <c:pt idx="1998">
                  <c:v>17.176799999998501</c:v>
                </c:pt>
                <c:pt idx="1999">
                  <c:v>16.183999999998498</c:v>
                </c:pt>
                <c:pt idx="2000">
                  <c:v>15.191199999998499</c:v>
                </c:pt>
                <c:pt idx="2001">
                  <c:v>16.9863999999985</c:v>
                </c:pt>
                <c:pt idx="2002">
                  <c:v>18.781599999998502</c:v>
                </c:pt>
                <c:pt idx="2003">
                  <c:v>20.576799999998499</c:v>
                </c:pt>
                <c:pt idx="2004">
                  <c:v>19.5839999999985</c:v>
                </c:pt>
                <c:pt idx="2005">
                  <c:v>21.379199999998502</c:v>
                </c:pt>
                <c:pt idx="2006">
                  <c:v>23.174399999998499</c:v>
                </c:pt>
                <c:pt idx="2007">
                  <c:v>24.969599999998501</c:v>
                </c:pt>
                <c:pt idx="2008">
                  <c:v>26.764799999998498</c:v>
                </c:pt>
                <c:pt idx="2009">
                  <c:v>25.771999999998499</c:v>
                </c:pt>
                <c:pt idx="2010">
                  <c:v>24.7791999999985</c:v>
                </c:pt>
                <c:pt idx="2011">
                  <c:v>23.786399999998501</c:v>
                </c:pt>
                <c:pt idx="2012">
                  <c:v>22.793599999998499</c:v>
                </c:pt>
                <c:pt idx="2013">
                  <c:v>24.5887999999985</c:v>
                </c:pt>
                <c:pt idx="2014">
                  <c:v>26.383999999998501</c:v>
                </c:pt>
                <c:pt idx="2015">
                  <c:v>25.391199999998499</c:v>
                </c:pt>
                <c:pt idx="2016">
                  <c:v>24.3983999999985</c:v>
                </c:pt>
                <c:pt idx="2017">
                  <c:v>23.4055999999985</c:v>
                </c:pt>
                <c:pt idx="2018">
                  <c:v>25.200799999998502</c:v>
                </c:pt>
                <c:pt idx="2019">
                  <c:v>26.995999999998499</c:v>
                </c:pt>
                <c:pt idx="2020">
                  <c:v>26.0031999999985</c:v>
                </c:pt>
                <c:pt idx="2021">
                  <c:v>27.798399999998502</c:v>
                </c:pt>
                <c:pt idx="2022">
                  <c:v>26.805599999998499</c:v>
                </c:pt>
                <c:pt idx="2023">
                  <c:v>25.8127999999985</c:v>
                </c:pt>
                <c:pt idx="2024">
                  <c:v>27.607999999998501</c:v>
                </c:pt>
                <c:pt idx="2025">
                  <c:v>29.403199999998499</c:v>
                </c:pt>
                <c:pt idx="2026">
                  <c:v>28.4103999999985</c:v>
                </c:pt>
                <c:pt idx="2027">
                  <c:v>30.205599999998501</c:v>
                </c:pt>
                <c:pt idx="2028">
                  <c:v>29.212799999998499</c:v>
                </c:pt>
                <c:pt idx="2029">
                  <c:v>31.0079999999985</c:v>
                </c:pt>
                <c:pt idx="2030">
                  <c:v>30.015199999998501</c:v>
                </c:pt>
                <c:pt idx="2031">
                  <c:v>31.810399999998499</c:v>
                </c:pt>
                <c:pt idx="2032">
                  <c:v>30.8175999999985</c:v>
                </c:pt>
                <c:pt idx="2033">
                  <c:v>32.612799999998501</c:v>
                </c:pt>
                <c:pt idx="2034">
                  <c:v>31.619999999998502</c:v>
                </c:pt>
                <c:pt idx="2035">
                  <c:v>30.627199999998499</c:v>
                </c:pt>
                <c:pt idx="2036">
                  <c:v>32.422399999998497</c:v>
                </c:pt>
                <c:pt idx="2037">
                  <c:v>31.429599999998501</c:v>
                </c:pt>
                <c:pt idx="2038">
                  <c:v>30.436799999998598</c:v>
                </c:pt>
                <c:pt idx="2039">
                  <c:v>32.2319999999986</c:v>
                </c:pt>
                <c:pt idx="2040">
                  <c:v>31.239199999998601</c:v>
                </c:pt>
                <c:pt idx="2041">
                  <c:v>33.034399999998598</c:v>
                </c:pt>
                <c:pt idx="2042">
                  <c:v>32.041599999998503</c:v>
                </c:pt>
                <c:pt idx="2043">
                  <c:v>33.836799999998597</c:v>
                </c:pt>
                <c:pt idx="2044">
                  <c:v>32.843999999998502</c:v>
                </c:pt>
                <c:pt idx="2045">
                  <c:v>34.639199999998503</c:v>
                </c:pt>
                <c:pt idx="2046">
                  <c:v>33.646399999998501</c:v>
                </c:pt>
                <c:pt idx="2047">
                  <c:v>35.441599999998502</c:v>
                </c:pt>
                <c:pt idx="2048">
                  <c:v>34.448799999998499</c:v>
                </c:pt>
                <c:pt idx="2049">
                  <c:v>36.243999999998501</c:v>
                </c:pt>
                <c:pt idx="2050">
                  <c:v>35.251199999998498</c:v>
                </c:pt>
                <c:pt idx="2051">
                  <c:v>37.046399999998499</c:v>
                </c:pt>
                <c:pt idx="2052">
                  <c:v>38.8415999999985</c:v>
                </c:pt>
                <c:pt idx="2053">
                  <c:v>40.636799999998502</c:v>
                </c:pt>
                <c:pt idx="2054">
                  <c:v>39.643999999998499</c:v>
                </c:pt>
                <c:pt idx="2055">
                  <c:v>38.651199999998497</c:v>
                </c:pt>
                <c:pt idx="2056">
                  <c:v>37.658399999998501</c:v>
                </c:pt>
                <c:pt idx="2057">
                  <c:v>39.453599999998502</c:v>
                </c:pt>
                <c:pt idx="2058">
                  <c:v>38.4607999999985</c:v>
                </c:pt>
                <c:pt idx="2059">
                  <c:v>37.467999999998497</c:v>
                </c:pt>
                <c:pt idx="2060">
                  <c:v>36.475199999998502</c:v>
                </c:pt>
                <c:pt idx="2061">
                  <c:v>38.270399999998503</c:v>
                </c:pt>
                <c:pt idx="2062">
                  <c:v>37.2775999999985</c:v>
                </c:pt>
                <c:pt idx="2063">
                  <c:v>36.284799999998498</c:v>
                </c:pt>
                <c:pt idx="2064">
                  <c:v>35.291999999998502</c:v>
                </c:pt>
                <c:pt idx="2065">
                  <c:v>34.2991999999985</c:v>
                </c:pt>
                <c:pt idx="2066">
                  <c:v>33.306399999998497</c:v>
                </c:pt>
                <c:pt idx="2067">
                  <c:v>32.313599999998502</c:v>
                </c:pt>
                <c:pt idx="2068">
                  <c:v>31.320799999998499</c:v>
                </c:pt>
                <c:pt idx="2069">
                  <c:v>33.1159999999985</c:v>
                </c:pt>
                <c:pt idx="2070">
                  <c:v>32.123199999998498</c:v>
                </c:pt>
                <c:pt idx="2071">
                  <c:v>31.130399999998499</c:v>
                </c:pt>
                <c:pt idx="2072">
                  <c:v>30.1375999999985</c:v>
                </c:pt>
                <c:pt idx="2073">
                  <c:v>31.932799999998501</c:v>
                </c:pt>
                <c:pt idx="2074">
                  <c:v>30.939999999998498</c:v>
                </c:pt>
                <c:pt idx="2075">
                  <c:v>29.947199999998499</c:v>
                </c:pt>
                <c:pt idx="2076">
                  <c:v>28.9543999999985</c:v>
                </c:pt>
                <c:pt idx="2077">
                  <c:v>27.961599999998501</c:v>
                </c:pt>
                <c:pt idx="2078">
                  <c:v>29.756799999998499</c:v>
                </c:pt>
                <c:pt idx="2079">
                  <c:v>28.7639999999985</c:v>
                </c:pt>
                <c:pt idx="2080">
                  <c:v>27.771199999998501</c:v>
                </c:pt>
                <c:pt idx="2081">
                  <c:v>29.566399999998499</c:v>
                </c:pt>
                <c:pt idx="2082">
                  <c:v>31.3615999999985</c:v>
                </c:pt>
                <c:pt idx="2083">
                  <c:v>30.368799999998501</c:v>
                </c:pt>
                <c:pt idx="2084">
                  <c:v>29.375999999998498</c:v>
                </c:pt>
                <c:pt idx="2085">
                  <c:v>28.383199999998499</c:v>
                </c:pt>
                <c:pt idx="2086">
                  <c:v>27.3903999999985</c:v>
                </c:pt>
                <c:pt idx="2087">
                  <c:v>26.397599999998501</c:v>
                </c:pt>
                <c:pt idx="2088">
                  <c:v>25.404799999998499</c:v>
                </c:pt>
                <c:pt idx="2089">
                  <c:v>24.4119999999985</c:v>
                </c:pt>
                <c:pt idx="2090">
                  <c:v>23.419199999998501</c:v>
                </c:pt>
                <c:pt idx="2091">
                  <c:v>22.426399999998502</c:v>
                </c:pt>
                <c:pt idx="2092">
                  <c:v>24.221599999998499</c:v>
                </c:pt>
                <c:pt idx="2093">
                  <c:v>23.2287999999985</c:v>
                </c:pt>
                <c:pt idx="2094">
                  <c:v>25.023999999998502</c:v>
                </c:pt>
                <c:pt idx="2095">
                  <c:v>26.819199999998499</c:v>
                </c:pt>
                <c:pt idx="2096">
                  <c:v>25.8263999999985</c:v>
                </c:pt>
                <c:pt idx="2097">
                  <c:v>24.833599999998501</c:v>
                </c:pt>
                <c:pt idx="2098">
                  <c:v>26.628799999998499</c:v>
                </c:pt>
                <c:pt idx="2099">
                  <c:v>28.4239999999985</c:v>
                </c:pt>
                <c:pt idx="2100">
                  <c:v>30.219199999998501</c:v>
                </c:pt>
                <c:pt idx="2101">
                  <c:v>29.226399999998499</c:v>
                </c:pt>
                <c:pt idx="2102">
                  <c:v>31.0215999999985</c:v>
                </c:pt>
                <c:pt idx="2103">
                  <c:v>30.028799999998501</c:v>
                </c:pt>
                <c:pt idx="2104">
                  <c:v>31.823999999998598</c:v>
                </c:pt>
                <c:pt idx="2105">
                  <c:v>30.831199999998599</c:v>
                </c:pt>
                <c:pt idx="2106">
                  <c:v>32.626399999998597</c:v>
                </c:pt>
                <c:pt idx="2107">
                  <c:v>31.633599999998498</c:v>
                </c:pt>
                <c:pt idx="2108">
                  <c:v>30.640799999998599</c:v>
                </c:pt>
                <c:pt idx="2109">
                  <c:v>29.6479999999986</c:v>
                </c:pt>
                <c:pt idx="2110">
                  <c:v>28.655199999998601</c:v>
                </c:pt>
                <c:pt idx="2111">
                  <c:v>30.450399999998599</c:v>
                </c:pt>
                <c:pt idx="2112">
                  <c:v>29.4575999999986</c:v>
                </c:pt>
                <c:pt idx="2113">
                  <c:v>28.464799999998601</c:v>
                </c:pt>
                <c:pt idx="2114">
                  <c:v>27.471999999998602</c:v>
                </c:pt>
                <c:pt idx="2115">
                  <c:v>26.479199999998599</c:v>
                </c:pt>
                <c:pt idx="2116">
                  <c:v>25.4863999999986</c:v>
                </c:pt>
                <c:pt idx="2117">
                  <c:v>24.493599999998601</c:v>
                </c:pt>
                <c:pt idx="2118">
                  <c:v>23.500799999998598</c:v>
                </c:pt>
                <c:pt idx="2119">
                  <c:v>22.507999999998599</c:v>
                </c:pt>
                <c:pt idx="2120">
                  <c:v>21.5151999999986</c:v>
                </c:pt>
                <c:pt idx="2121">
                  <c:v>23.310399999998602</c:v>
                </c:pt>
                <c:pt idx="2122">
                  <c:v>25.105599999998599</c:v>
                </c:pt>
                <c:pt idx="2123">
                  <c:v>26.9007999999986</c:v>
                </c:pt>
                <c:pt idx="2124">
                  <c:v>25.907999999998601</c:v>
                </c:pt>
                <c:pt idx="2125">
                  <c:v>24.915199999998599</c:v>
                </c:pt>
                <c:pt idx="2126">
                  <c:v>26.7103999999986</c:v>
                </c:pt>
                <c:pt idx="2127">
                  <c:v>25.717599999998601</c:v>
                </c:pt>
                <c:pt idx="2128">
                  <c:v>27.512799999998599</c:v>
                </c:pt>
                <c:pt idx="2129">
                  <c:v>26.5199999999986</c:v>
                </c:pt>
                <c:pt idx="2130">
                  <c:v>25.527199999998601</c:v>
                </c:pt>
                <c:pt idx="2131">
                  <c:v>24.534399999998602</c:v>
                </c:pt>
                <c:pt idx="2132">
                  <c:v>23.541599999998599</c:v>
                </c:pt>
                <c:pt idx="2133">
                  <c:v>25.3367999999986</c:v>
                </c:pt>
                <c:pt idx="2134">
                  <c:v>27.131999999998602</c:v>
                </c:pt>
                <c:pt idx="2135">
                  <c:v>26.139199999998599</c:v>
                </c:pt>
                <c:pt idx="2136">
                  <c:v>27.9343999999986</c:v>
                </c:pt>
                <c:pt idx="2137">
                  <c:v>26.941599999998601</c:v>
                </c:pt>
                <c:pt idx="2138">
                  <c:v>28.736799999998599</c:v>
                </c:pt>
                <c:pt idx="2139">
                  <c:v>27.7439999999986</c:v>
                </c:pt>
                <c:pt idx="2140">
                  <c:v>26.751199999998601</c:v>
                </c:pt>
                <c:pt idx="2141">
                  <c:v>25.758399999998598</c:v>
                </c:pt>
                <c:pt idx="2142">
                  <c:v>24.765599999998599</c:v>
                </c:pt>
                <c:pt idx="2143">
                  <c:v>26.560799999998601</c:v>
                </c:pt>
                <c:pt idx="2144">
                  <c:v>25.567999999998602</c:v>
                </c:pt>
                <c:pt idx="2145">
                  <c:v>24.575199999998599</c:v>
                </c:pt>
                <c:pt idx="2146">
                  <c:v>26.3703999999986</c:v>
                </c:pt>
                <c:pt idx="2147">
                  <c:v>25.377599999998601</c:v>
                </c:pt>
                <c:pt idx="2148">
                  <c:v>27.172799999998599</c:v>
                </c:pt>
                <c:pt idx="2149">
                  <c:v>28.9679999999986</c:v>
                </c:pt>
                <c:pt idx="2150">
                  <c:v>27.975199999998601</c:v>
                </c:pt>
                <c:pt idx="2151">
                  <c:v>26.982399999998599</c:v>
                </c:pt>
                <c:pt idx="2152">
                  <c:v>25.9895999999986</c:v>
                </c:pt>
                <c:pt idx="2153">
                  <c:v>24.996799999998601</c:v>
                </c:pt>
                <c:pt idx="2154">
                  <c:v>24.003999999998602</c:v>
                </c:pt>
                <c:pt idx="2155">
                  <c:v>25.799199999998599</c:v>
                </c:pt>
                <c:pt idx="2156">
                  <c:v>24.8063999999986</c:v>
                </c:pt>
                <c:pt idx="2157">
                  <c:v>26.601599999998601</c:v>
                </c:pt>
                <c:pt idx="2158">
                  <c:v>28.396799999998599</c:v>
                </c:pt>
                <c:pt idx="2159">
                  <c:v>27.4039999999986</c:v>
                </c:pt>
                <c:pt idx="2160">
                  <c:v>26.411199999998601</c:v>
                </c:pt>
                <c:pt idx="2161">
                  <c:v>25.418399999998599</c:v>
                </c:pt>
                <c:pt idx="2162">
                  <c:v>27.2135999999986</c:v>
                </c:pt>
                <c:pt idx="2163">
                  <c:v>29.008799999998601</c:v>
                </c:pt>
                <c:pt idx="2164">
                  <c:v>28.015999999998598</c:v>
                </c:pt>
                <c:pt idx="2165">
                  <c:v>27.023199999998599</c:v>
                </c:pt>
                <c:pt idx="2166">
                  <c:v>28.818399999998601</c:v>
                </c:pt>
                <c:pt idx="2167">
                  <c:v>30.613599999998598</c:v>
                </c:pt>
                <c:pt idx="2168">
                  <c:v>29.620799999998599</c:v>
                </c:pt>
                <c:pt idx="2169">
                  <c:v>31.415999999998601</c:v>
                </c:pt>
                <c:pt idx="2170">
                  <c:v>33.211199999998598</c:v>
                </c:pt>
                <c:pt idx="2171">
                  <c:v>35.0063999999986</c:v>
                </c:pt>
                <c:pt idx="2172">
                  <c:v>36.801599999998601</c:v>
                </c:pt>
                <c:pt idx="2173">
                  <c:v>35.808799999998598</c:v>
                </c:pt>
                <c:pt idx="2174">
                  <c:v>34.815999999998603</c:v>
                </c:pt>
                <c:pt idx="2175">
                  <c:v>36.611199999998597</c:v>
                </c:pt>
                <c:pt idx="2176">
                  <c:v>38.406399999998598</c:v>
                </c:pt>
                <c:pt idx="2177">
                  <c:v>37.413599999998603</c:v>
                </c:pt>
                <c:pt idx="2178">
                  <c:v>36.4207999999986</c:v>
                </c:pt>
                <c:pt idx="2179">
                  <c:v>35.427999999998598</c:v>
                </c:pt>
                <c:pt idx="2180">
                  <c:v>34.435199999998602</c:v>
                </c:pt>
                <c:pt idx="2181">
                  <c:v>36.230399999998603</c:v>
                </c:pt>
                <c:pt idx="2182">
                  <c:v>35.237599999998601</c:v>
                </c:pt>
                <c:pt idx="2183">
                  <c:v>37.032799999998602</c:v>
                </c:pt>
                <c:pt idx="2184">
                  <c:v>36.039999999998599</c:v>
                </c:pt>
                <c:pt idx="2185">
                  <c:v>35.047199999998597</c:v>
                </c:pt>
                <c:pt idx="2186">
                  <c:v>34.054399999998601</c:v>
                </c:pt>
                <c:pt idx="2187">
                  <c:v>33.061599999998599</c:v>
                </c:pt>
                <c:pt idx="2188">
                  <c:v>34.8567999999986</c:v>
                </c:pt>
                <c:pt idx="2189">
                  <c:v>33.863999999998597</c:v>
                </c:pt>
                <c:pt idx="2190">
                  <c:v>32.871199999998602</c:v>
                </c:pt>
                <c:pt idx="2191">
                  <c:v>34.666399999998603</c:v>
                </c:pt>
                <c:pt idx="2192">
                  <c:v>33.673599999998601</c:v>
                </c:pt>
                <c:pt idx="2193">
                  <c:v>32.680799999998598</c:v>
                </c:pt>
                <c:pt idx="2194">
                  <c:v>34.475999999998599</c:v>
                </c:pt>
                <c:pt idx="2195">
                  <c:v>33.483199999998597</c:v>
                </c:pt>
                <c:pt idx="2196">
                  <c:v>35.278399999998598</c:v>
                </c:pt>
                <c:pt idx="2197">
                  <c:v>37.073599999998599</c:v>
                </c:pt>
                <c:pt idx="2198">
                  <c:v>36.080799999998597</c:v>
                </c:pt>
                <c:pt idx="2199">
                  <c:v>35.087999999998601</c:v>
                </c:pt>
                <c:pt idx="2200">
                  <c:v>34.095199999998599</c:v>
                </c:pt>
                <c:pt idx="2201">
                  <c:v>33.102399999998603</c:v>
                </c:pt>
                <c:pt idx="2202">
                  <c:v>32.109599999998601</c:v>
                </c:pt>
                <c:pt idx="2203">
                  <c:v>33.904799999998602</c:v>
                </c:pt>
                <c:pt idx="2204">
                  <c:v>32.911999999998599</c:v>
                </c:pt>
                <c:pt idx="2205">
                  <c:v>34.707199999998601</c:v>
                </c:pt>
                <c:pt idx="2206">
                  <c:v>36.502399999998602</c:v>
                </c:pt>
                <c:pt idx="2207">
                  <c:v>38.297599999998603</c:v>
                </c:pt>
                <c:pt idx="2208">
                  <c:v>40.092799999998597</c:v>
                </c:pt>
                <c:pt idx="2209">
                  <c:v>39.099999999998602</c:v>
                </c:pt>
                <c:pt idx="2210">
                  <c:v>40.895199999998603</c:v>
                </c:pt>
                <c:pt idx="2211">
                  <c:v>39.9023999999986</c:v>
                </c:pt>
                <c:pt idx="2212">
                  <c:v>38.909599999998598</c:v>
                </c:pt>
                <c:pt idx="2213">
                  <c:v>37.916799999998602</c:v>
                </c:pt>
                <c:pt idx="2214">
                  <c:v>36.9239999999986</c:v>
                </c:pt>
                <c:pt idx="2215">
                  <c:v>38.719199999998601</c:v>
                </c:pt>
                <c:pt idx="2216">
                  <c:v>37.726399999998598</c:v>
                </c:pt>
                <c:pt idx="2217">
                  <c:v>36.733599999998603</c:v>
                </c:pt>
                <c:pt idx="2218">
                  <c:v>35.7407999999986</c:v>
                </c:pt>
                <c:pt idx="2219">
                  <c:v>34.747999999998598</c:v>
                </c:pt>
                <c:pt idx="2220">
                  <c:v>33.755199999998602</c:v>
                </c:pt>
                <c:pt idx="2221">
                  <c:v>32.7623999999986</c:v>
                </c:pt>
                <c:pt idx="2222">
                  <c:v>34.557599999998601</c:v>
                </c:pt>
                <c:pt idx="2223">
                  <c:v>33.564799999998598</c:v>
                </c:pt>
                <c:pt idx="2224">
                  <c:v>32.571999999998503</c:v>
                </c:pt>
                <c:pt idx="2225">
                  <c:v>34.367199999998597</c:v>
                </c:pt>
                <c:pt idx="2226">
                  <c:v>33.374399999998502</c:v>
                </c:pt>
                <c:pt idx="2227">
                  <c:v>32.3815999999985</c:v>
                </c:pt>
                <c:pt idx="2228">
                  <c:v>31.388799999998501</c:v>
                </c:pt>
                <c:pt idx="2229">
                  <c:v>30.395999999998502</c:v>
                </c:pt>
                <c:pt idx="2230">
                  <c:v>32.191199999998503</c:v>
                </c:pt>
                <c:pt idx="2231">
                  <c:v>31.1983999999985</c:v>
                </c:pt>
                <c:pt idx="2232">
                  <c:v>32.993599999998501</c:v>
                </c:pt>
                <c:pt idx="2233">
                  <c:v>34.788799999998503</c:v>
                </c:pt>
                <c:pt idx="2234">
                  <c:v>33.7959999999985</c:v>
                </c:pt>
                <c:pt idx="2235">
                  <c:v>32.803199999998498</c:v>
                </c:pt>
                <c:pt idx="2236">
                  <c:v>31.810399999998499</c:v>
                </c:pt>
                <c:pt idx="2237">
                  <c:v>30.8175999999985</c:v>
                </c:pt>
                <c:pt idx="2238">
                  <c:v>32.612799999998501</c:v>
                </c:pt>
                <c:pt idx="2239">
                  <c:v>31.619999999998502</c:v>
                </c:pt>
                <c:pt idx="2240">
                  <c:v>33.415199999998499</c:v>
                </c:pt>
                <c:pt idx="2241">
                  <c:v>35.210399999998501</c:v>
                </c:pt>
                <c:pt idx="2242">
                  <c:v>37.005599999998502</c:v>
                </c:pt>
                <c:pt idx="2243">
                  <c:v>36.012799999998499</c:v>
                </c:pt>
                <c:pt idx="2244">
                  <c:v>37.807999999998501</c:v>
                </c:pt>
                <c:pt idx="2245">
                  <c:v>39.603199999998502</c:v>
                </c:pt>
                <c:pt idx="2246">
                  <c:v>38.610399999998499</c:v>
                </c:pt>
                <c:pt idx="2247">
                  <c:v>37.617599999998497</c:v>
                </c:pt>
                <c:pt idx="2248">
                  <c:v>36.624799999998501</c:v>
                </c:pt>
                <c:pt idx="2249">
                  <c:v>35.631999999998499</c:v>
                </c:pt>
                <c:pt idx="2250">
                  <c:v>37.4271999999985</c:v>
                </c:pt>
                <c:pt idx="2251">
                  <c:v>36.434399999998497</c:v>
                </c:pt>
                <c:pt idx="2252">
                  <c:v>35.441599999998502</c:v>
                </c:pt>
                <c:pt idx="2253">
                  <c:v>34.448799999998499</c:v>
                </c:pt>
                <c:pt idx="2254">
                  <c:v>36.243999999998501</c:v>
                </c:pt>
                <c:pt idx="2255">
                  <c:v>35.251199999998498</c:v>
                </c:pt>
                <c:pt idx="2256">
                  <c:v>34.258399999998502</c:v>
                </c:pt>
                <c:pt idx="2257">
                  <c:v>33.2655999999985</c:v>
                </c:pt>
                <c:pt idx="2258">
                  <c:v>32.272799999998497</c:v>
                </c:pt>
                <c:pt idx="2259">
                  <c:v>31.279999999998498</c:v>
                </c:pt>
                <c:pt idx="2260">
                  <c:v>33.075199999998503</c:v>
                </c:pt>
                <c:pt idx="2261">
                  <c:v>34.870399999998497</c:v>
                </c:pt>
                <c:pt idx="2262">
                  <c:v>33.877599999998502</c:v>
                </c:pt>
                <c:pt idx="2263">
                  <c:v>35.672799999998503</c:v>
                </c:pt>
                <c:pt idx="2264">
                  <c:v>34.6799999999985</c:v>
                </c:pt>
                <c:pt idx="2265">
                  <c:v>33.687199999998498</c:v>
                </c:pt>
                <c:pt idx="2266">
                  <c:v>35.482399999998499</c:v>
                </c:pt>
                <c:pt idx="2267">
                  <c:v>34.489599999998497</c:v>
                </c:pt>
                <c:pt idx="2268">
                  <c:v>33.496799999998501</c:v>
                </c:pt>
                <c:pt idx="2269">
                  <c:v>32.503999999998499</c:v>
                </c:pt>
                <c:pt idx="2270">
                  <c:v>31.5111999999985</c:v>
                </c:pt>
                <c:pt idx="2271">
                  <c:v>30.518399999998501</c:v>
                </c:pt>
                <c:pt idx="2272">
                  <c:v>32.313599999998502</c:v>
                </c:pt>
                <c:pt idx="2273">
                  <c:v>34.108799999998503</c:v>
                </c:pt>
                <c:pt idx="2274">
                  <c:v>33.1159999999985</c:v>
                </c:pt>
                <c:pt idx="2275">
                  <c:v>32.123199999998498</c:v>
                </c:pt>
                <c:pt idx="2276">
                  <c:v>31.130399999998499</c:v>
                </c:pt>
                <c:pt idx="2277">
                  <c:v>32.925599999998497</c:v>
                </c:pt>
                <c:pt idx="2278">
                  <c:v>31.932799999998501</c:v>
                </c:pt>
                <c:pt idx="2279">
                  <c:v>33.727999999998502</c:v>
                </c:pt>
                <c:pt idx="2280">
                  <c:v>35.523199999998504</c:v>
                </c:pt>
                <c:pt idx="2281">
                  <c:v>37.318399999998498</c:v>
                </c:pt>
                <c:pt idx="2282">
                  <c:v>36.325599999998502</c:v>
                </c:pt>
                <c:pt idx="2283">
                  <c:v>38.120799999998503</c:v>
                </c:pt>
                <c:pt idx="2284">
                  <c:v>39.915999999998498</c:v>
                </c:pt>
                <c:pt idx="2285">
                  <c:v>41.711199999998499</c:v>
                </c:pt>
                <c:pt idx="2286">
                  <c:v>40.718399999998503</c:v>
                </c:pt>
                <c:pt idx="2287">
                  <c:v>39.725599999998501</c:v>
                </c:pt>
                <c:pt idx="2288">
                  <c:v>41.520799999998502</c:v>
                </c:pt>
                <c:pt idx="2289">
                  <c:v>40.527999999998499</c:v>
                </c:pt>
                <c:pt idx="2290">
                  <c:v>42.323199999998501</c:v>
                </c:pt>
                <c:pt idx="2291">
                  <c:v>41.330399999998498</c:v>
                </c:pt>
                <c:pt idx="2292">
                  <c:v>40.337599999998503</c:v>
                </c:pt>
                <c:pt idx="2293">
                  <c:v>39.3447999999985</c:v>
                </c:pt>
                <c:pt idx="2294">
                  <c:v>38.351999999998498</c:v>
                </c:pt>
                <c:pt idx="2295">
                  <c:v>40.147199999998499</c:v>
                </c:pt>
                <c:pt idx="2296">
                  <c:v>41.9423999999985</c:v>
                </c:pt>
                <c:pt idx="2297">
                  <c:v>40.949599999998497</c:v>
                </c:pt>
                <c:pt idx="2298">
                  <c:v>39.956799999998502</c:v>
                </c:pt>
                <c:pt idx="2299">
                  <c:v>38.963999999998499</c:v>
                </c:pt>
                <c:pt idx="2300">
                  <c:v>37.971199999998497</c:v>
                </c:pt>
                <c:pt idx="2301">
                  <c:v>36.978399999998501</c:v>
                </c:pt>
                <c:pt idx="2302">
                  <c:v>35.985599999998499</c:v>
                </c:pt>
                <c:pt idx="2303">
                  <c:v>37.7807999999985</c:v>
                </c:pt>
                <c:pt idx="2304">
                  <c:v>39.575999999998501</c:v>
                </c:pt>
                <c:pt idx="2305">
                  <c:v>41.371199999998503</c:v>
                </c:pt>
                <c:pt idx="2306">
                  <c:v>40.3783999999985</c:v>
                </c:pt>
                <c:pt idx="2307">
                  <c:v>42.173599999998501</c:v>
                </c:pt>
                <c:pt idx="2308">
                  <c:v>41.180799999998499</c:v>
                </c:pt>
                <c:pt idx="2309">
                  <c:v>42.9759999999985</c:v>
                </c:pt>
                <c:pt idx="2310">
                  <c:v>41.983199999998497</c:v>
                </c:pt>
                <c:pt idx="2311">
                  <c:v>43.778399999998499</c:v>
                </c:pt>
                <c:pt idx="2312">
                  <c:v>42.785599999998503</c:v>
                </c:pt>
                <c:pt idx="2313">
                  <c:v>41.7927999999985</c:v>
                </c:pt>
                <c:pt idx="2314">
                  <c:v>43.587999999998502</c:v>
                </c:pt>
                <c:pt idx="2315">
                  <c:v>42.595199999998499</c:v>
                </c:pt>
                <c:pt idx="2316">
                  <c:v>41.602399999998497</c:v>
                </c:pt>
                <c:pt idx="2317">
                  <c:v>40.609599999998501</c:v>
                </c:pt>
                <c:pt idx="2318">
                  <c:v>39.616799999998499</c:v>
                </c:pt>
                <c:pt idx="2319">
                  <c:v>38.623999999998503</c:v>
                </c:pt>
                <c:pt idx="2320">
                  <c:v>37.631199999998501</c:v>
                </c:pt>
                <c:pt idx="2321">
                  <c:v>39.426399999998502</c:v>
                </c:pt>
                <c:pt idx="2322">
                  <c:v>38.433599999998499</c:v>
                </c:pt>
                <c:pt idx="2323">
                  <c:v>37.440799999998497</c:v>
                </c:pt>
                <c:pt idx="2324">
                  <c:v>39.235999999998498</c:v>
                </c:pt>
                <c:pt idx="2325">
                  <c:v>41.031199999998499</c:v>
                </c:pt>
                <c:pt idx="2326">
                  <c:v>40.038399999998497</c:v>
                </c:pt>
                <c:pt idx="2327">
                  <c:v>39.045599999998501</c:v>
                </c:pt>
                <c:pt idx="2328">
                  <c:v>38.052799999998498</c:v>
                </c:pt>
                <c:pt idx="2329">
                  <c:v>37.059999999998396</c:v>
                </c:pt>
                <c:pt idx="2330">
                  <c:v>36.067199999998401</c:v>
                </c:pt>
                <c:pt idx="2331">
                  <c:v>35.074399999998398</c:v>
                </c:pt>
                <c:pt idx="2332">
                  <c:v>34.081599999998403</c:v>
                </c:pt>
                <c:pt idx="2333">
                  <c:v>33.0887999999984</c:v>
                </c:pt>
                <c:pt idx="2334">
                  <c:v>32.095999999998398</c:v>
                </c:pt>
                <c:pt idx="2335">
                  <c:v>31.103199999998399</c:v>
                </c:pt>
                <c:pt idx="2336">
                  <c:v>30.1103999999984</c:v>
                </c:pt>
                <c:pt idx="2337">
                  <c:v>29.117599999998401</c:v>
                </c:pt>
                <c:pt idx="2338">
                  <c:v>30.912799999998398</c:v>
                </c:pt>
                <c:pt idx="2339">
                  <c:v>32.7079999999984</c:v>
                </c:pt>
                <c:pt idx="2340">
                  <c:v>31.715199999998401</c:v>
                </c:pt>
                <c:pt idx="2341">
                  <c:v>30.722399999998402</c:v>
                </c:pt>
                <c:pt idx="2342">
                  <c:v>29.729599999998399</c:v>
                </c:pt>
                <c:pt idx="2343">
                  <c:v>28.7367999999984</c:v>
                </c:pt>
                <c:pt idx="2344">
                  <c:v>27.743999999998401</c:v>
                </c:pt>
                <c:pt idx="2345">
                  <c:v>29.539199999998399</c:v>
                </c:pt>
                <c:pt idx="2346">
                  <c:v>31.3343999999984</c:v>
                </c:pt>
                <c:pt idx="2347">
                  <c:v>30.341599999998401</c:v>
                </c:pt>
                <c:pt idx="2348">
                  <c:v>29.348799999998398</c:v>
                </c:pt>
                <c:pt idx="2349">
                  <c:v>31.1439999999984</c:v>
                </c:pt>
                <c:pt idx="2350">
                  <c:v>30.151199999998401</c:v>
                </c:pt>
                <c:pt idx="2351">
                  <c:v>29.158399999998402</c:v>
                </c:pt>
                <c:pt idx="2352">
                  <c:v>30.953599999998499</c:v>
                </c:pt>
                <c:pt idx="2353">
                  <c:v>29.9607999999985</c:v>
                </c:pt>
                <c:pt idx="2354">
                  <c:v>28.967999999998501</c:v>
                </c:pt>
                <c:pt idx="2355">
                  <c:v>27.975199999998502</c:v>
                </c:pt>
                <c:pt idx="2356">
                  <c:v>26.982399999998499</c:v>
                </c:pt>
                <c:pt idx="2357">
                  <c:v>25.9895999999985</c:v>
                </c:pt>
                <c:pt idx="2358">
                  <c:v>27.784799999998501</c:v>
                </c:pt>
                <c:pt idx="2359">
                  <c:v>26.791999999998499</c:v>
                </c:pt>
                <c:pt idx="2360">
                  <c:v>25.7991999999985</c:v>
                </c:pt>
                <c:pt idx="2361">
                  <c:v>27.594399999998501</c:v>
                </c:pt>
                <c:pt idx="2362">
                  <c:v>29.389599999998499</c:v>
                </c:pt>
                <c:pt idx="2363">
                  <c:v>28.3967999999985</c:v>
                </c:pt>
                <c:pt idx="2364">
                  <c:v>30.191999999998501</c:v>
                </c:pt>
                <c:pt idx="2365">
                  <c:v>29.199199999998498</c:v>
                </c:pt>
                <c:pt idx="2366">
                  <c:v>28.206399999998499</c:v>
                </c:pt>
                <c:pt idx="2367">
                  <c:v>30.001599999998501</c:v>
                </c:pt>
                <c:pt idx="2368">
                  <c:v>29.008799999998502</c:v>
                </c:pt>
                <c:pt idx="2369">
                  <c:v>28.015999999998499</c:v>
                </c:pt>
                <c:pt idx="2370">
                  <c:v>27.0231999999985</c:v>
                </c:pt>
                <c:pt idx="2371">
                  <c:v>26.030399999998501</c:v>
                </c:pt>
                <c:pt idx="2372">
                  <c:v>25.037599999998498</c:v>
                </c:pt>
                <c:pt idx="2373">
                  <c:v>26.8327999999985</c:v>
                </c:pt>
                <c:pt idx="2374">
                  <c:v>25.839999999998501</c:v>
                </c:pt>
                <c:pt idx="2375">
                  <c:v>24.847199999998502</c:v>
                </c:pt>
                <c:pt idx="2376">
                  <c:v>23.854399999998499</c:v>
                </c:pt>
                <c:pt idx="2377">
                  <c:v>22.8615999999985</c:v>
                </c:pt>
                <c:pt idx="2378">
                  <c:v>21.868799999998501</c:v>
                </c:pt>
                <c:pt idx="2379">
                  <c:v>23.663999999998499</c:v>
                </c:pt>
                <c:pt idx="2380">
                  <c:v>25.4591999999985</c:v>
                </c:pt>
                <c:pt idx="2381">
                  <c:v>24.466399999998501</c:v>
                </c:pt>
                <c:pt idx="2382">
                  <c:v>23.473599999998498</c:v>
                </c:pt>
                <c:pt idx="2383">
                  <c:v>25.2687999999985</c:v>
                </c:pt>
                <c:pt idx="2384">
                  <c:v>24.275999999998501</c:v>
                </c:pt>
                <c:pt idx="2385">
                  <c:v>23.283199999998502</c:v>
                </c:pt>
                <c:pt idx="2386">
                  <c:v>22.290399999998499</c:v>
                </c:pt>
                <c:pt idx="2387">
                  <c:v>21.2975999999985</c:v>
                </c:pt>
                <c:pt idx="2388">
                  <c:v>20.304799999998501</c:v>
                </c:pt>
                <c:pt idx="2389">
                  <c:v>19.311999999998498</c:v>
                </c:pt>
                <c:pt idx="2390">
                  <c:v>21.1071999999985</c:v>
                </c:pt>
                <c:pt idx="2391">
                  <c:v>22.902399999998501</c:v>
                </c:pt>
                <c:pt idx="2392">
                  <c:v>24.697599999998499</c:v>
                </c:pt>
                <c:pt idx="2393">
                  <c:v>23.7047999999985</c:v>
                </c:pt>
                <c:pt idx="2394">
                  <c:v>22.7119999999985</c:v>
                </c:pt>
                <c:pt idx="2395">
                  <c:v>24.507199999998502</c:v>
                </c:pt>
                <c:pt idx="2396">
                  <c:v>23.514399999998499</c:v>
                </c:pt>
                <c:pt idx="2397">
                  <c:v>22.5215999999985</c:v>
                </c:pt>
                <c:pt idx="2398">
                  <c:v>21.528799999998501</c:v>
                </c:pt>
                <c:pt idx="2399">
                  <c:v>20.535999999998499</c:v>
                </c:pt>
                <c:pt idx="2400">
                  <c:v>22.3311999999985</c:v>
                </c:pt>
                <c:pt idx="2401">
                  <c:v>21.338399999998501</c:v>
                </c:pt>
                <c:pt idx="2402">
                  <c:v>20.345599999998502</c:v>
                </c:pt>
                <c:pt idx="2403">
                  <c:v>19.352799999998499</c:v>
                </c:pt>
                <c:pt idx="2404">
                  <c:v>18.3599999999985</c:v>
                </c:pt>
                <c:pt idx="2405">
                  <c:v>20.155199999998501</c:v>
                </c:pt>
                <c:pt idx="2406">
                  <c:v>19.162399999998499</c:v>
                </c:pt>
                <c:pt idx="2407">
                  <c:v>18.1695999999985</c:v>
                </c:pt>
                <c:pt idx="2408">
                  <c:v>19.964799999998501</c:v>
                </c:pt>
                <c:pt idx="2409">
                  <c:v>18.971999999998499</c:v>
                </c:pt>
                <c:pt idx="2410">
                  <c:v>20.7671999999985</c:v>
                </c:pt>
                <c:pt idx="2411">
                  <c:v>19.774399999998501</c:v>
                </c:pt>
                <c:pt idx="2412">
                  <c:v>18.781599999998502</c:v>
                </c:pt>
                <c:pt idx="2413">
                  <c:v>17.788799999998499</c:v>
                </c:pt>
                <c:pt idx="2414">
                  <c:v>16.7959999999985</c:v>
                </c:pt>
                <c:pt idx="2415">
                  <c:v>18.591199999998501</c:v>
                </c:pt>
                <c:pt idx="2416">
                  <c:v>17.598399999998499</c:v>
                </c:pt>
                <c:pt idx="2417">
                  <c:v>16.6055999999985</c:v>
                </c:pt>
                <c:pt idx="2418">
                  <c:v>18.400799999998501</c:v>
                </c:pt>
                <c:pt idx="2419">
                  <c:v>20.195999999998499</c:v>
                </c:pt>
                <c:pt idx="2420">
                  <c:v>21.9911999999985</c:v>
                </c:pt>
                <c:pt idx="2421">
                  <c:v>20.998399999998501</c:v>
                </c:pt>
                <c:pt idx="2422">
                  <c:v>20.005599999998498</c:v>
                </c:pt>
                <c:pt idx="2423">
                  <c:v>21.8007999999985</c:v>
                </c:pt>
                <c:pt idx="2424">
                  <c:v>20.807999999998501</c:v>
                </c:pt>
                <c:pt idx="2425">
                  <c:v>19.815199999998502</c:v>
                </c:pt>
                <c:pt idx="2426">
                  <c:v>21.610399999998499</c:v>
                </c:pt>
                <c:pt idx="2427">
                  <c:v>20.6175999999985</c:v>
                </c:pt>
                <c:pt idx="2428">
                  <c:v>22.412799999998501</c:v>
                </c:pt>
                <c:pt idx="2429">
                  <c:v>21.419999999998499</c:v>
                </c:pt>
                <c:pt idx="2430">
                  <c:v>20.4271999999985</c:v>
                </c:pt>
                <c:pt idx="2431">
                  <c:v>19.434399999998501</c:v>
                </c:pt>
                <c:pt idx="2432">
                  <c:v>21.229599999998499</c:v>
                </c:pt>
                <c:pt idx="2433">
                  <c:v>23.0247999999985</c:v>
                </c:pt>
                <c:pt idx="2434">
                  <c:v>22.031999999998501</c:v>
                </c:pt>
                <c:pt idx="2435">
                  <c:v>21.039199999998502</c:v>
                </c:pt>
                <c:pt idx="2436">
                  <c:v>20.046399999998499</c:v>
                </c:pt>
                <c:pt idx="2437">
                  <c:v>21.8415999999985</c:v>
                </c:pt>
                <c:pt idx="2438">
                  <c:v>23.636799999998502</c:v>
                </c:pt>
                <c:pt idx="2439">
                  <c:v>25.431999999998499</c:v>
                </c:pt>
                <c:pt idx="2440">
                  <c:v>24.4391999999985</c:v>
                </c:pt>
                <c:pt idx="2441">
                  <c:v>23.446399999998501</c:v>
                </c:pt>
                <c:pt idx="2442">
                  <c:v>25.241599999998499</c:v>
                </c:pt>
                <c:pt idx="2443">
                  <c:v>27.0367999999985</c:v>
                </c:pt>
                <c:pt idx="2444">
                  <c:v>26.043999999998501</c:v>
                </c:pt>
                <c:pt idx="2445">
                  <c:v>27.839199999998598</c:v>
                </c:pt>
                <c:pt idx="2446">
                  <c:v>29.6343999999986</c:v>
                </c:pt>
                <c:pt idx="2447">
                  <c:v>28.641599999998601</c:v>
                </c:pt>
                <c:pt idx="2448">
                  <c:v>30.436799999998598</c:v>
                </c:pt>
                <c:pt idx="2449">
                  <c:v>32.2319999999986</c:v>
                </c:pt>
                <c:pt idx="2450">
                  <c:v>31.239199999998601</c:v>
                </c:pt>
                <c:pt idx="2451">
                  <c:v>30.246399999998602</c:v>
                </c:pt>
                <c:pt idx="2452">
                  <c:v>29.253599999998599</c:v>
                </c:pt>
                <c:pt idx="2453">
                  <c:v>28.2607999999986</c:v>
                </c:pt>
                <c:pt idx="2454">
                  <c:v>27.267999999998601</c:v>
                </c:pt>
                <c:pt idx="2455">
                  <c:v>26.275199999998598</c:v>
                </c:pt>
                <c:pt idx="2456">
                  <c:v>28.0703999999986</c:v>
                </c:pt>
                <c:pt idx="2457">
                  <c:v>27.077599999998601</c:v>
                </c:pt>
                <c:pt idx="2458">
                  <c:v>28.872799999998598</c:v>
                </c:pt>
                <c:pt idx="2459">
                  <c:v>27.879999999998599</c:v>
                </c:pt>
                <c:pt idx="2460">
                  <c:v>26.8871999999986</c:v>
                </c:pt>
                <c:pt idx="2461">
                  <c:v>28.682399999998601</c:v>
                </c:pt>
                <c:pt idx="2462">
                  <c:v>30.477599999998599</c:v>
                </c:pt>
                <c:pt idx="2463">
                  <c:v>32.272799999998597</c:v>
                </c:pt>
                <c:pt idx="2464">
                  <c:v>31.279999999998601</c:v>
                </c:pt>
                <c:pt idx="2465">
                  <c:v>30.287199999998599</c:v>
                </c:pt>
                <c:pt idx="2466">
                  <c:v>29.2943999999986</c:v>
                </c:pt>
                <c:pt idx="2467">
                  <c:v>28.301599999998601</c:v>
                </c:pt>
                <c:pt idx="2468">
                  <c:v>27.308799999998602</c:v>
                </c:pt>
                <c:pt idx="2469">
                  <c:v>29.103999999998599</c:v>
                </c:pt>
                <c:pt idx="2470">
                  <c:v>28.1111999999986</c:v>
                </c:pt>
                <c:pt idx="2471">
                  <c:v>29.906399999998602</c:v>
                </c:pt>
                <c:pt idx="2472">
                  <c:v>28.913599999998599</c:v>
                </c:pt>
                <c:pt idx="2473">
                  <c:v>27.9207999999986</c:v>
                </c:pt>
                <c:pt idx="2474">
                  <c:v>26.927999999998601</c:v>
                </c:pt>
                <c:pt idx="2475">
                  <c:v>25.935199999998598</c:v>
                </c:pt>
                <c:pt idx="2476">
                  <c:v>24.942399999998599</c:v>
                </c:pt>
                <c:pt idx="2477">
                  <c:v>23.9495999999986</c:v>
                </c:pt>
                <c:pt idx="2478">
                  <c:v>22.956799999998601</c:v>
                </c:pt>
                <c:pt idx="2479">
                  <c:v>21.963999999998599</c:v>
                </c:pt>
                <c:pt idx="2480">
                  <c:v>23.7591999999986</c:v>
                </c:pt>
                <c:pt idx="2481">
                  <c:v>22.766399999998601</c:v>
                </c:pt>
                <c:pt idx="2482">
                  <c:v>24.561599999998599</c:v>
                </c:pt>
                <c:pt idx="2483">
                  <c:v>23.5687999999986</c:v>
                </c:pt>
                <c:pt idx="2484">
                  <c:v>22.575999999998601</c:v>
                </c:pt>
                <c:pt idx="2485">
                  <c:v>24.371199999998598</c:v>
                </c:pt>
                <c:pt idx="2486">
                  <c:v>26.1663999999986</c:v>
                </c:pt>
                <c:pt idx="2487">
                  <c:v>25.173599999998601</c:v>
                </c:pt>
                <c:pt idx="2488">
                  <c:v>26.968799999998598</c:v>
                </c:pt>
                <c:pt idx="2489">
                  <c:v>25.975999999998599</c:v>
                </c:pt>
                <c:pt idx="2490">
                  <c:v>24.9831999999986</c:v>
                </c:pt>
                <c:pt idx="2491">
                  <c:v>23.990399999998601</c:v>
                </c:pt>
                <c:pt idx="2492">
                  <c:v>22.997599999998599</c:v>
                </c:pt>
                <c:pt idx="2493">
                  <c:v>22.0047999999986</c:v>
                </c:pt>
                <c:pt idx="2494">
                  <c:v>23.799999999998601</c:v>
                </c:pt>
                <c:pt idx="2495">
                  <c:v>22.807199999998598</c:v>
                </c:pt>
                <c:pt idx="2496">
                  <c:v>21.814399999998599</c:v>
                </c:pt>
                <c:pt idx="2497">
                  <c:v>20.8215999999986</c:v>
                </c:pt>
                <c:pt idx="2498">
                  <c:v>22.616799999998602</c:v>
                </c:pt>
                <c:pt idx="2499">
                  <c:v>21.623999999998599</c:v>
                </c:pt>
                <c:pt idx="2500">
                  <c:v>23.4191999999986</c:v>
                </c:pt>
                <c:pt idx="2501">
                  <c:v>22.426399999998601</c:v>
                </c:pt>
                <c:pt idx="2502">
                  <c:v>24.221599999998599</c:v>
                </c:pt>
                <c:pt idx="2503">
                  <c:v>23.2287999999986</c:v>
                </c:pt>
                <c:pt idx="2504">
                  <c:v>25.023999999998601</c:v>
                </c:pt>
                <c:pt idx="2505">
                  <c:v>24.031199999998599</c:v>
                </c:pt>
                <c:pt idx="2506">
                  <c:v>25.8263999999986</c:v>
                </c:pt>
                <c:pt idx="2507">
                  <c:v>24.833599999998601</c:v>
                </c:pt>
                <c:pt idx="2508">
                  <c:v>23.840799999998602</c:v>
                </c:pt>
                <c:pt idx="2509">
                  <c:v>25.635999999998599</c:v>
                </c:pt>
                <c:pt idx="2510">
                  <c:v>24.6431999999986</c:v>
                </c:pt>
                <c:pt idx="2511">
                  <c:v>23.650399999998601</c:v>
                </c:pt>
                <c:pt idx="2512">
                  <c:v>22.657599999998599</c:v>
                </c:pt>
                <c:pt idx="2513">
                  <c:v>24.4527999999986</c:v>
                </c:pt>
                <c:pt idx="2514">
                  <c:v>23.459999999998601</c:v>
                </c:pt>
                <c:pt idx="2515">
                  <c:v>25.255199999998599</c:v>
                </c:pt>
                <c:pt idx="2516">
                  <c:v>24.2623999999986</c:v>
                </c:pt>
                <c:pt idx="2517">
                  <c:v>23.269599999998601</c:v>
                </c:pt>
                <c:pt idx="2518">
                  <c:v>22.276799999998602</c:v>
                </c:pt>
                <c:pt idx="2519">
                  <c:v>21.283999999998599</c:v>
                </c:pt>
                <c:pt idx="2520">
                  <c:v>23.0791999999986</c:v>
                </c:pt>
                <c:pt idx="2521">
                  <c:v>22.086399999998601</c:v>
                </c:pt>
                <c:pt idx="2522">
                  <c:v>21.093599999998599</c:v>
                </c:pt>
                <c:pt idx="2523">
                  <c:v>20.1007999999986</c:v>
                </c:pt>
                <c:pt idx="2524">
                  <c:v>21.895999999998601</c:v>
                </c:pt>
                <c:pt idx="2525">
                  <c:v>20.903199999998598</c:v>
                </c:pt>
                <c:pt idx="2526">
                  <c:v>19.910399999998599</c:v>
                </c:pt>
                <c:pt idx="2527">
                  <c:v>18.9175999999986</c:v>
                </c:pt>
                <c:pt idx="2528">
                  <c:v>17.924799999998601</c:v>
                </c:pt>
                <c:pt idx="2529">
                  <c:v>16.931999999998599</c:v>
                </c:pt>
                <c:pt idx="2530">
                  <c:v>18.7271999999986</c:v>
                </c:pt>
                <c:pt idx="2531">
                  <c:v>17.734399999998601</c:v>
                </c:pt>
                <c:pt idx="2532">
                  <c:v>19.529599999998599</c:v>
                </c:pt>
                <c:pt idx="2533">
                  <c:v>21.3247999999986</c:v>
                </c:pt>
                <c:pt idx="2534">
                  <c:v>23.119999999998601</c:v>
                </c:pt>
                <c:pt idx="2535">
                  <c:v>22.127199999998599</c:v>
                </c:pt>
                <c:pt idx="2536">
                  <c:v>21.1343999999986</c:v>
                </c:pt>
                <c:pt idx="2537">
                  <c:v>20.141599999998601</c:v>
                </c:pt>
                <c:pt idx="2538">
                  <c:v>19.148799999998602</c:v>
                </c:pt>
                <c:pt idx="2539">
                  <c:v>18.155999999998599</c:v>
                </c:pt>
                <c:pt idx="2540">
                  <c:v>17.1631999999986</c:v>
                </c:pt>
                <c:pt idx="2541">
                  <c:v>18.958399999998601</c:v>
                </c:pt>
                <c:pt idx="2542">
                  <c:v>20.753599999998599</c:v>
                </c:pt>
                <c:pt idx="2543">
                  <c:v>19.7607999999986</c:v>
                </c:pt>
                <c:pt idx="2544">
                  <c:v>21.555999999998601</c:v>
                </c:pt>
                <c:pt idx="2545">
                  <c:v>23.351199999998698</c:v>
                </c:pt>
                <c:pt idx="2546">
                  <c:v>22.358399999998699</c:v>
                </c:pt>
                <c:pt idx="2547">
                  <c:v>21.3655999999987</c:v>
                </c:pt>
                <c:pt idx="2548">
                  <c:v>23.160799999998702</c:v>
                </c:pt>
                <c:pt idx="2549">
                  <c:v>22.167999999998699</c:v>
                </c:pt>
                <c:pt idx="2550">
                  <c:v>21.1751999999987</c:v>
                </c:pt>
                <c:pt idx="2551">
                  <c:v>22.970399999998701</c:v>
                </c:pt>
                <c:pt idx="2552">
                  <c:v>21.977599999998699</c:v>
                </c:pt>
                <c:pt idx="2553">
                  <c:v>20.9847999999987</c:v>
                </c:pt>
                <c:pt idx="2554">
                  <c:v>19.991999999998701</c:v>
                </c:pt>
                <c:pt idx="2555">
                  <c:v>18.999199999998702</c:v>
                </c:pt>
                <c:pt idx="2556">
                  <c:v>18.006399999998699</c:v>
                </c:pt>
                <c:pt idx="2557">
                  <c:v>17.0135999999987</c:v>
                </c:pt>
                <c:pt idx="2558">
                  <c:v>16.020799999998701</c:v>
                </c:pt>
                <c:pt idx="2559">
                  <c:v>15.0279999999987</c:v>
                </c:pt>
                <c:pt idx="2560">
                  <c:v>14.035199999998699</c:v>
                </c:pt>
                <c:pt idx="2561">
                  <c:v>13.0423999999987</c:v>
                </c:pt>
                <c:pt idx="2562">
                  <c:v>12.0495999999987</c:v>
                </c:pt>
                <c:pt idx="2563">
                  <c:v>13.844799999998701</c:v>
                </c:pt>
                <c:pt idx="2564">
                  <c:v>15.6399999999987</c:v>
                </c:pt>
                <c:pt idx="2565">
                  <c:v>14.647199999998699</c:v>
                </c:pt>
                <c:pt idx="2566">
                  <c:v>13.6543999999987</c:v>
                </c:pt>
                <c:pt idx="2567">
                  <c:v>12.6615999999987</c:v>
                </c:pt>
                <c:pt idx="2568">
                  <c:v>11.668799999998701</c:v>
                </c:pt>
                <c:pt idx="2569">
                  <c:v>10.6759999999987</c:v>
                </c:pt>
                <c:pt idx="2570">
                  <c:v>12.471199999998699</c:v>
                </c:pt>
                <c:pt idx="2571">
                  <c:v>14.266399999998701</c:v>
                </c:pt>
                <c:pt idx="2572">
                  <c:v>13.2735999999987</c:v>
                </c:pt>
                <c:pt idx="2573">
                  <c:v>15.068799999998699</c:v>
                </c:pt>
                <c:pt idx="2574">
                  <c:v>16.8639999999987</c:v>
                </c:pt>
                <c:pt idx="2575">
                  <c:v>15.8711999999987</c:v>
                </c:pt>
                <c:pt idx="2576">
                  <c:v>14.878399999998599</c:v>
                </c:pt>
                <c:pt idx="2577">
                  <c:v>13.8855999999986</c:v>
                </c:pt>
                <c:pt idx="2578">
                  <c:v>15.6807999999986</c:v>
                </c:pt>
                <c:pt idx="2579">
                  <c:v>17.475999999998699</c:v>
                </c:pt>
                <c:pt idx="2580">
                  <c:v>16.4831999999987</c:v>
                </c:pt>
                <c:pt idx="2581">
                  <c:v>15.4903999999986</c:v>
                </c:pt>
                <c:pt idx="2582">
                  <c:v>14.4975999999986</c:v>
                </c:pt>
                <c:pt idx="2583">
                  <c:v>13.5047999999986</c:v>
                </c:pt>
                <c:pt idx="2584">
                  <c:v>12.511999999998601</c:v>
                </c:pt>
                <c:pt idx="2585">
                  <c:v>11.5191999999986</c:v>
                </c:pt>
                <c:pt idx="2586">
                  <c:v>10.526399999998601</c:v>
                </c:pt>
                <c:pt idx="2587">
                  <c:v>9.5335999999986907</c:v>
                </c:pt>
                <c:pt idx="2588">
                  <c:v>8.5407999999986899</c:v>
                </c:pt>
                <c:pt idx="2589">
                  <c:v>7.54799999999869</c:v>
                </c:pt>
                <c:pt idx="2590">
                  <c:v>6.5551999999986901</c:v>
                </c:pt>
                <c:pt idx="2591">
                  <c:v>8.3503999999986895</c:v>
                </c:pt>
                <c:pt idx="2592">
                  <c:v>7.3575999999986896</c:v>
                </c:pt>
                <c:pt idx="2593">
                  <c:v>9.15279999999869</c:v>
                </c:pt>
                <c:pt idx="2594">
                  <c:v>10.947999999998601</c:v>
                </c:pt>
                <c:pt idx="2595">
                  <c:v>9.9551999999986904</c:v>
                </c:pt>
                <c:pt idx="2596">
                  <c:v>8.9623999999986896</c:v>
                </c:pt>
                <c:pt idx="2597">
                  <c:v>7.9695999999986897</c:v>
                </c:pt>
                <c:pt idx="2598">
                  <c:v>6.9767999999986898</c:v>
                </c:pt>
                <c:pt idx="2599">
                  <c:v>8.7719999999986893</c:v>
                </c:pt>
                <c:pt idx="2600">
                  <c:v>10.5671999999986</c:v>
                </c:pt>
                <c:pt idx="2601">
                  <c:v>9.5743999999986897</c:v>
                </c:pt>
                <c:pt idx="2602">
                  <c:v>8.5815999999986801</c:v>
                </c:pt>
                <c:pt idx="2603">
                  <c:v>7.5887999999986802</c:v>
                </c:pt>
                <c:pt idx="2604">
                  <c:v>9.3839999999986894</c:v>
                </c:pt>
                <c:pt idx="2605">
                  <c:v>8.3911999999986797</c:v>
                </c:pt>
                <c:pt idx="2606">
                  <c:v>10.186399999998599</c:v>
                </c:pt>
                <c:pt idx="2607">
                  <c:v>11.9815999999986</c:v>
                </c:pt>
                <c:pt idx="2608">
                  <c:v>10.9887999999986</c:v>
                </c:pt>
                <c:pt idx="2609">
                  <c:v>12.783999999998599</c:v>
                </c:pt>
                <c:pt idx="2610">
                  <c:v>11.7911999999986</c:v>
                </c:pt>
                <c:pt idx="2611">
                  <c:v>10.798399999998599</c:v>
                </c:pt>
                <c:pt idx="2612">
                  <c:v>9.8055999999986803</c:v>
                </c:pt>
                <c:pt idx="2613">
                  <c:v>8.8127999999986795</c:v>
                </c:pt>
                <c:pt idx="2614">
                  <c:v>10.607999999998601</c:v>
                </c:pt>
                <c:pt idx="2615">
                  <c:v>9.6151999999986799</c:v>
                </c:pt>
                <c:pt idx="2616">
                  <c:v>8.6223999999986791</c:v>
                </c:pt>
                <c:pt idx="2617">
                  <c:v>7.6295999999986801</c:v>
                </c:pt>
                <c:pt idx="2618">
                  <c:v>9.4247999999986796</c:v>
                </c:pt>
                <c:pt idx="2619">
                  <c:v>8.4319999999986806</c:v>
                </c:pt>
                <c:pt idx="2620">
                  <c:v>7.4391999999986798</c:v>
                </c:pt>
                <c:pt idx="2621">
                  <c:v>6.4463999999986799</c:v>
                </c:pt>
                <c:pt idx="2622">
                  <c:v>5.4535999999986799</c:v>
                </c:pt>
                <c:pt idx="2623">
                  <c:v>7.2487999999986803</c:v>
                </c:pt>
                <c:pt idx="2624">
                  <c:v>6.2559999999986804</c:v>
                </c:pt>
                <c:pt idx="2625">
                  <c:v>5.2631999999986796</c:v>
                </c:pt>
                <c:pt idx="2626">
                  <c:v>4.2703999999986797</c:v>
                </c:pt>
                <c:pt idx="2627">
                  <c:v>3.2775999999986798</c:v>
                </c:pt>
                <c:pt idx="2628">
                  <c:v>5.0727999999986801</c:v>
                </c:pt>
                <c:pt idx="2629">
                  <c:v>4.0799999999986802</c:v>
                </c:pt>
                <c:pt idx="2630">
                  <c:v>3.0871999999986799</c:v>
                </c:pt>
                <c:pt idx="2631">
                  <c:v>4.8823999999986798</c:v>
                </c:pt>
                <c:pt idx="2632">
                  <c:v>6.6775999999986801</c:v>
                </c:pt>
                <c:pt idx="2633">
                  <c:v>5.6847999999986802</c:v>
                </c:pt>
                <c:pt idx="2634">
                  <c:v>4.6919999999986803</c:v>
                </c:pt>
                <c:pt idx="2635">
                  <c:v>3.69919999999868</c:v>
                </c:pt>
                <c:pt idx="2636">
                  <c:v>2.7063999999986801</c:v>
                </c:pt>
                <c:pt idx="2637">
                  <c:v>1.71359999999868</c:v>
                </c:pt>
                <c:pt idx="2638">
                  <c:v>0.72079999999868005</c:v>
                </c:pt>
                <c:pt idx="2639">
                  <c:v>-0.27200000000131902</c:v>
                </c:pt>
                <c:pt idx="2640">
                  <c:v>-1.26480000000131</c:v>
                </c:pt>
                <c:pt idx="2641">
                  <c:v>0.53039999999868004</c:v>
                </c:pt>
                <c:pt idx="2642">
                  <c:v>2.3255999999986798</c:v>
                </c:pt>
                <c:pt idx="2643">
                  <c:v>1.3327999999986799</c:v>
                </c:pt>
                <c:pt idx="2644">
                  <c:v>0.33999999999868002</c:v>
                </c:pt>
                <c:pt idx="2645">
                  <c:v>2.1351999999986799</c:v>
                </c:pt>
                <c:pt idx="2646">
                  <c:v>1.14239999999868</c:v>
                </c:pt>
                <c:pt idx="2647">
                  <c:v>2.9375999999986799</c:v>
                </c:pt>
                <c:pt idx="2648">
                  <c:v>4.7327999999986803</c:v>
                </c:pt>
                <c:pt idx="2649">
                  <c:v>3.7399999999986799</c:v>
                </c:pt>
                <c:pt idx="2650">
                  <c:v>5.5351999999986798</c:v>
                </c:pt>
                <c:pt idx="2651">
                  <c:v>4.5423999999986799</c:v>
                </c:pt>
                <c:pt idx="2652">
                  <c:v>3.54959999999868</c:v>
                </c:pt>
                <c:pt idx="2653">
                  <c:v>2.5567999999986801</c:v>
                </c:pt>
                <c:pt idx="2654">
                  <c:v>1.56399999999868</c:v>
                </c:pt>
                <c:pt idx="2655">
                  <c:v>3.3591999999986801</c:v>
                </c:pt>
                <c:pt idx="2656">
                  <c:v>5.15439999999868</c:v>
                </c:pt>
                <c:pt idx="2657">
                  <c:v>4.1615999999986801</c:v>
                </c:pt>
                <c:pt idx="2658">
                  <c:v>3.1687999999986798</c:v>
                </c:pt>
                <c:pt idx="2659">
                  <c:v>2.1759999999986799</c:v>
                </c:pt>
                <c:pt idx="2660">
                  <c:v>1.18319999999868</c:v>
                </c:pt>
                <c:pt idx="2661">
                  <c:v>0.19039999999867999</c:v>
                </c:pt>
                <c:pt idx="2662">
                  <c:v>-0.80240000000131895</c:v>
                </c:pt>
                <c:pt idx="2663">
                  <c:v>0.99279999999867996</c:v>
                </c:pt>
                <c:pt idx="2664" formatCode="0.00E+00">
                  <c:v>-1.3197221093719199E-12</c:v>
                </c:pt>
                <c:pt idx="2665">
                  <c:v>-0.99280000000131896</c:v>
                </c:pt>
                <c:pt idx="2666">
                  <c:v>0.80239999999867995</c:v>
                </c:pt>
                <c:pt idx="2667">
                  <c:v>-0.19040000000131899</c:v>
                </c:pt>
                <c:pt idx="2668">
                  <c:v>1.6047999999986799</c:v>
                </c:pt>
                <c:pt idx="2669">
                  <c:v>3.3999999999986801</c:v>
                </c:pt>
                <c:pt idx="2670">
                  <c:v>2.4071999999986802</c:v>
                </c:pt>
                <c:pt idx="2671">
                  <c:v>1.41439999999868</c:v>
                </c:pt>
                <c:pt idx="2672">
                  <c:v>0.42159999999867998</c:v>
                </c:pt>
                <c:pt idx="2673">
                  <c:v>-0.57120000000131899</c:v>
                </c:pt>
                <c:pt idx="2674">
                  <c:v>1.2239999999986799</c:v>
                </c:pt>
                <c:pt idx="2675">
                  <c:v>3.0191999999986798</c:v>
                </c:pt>
                <c:pt idx="2676">
                  <c:v>2.0263999999986799</c:v>
                </c:pt>
                <c:pt idx="2677">
                  <c:v>1.03359999999868</c:v>
                </c:pt>
                <c:pt idx="2678">
                  <c:v>2.8287999999986799</c:v>
                </c:pt>
                <c:pt idx="2679">
                  <c:v>1.83599999999868</c:v>
                </c:pt>
                <c:pt idx="2680">
                  <c:v>0.84319999999868001</c:v>
                </c:pt>
                <c:pt idx="2681">
                  <c:v>-0.14960000000132001</c:v>
                </c:pt>
                <c:pt idx="2682">
                  <c:v>-1.1424000000013199</c:v>
                </c:pt>
                <c:pt idx="2683">
                  <c:v>-2.13520000000132</c:v>
                </c:pt>
                <c:pt idx="2684">
                  <c:v>-3.1280000000013199</c:v>
                </c:pt>
                <c:pt idx="2685">
                  <c:v>-4.1208000000013199</c:v>
                </c:pt>
                <c:pt idx="2686">
                  <c:v>-2.3256000000013199</c:v>
                </c:pt>
                <c:pt idx="2687">
                  <c:v>-0.53040000000132004</c:v>
                </c:pt>
                <c:pt idx="2688">
                  <c:v>-1.5232000000013199</c:v>
                </c:pt>
                <c:pt idx="2689">
                  <c:v>-2.5160000000013198</c:v>
                </c:pt>
                <c:pt idx="2690">
                  <c:v>-0.72080000000131905</c:v>
                </c:pt>
                <c:pt idx="2691">
                  <c:v>1.07439999999868</c:v>
                </c:pt>
                <c:pt idx="2692">
                  <c:v>8.1599999998679895E-2</c:v>
                </c:pt>
                <c:pt idx="2693">
                  <c:v>-0.91120000000131995</c:v>
                </c:pt>
                <c:pt idx="2694">
                  <c:v>-1.90400000000132</c:v>
                </c:pt>
                <c:pt idx="2695">
                  <c:v>-2.8968000000013201</c:v>
                </c:pt>
                <c:pt idx="2696">
                  <c:v>-3.88960000000132</c:v>
                </c:pt>
                <c:pt idx="2697">
                  <c:v>-2.0944000000013201</c:v>
                </c:pt>
                <c:pt idx="2698">
                  <c:v>-0.29920000000132002</c:v>
                </c:pt>
                <c:pt idx="2699">
                  <c:v>-1.2920000000013201</c:v>
                </c:pt>
                <c:pt idx="2700">
                  <c:v>0.50319999999867904</c:v>
                </c:pt>
                <c:pt idx="2701">
                  <c:v>2.29839999999867</c:v>
                </c:pt>
                <c:pt idx="2702">
                  <c:v>1.30559999999867</c:v>
                </c:pt>
                <c:pt idx="2703">
                  <c:v>0.31279999999867902</c:v>
                </c:pt>
                <c:pt idx="2704">
                  <c:v>2.1079999999986798</c:v>
                </c:pt>
                <c:pt idx="2705">
                  <c:v>1.1151999999986799</c:v>
                </c:pt>
                <c:pt idx="2706">
                  <c:v>0.122399999998679</c:v>
                </c:pt>
                <c:pt idx="2707">
                  <c:v>-0.87040000000132001</c:v>
                </c:pt>
                <c:pt idx="2708">
                  <c:v>-1.86320000000132</c:v>
                </c:pt>
                <c:pt idx="2709">
                  <c:v>-6.8000000001320296E-2</c:v>
                </c:pt>
                <c:pt idx="2710">
                  <c:v>1.72719999999867</c:v>
                </c:pt>
                <c:pt idx="2711">
                  <c:v>0.734399999998679</c:v>
                </c:pt>
                <c:pt idx="2712">
                  <c:v>-0.25840000000132002</c:v>
                </c:pt>
                <c:pt idx="2713">
                  <c:v>-1.2512000000013199</c:v>
                </c:pt>
                <c:pt idx="2714">
                  <c:v>0.54399999999867898</c:v>
                </c:pt>
                <c:pt idx="2715">
                  <c:v>-0.44880000000131998</c:v>
                </c:pt>
                <c:pt idx="2716">
                  <c:v>-1.44160000000132</c:v>
                </c:pt>
                <c:pt idx="2717">
                  <c:v>-2.43440000000132</c:v>
                </c:pt>
                <c:pt idx="2718">
                  <c:v>-3.4272000000013199</c:v>
                </c:pt>
                <c:pt idx="2719">
                  <c:v>-1.63200000000132</c:v>
                </c:pt>
                <c:pt idx="2720">
                  <c:v>-2.6248000000013199</c:v>
                </c:pt>
                <c:pt idx="2721">
                  <c:v>-3.6176000000013202</c:v>
                </c:pt>
                <c:pt idx="2722">
                  <c:v>-4.6104000000013201</c:v>
                </c:pt>
                <c:pt idx="2723">
                  <c:v>-2.8152000000013202</c:v>
                </c:pt>
                <c:pt idx="2724">
                  <c:v>-1.0200000000013201</c:v>
                </c:pt>
                <c:pt idx="2725">
                  <c:v>-2.0128000000013202</c:v>
                </c:pt>
                <c:pt idx="2726">
                  <c:v>-3.0056000000013201</c:v>
                </c:pt>
                <c:pt idx="2727">
                  <c:v>-3.99840000000132</c:v>
                </c:pt>
                <c:pt idx="2728">
                  <c:v>-4.9912000000013199</c:v>
                </c:pt>
                <c:pt idx="2729">
                  <c:v>-5.9840000000013198</c:v>
                </c:pt>
                <c:pt idx="2730">
                  <c:v>-6.9768000000013197</c:v>
                </c:pt>
                <c:pt idx="2731">
                  <c:v>-7.9696000000013196</c:v>
                </c:pt>
                <c:pt idx="2732">
                  <c:v>-8.9624000000013204</c:v>
                </c:pt>
                <c:pt idx="2733">
                  <c:v>-9.9552000000013194</c:v>
                </c:pt>
                <c:pt idx="2734">
                  <c:v>-10.948000000001301</c:v>
                </c:pt>
                <c:pt idx="2735">
                  <c:v>-11.9408000000013</c:v>
                </c:pt>
                <c:pt idx="2736">
                  <c:v>-12.933600000001301</c:v>
                </c:pt>
                <c:pt idx="2737">
                  <c:v>-13.9264000000013</c:v>
                </c:pt>
                <c:pt idx="2738">
                  <c:v>-14.9192000000013</c:v>
                </c:pt>
                <c:pt idx="2739">
                  <c:v>-15.912000000001299</c:v>
                </c:pt>
                <c:pt idx="2740">
                  <c:v>-14.1168000000013</c:v>
                </c:pt>
                <c:pt idx="2741">
                  <c:v>-12.3216000000013</c:v>
                </c:pt>
                <c:pt idx="2742">
                  <c:v>-13.314400000001299</c:v>
                </c:pt>
                <c:pt idx="2743">
                  <c:v>-11.5192000000013</c:v>
                </c:pt>
                <c:pt idx="2744">
                  <c:v>-12.512000000001301</c:v>
                </c:pt>
                <c:pt idx="2745">
                  <c:v>-10.7168000000013</c:v>
                </c:pt>
                <c:pt idx="2746">
                  <c:v>-8.9216000000013302</c:v>
                </c:pt>
                <c:pt idx="2747">
                  <c:v>-9.9144000000013293</c:v>
                </c:pt>
                <c:pt idx="2748">
                  <c:v>-8.1192000000013298</c:v>
                </c:pt>
                <c:pt idx="2749">
                  <c:v>-6.3240000000013303</c:v>
                </c:pt>
                <c:pt idx="2750">
                  <c:v>-4.52880000000133</c:v>
                </c:pt>
                <c:pt idx="2751">
                  <c:v>-5.5216000000013299</c:v>
                </c:pt>
                <c:pt idx="2752">
                  <c:v>-6.5144000000013298</c:v>
                </c:pt>
                <c:pt idx="2753">
                  <c:v>-7.5072000000013297</c:v>
                </c:pt>
                <c:pt idx="2754">
                  <c:v>-8.5000000000013305</c:v>
                </c:pt>
                <c:pt idx="2755">
                  <c:v>-6.7048000000013301</c:v>
                </c:pt>
                <c:pt idx="2756">
                  <c:v>-4.9096000000013298</c:v>
                </c:pt>
                <c:pt idx="2757">
                  <c:v>-5.9024000000013297</c:v>
                </c:pt>
                <c:pt idx="2758">
                  <c:v>-6.8952000000013296</c:v>
                </c:pt>
                <c:pt idx="2759">
                  <c:v>-7.8880000000013304</c:v>
                </c:pt>
                <c:pt idx="2760">
                  <c:v>-6.09280000000133</c:v>
                </c:pt>
                <c:pt idx="2761">
                  <c:v>-4.2976000000013297</c:v>
                </c:pt>
                <c:pt idx="2762">
                  <c:v>-2.5024000000013298</c:v>
                </c:pt>
                <c:pt idx="2763">
                  <c:v>-0.70720000000133298</c:v>
                </c:pt>
                <c:pt idx="2764">
                  <c:v>-1.70000000000133</c:v>
                </c:pt>
                <c:pt idx="2765">
                  <c:v>-2.6928000000013301</c:v>
                </c:pt>
                <c:pt idx="2766">
                  <c:v>-3.68560000000133</c:v>
                </c:pt>
                <c:pt idx="2767">
                  <c:v>-1.8904000000013299</c:v>
                </c:pt>
                <c:pt idx="2768">
                  <c:v>-2.88320000000133</c:v>
                </c:pt>
                <c:pt idx="2769">
                  <c:v>-3.8760000000013299</c:v>
                </c:pt>
                <c:pt idx="2770">
                  <c:v>-2.08080000000133</c:v>
                </c:pt>
                <c:pt idx="2771">
                  <c:v>-0.28560000000133301</c:v>
                </c:pt>
                <c:pt idx="2772">
                  <c:v>-1.27840000000133</c:v>
                </c:pt>
                <c:pt idx="2773">
                  <c:v>-2.2712000000013299</c:v>
                </c:pt>
                <c:pt idx="2774">
                  <c:v>-3.2640000000013298</c:v>
                </c:pt>
                <c:pt idx="2775">
                  <c:v>-1.4688000000013299</c:v>
                </c:pt>
                <c:pt idx="2776">
                  <c:v>-2.4616000000013298</c:v>
                </c:pt>
                <c:pt idx="2777">
                  <c:v>-3.4544000000013302</c:v>
                </c:pt>
                <c:pt idx="2778">
                  <c:v>-1.6592000000013301</c:v>
                </c:pt>
                <c:pt idx="2779">
                  <c:v>-2.6520000000013302</c:v>
                </c:pt>
                <c:pt idx="2780">
                  <c:v>-3.6448000000013301</c:v>
                </c:pt>
                <c:pt idx="2781">
                  <c:v>-4.6376000000013304</c:v>
                </c:pt>
                <c:pt idx="2782">
                  <c:v>-5.6304000000013303</c:v>
                </c:pt>
                <c:pt idx="2783">
                  <c:v>-3.83520000000133</c:v>
                </c:pt>
                <c:pt idx="2784">
                  <c:v>-4.8280000000013299</c:v>
                </c:pt>
                <c:pt idx="2785">
                  <c:v>-5.8208000000013298</c:v>
                </c:pt>
                <c:pt idx="2786">
                  <c:v>-6.8136000000013297</c:v>
                </c:pt>
                <c:pt idx="2787">
                  <c:v>-7.8064000000013296</c:v>
                </c:pt>
                <c:pt idx="2788">
                  <c:v>-8.7992000000013295</c:v>
                </c:pt>
                <c:pt idx="2789">
                  <c:v>-7.0040000000013301</c:v>
                </c:pt>
                <c:pt idx="2790">
                  <c:v>-5.2088000000013297</c:v>
                </c:pt>
                <c:pt idx="2791">
                  <c:v>-6.2016000000013296</c:v>
                </c:pt>
                <c:pt idx="2792">
                  <c:v>-7.1944000000013304</c:v>
                </c:pt>
                <c:pt idx="2793">
                  <c:v>-5.39920000000133</c:v>
                </c:pt>
                <c:pt idx="2794">
                  <c:v>-6.39200000000133</c:v>
                </c:pt>
                <c:pt idx="2795">
                  <c:v>-4.5968000000013296</c:v>
                </c:pt>
                <c:pt idx="2796">
                  <c:v>-2.8016000000013301</c:v>
                </c:pt>
                <c:pt idx="2797">
                  <c:v>-3.79440000000133</c:v>
                </c:pt>
                <c:pt idx="2798">
                  <c:v>-4.7872000000013299</c:v>
                </c:pt>
                <c:pt idx="2799">
                  <c:v>-5.7800000000013299</c:v>
                </c:pt>
                <c:pt idx="2800">
                  <c:v>-6.7728000000013298</c:v>
                </c:pt>
                <c:pt idx="2801">
                  <c:v>-7.7656000000013297</c:v>
                </c:pt>
                <c:pt idx="2802">
                  <c:v>-8.7584000000013305</c:v>
                </c:pt>
                <c:pt idx="2803">
                  <c:v>-6.9632000000013301</c:v>
                </c:pt>
                <c:pt idx="2804">
                  <c:v>-7.95600000000133</c:v>
                </c:pt>
                <c:pt idx="2805">
                  <c:v>-8.9488000000013308</c:v>
                </c:pt>
                <c:pt idx="2806">
                  <c:v>-7.1536000000013296</c:v>
                </c:pt>
                <c:pt idx="2807">
                  <c:v>-8.1464000000013304</c:v>
                </c:pt>
                <c:pt idx="2808">
                  <c:v>-9.1392000000013294</c:v>
                </c:pt>
                <c:pt idx="2809">
                  <c:v>-10.1320000000013</c:v>
                </c:pt>
                <c:pt idx="2810">
                  <c:v>-8.3368000000013307</c:v>
                </c:pt>
                <c:pt idx="2811">
                  <c:v>-9.3296000000013297</c:v>
                </c:pt>
                <c:pt idx="2812">
                  <c:v>-10.3224000000013</c:v>
                </c:pt>
                <c:pt idx="2813">
                  <c:v>-11.315200000001299</c:v>
                </c:pt>
                <c:pt idx="2814">
                  <c:v>-9.5200000000013407</c:v>
                </c:pt>
                <c:pt idx="2815">
                  <c:v>-7.7248000000013404</c:v>
                </c:pt>
                <c:pt idx="2816">
                  <c:v>-8.7176000000013403</c:v>
                </c:pt>
                <c:pt idx="2817">
                  <c:v>-9.7104000000013393</c:v>
                </c:pt>
                <c:pt idx="2818">
                  <c:v>-10.703200000001299</c:v>
                </c:pt>
                <c:pt idx="2819">
                  <c:v>-11.6960000000013</c:v>
                </c:pt>
                <c:pt idx="2820">
                  <c:v>-12.688800000001301</c:v>
                </c:pt>
                <c:pt idx="2821">
                  <c:v>-10.8936000000013</c:v>
                </c:pt>
                <c:pt idx="2822">
                  <c:v>-9.0984000000013392</c:v>
                </c:pt>
                <c:pt idx="2823">
                  <c:v>-10.091200000001299</c:v>
                </c:pt>
                <c:pt idx="2824">
                  <c:v>-8.2960000000013405</c:v>
                </c:pt>
                <c:pt idx="2825">
                  <c:v>-9.2888000000013395</c:v>
                </c:pt>
                <c:pt idx="2826">
                  <c:v>-10.281600000001299</c:v>
                </c:pt>
                <c:pt idx="2827">
                  <c:v>-11.2744000000013</c:v>
                </c:pt>
                <c:pt idx="2828">
                  <c:v>-12.267200000001299</c:v>
                </c:pt>
                <c:pt idx="2829">
                  <c:v>-13.2600000000013</c:v>
                </c:pt>
                <c:pt idx="2830">
                  <c:v>-14.252800000001301</c:v>
                </c:pt>
                <c:pt idx="2831">
                  <c:v>-15.2456000000013</c:v>
                </c:pt>
                <c:pt idx="2832">
                  <c:v>-16.238400000001299</c:v>
                </c:pt>
                <c:pt idx="2833">
                  <c:v>-17.231200000001301</c:v>
                </c:pt>
                <c:pt idx="2834">
                  <c:v>-15.4360000000013</c:v>
                </c:pt>
                <c:pt idx="2835">
                  <c:v>-13.640800000001301</c:v>
                </c:pt>
                <c:pt idx="2836">
                  <c:v>-14.6336000000013</c:v>
                </c:pt>
                <c:pt idx="2837">
                  <c:v>-15.626400000001301</c:v>
                </c:pt>
                <c:pt idx="2838">
                  <c:v>-16.6192000000013</c:v>
                </c:pt>
                <c:pt idx="2839">
                  <c:v>-17.612000000001299</c:v>
                </c:pt>
                <c:pt idx="2840">
                  <c:v>-18.604800000001301</c:v>
                </c:pt>
                <c:pt idx="2841">
                  <c:v>-19.5976000000013</c:v>
                </c:pt>
                <c:pt idx="2842">
                  <c:v>-20.590400000001299</c:v>
                </c:pt>
                <c:pt idx="2843">
                  <c:v>-18.795200000001302</c:v>
                </c:pt>
                <c:pt idx="2844">
                  <c:v>-17.0000000000013</c:v>
                </c:pt>
                <c:pt idx="2845">
                  <c:v>-17.992800000001299</c:v>
                </c:pt>
                <c:pt idx="2846">
                  <c:v>-16.197600000001302</c:v>
                </c:pt>
                <c:pt idx="2847">
                  <c:v>-14.4024000000013</c:v>
                </c:pt>
                <c:pt idx="2848">
                  <c:v>-15.395200000001299</c:v>
                </c:pt>
                <c:pt idx="2849">
                  <c:v>-13.6000000000013</c:v>
                </c:pt>
                <c:pt idx="2850">
                  <c:v>-14.592800000001301</c:v>
                </c:pt>
                <c:pt idx="2851">
                  <c:v>-15.5856000000013</c:v>
                </c:pt>
                <c:pt idx="2852">
                  <c:v>-16.578400000001299</c:v>
                </c:pt>
                <c:pt idx="2853">
                  <c:v>-17.571200000001301</c:v>
                </c:pt>
                <c:pt idx="2854">
                  <c:v>-18.5640000000013</c:v>
                </c:pt>
                <c:pt idx="2855">
                  <c:v>-16.768800000001299</c:v>
                </c:pt>
                <c:pt idx="2856">
                  <c:v>-17.761600000001302</c:v>
                </c:pt>
                <c:pt idx="2857">
                  <c:v>-18.754400000001301</c:v>
                </c:pt>
                <c:pt idx="2858">
                  <c:v>-19.7472000000013</c:v>
                </c:pt>
                <c:pt idx="2859">
                  <c:v>-17.952000000001298</c:v>
                </c:pt>
                <c:pt idx="2860">
                  <c:v>-16.156800000001301</c:v>
                </c:pt>
                <c:pt idx="2861">
                  <c:v>-14.3616000000013</c:v>
                </c:pt>
                <c:pt idx="2862">
                  <c:v>-15.3544000000013</c:v>
                </c:pt>
                <c:pt idx="2863">
                  <c:v>-16.347200000001301</c:v>
                </c:pt>
                <c:pt idx="2864">
                  <c:v>-14.5520000000013</c:v>
                </c:pt>
                <c:pt idx="2865">
                  <c:v>-12.7568000000013</c:v>
                </c:pt>
                <c:pt idx="2866">
                  <c:v>-13.749600000001299</c:v>
                </c:pt>
                <c:pt idx="2867">
                  <c:v>-14.7424000000013</c:v>
                </c:pt>
                <c:pt idx="2868">
                  <c:v>-12.947200000001301</c:v>
                </c:pt>
                <c:pt idx="2869">
                  <c:v>-11.1520000000013</c:v>
                </c:pt>
                <c:pt idx="2870">
                  <c:v>-9.3568000000013392</c:v>
                </c:pt>
                <c:pt idx="2871">
                  <c:v>-10.349600000001301</c:v>
                </c:pt>
                <c:pt idx="2872">
                  <c:v>-11.3424000000013</c:v>
                </c:pt>
                <c:pt idx="2873">
                  <c:v>-9.5472000000013395</c:v>
                </c:pt>
                <c:pt idx="2874">
                  <c:v>-10.540000000001299</c:v>
                </c:pt>
                <c:pt idx="2875">
                  <c:v>-8.7448000000013408</c:v>
                </c:pt>
                <c:pt idx="2876">
                  <c:v>-9.7376000000013399</c:v>
                </c:pt>
                <c:pt idx="2877">
                  <c:v>-10.7304000000013</c:v>
                </c:pt>
                <c:pt idx="2878">
                  <c:v>-11.723200000001301</c:v>
                </c:pt>
                <c:pt idx="2879">
                  <c:v>-9.9280000000013509</c:v>
                </c:pt>
                <c:pt idx="2880">
                  <c:v>-10.9208000000013</c:v>
                </c:pt>
                <c:pt idx="2881">
                  <c:v>-9.1256000000013504</c:v>
                </c:pt>
                <c:pt idx="2882">
                  <c:v>-10.1184000000013</c:v>
                </c:pt>
                <c:pt idx="2883">
                  <c:v>-8.32320000000135</c:v>
                </c:pt>
                <c:pt idx="2884">
                  <c:v>-6.5280000000013496</c:v>
                </c:pt>
                <c:pt idx="2885">
                  <c:v>-7.5208000000013504</c:v>
                </c:pt>
                <c:pt idx="2886">
                  <c:v>-5.7256000000013501</c:v>
                </c:pt>
                <c:pt idx="2887">
                  <c:v>-6.71840000000135</c:v>
                </c:pt>
                <c:pt idx="2888">
                  <c:v>-7.7112000000013499</c:v>
                </c:pt>
                <c:pt idx="2889">
                  <c:v>-8.7040000000013507</c:v>
                </c:pt>
                <c:pt idx="2890">
                  <c:v>-6.9088000000013503</c:v>
                </c:pt>
                <c:pt idx="2891">
                  <c:v>-7.9016000000013502</c:v>
                </c:pt>
                <c:pt idx="2892">
                  <c:v>-8.8944000000013492</c:v>
                </c:pt>
                <c:pt idx="2893">
                  <c:v>-9.88720000000135</c:v>
                </c:pt>
                <c:pt idx="2894">
                  <c:v>-8.0920000000013506</c:v>
                </c:pt>
                <c:pt idx="2895">
                  <c:v>-6.2968000000013502</c:v>
                </c:pt>
                <c:pt idx="2896">
                  <c:v>-7.2896000000013501</c:v>
                </c:pt>
                <c:pt idx="2897">
                  <c:v>-8.2824000000013491</c:v>
                </c:pt>
                <c:pt idx="2898">
                  <c:v>-9.2752000000013499</c:v>
                </c:pt>
                <c:pt idx="2899">
                  <c:v>-7.4800000000013496</c:v>
                </c:pt>
                <c:pt idx="2900">
                  <c:v>-8.4728000000013495</c:v>
                </c:pt>
                <c:pt idx="2901">
                  <c:v>-9.4656000000013591</c:v>
                </c:pt>
                <c:pt idx="2902">
                  <c:v>-10.4584000000013</c:v>
                </c:pt>
                <c:pt idx="2903">
                  <c:v>-11.4512000000013</c:v>
                </c:pt>
                <c:pt idx="2904">
                  <c:v>-12.444000000001299</c:v>
                </c:pt>
                <c:pt idx="2905">
                  <c:v>-13.4368000000013</c:v>
                </c:pt>
                <c:pt idx="2906">
                  <c:v>-14.429600000001299</c:v>
                </c:pt>
                <c:pt idx="2907">
                  <c:v>-15.4224000000013</c:v>
                </c:pt>
                <c:pt idx="2908">
                  <c:v>-16.415200000001299</c:v>
                </c:pt>
                <c:pt idx="2909">
                  <c:v>-17.408000000001302</c:v>
                </c:pt>
                <c:pt idx="2910">
                  <c:v>-15.6128000000013</c:v>
                </c:pt>
                <c:pt idx="2911">
                  <c:v>-16.605600000001299</c:v>
                </c:pt>
                <c:pt idx="2912">
                  <c:v>-17.598400000001298</c:v>
                </c:pt>
                <c:pt idx="2913">
                  <c:v>-18.591200000001301</c:v>
                </c:pt>
                <c:pt idx="2914">
                  <c:v>-16.7960000000013</c:v>
                </c:pt>
                <c:pt idx="2915">
                  <c:v>-15.0008000000013</c:v>
                </c:pt>
                <c:pt idx="2916">
                  <c:v>-15.993600000001299</c:v>
                </c:pt>
                <c:pt idx="2917">
                  <c:v>-16.9864000000013</c:v>
                </c:pt>
                <c:pt idx="2918">
                  <c:v>-17.979200000001299</c:v>
                </c:pt>
                <c:pt idx="2919">
                  <c:v>-18.972000000001302</c:v>
                </c:pt>
                <c:pt idx="2920">
                  <c:v>-19.964800000001301</c:v>
                </c:pt>
                <c:pt idx="2921">
                  <c:v>-20.9576000000013</c:v>
                </c:pt>
                <c:pt idx="2922">
                  <c:v>-21.950400000001299</c:v>
                </c:pt>
                <c:pt idx="2923">
                  <c:v>-22.943200000001301</c:v>
                </c:pt>
                <c:pt idx="2924">
                  <c:v>-23.9360000000013</c:v>
                </c:pt>
                <c:pt idx="2925">
                  <c:v>-24.928800000001299</c:v>
                </c:pt>
                <c:pt idx="2926">
                  <c:v>-25.921600000001298</c:v>
                </c:pt>
                <c:pt idx="2927">
                  <c:v>-26.914400000001301</c:v>
                </c:pt>
                <c:pt idx="2928">
                  <c:v>-27.9072000000013</c:v>
                </c:pt>
                <c:pt idx="2929">
                  <c:v>-28.900000000001299</c:v>
                </c:pt>
                <c:pt idx="2930">
                  <c:v>-29.892800000001301</c:v>
                </c:pt>
                <c:pt idx="2931">
                  <c:v>-28.0976000000013</c:v>
                </c:pt>
                <c:pt idx="2932">
                  <c:v>-26.302400000001299</c:v>
                </c:pt>
                <c:pt idx="2933">
                  <c:v>-24.507200000001301</c:v>
                </c:pt>
                <c:pt idx="2934">
                  <c:v>-22.7120000000013</c:v>
                </c:pt>
                <c:pt idx="2935">
                  <c:v>-23.704800000001299</c:v>
                </c:pt>
                <c:pt idx="2936">
                  <c:v>-24.697600000001302</c:v>
                </c:pt>
                <c:pt idx="2937">
                  <c:v>-25.690400000001301</c:v>
                </c:pt>
                <c:pt idx="2938">
                  <c:v>-26.6832000000013</c:v>
                </c:pt>
                <c:pt idx="2939">
                  <c:v>-27.676000000001299</c:v>
                </c:pt>
                <c:pt idx="2940">
                  <c:v>-28.668800000001301</c:v>
                </c:pt>
                <c:pt idx="2941">
                  <c:v>-29.6616000000013</c:v>
                </c:pt>
                <c:pt idx="2942">
                  <c:v>-30.654400000001299</c:v>
                </c:pt>
                <c:pt idx="2943">
                  <c:v>-28.859200000001302</c:v>
                </c:pt>
                <c:pt idx="2944">
                  <c:v>-29.852000000001301</c:v>
                </c:pt>
                <c:pt idx="2945">
                  <c:v>-30.8448000000013</c:v>
                </c:pt>
                <c:pt idx="2946">
                  <c:v>-31.837600000001299</c:v>
                </c:pt>
                <c:pt idx="2947">
                  <c:v>-32.830400000001298</c:v>
                </c:pt>
                <c:pt idx="2948">
                  <c:v>-31.0352000000013</c:v>
                </c:pt>
                <c:pt idx="2949">
                  <c:v>-32.028000000001299</c:v>
                </c:pt>
                <c:pt idx="2950">
                  <c:v>-33.020800000001302</c:v>
                </c:pt>
                <c:pt idx="2951">
                  <c:v>-34.013600000001297</c:v>
                </c:pt>
                <c:pt idx="2952">
                  <c:v>-35.0064000000013</c:v>
                </c:pt>
                <c:pt idx="2953">
                  <c:v>-35.999200000001302</c:v>
                </c:pt>
                <c:pt idx="2954">
                  <c:v>-34.204000000001301</c:v>
                </c:pt>
                <c:pt idx="2955">
                  <c:v>-32.4088000000013</c:v>
                </c:pt>
                <c:pt idx="2956">
                  <c:v>-30.613600000001298</c:v>
                </c:pt>
                <c:pt idx="2957">
                  <c:v>-28.818400000001301</c:v>
                </c:pt>
                <c:pt idx="2958">
                  <c:v>-29.8112000000013</c:v>
                </c:pt>
                <c:pt idx="2959">
                  <c:v>-30.804000000001299</c:v>
                </c:pt>
                <c:pt idx="2960">
                  <c:v>-31.796800000001301</c:v>
                </c:pt>
                <c:pt idx="2961">
                  <c:v>-32.7896000000013</c:v>
                </c:pt>
                <c:pt idx="2962">
                  <c:v>-30.994400000001299</c:v>
                </c:pt>
                <c:pt idx="2963">
                  <c:v>-29.199200000001301</c:v>
                </c:pt>
                <c:pt idx="2964">
                  <c:v>-30.1920000000013</c:v>
                </c:pt>
                <c:pt idx="2965">
                  <c:v>-31.184800000001299</c:v>
                </c:pt>
                <c:pt idx="2966">
                  <c:v>-32.177600000001298</c:v>
                </c:pt>
                <c:pt idx="2967">
                  <c:v>-33.170400000001301</c:v>
                </c:pt>
                <c:pt idx="2968">
                  <c:v>-34.163200000001297</c:v>
                </c:pt>
                <c:pt idx="2969">
                  <c:v>-35.156000000001299</c:v>
                </c:pt>
                <c:pt idx="2970">
                  <c:v>-36.148800000001302</c:v>
                </c:pt>
                <c:pt idx="2971">
                  <c:v>-37.141600000001297</c:v>
                </c:pt>
                <c:pt idx="2972">
                  <c:v>-38.1344000000013</c:v>
                </c:pt>
                <c:pt idx="2973">
                  <c:v>-39.127200000001302</c:v>
                </c:pt>
                <c:pt idx="2974">
                  <c:v>-37.332000000001301</c:v>
                </c:pt>
                <c:pt idx="2975">
                  <c:v>-35.5368000000013</c:v>
                </c:pt>
                <c:pt idx="2976">
                  <c:v>-36.529600000001302</c:v>
                </c:pt>
                <c:pt idx="2977">
                  <c:v>-37.522400000001298</c:v>
                </c:pt>
                <c:pt idx="2978">
                  <c:v>-35.727200000001297</c:v>
                </c:pt>
                <c:pt idx="2979">
                  <c:v>-36.720000000001299</c:v>
                </c:pt>
                <c:pt idx="2980">
                  <c:v>-37.712800000001302</c:v>
                </c:pt>
                <c:pt idx="2981">
                  <c:v>-35.9176000000013</c:v>
                </c:pt>
                <c:pt idx="2982">
                  <c:v>-36.910400000001303</c:v>
                </c:pt>
                <c:pt idx="2983">
                  <c:v>-35.115200000001302</c:v>
                </c:pt>
                <c:pt idx="2984">
                  <c:v>-36.108000000001297</c:v>
                </c:pt>
                <c:pt idx="2985">
                  <c:v>-37.1008000000013</c:v>
                </c:pt>
                <c:pt idx="2986">
                  <c:v>-38.093600000001302</c:v>
                </c:pt>
                <c:pt idx="2987">
                  <c:v>-39.086400000001298</c:v>
                </c:pt>
                <c:pt idx="2988">
                  <c:v>-37.291200000001297</c:v>
                </c:pt>
                <c:pt idx="2989">
                  <c:v>-38.284000000001299</c:v>
                </c:pt>
                <c:pt idx="2990">
                  <c:v>-39.276800000001302</c:v>
                </c:pt>
                <c:pt idx="2991">
                  <c:v>-40.269600000001297</c:v>
                </c:pt>
                <c:pt idx="2992">
                  <c:v>-41.2624000000013</c:v>
                </c:pt>
                <c:pt idx="2993">
                  <c:v>-42.255200000001302</c:v>
                </c:pt>
                <c:pt idx="2994">
                  <c:v>-40.460000000001301</c:v>
                </c:pt>
                <c:pt idx="2995">
                  <c:v>-41.452800000001297</c:v>
                </c:pt>
                <c:pt idx="2996">
                  <c:v>-39.657600000001302</c:v>
                </c:pt>
                <c:pt idx="2997">
                  <c:v>-40.650400000001298</c:v>
                </c:pt>
                <c:pt idx="2998">
                  <c:v>-38.855200000001297</c:v>
                </c:pt>
                <c:pt idx="2999">
                  <c:v>-37.060000000001303</c:v>
                </c:pt>
                <c:pt idx="3000">
                  <c:v>-35.264800000001301</c:v>
                </c:pt>
                <c:pt idx="3001">
                  <c:v>-33.4696000000013</c:v>
                </c:pt>
                <c:pt idx="3002">
                  <c:v>-31.674400000001299</c:v>
                </c:pt>
                <c:pt idx="3003">
                  <c:v>-29.879200000001301</c:v>
                </c:pt>
                <c:pt idx="3004">
                  <c:v>-28.0840000000013</c:v>
                </c:pt>
                <c:pt idx="3005">
                  <c:v>-26.288800000001299</c:v>
                </c:pt>
                <c:pt idx="3006">
                  <c:v>-27.281600000001301</c:v>
                </c:pt>
                <c:pt idx="3007">
                  <c:v>-28.2744000000013</c:v>
                </c:pt>
                <c:pt idx="3008">
                  <c:v>-26.479200000001299</c:v>
                </c:pt>
                <c:pt idx="3009">
                  <c:v>-24.684000000001301</c:v>
                </c:pt>
                <c:pt idx="3010">
                  <c:v>-22.8888000000013</c:v>
                </c:pt>
                <c:pt idx="3011">
                  <c:v>-23.881600000001299</c:v>
                </c:pt>
                <c:pt idx="3012">
                  <c:v>-24.874400000001302</c:v>
                </c:pt>
                <c:pt idx="3013">
                  <c:v>-23.0792000000013</c:v>
                </c:pt>
                <c:pt idx="3014">
                  <c:v>-24.072000000001299</c:v>
                </c:pt>
                <c:pt idx="3015">
                  <c:v>-22.276800000001298</c:v>
                </c:pt>
                <c:pt idx="3016">
                  <c:v>-23.269600000001301</c:v>
                </c:pt>
                <c:pt idx="3017">
                  <c:v>-21.4744000000013</c:v>
                </c:pt>
                <c:pt idx="3018">
                  <c:v>-19.679200000001298</c:v>
                </c:pt>
                <c:pt idx="3019">
                  <c:v>-20.672000000001301</c:v>
                </c:pt>
                <c:pt idx="3020">
                  <c:v>-18.8768000000013</c:v>
                </c:pt>
                <c:pt idx="3021">
                  <c:v>-19.869600000001299</c:v>
                </c:pt>
                <c:pt idx="3022">
                  <c:v>-20.862400000001301</c:v>
                </c:pt>
                <c:pt idx="3023">
                  <c:v>-21.8552000000013</c:v>
                </c:pt>
                <c:pt idx="3024">
                  <c:v>-20.060000000001299</c:v>
                </c:pt>
                <c:pt idx="3025">
                  <c:v>-21.052800000001302</c:v>
                </c:pt>
                <c:pt idx="3026">
                  <c:v>-19.2576000000013</c:v>
                </c:pt>
                <c:pt idx="3027">
                  <c:v>-20.250400000001299</c:v>
                </c:pt>
                <c:pt idx="3028">
                  <c:v>-18.455200000001302</c:v>
                </c:pt>
                <c:pt idx="3029">
                  <c:v>-16.6600000000013</c:v>
                </c:pt>
                <c:pt idx="3030">
                  <c:v>-14.864800000001299</c:v>
                </c:pt>
                <c:pt idx="3031">
                  <c:v>-15.8576000000013</c:v>
                </c:pt>
                <c:pt idx="3032">
                  <c:v>-14.062400000001301</c:v>
                </c:pt>
                <c:pt idx="3033">
                  <c:v>-12.267200000001299</c:v>
                </c:pt>
                <c:pt idx="3034">
                  <c:v>-13.2600000000013</c:v>
                </c:pt>
                <c:pt idx="3035">
                  <c:v>-14.252800000001301</c:v>
                </c:pt>
                <c:pt idx="3036">
                  <c:v>-15.2456000000013</c:v>
                </c:pt>
                <c:pt idx="3037">
                  <c:v>-16.238400000001299</c:v>
                </c:pt>
                <c:pt idx="3038">
                  <c:v>-17.231200000001301</c:v>
                </c:pt>
                <c:pt idx="3039">
                  <c:v>-18.2240000000013</c:v>
                </c:pt>
                <c:pt idx="3040">
                  <c:v>-19.2168000000013</c:v>
                </c:pt>
                <c:pt idx="3041">
                  <c:v>-20.209600000001299</c:v>
                </c:pt>
                <c:pt idx="3042">
                  <c:v>-18.414400000001301</c:v>
                </c:pt>
                <c:pt idx="3043">
                  <c:v>-19.4072000000013</c:v>
                </c:pt>
                <c:pt idx="3044">
                  <c:v>-20.400000000001299</c:v>
                </c:pt>
                <c:pt idx="3045">
                  <c:v>-21.392800000001301</c:v>
                </c:pt>
                <c:pt idx="3046">
                  <c:v>-19.5976000000013</c:v>
                </c:pt>
                <c:pt idx="3047">
                  <c:v>-20.590400000001299</c:v>
                </c:pt>
                <c:pt idx="3048">
                  <c:v>-21.583200000001298</c:v>
                </c:pt>
                <c:pt idx="3049">
                  <c:v>-22.576000000001301</c:v>
                </c:pt>
                <c:pt idx="3050">
                  <c:v>-23.5688000000013</c:v>
                </c:pt>
                <c:pt idx="3051">
                  <c:v>-21.773600000001299</c:v>
                </c:pt>
                <c:pt idx="3052">
                  <c:v>-22.766400000001301</c:v>
                </c:pt>
                <c:pt idx="3053">
                  <c:v>-20.9712000000013</c:v>
                </c:pt>
                <c:pt idx="3054">
                  <c:v>-19.176000000001299</c:v>
                </c:pt>
                <c:pt idx="3055">
                  <c:v>-20.168800000001301</c:v>
                </c:pt>
                <c:pt idx="3056">
                  <c:v>-21.1616000000013</c:v>
                </c:pt>
                <c:pt idx="3057">
                  <c:v>-22.154400000001299</c:v>
                </c:pt>
                <c:pt idx="3058">
                  <c:v>-20.359200000001302</c:v>
                </c:pt>
                <c:pt idx="3059">
                  <c:v>-18.5640000000013</c:v>
                </c:pt>
                <c:pt idx="3060">
                  <c:v>-19.556800000001299</c:v>
                </c:pt>
                <c:pt idx="3061">
                  <c:v>-20.549600000001298</c:v>
                </c:pt>
                <c:pt idx="3062">
                  <c:v>-21.542400000001301</c:v>
                </c:pt>
                <c:pt idx="3063">
                  <c:v>-19.7472000000013</c:v>
                </c:pt>
                <c:pt idx="3064">
                  <c:v>-20.740000000001299</c:v>
                </c:pt>
                <c:pt idx="3065">
                  <c:v>-18.944800000001301</c:v>
                </c:pt>
                <c:pt idx="3066">
                  <c:v>-17.1496000000013</c:v>
                </c:pt>
                <c:pt idx="3067">
                  <c:v>-18.142400000001299</c:v>
                </c:pt>
                <c:pt idx="3068">
                  <c:v>-19.135200000001301</c:v>
                </c:pt>
                <c:pt idx="3069">
                  <c:v>-20.1280000000013</c:v>
                </c:pt>
                <c:pt idx="3070">
                  <c:v>-21.120800000001299</c:v>
                </c:pt>
                <c:pt idx="3071">
                  <c:v>-22.113600000001298</c:v>
                </c:pt>
                <c:pt idx="3072">
                  <c:v>-20.318400000001301</c:v>
                </c:pt>
                <c:pt idx="3073">
                  <c:v>-21.3112000000013</c:v>
                </c:pt>
                <c:pt idx="3074">
                  <c:v>-19.516000000001299</c:v>
                </c:pt>
                <c:pt idx="3075">
                  <c:v>-20.508800000001301</c:v>
                </c:pt>
                <c:pt idx="3076">
                  <c:v>-21.5016000000013</c:v>
                </c:pt>
                <c:pt idx="3077">
                  <c:v>-22.494400000001299</c:v>
                </c:pt>
                <c:pt idx="3078">
                  <c:v>-23.487200000001302</c:v>
                </c:pt>
                <c:pt idx="3079">
                  <c:v>-24.480000000001301</c:v>
                </c:pt>
                <c:pt idx="3080">
                  <c:v>-25.4728000000013</c:v>
                </c:pt>
                <c:pt idx="3081">
                  <c:v>-26.465600000001299</c:v>
                </c:pt>
                <c:pt idx="3082">
                  <c:v>-24.670400000001301</c:v>
                </c:pt>
                <c:pt idx="3083">
                  <c:v>-25.6632000000013</c:v>
                </c:pt>
                <c:pt idx="3084">
                  <c:v>-26.656000000001299</c:v>
                </c:pt>
                <c:pt idx="3085">
                  <c:v>-27.648800000001302</c:v>
                </c:pt>
                <c:pt idx="3086">
                  <c:v>-28.641600000001301</c:v>
                </c:pt>
                <c:pt idx="3087">
                  <c:v>-29.6344000000013</c:v>
                </c:pt>
                <c:pt idx="3088">
                  <c:v>-27.839200000001298</c:v>
                </c:pt>
                <c:pt idx="3089">
                  <c:v>-28.832000000001202</c:v>
                </c:pt>
                <c:pt idx="3090">
                  <c:v>-29.824800000001201</c:v>
                </c:pt>
                <c:pt idx="3091">
                  <c:v>-30.8176000000012</c:v>
                </c:pt>
                <c:pt idx="3092">
                  <c:v>-31.810400000001199</c:v>
                </c:pt>
                <c:pt idx="3093">
                  <c:v>-30.015200000001201</c:v>
                </c:pt>
                <c:pt idx="3094">
                  <c:v>-31.0080000000012</c:v>
                </c:pt>
                <c:pt idx="3095">
                  <c:v>-29.212800000001199</c:v>
                </c:pt>
                <c:pt idx="3096">
                  <c:v>-27.417600000001201</c:v>
                </c:pt>
                <c:pt idx="3097">
                  <c:v>-28.4104000000012</c:v>
                </c:pt>
                <c:pt idx="3098">
                  <c:v>-29.403200000001199</c:v>
                </c:pt>
                <c:pt idx="3099">
                  <c:v>-30.396000000001202</c:v>
                </c:pt>
                <c:pt idx="3100">
                  <c:v>-31.388800000001201</c:v>
                </c:pt>
                <c:pt idx="3101">
                  <c:v>-32.3816000000012</c:v>
                </c:pt>
                <c:pt idx="3102">
                  <c:v>-33.374400000001202</c:v>
                </c:pt>
                <c:pt idx="3103">
                  <c:v>-34.367200000001198</c:v>
                </c:pt>
                <c:pt idx="3104">
                  <c:v>-35.3600000000012</c:v>
                </c:pt>
                <c:pt idx="3105">
                  <c:v>-33.564800000001199</c:v>
                </c:pt>
                <c:pt idx="3106">
                  <c:v>-34.557600000001202</c:v>
                </c:pt>
                <c:pt idx="3107">
                  <c:v>-35.550400000001297</c:v>
                </c:pt>
                <c:pt idx="3108">
                  <c:v>-33.755200000001203</c:v>
                </c:pt>
                <c:pt idx="3109">
                  <c:v>-34.748000000001298</c:v>
                </c:pt>
                <c:pt idx="3110">
                  <c:v>-35.7408000000013</c:v>
                </c:pt>
                <c:pt idx="3111">
                  <c:v>-36.733600000001303</c:v>
                </c:pt>
                <c:pt idx="3112">
                  <c:v>-34.938400000001302</c:v>
                </c:pt>
                <c:pt idx="3113">
                  <c:v>-33.143200000001301</c:v>
                </c:pt>
                <c:pt idx="3114">
                  <c:v>-34.136000000001303</c:v>
                </c:pt>
                <c:pt idx="3115">
                  <c:v>-35.128800000001299</c:v>
                </c:pt>
                <c:pt idx="3116">
                  <c:v>-36.121600000001301</c:v>
                </c:pt>
                <c:pt idx="3117">
                  <c:v>-37.114400000001297</c:v>
                </c:pt>
                <c:pt idx="3118">
                  <c:v>-38.107200000001299</c:v>
                </c:pt>
                <c:pt idx="3119">
                  <c:v>-39.100000000001302</c:v>
                </c:pt>
                <c:pt idx="3120">
                  <c:v>-37.3048000000013</c:v>
                </c:pt>
                <c:pt idx="3121">
                  <c:v>-35.509600000001299</c:v>
                </c:pt>
                <c:pt idx="3122">
                  <c:v>-36.502400000001302</c:v>
                </c:pt>
                <c:pt idx="3123">
                  <c:v>-37.495200000001297</c:v>
                </c:pt>
                <c:pt idx="3124">
                  <c:v>-35.700000000001303</c:v>
                </c:pt>
                <c:pt idx="3125">
                  <c:v>-36.692800000001299</c:v>
                </c:pt>
                <c:pt idx="3126">
                  <c:v>-37.685600000001301</c:v>
                </c:pt>
                <c:pt idx="3127">
                  <c:v>-38.678400000001297</c:v>
                </c:pt>
                <c:pt idx="3128">
                  <c:v>-36.883200000001302</c:v>
                </c:pt>
                <c:pt idx="3129">
                  <c:v>-37.876000000001298</c:v>
                </c:pt>
                <c:pt idx="3130">
                  <c:v>-38.868800000001301</c:v>
                </c:pt>
                <c:pt idx="3131">
                  <c:v>-37.073600000001299</c:v>
                </c:pt>
                <c:pt idx="3132">
                  <c:v>-38.066400000001302</c:v>
                </c:pt>
                <c:pt idx="3133">
                  <c:v>-36.271200000001301</c:v>
                </c:pt>
                <c:pt idx="3134">
                  <c:v>-34.476000000001299</c:v>
                </c:pt>
                <c:pt idx="3135">
                  <c:v>-35.468800000001302</c:v>
                </c:pt>
                <c:pt idx="3136">
                  <c:v>-33.673600000001301</c:v>
                </c:pt>
                <c:pt idx="3137">
                  <c:v>-34.666400000001303</c:v>
                </c:pt>
                <c:pt idx="3138">
                  <c:v>-35.659200000001299</c:v>
                </c:pt>
                <c:pt idx="3139">
                  <c:v>-36.652000000001301</c:v>
                </c:pt>
                <c:pt idx="3140">
                  <c:v>-34.8568000000013</c:v>
                </c:pt>
                <c:pt idx="3141">
                  <c:v>-35.849600000001303</c:v>
                </c:pt>
                <c:pt idx="3142">
                  <c:v>-36.842400000001298</c:v>
                </c:pt>
                <c:pt idx="3143">
                  <c:v>-35.047200000001297</c:v>
                </c:pt>
                <c:pt idx="3144">
                  <c:v>-33.252000000001303</c:v>
                </c:pt>
                <c:pt idx="3145">
                  <c:v>-34.244800000001298</c:v>
                </c:pt>
                <c:pt idx="3146">
                  <c:v>-35.237600000001301</c:v>
                </c:pt>
                <c:pt idx="3147">
                  <c:v>-33.4424000000013</c:v>
                </c:pt>
                <c:pt idx="3148">
                  <c:v>-31.647200000001298</c:v>
                </c:pt>
                <c:pt idx="3149">
                  <c:v>-32.640000000001301</c:v>
                </c:pt>
                <c:pt idx="3150">
                  <c:v>-33.632800000001303</c:v>
                </c:pt>
                <c:pt idx="3151">
                  <c:v>-34.625600000001299</c:v>
                </c:pt>
                <c:pt idx="3152">
                  <c:v>-35.618400000001301</c:v>
                </c:pt>
                <c:pt idx="3153">
                  <c:v>-36.611200000001297</c:v>
                </c:pt>
                <c:pt idx="3154">
                  <c:v>-34.816000000001303</c:v>
                </c:pt>
                <c:pt idx="3155">
                  <c:v>-35.808800000001298</c:v>
                </c:pt>
                <c:pt idx="3156">
                  <c:v>-34.013600000001297</c:v>
                </c:pt>
                <c:pt idx="3157">
                  <c:v>-35.0064000000013</c:v>
                </c:pt>
                <c:pt idx="3158">
                  <c:v>-33.211200000001298</c:v>
                </c:pt>
                <c:pt idx="3159">
                  <c:v>-34.204000000001301</c:v>
                </c:pt>
                <c:pt idx="3160">
                  <c:v>-32.4088000000013</c:v>
                </c:pt>
                <c:pt idx="3161">
                  <c:v>-30.613600000001298</c:v>
                </c:pt>
                <c:pt idx="3162">
                  <c:v>-31.606400000001301</c:v>
                </c:pt>
                <c:pt idx="3163">
                  <c:v>-29.8112000000013</c:v>
                </c:pt>
                <c:pt idx="3164">
                  <c:v>-30.804000000001299</c:v>
                </c:pt>
                <c:pt idx="3165">
                  <c:v>-31.796800000001301</c:v>
                </c:pt>
                <c:pt idx="3166">
                  <c:v>-32.7896000000013</c:v>
                </c:pt>
                <c:pt idx="3167">
                  <c:v>-30.994400000001299</c:v>
                </c:pt>
                <c:pt idx="3168">
                  <c:v>-31.987200000001302</c:v>
                </c:pt>
                <c:pt idx="3169">
                  <c:v>-32.980000000001297</c:v>
                </c:pt>
                <c:pt idx="3170">
                  <c:v>-33.9728000000013</c:v>
                </c:pt>
                <c:pt idx="3171">
                  <c:v>-34.965600000001302</c:v>
                </c:pt>
                <c:pt idx="3172">
                  <c:v>-35.958400000001298</c:v>
                </c:pt>
                <c:pt idx="3173">
                  <c:v>-34.163200000001297</c:v>
                </c:pt>
                <c:pt idx="3174">
                  <c:v>-35.156000000001299</c:v>
                </c:pt>
                <c:pt idx="3175">
                  <c:v>-33.360800000001298</c:v>
                </c:pt>
                <c:pt idx="3176">
                  <c:v>-31.5656000000013</c:v>
                </c:pt>
                <c:pt idx="3177">
                  <c:v>-32.558400000001299</c:v>
                </c:pt>
                <c:pt idx="3178">
                  <c:v>-33.551200000001302</c:v>
                </c:pt>
                <c:pt idx="3179">
                  <c:v>-31.756000000001301</c:v>
                </c:pt>
                <c:pt idx="3180">
                  <c:v>-32.748800000001303</c:v>
                </c:pt>
                <c:pt idx="3181">
                  <c:v>-33.741600000001299</c:v>
                </c:pt>
                <c:pt idx="3182">
                  <c:v>-34.734400000001301</c:v>
                </c:pt>
                <c:pt idx="3183">
                  <c:v>-35.727200000001297</c:v>
                </c:pt>
                <c:pt idx="3184">
                  <c:v>-33.932000000001302</c:v>
                </c:pt>
                <c:pt idx="3185">
                  <c:v>-32.136800000001301</c:v>
                </c:pt>
                <c:pt idx="3186">
                  <c:v>-30.3416000000013</c:v>
                </c:pt>
                <c:pt idx="3187">
                  <c:v>-28.546400000001299</c:v>
                </c:pt>
                <c:pt idx="3188">
                  <c:v>-29.539200000001301</c:v>
                </c:pt>
                <c:pt idx="3189">
                  <c:v>-30.5320000000013</c:v>
                </c:pt>
                <c:pt idx="3190">
                  <c:v>-31.524800000001299</c:v>
                </c:pt>
                <c:pt idx="3191">
                  <c:v>-29.729600000001302</c:v>
                </c:pt>
                <c:pt idx="3192">
                  <c:v>-27.9344000000013</c:v>
                </c:pt>
                <c:pt idx="3193">
                  <c:v>-26.139200000001299</c:v>
                </c:pt>
                <c:pt idx="3194">
                  <c:v>-27.132000000001302</c:v>
                </c:pt>
                <c:pt idx="3195">
                  <c:v>-25.336800000001301</c:v>
                </c:pt>
                <c:pt idx="3196">
                  <c:v>-26.3296000000013</c:v>
                </c:pt>
                <c:pt idx="3197">
                  <c:v>-24.534400000001298</c:v>
                </c:pt>
                <c:pt idx="3198">
                  <c:v>-22.739200000001301</c:v>
                </c:pt>
                <c:pt idx="3199">
                  <c:v>-23.7320000000013</c:v>
                </c:pt>
                <c:pt idx="3200">
                  <c:v>-24.724800000001299</c:v>
                </c:pt>
                <c:pt idx="3201">
                  <c:v>-25.717600000001301</c:v>
                </c:pt>
                <c:pt idx="3202">
                  <c:v>-26.7104000000013</c:v>
                </c:pt>
                <c:pt idx="3203">
                  <c:v>-24.915200000001299</c:v>
                </c:pt>
                <c:pt idx="3204">
                  <c:v>-23.120000000001301</c:v>
                </c:pt>
                <c:pt idx="3205">
                  <c:v>-21.3248000000013</c:v>
                </c:pt>
                <c:pt idx="3206">
                  <c:v>-22.317600000001299</c:v>
                </c:pt>
                <c:pt idx="3207">
                  <c:v>-20.522400000001301</c:v>
                </c:pt>
                <c:pt idx="3208">
                  <c:v>-21.5152000000013</c:v>
                </c:pt>
                <c:pt idx="3209">
                  <c:v>-22.508000000001299</c:v>
                </c:pt>
                <c:pt idx="3210">
                  <c:v>-20.712800000001302</c:v>
                </c:pt>
                <c:pt idx="3211">
                  <c:v>-18.9176000000013</c:v>
                </c:pt>
                <c:pt idx="3212">
                  <c:v>-19.9104000000013</c:v>
                </c:pt>
                <c:pt idx="3213">
                  <c:v>-20.903200000001299</c:v>
                </c:pt>
                <c:pt idx="3214">
                  <c:v>-21.896000000001301</c:v>
                </c:pt>
                <c:pt idx="3215">
                  <c:v>-22.8888000000013</c:v>
                </c:pt>
                <c:pt idx="3216">
                  <c:v>-23.881600000001299</c:v>
                </c:pt>
                <c:pt idx="3217">
                  <c:v>-22.086400000001301</c:v>
                </c:pt>
                <c:pt idx="3218">
                  <c:v>-23.0792000000013</c:v>
                </c:pt>
                <c:pt idx="3219">
                  <c:v>-24.072000000001299</c:v>
                </c:pt>
                <c:pt idx="3220">
                  <c:v>-22.276800000001298</c:v>
                </c:pt>
                <c:pt idx="3221">
                  <c:v>-23.269600000001301</c:v>
                </c:pt>
                <c:pt idx="3222">
                  <c:v>-24.2624000000013</c:v>
                </c:pt>
                <c:pt idx="3223">
                  <c:v>-22.467200000001299</c:v>
                </c:pt>
                <c:pt idx="3224">
                  <c:v>-20.672000000001301</c:v>
                </c:pt>
                <c:pt idx="3225">
                  <c:v>-21.6648000000013</c:v>
                </c:pt>
                <c:pt idx="3226">
                  <c:v>-22.657600000001299</c:v>
                </c:pt>
                <c:pt idx="3227">
                  <c:v>-23.650400000001301</c:v>
                </c:pt>
                <c:pt idx="3228">
                  <c:v>-24.643200000001301</c:v>
                </c:pt>
                <c:pt idx="3229">
                  <c:v>-25.6360000000013</c:v>
                </c:pt>
                <c:pt idx="3230">
                  <c:v>-23.840800000001298</c:v>
                </c:pt>
                <c:pt idx="3231">
                  <c:v>-24.833600000001301</c:v>
                </c:pt>
                <c:pt idx="3232">
                  <c:v>-25.8264000000013</c:v>
                </c:pt>
                <c:pt idx="3233">
                  <c:v>-26.819200000001299</c:v>
                </c:pt>
                <c:pt idx="3234">
                  <c:v>-25.024000000001301</c:v>
                </c:pt>
                <c:pt idx="3235">
                  <c:v>-26.0168000000013</c:v>
                </c:pt>
                <c:pt idx="3236">
                  <c:v>-24.221600000001299</c:v>
                </c:pt>
                <c:pt idx="3237">
                  <c:v>-25.214400000001302</c:v>
                </c:pt>
                <c:pt idx="3238">
                  <c:v>-23.4192000000013</c:v>
                </c:pt>
                <c:pt idx="3239">
                  <c:v>-21.624000000001299</c:v>
                </c:pt>
                <c:pt idx="3240">
                  <c:v>-19.828800000001301</c:v>
                </c:pt>
                <c:pt idx="3241">
                  <c:v>-20.8216000000013</c:v>
                </c:pt>
                <c:pt idx="3242">
                  <c:v>-21.814400000001299</c:v>
                </c:pt>
                <c:pt idx="3243">
                  <c:v>-22.807200000001298</c:v>
                </c:pt>
                <c:pt idx="3244">
                  <c:v>-23.800000000001301</c:v>
                </c:pt>
                <c:pt idx="3245">
                  <c:v>-22.0048000000013</c:v>
                </c:pt>
                <c:pt idx="3246">
                  <c:v>-22.997600000001299</c:v>
                </c:pt>
                <c:pt idx="3247">
                  <c:v>-23.990400000001198</c:v>
                </c:pt>
                <c:pt idx="3248">
                  <c:v>-22.195200000001201</c:v>
                </c:pt>
                <c:pt idx="3249">
                  <c:v>-23.1880000000012</c:v>
                </c:pt>
                <c:pt idx="3250">
                  <c:v>-21.392800000001198</c:v>
                </c:pt>
                <c:pt idx="3251">
                  <c:v>-22.385600000001201</c:v>
                </c:pt>
                <c:pt idx="3252">
                  <c:v>-23.3784000000012</c:v>
                </c:pt>
                <c:pt idx="3253">
                  <c:v>-21.583200000001199</c:v>
                </c:pt>
                <c:pt idx="3254">
                  <c:v>-22.576000000001201</c:v>
                </c:pt>
                <c:pt idx="3255">
                  <c:v>-23.5688000000012</c:v>
                </c:pt>
                <c:pt idx="3256">
                  <c:v>-21.773600000001199</c:v>
                </c:pt>
                <c:pt idx="3257">
                  <c:v>-22.766400000001202</c:v>
                </c:pt>
                <c:pt idx="3258">
                  <c:v>-23.759200000001201</c:v>
                </c:pt>
                <c:pt idx="3259">
                  <c:v>-24.7520000000012</c:v>
                </c:pt>
                <c:pt idx="3260">
                  <c:v>-25.744800000001199</c:v>
                </c:pt>
                <c:pt idx="3261">
                  <c:v>-26.737600000001201</c:v>
                </c:pt>
                <c:pt idx="3262">
                  <c:v>-27.7304000000012</c:v>
                </c:pt>
                <c:pt idx="3263">
                  <c:v>-28.723200000001199</c:v>
                </c:pt>
                <c:pt idx="3264">
                  <c:v>-29.716000000001198</c:v>
                </c:pt>
                <c:pt idx="3265">
                  <c:v>-30.708800000001201</c:v>
                </c:pt>
                <c:pt idx="3266">
                  <c:v>-28.9136000000012</c:v>
                </c:pt>
                <c:pt idx="3267">
                  <c:v>-27.118400000001198</c:v>
                </c:pt>
                <c:pt idx="3268">
                  <c:v>-28.111200000001201</c:v>
                </c:pt>
                <c:pt idx="3269">
                  <c:v>-29.1040000000012</c:v>
                </c:pt>
                <c:pt idx="3270">
                  <c:v>-30.096800000001199</c:v>
                </c:pt>
                <c:pt idx="3271">
                  <c:v>-28.301600000001201</c:v>
                </c:pt>
                <c:pt idx="3272">
                  <c:v>-29.2944000000012</c:v>
                </c:pt>
                <c:pt idx="3273">
                  <c:v>-27.499200000001199</c:v>
                </c:pt>
                <c:pt idx="3274">
                  <c:v>-25.704000000001201</c:v>
                </c:pt>
                <c:pt idx="3275">
                  <c:v>-26.6968000000012</c:v>
                </c:pt>
                <c:pt idx="3276">
                  <c:v>-27.689600000001199</c:v>
                </c:pt>
                <c:pt idx="3277">
                  <c:v>-28.682400000001198</c:v>
                </c:pt>
                <c:pt idx="3278">
                  <c:v>-29.675200000001201</c:v>
                </c:pt>
                <c:pt idx="3279">
                  <c:v>-27.8800000000012</c:v>
                </c:pt>
                <c:pt idx="3280">
                  <c:v>-28.872800000001199</c:v>
                </c:pt>
                <c:pt idx="3281">
                  <c:v>-29.865600000001201</c:v>
                </c:pt>
                <c:pt idx="3282">
                  <c:v>-28.0704000000012</c:v>
                </c:pt>
                <c:pt idx="3283">
                  <c:v>-26.275200000001199</c:v>
                </c:pt>
                <c:pt idx="3284">
                  <c:v>-24.480000000001201</c:v>
                </c:pt>
                <c:pt idx="3285">
                  <c:v>-25.4728000000012</c:v>
                </c:pt>
                <c:pt idx="3286">
                  <c:v>-26.465600000001199</c:v>
                </c:pt>
                <c:pt idx="3287">
                  <c:v>-27.458400000001198</c:v>
                </c:pt>
                <c:pt idx="3288">
                  <c:v>-28.451200000001201</c:v>
                </c:pt>
                <c:pt idx="3289">
                  <c:v>-29.4440000000012</c:v>
                </c:pt>
                <c:pt idx="3290">
                  <c:v>-27.648800000001199</c:v>
                </c:pt>
                <c:pt idx="3291">
                  <c:v>-28.641600000001201</c:v>
                </c:pt>
                <c:pt idx="3292">
                  <c:v>-29.6344000000012</c:v>
                </c:pt>
                <c:pt idx="3293">
                  <c:v>-30.627200000001199</c:v>
                </c:pt>
                <c:pt idx="3294">
                  <c:v>-31.620000000001198</c:v>
                </c:pt>
                <c:pt idx="3295">
                  <c:v>-32.612800000001201</c:v>
                </c:pt>
                <c:pt idx="3296">
                  <c:v>-30.8176000000012</c:v>
                </c:pt>
                <c:pt idx="3297">
                  <c:v>-31.810400000001199</c:v>
                </c:pt>
                <c:pt idx="3298">
                  <c:v>-30.015200000001201</c:v>
                </c:pt>
                <c:pt idx="3299">
                  <c:v>-31.0080000000012</c:v>
                </c:pt>
                <c:pt idx="3300">
                  <c:v>-29.212800000001199</c:v>
                </c:pt>
                <c:pt idx="3301">
                  <c:v>-30.205600000001201</c:v>
                </c:pt>
                <c:pt idx="3302">
                  <c:v>-28.4104000000012</c:v>
                </c:pt>
                <c:pt idx="3303">
                  <c:v>-29.403200000001199</c:v>
                </c:pt>
                <c:pt idx="3304">
                  <c:v>-30.396000000001202</c:v>
                </c:pt>
                <c:pt idx="3305">
                  <c:v>-31.388800000001201</c:v>
                </c:pt>
                <c:pt idx="3306">
                  <c:v>-32.3816000000012</c:v>
                </c:pt>
                <c:pt idx="3307">
                  <c:v>-33.374400000001202</c:v>
                </c:pt>
                <c:pt idx="3308">
                  <c:v>-34.367200000001198</c:v>
                </c:pt>
                <c:pt idx="3309">
                  <c:v>-35.3600000000012</c:v>
                </c:pt>
                <c:pt idx="3310">
                  <c:v>-36.352800000001203</c:v>
                </c:pt>
                <c:pt idx="3311">
                  <c:v>-34.557600000001202</c:v>
                </c:pt>
                <c:pt idx="3312">
                  <c:v>-32.7624000000012</c:v>
                </c:pt>
                <c:pt idx="3313">
                  <c:v>-30.967200000001199</c:v>
                </c:pt>
                <c:pt idx="3314">
                  <c:v>-29.172000000001201</c:v>
                </c:pt>
                <c:pt idx="3315">
                  <c:v>-30.1648000000012</c:v>
                </c:pt>
                <c:pt idx="3316">
                  <c:v>-28.369600000001199</c:v>
                </c:pt>
                <c:pt idx="3317">
                  <c:v>-29.362400000001202</c:v>
                </c:pt>
                <c:pt idx="3318">
                  <c:v>-30.355200000001201</c:v>
                </c:pt>
                <c:pt idx="3319">
                  <c:v>-28.5600000000012</c:v>
                </c:pt>
                <c:pt idx="3320">
                  <c:v>-29.552800000001199</c:v>
                </c:pt>
                <c:pt idx="3321">
                  <c:v>-30.545600000001201</c:v>
                </c:pt>
                <c:pt idx="3322">
                  <c:v>-28.7504000000012</c:v>
                </c:pt>
                <c:pt idx="3323">
                  <c:v>-29.743200000001199</c:v>
                </c:pt>
                <c:pt idx="3324">
                  <c:v>-30.736000000001201</c:v>
                </c:pt>
                <c:pt idx="3325">
                  <c:v>-31.7288000000012</c:v>
                </c:pt>
                <c:pt idx="3326">
                  <c:v>-29.933600000001199</c:v>
                </c:pt>
                <c:pt idx="3327">
                  <c:v>-28.138400000001202</c:v>
                </c:pt>
                <c:pt idx="3328">
                  <c:v>-26.3432000000012</c:v>
                </c:pt>
                <c:pt idx="3329">
                  <c:v>-27.336000000001199</c:v>
                </c:pt>
                <c:pt idx="3330">
                  <c:v>-28.328800000001198</c:v>
                </c:pt>
                <c:pt idx="3331">
                  <c:v>-29.321600000001201</c:v>
                </c:pt>
                <c:pt idx="3332">
                  <c:v>-27.5264000000012</c:v>
                </c:pt>
                <c:pt idx="3333">
                  <c:v>-28.519200000001199</c:v>
                </c:pt>
                <c:pt idx="3334">
                  <c:v>-29.512000000001201</c:v>
                </c:pt>
                <c:pt idx="3335">
                  <c:v>-27.7168000000012</c:v>
                </c:pt>
                <c:pt idx="3336">
                  <c:v>-28.709600000001199</c:v>
                </c:pt>
                <c:pt idx="3337">
                  <c:v>-29.702400000001202</c:v>
                </c:pt>
                <c:pt idx="3338">
                  <c:v>-30.695200000001201</c:v>
                </c:pt>
                <c:pt idx="3339">
                  <c:v>-31.6880000000012</c:v>
                </c:pt>
                <c:pt idx="3340">
                  <c:v>-32.680800000001199</c:v>
                </c:pt>
                <c:pt idx="3341">
                  <c:v>-33.673600000001201</c:v>
                </c:pt>
                <c:pt idx="3342">
                  <c:v>-31.8784000000012</c:v>
                </c:pt>
                <c:pt idx="3343">
                  <c:v>-32.871200000001203</c:v>
                </c:pt>
                <c:pt idx="3344">
                  <c:v>-33.864000000001198</c:v>
                </c:pt>
                <c:pt idx="3345">
                  <c:v>-34.856800000001201</c:v>
                </c:pt>
                <c:pt idx="3346">
                  <c:v>-33.061600000001199</c:v>
                </c:pt>
                <c:pt idx="3347">
                  <c:v>-34.054400000001202</c:v>
                </c:pt>
                <c:pt idx="3348">
                  <c:v>-32.259200000001201</c:v>
                </c:pt>
                <c:pt idx="3349">
                  <c:v>-33.252000000001203</c:v>
                </c:pt>
                <c:pt idx="3350">
                  <c:v>-31.456800000001198</c:v>
                </c:pt>
                <c:pt idx="3351">
                  <c:v>-32.449600000001197</c:v>
                </c:pt>
                <c:pt idx="3352">
                  <c:v>-33.4424000000012</c:v>
                </c:pt>
                <c:pt idx="3353">
                  <c:v>-34.435200000001203</c:v>
                </c:pt>
                <c:pt idx="3354">
                  <c:v>-35.428000000001198</c:v>
                </c:pt>
                <c:pt idx="3355">
                  <c:v>-33.632800000001197</c:v>
                </c:pt>
                <c:pt idx="3356">
                  <c:v>-34.625600000001199</c:v>
                </c:pt>
                <c:pt idx="3357">
                  <c:v>-35.618400000001202</c:v>
                </c:pt>
                <c:pt idx="3358">
                  <c:v>-33.823200000001201</c:v>
                </c:pt>
                <c:pt idx="3359">
                  <c:v>-34.816000000001203</c:v>
                </c:pt>
                <c:pt idx="3360">
                  <c:v>-35.808800000001199</c:v>
                </c:pt>
                <c:pt idx="3361">
                  <c:v>-36.801600000001201</c:v>
                </c:pt>
                <c:pt idx="3362">
                  <c:v>-35.0064000000012</c:v>
                </c:pt>
                <c:pt idx="3363">
                  <c:v>-35.999200000001203</c:v>
                </c:pt>
                <c:pt idx="3364">
                  <c:v>-36.992000000001198</c:v>
                </c:pt>
                <c:pt idx="3365">
                  <c:v>-35.196800000001197</c:v>
                </c:pt>
                <c:pt idx="3366">
                  <c:v>-36.189600000001199</c:v>
                </c:pt>
                <c:pt idx="3367">
                  <c:v>-37.182400000001202</c:v>
                </c:pt>
                <c:pt idx="3368">
                  <c:v>-35.387200000001201</c:v>
                </c:pt>
                <c:pt idx="3369">
                  <c:v>-33.5920000000012</c:v>
                </c:pt>
                <c:pt idx="3370">
                  <c:v>-31.796800000001198</c:v>
                </c:pt>
                <c:pt idx="3371">
                  <c:v>-32.789600000001201</c:v>
                </c:pt>
                <c:pt idx="3372">
                  <c:v>-33.782400000001203</c:v>
                </c:pt>
                <c:pt idx="3373">
                  <c:v>-34.775200000001199</c:v>
                </c:pt>
                <c:pt idx="3374">
                  <c:v>-35.768000000001201</c:v>
                </c:pt>
                <c:pt idx="3375">
                  <c:v>-36.760800000001197</c:v>
                </c:pt>
                <c:pt idx="3376">
                  <c:v>-37.7536000000012</c:v>
                </c:pt>
                <c:pt idx="3377">
                  <c:v>-38.746400000001202</c:v>
                </c:pt>
                <c:pt idx="3378">
                  <c:v>-36.951200000001201</c:v>
                </c:pt>
                <c:pt idx="3379">
                  <c:v>-35.1560000000012</c:v>
                </c:pt>
                <c:pt idx="3380">
                  <c:v>-33.360800000001198</c:v>
                </c:pt>
                <c:pt idx="3381">
                  <c:v>-31.565600000001201</c:v>
                </c:pt>
                <c:pt idx="3382">
                  <c:v>-32.5584000000012</c:v>
                </c:pt>
                <c:pt idx="3383">
                  <c:v>-30.763200000001198</c:v>
                </c:pt>
                <c:pt idx="3384">
                  <c:v>-28.968000000001201</c:v>
                </c:pt>
                <c:pt idx="3385">
                  <c:v>-27.1728000000012</c:v>
                </c:pt>
                <c:pt idx="3386">
                  <c:v>-28.165600000001199</c:v>
                </c:pt>
                <c:pt idx="3387">
                  <c:v>-29.158400000001201</c:v>
                </c:pt>
                <c:pt idx="3388">
                  <c:v>-30.1512000000012</c:v>
                </c:pt>
                <c:pt idx="3389">
                  <c:v>-31.144000000001199</c:v>
                </c:pt>
                <c:pt idx="3390">
                  <c:v>-29.348800000001201</c:v>
                </c:pt>
                <c:pt idx="3391">
                  <c:v>-27.5536000000012</c:v>
                </c:pt>
                <c:pt idx="3392">
                  <c:v>-28.546400000001199</c:v>
                </c:pt>
                <c:pt idx="3393">
                  <c:v>-29.539200000001198</c:v>
                </c:pt>
                <c:pt idx="3394">
                  <c:v>-27.744000000001201</c:v>
                </c:pt>
                <c:pt idx="3395">
                  <c:v>-25.948800000001199</c:v>
                </c:pt>
                <c:pt idx="3396">
                  <c:v>-26.941600000001198</c:v>
                </c:pt>
                <c:pt idx="3397">
                  <c:v>-27.934400000001201</c:v>
                </c:pt>
                <c:pt idx="3398">
                  <c:v>-28.9272000000012</c:v>
                </c:pt>
                <c:pt idx="3399">
                  <c:v>-29.920000000001199</c:v>
                </c:pt>
                <c:pt idx="3400">
                  <c:v>-30.912800000001202</c:v>
                </c:pt>
                <c:pt idx="3401">
                  <c:v>-31.905600000001201</c:v>
                </c:pt>
                <c:pt idx="3402">
                  <c:v>-32.898400000001203</c:v>
                </c:pt>
                <c:pt idx="3403">
                  <c:v>-33.891200000001199</c:v>
                </c:pt>
                <c:pt idx="3404">
                  <c:v>-32.096000000001197</c:v>
                </c:pt>
                <c:pt idx="3405">
                  <c:v>-33.0888000000012</c:v>
                </c:pt>
                <c:pt idx="3406">
                  <c:v>-31.293600000001199</c:v>
                </c:pt>
                <c:pt idx="3407">
                  <c:v>-32.286400000001201</c:v>
                </c:pt>
                <c:pt idx="3408">
                  <c:v>-30.4912000000012</c:v>
                </c:pt>
                <c:pt idx="3409">
                  <c:v>-31.484000000001199</c:v>
                </c:pt>
                <c:pt idx="3410">
                  <c:v>-32.476800000001198</c:v>
                </c:pt>
                <c:pt idx="3411">
                  <c:v>-33.469600000001201</c:v>
                </c:pt>
                <c:pt idx="3412">
                  <c:v>-34.462400000001203</c:v>
                </c:pt>
                <c:pt idx="3413">
                  <c:v>-35.455200000001199</c:v>
                </c:pt>
                <c:pt idx="3414">
                  <c:v>-36.448000000001201</c:v>
                </c:pt>
                <c:pt idx="3415">
                  <c:v>-37.440800000001197</c:v>
                </c:pt>
                <c:pt idx="3416">
                  <c:v>-38.433600000001199</c:v>
                </c:pt>
                <c:pt idx="3417">
                  <c:v>-39.426400000001202</c:v>
                </c:pt>
                <c:pt idx="3418">
                  <c:v>-37.631200000001201</c:v>
                </c:pt>
                <c:pt idx="3419">
                  <c:v>-38.624000000001203</c:v>
                </c:pt>
                <c:pt idx="3420">
                  <c:v>-36.828800000001202</c:v>
                </c:pt>
                <c:pt idx="3421">
                  <c:v>-35.033600000001201</c:v>
                </c:pt>
                <c:pt idx="3422">
                  <c:v>-36.026400000001203</c:v>
                </c:pt>
                <c:pt idx="3423">
                  <c:v>-37.019200000001199</c:v>
                </c:pt>
                <c:pt idx="3424">
                  <c:v>-38.012000000001201</c:v>
                </c:pt>
                <c:pt idx="3425">
                  <c:v>-39.004800000001197</c:v>
                </c:pt>
                <c:pt idx="3426">
                  <c:v>-39.997600000001199</c:v>
                </c:pt>
                <c:pt idx="3427">
                  <c:v>-40.990400000001202</c:v>
                </c:pt>
                <c:pt idx="3428">
                  <c:v>-41.983200000001197</c:v>
                </c:pt>
                <c:pt idx="3429">
                  <c:v>-40.188000000001203</c:v>
                </c:pt>
                <c:pt idx="3430">
                  <c:v>-41.180800000001199</c:v>
                </c:pt>
                <c:pt idx="3431">
                  <c:v>-42.173600000001201</c:v>
                </c:pt>
                <c:pt idx="3432">
                  <c:v>-43.166400000001197</c:v>
                </c:pt>
                <c:pt idx="3433">
                  <c:v>-41.371200000001203</c:v>
                </c:pt>
                <c:pt idx="3434">
                  <c:v>-42.364000000001298</c:v>
                </c:pt>
                <c:pt idx="3435">
                  <c:v>-43.3568000000013</c:v>
                </c:pt>
                <c:pt idx="3436">
                  <c:v>-44.349600000001303</c:v>
                </c:pt>
                <c:pt idx="3437">
                  <c:v>-42.554400000001301</c:v>
                </c:pt>
                <c:pt idx="3438">
                  <c:v>-40.7592000000013</c:v>
                </c:pt>
                <c:pt idx="3439">
                  <c:v>-38.964000000001299</c:v>
                </c:pt>
                <c:pt idx="3440">
                  <c:v>-39.956800000001301</c:v>
                </c:pt>
                <c:pt idx="3441">
                  <c:v>-40.949600000001297</c:v>
                </c:pt>
                <c:pt idx="3442">
                  <c:v>-41.9424000000013</c:v>
                </c:pt>
                <c:pt idx="3443">
                  <c:v>-42.935200000001302</c:v>
                </c:pt>
                <c:pt idx="3444">
                  <c:v>-41.140000000001301</c:v>
                </c:pt>
                <c:pt idx="3445">
                  <c:v>-42.132800000001303</c:v>
                </c:pt>
                <c:pt idx="3446">
                  <c:v>-40.337600000001302</c:v>
                </c:pt>
                <c:pt idx="3447">
                  <c:v>-38.542400000001301</c:v>
                </c:pt>
                <c:pt idx="3448">
                  <c:v>-36.7472000000013</c:v>
                </c:pt>
                <c:pt idx="3449">
                  <c:v>-37.740000000001302</c:v>
                </c:pt>
                <c:pt idx="3450">
                  <c:v>-35.944800000001301</c:v>
                </c:pt>
                <c:pt idx="3451">
                  <c:v>-36.937600000001297</c:v>
                </c:pt>
                <c:pt idx="3452">
                  <c:v>-37.930400000001299</c:v>
                </c:pt>
                <c:pt idx="3453">
                  <c:v>-36.135200000001298</c:v>
                </c:pt>
                <c:pt idx="3454">
                  <c:v>-37.1280000000013</c:v>
                </c:pt>
                <c:pt idx="3455">
                  <c:v>-35.332800000001299</c:v>
                </c:pt>
                <c:pt idx="3456">
                  <c:v>-33.537600000001298</c:v>
                </c:pt>
                <c:pt idx="3457">
                  <c:v>-34.5304000000013</c:v>
                </c:pt>
                <c:pt idx="3458">
                  <c:v>-35.523200000001303</c:v>
                </c:pt>
                <c:pt idx="3459">
                  <c:v>-33.728000000001302</c:v>
                </c:pt>
                <c:pt idx="3460">
                  <c:v>-34.720800000001297</c:v>
                </c:pt>
                <c:pt idx="3461">
                  <c:v>-32.925600000001303</c:v>
                </c:pt>
                <c:pt idx="3462">
                  <c:v>-33.918400000001299</c:v>
                </c:pt>
                <c:pt idx="3463">
                  <c:v>-32.123200000001297</c:v>
                </c:pt>
                <c:pt idx="3464">
                  <c:v>-30.3280000000013</c:v>
                </c:pt>
                <c:pt idx="3465">
                  <c:v>-31.320800000001299</c:v>
                </c:pt>
                <c:pt idx="3466">
                  <c:v>-32.313600000001301</c:v>
                </c:pt>
                <c:pt idx="3467">
                  <c:v>-33.306400000001297</c:v>
                </c:pt>
                <c:pt idx="3468">
                  <c:v>-34.299200000001299</c:v>
                </c:pt>
                <c:pt idx="3469">
                  <c:v>-32.504000000001298</c:v>
                </c:pt>
                <c:pt idx="3470">
                  <c:v>-30.7088000000013</c:v>
                </c:pt>
                <c:pt idx="3471">
                  <c:v>-31.701600000001299</c:v>
                </c:pt>
                <c:pt idx="3472">
                  <c:v>-32.694400000001302</c:v>
                </c:pt>
                <c:pt idx="3473">
                  <c:v>-33.687200000001297</c:v>
                </c:pt>
                <c:pt idx="3474">
                  <c:v>-34.6800000000013</c:v>
                </c:pt>
                <c:pt idx="3475">
                  <c:v>-35.672800000001303</c:v>
                </c:pt>
                <c:pt idx="3476">
                  <c:v>-36.665600000001298</c:v>
                </c:pt>
                <c:pt idx="3477">
                  <c:v>-37.658400000001301</c:v>
                </c:pt>
                <c:pt idx="3478">
                  <c:v>-38.651200000001303</c:v>
                </c:pt>
                <c:pt idx="3479">
                  <c:v>-36.856000000001302</c:v>
                </c:pt>
                <c:pt idx="3480">
                  <c:v>-37.848800000001297</c:v>
                </c:pt>
                <c:pt idx="3481">
                  <c:v>-38.8416000000013</c:v>
                </c:pt>
                <c:pt idx="3482">
                  <c:v>-37.046400000001299</c:v>
                </c:pt>
                <c:pt idx="3483">
                  <c:v>-35.251200000001297</c:v>
                </c:pt>
                <c:pt idx="3484">
                  <c:v>-36.2440000000013</c:v>
                </c:pt>
                <c:pt idx="3485">
                  <c:v>-37.236800000001303</c:v>
                </c:pt>
                <c:pt idx="3486">
                  <c:v>-38.229600000001298</c:v>
                </c:pt>
                <c:pt idx="3487">
                  <c:v>-39.222400000001301</c:v>
                </c:pt>
                <c:pt idx="3488">
                  <c:v>-40.215200000001303</c:v>
                </c:pt>
                <c:pt idx="3489">
                  <c:v>-41.208000000001299</c:v>
                </c:pt>
                <c:pt idx="3490">
                  <c:v>-42.200800000001301</c:v>
                </c:pt>
                <c:pt idx="3491">
                  <c:v>-40.4056000000013</c:v>
                </c:pt>
                <c:pt idx="3492">
                  <c:v>-41.398400000001303</c:v>
                </c:pt>
                <c:pt idx="3493">
                  <c:v>-42.391200000001298</c:v>
                </c:pt>
                <c:pt idx="3494">
                  <c:v>-43.384000000001301</c:v>
                </c:pt>
                <c:pt idx="3495">
                  <c:v>-44.376800000001303</c:v>
                </c:pt>
                <c:pt idx="3496">
                  <c:v>-45.369600000001299</c:v>
                </c:pt>
                <c:pt idx="3497">
                  <c:v>-46.362400000001301</c:v>
                </c:pt>
                <c:pt idx="3498">
                  <c:v>-47.355200000001297</c:v>
                </c:pt>
                <c:pt idx="3499">
                  <c:v>-45.560000000001303</c:v>
                </c:pt>
                <c:pt idx="3500">
                  <c:v>-46.552800000001298</c:v>
                </c:pt>
                <c:pt idx="3501">
                  <c:v>-47.545600000001301</c:v>
                </c:pt>
                <c:pt idx="3502">
                  <c:v>-48.538400000001303</c:v>
                </c:pt>
                <c:pt idx="3503">
                  <c:v>-49.531200000001299</c:v>
                </c:pt>
                <c:pt idx="3504">
                  <c:v>-47.736000000001297</c:v>
                </c:pt>
                <c:pt idx="3505">
                  <c:v>-45.940800000001303</c:v>
                </c:pt>
                <c:pt idx="3506">
                  <c:v>-44.145600000001302</c:v>
                </c:pt>
                <c:pt idx="3507">
                  <c:v>-45.138400000001297</c:v>
                </c:pt>
                <c:pt idx="3508">
                  <c:v>-43.343200000001303</c:v>
                </c:pt>
                <c:pt idx="3509">
                  <c:v>-44.336000000001299</c:v>
                </c:pt>
                <c:pt idx="3510">
                  <c:v>-42.540800000001298</c:v>
                </c:pt>
                <c:pt idx="3511">
                  <c:v>-43.5336000000013</c:v>
                </c:pt>
                <c:pt idx="3512">
                  <c:v>-44.526400000001303</c:v>
                </c:pt>
                <c:pt idx="3513">
                  <c:v>-42.731200000001301</c:v>
                </c:pt>
                <c:pt idx="3514">
                  <c:v>-40.9360000000013</c:v>
                </c:pt>
                <c:pt idx="3515">
                  <c:v>-41.928800000001303</c:v>
                </c:pt>
                <c:pt idx="3516">
                  <c:v>-42.921600000001298</c:v>
                </c:pt>
                <c:pt idx="3517">
                  <c:v>-41.126400000001297</c:v>
                </c:pt>
                <c:pt idx="3518">
                  <c:v>-42.1192000000013</c:v>
                </c:pt>
                <c:pt idx="3519">
                  <c:v>-43.112000000001302</c:v>
                </c:pt>
                <c:pt idx="3520">
                  <c:v>-44.104800000001298</c:v>
                </c:pt>
                <c:pt idx="3521">
                  <c:v>-45.0976000000013</c:v>
                </c:pt>
                <c:pt idx="3522">
                  <c:v>-43.302400000001299</c:v>
                </c:pt>
                <c:pt idx="3523">
                  <c:v>-41.507200000001298</c:v>
                </c:pt>
                <c:pt idx="3524">
                  <c:v>-42.5000000000013</c:v>
                </c:pt>
                <c:pt idx="3525">
                  <c:v>-43.492800000001303</c:v>
                </c:pt>
                <c:pt idx="3526">
                  <c:v>-41.697600000001302</c:v>
                </c:pt>
                <c:pt idx="3527">
                  <c:v>-42.690400000001397</c:v>
                </c:pt>
                <c:pt idx="3528">
                  <c:v>-43.683200000001399</c:v>
                </c:pt>
                <c:pt idx="3529">
                  <c:v>-44.676000000001402</c:v>
                </c:pt>
                <c:pt idx="3530">
                  <c:v>-45.668800000001397</c:v>
                </c:pt>
                <c:pt idx="3531">
                  <c:v>-46.6616000000014</c:v>
                </c:pt>
                <c:pt idx="3532">
                  <c:v>-44.866400000001398</c:v>
                </c:pt>
                <c:pt idx="3533">
                  <c:v>-43.071200000001397</c:v>
                </c:pt>
                <c:pt idx="3534">
                  <c:v>-41.276000000001403</c:v>
                </c:pt>
                <c:pt idx="3535">
                  <c:v>-42.268800000001399</c:v>
                </c:pt>
                <c:pt idx="3536">
                  <c:v>-43.261600000001401</c:v>
                </c:pt>
                <c:pt idx="3537">
                  <c:v>-41.4664000000014</c:v>
                </c:pt>
                <c:pt idx="3538">
                  <c:v>-42.459200000001402</c:v>
                </c:pt>
                <c:pt idx="3539">
                  <c:v>-43.452000000001398</c:v>
                </c:pt>
                <c:pt idx="3540">
                  <c:v>-44.444800000001401</c:v>
                </c:pt>
                <c:pt idx="3541">
                  <c:v>-45.437600000001403</c:v>
                </c:pt>
                <c:pt idx="3542">
                  <c:v>-43.642400000001402</c:v>
                </c:pt>
                <c:pt idx="3543">
                  <c:v>-44.635200000001397</c:v>
                </c:pt>
                <c:pt idx="3544">
                  <c:v>-45.6280000000014</c:v>
                </c:pt>
                <c:pt idx="3545">
                  <c:v>-43.832800000001399</c:v>
                </c:pt>
                <c:pt idx="3546">
                  <c:v>-42.037600000001397</c:v>
                </c:pt>
                <c:pt idx="3547">
                  <c:v>-43.0304000000014</c:v>
                </c:pt>
                <c:pt idx="3548">
                  <c:v>-44.023200000001403</c:v>
                </c:pt>
                <c:pt idx="3549">
                  <c:v>-45.016000000001398</c:v>
                </c:pt>
                <c:pt idx="3550">
                  <c:v>-46.008800000001401</c:v>
                </c:pt>
                <c:pt idx="3551">
                  <c:v>-44.213600000001399</c:v>
                </c:pt>
                <c:pt idx="3552">
                  <c:v>-42.418400000001398</c:v>
                </c:pt>
                <c:pt idx="3553">
                  <c:v>-43.411200000001401</c:v>
                </c:pt>
                <c:pt idx="3554">
                  <c:v>-44.404000000001403</c:v>
                </c:pt>
                <c:pt idx="3555">
                  <c:v>-42.608800000001402</c:v>
                </c:pt>
                <c:pt idx="3556">
                  <c:v>-40.813600000001401</c:v>
                </c:pt>
                <c:pt idx="3557">
                  <c:v>-41.806400000001403</c:v>
                </c:pt>
                <c:pt idx="3558">
                  <c:v>-40.011200000001402</c:v>
                </c:pt>
                <c:pt idx="3559">
                  <c:v>-41.004000000001398</c:v>
                </c:pt>
                <c:pt idx="3560">
                  <c:v>-41.9968000000014</c:v>
                </c:pt>
                <c:pt idx="3561">
                  <c:v>-40.201600000001399</c:v>
                </c:pt>
                <c:pt idx="3562">
                  <c:v>-41.194400000001401</c:v>
                </c:pt>
                <c:pt idx="3563">
                  <c:v>-39.3992000000014</c:v>
                </c:pt>
                <c:pt idx="3564">
                  <c:v>-40.392000000001403</c:v>
                </c:pt>
                <c:pt idx="3565">
                  <c:v>-41.384800000001398</c:v>
                </c:pt>
                <c:pt idx="3566">
                  <c:v>-42.377600000001401</c:v>
                </c:pt>
                <c:pt idx="3567">
                  <c:v>-43.370400000001403</c:v>
                </c:pt>
                <c:pt idx="3568">
                  <c:v>-44.363200000001399</c:v>
                </c:pt>
                <c:pt idx="3569">
                  <c:v>-45.356000000001401</c:v>
                </c:pt>
                <c:pt idx="3570">
                  <c:v>-46.348800000001397</c:v>
                </c:pt>
                <c:pt idx="3571">
                  <c:v>-47.341600000001399</c:v>
                </c:pt>
                <c:pt idx="3572">
                  <c:v>-48.334400000001402</c:v>
                </c:pt>
                <c:pt idx="3573">
                  <c:v>-49.327200000001397</c:v>
                </c:pt>
                <c:pt idx="3574">
                  <c:v>-50.3200000000014</c:v>
                </c:pt>
                <c:pt idx="3575">
                  <c:v>-51.312800000001403</c:v>
                </c:pt>
                <c:pt idx="3576">
                  <c:v>-52.305600000001398</c:v>
                </c:pt>
                <c:pt idx="3577">
                  <c:v>-53.298400000001401</c:v>
                </c:pt>
                <c:pt idx="3578">
                  <c:v>-51.503200000001399</c:v>
                </c:pt>
                <c:pt idx="3579">
                  <c:v>-52.496000000001402</c:v>
                </c:pt>
                <c:pt idx="3580">
                  <c:v>-53.488800000001397</c:v>
                </c:pt>
                <c:pt idx="3581">
                  <c:v>-51.693600000001403</c:v>
                </c:pt>
                <c:pt idx="3582">
                  <c:v>-49.898400000001402</c:v>
                </c:pt>
                <c:pt idx="3583">
                  <c:v>-48.103200000001401</c:v>
                </c:pt>
                <c:pt idx="3584">
                  <c:v>-46.3080000000014</c:v>
                </c:pt>
                <c:pt idx="3585">
                  <c:v>-47.300800000001402</c:v>
                </c:pt>
                <c:pt idx="3586">
                  <c:v>-45.505600000001401</c:v>
                </c:pt>
                <c:pt idx="3587">
                  <c:v>-46.498400000001403</c:v>
                </c:pt>
                <c:pt idx="3588">
                  <c:v>-44.703200000001402</c:v>
                </c:pt>
                <c:pt idx="3589">
                  <c:v>-45.696000000001398</c:v>
                </c:pt>
                <c:pt idx="3590">
                  <c:v>-46.6888000000014</c:v>
                </c:pt>
                <c:pt idx="3591">
                  <c:v>-47.681600000001403</c:v>
                </c:pt>
                <c:pt idx="3592">
                  <c:v>-48.674400000001398</c:v>
                </c:pt>
                <c:pt idx="3593">
                  <c:v>-46.879200000001397</c:v>
                </c:pt>
                <c:pt idx="3594">
                  <c:v>-45.084000000001403</c:v>
                </c:pt>
                <c:pt idx="3595">
                  <c:v>-43.288800000001402</c:v>
                </c:pt>
                <c:pt idx="3596">
                  <c:v>-41.4936000000014</c:v>
                </c:pt>
                <c:pt idx="3597">
                  <c:v>-42.486400000001403</c:v>
                </c:pt>
                <c:pt idx="3598">
                  <c:v>-43.479200000001399</c:v>
                </c:pt>
                <c:pt idx="3599">
                  <c:v>-44.472000000001401</c:v>
                </c:pt>
                <c:pt idx="3600">
                  <c:v>-45.464800000001397</c:v>
                </c:pt>
                <c:pt idx="3601">
                  <c:v>-46.457600000001399</c:v>
                </c:pt>
                <c:pt idx="3602">
                  <c:v>-47.450400000001402</c:v>
                </c:pt>
                <c:pt idx="3603">
                  <c:v>-48.443200000001497</c:v>
                </c:pt>
                <c:pt idx="3604">
                  <c:v>-49.436000000001499</c:v>
                </c:pt>
                <c:pt idx="3605">
                  <c:v>-50.428800000001502</c:v>
                </c:pt>
                <c:pt idx="3606">
                  <c:v>-51.421600000001497</c:v>
                </c:pt>
                <c:pt idx="3607">
                  <c:v>-49.626400000001503</c:v>
                </c:pt>
                <c:pt idx="3608">
                  <c:v>-50.619200000001499</c:v>
                </c:pt>
                <c:pt idx="3609">
                  <c:v>-51.612000000001501</c:v>
                </c:pt>
                <c:pt idx="3610">
                  <c:v>-52.604800000001497</c:v>
                </c:pt>
                <c:pt idx="3611">
                  <c:v>-50.809600000001502</c:v>
                </c:pt>
                <c:pt idx="3612">
                  <c:v>-49.014400000001501</c:v>
                </c:pt>
                <c:pt idx="3613">
                  <c:v>-50.007200000001497</c:v>
                </c:pt>
                <c:pt idx="3614">
                  <c:v>-51.000000000001499</c:v>
                </c:pt>
                <c:pt idx="3615">
                  <c:v>-49.204800000001498</c:v>
                </c:pt>
                <c:pt idx="3616">
                  <c:v>-47.409600000001497</c:v>
                </c:pt>
                <c:pt idx="3617">
                  <c:v>-45.614400000001503</c:v>
                </c:pt>
                <c:pt idx="3618">
                  <c:v>-46.607200000001498</c:v>
                </c:pt>
                <c:pt idx="3619">
                  <c:v>-44.812000000001497</c:v>
                </c:pt>
                <c:pt idx="3620">
                  <c:v>-43.016800000001503</c:v>
                </c:pt>
                <c:pt idx="3621">
                  <c:v>-41.221600000001501</c:v>
                </c:pt>
                <c:pt idx="3622">
                  <c:v>-42.214400000001497</c:v>
                </c:pt>
                <c:pt idx="3623">
                  <c:v>-43.2072000000015</c:v>
                </c:pt>
                <c:pt idx="3624">
                  <c:v>-44.200000000001502</c:v>
                </c:pt>
                <c:pt idx="3625">
                  <c:v>-45.192800000001498</c:v>
                </c:pt>
                <c:pt idx="3626">
                  <c:v>-43.397600000001503</c:v>
                </c:pt>
                <c:pt idx="3627">
                  <c:v>-44.390400000001499</c:v>
                </c:pt>
                <c:pt idx="3628">
                  <c:v>-45.383200000001501</c:v>
                </c:pt>
                <c:pt idx="3629">
                  <c:v>-43.5880000000015</c:v>
                </c:pt>
                <c:pt idx="3630">
                  <c:v>-44.580800000001503</c:v>
                </c:pt>
                <c:pt idx="3631">
                  <c:v>-45.573600000001498</c:v>
                </c:pt>
                <c:pt idx="3632">
                  <c:v>-46.566400000001501</c:v>
                </c:pt>
                <c:pt idx="3633">
                  <c:v>-47.559200000001503</c:v>
                </c:pt>
                <c:pt idx="3634">
                  <c:v>-48.552000000001499</c:v>
                </c:pt>
                <c:pt idx="3635">
                  <c:v>-49.544800000001501</c:v>
                </c:pt>
                <c:pt idx="3636">
                  <c:v>-50.537600000001497</c:v>
                </c:pt>
                <c:pt idx="3637">
                  <c:v>-51.530400000001499</c:v>
                </c:pt>
                <c:pt idx="3638">
                  <c:v>-52.523200000001502</c:v>
                </c:pt>
                <c:pt idx="3639">
                  <c:v>-53.516000000001497</c:v>
                </c:pt>
                <c:pt idx="3640">
                  <c:v>-54.5088000000015</c:v>
                </c:pt>
                <c:pt idx="3641">
                  <c:v>-55.501600000001503</c:v>
                </c:pt>
                <c:pt idx="3642">
                  <c:v>-56.494400000001498</c:v>
                </c:pt>
                <c:pt idx="3643">
                  <c:v>-57.487200000001501</c:v>
                </c:pt>
                <c:pt idx="3644">
                  <c:v>-58.480000000001503</c:v>
                </c:pt>
                <c:pt idx="3645">
                  <c:v>-59.472800000001499</c:v>
                </c:pt>
                <c:pt idx="3646">
                  <c:v>-60.465600000001501</c:v>
                </c:pt>
                <c:pt idx="3647">
                  <c:v>-61.458400000001497</c:v>
                </c:pt>
                <c:pt idx="3648">
                  <c:v>-62.451200000001499</c:v>
                </c:pt>
                <c:pt idx="3649">
                  <c:v>-63.444000000001502</c:v>
                </c:pt>
                <c:pt idx="3650">
                  <c:v>-64.436800000001497</c:v>
                </c:pt>
                <c:pt idx="3651">
                  <c:v>-65.4296000000015</c:v>
                </c:pt>
                <c:pt idx="3652">
                  <c:v>-66.422400000001502</c:v>
                </c:pt>
                <c:pt idx="3653">
                  <c:v>-67.415200000001505</c:v>
                </c:pt>
                <c:pt idx="3654">
                  <c:v>-68.408000000001493</c:v>
                </c:pt>
                <c:pt idx="3655">
                  <c:v>-69.400800000001496</c:v>
                </c:pt>
                <c:pt idx="3656">
                  <c:v>-70.393600000001499</c:v>
                </c:pt>
                <c:pt idx="3657">
                  <c:v>-68.598400000001504</c:v>
                </c:pt>
                <c:pt idx="3658">
                  <c:v>-69.591200000001507</c:v>
                </c:pt>
                <c:pt idx="3659">
                  <c:v>-70.584000000001595</c:v>
                </c:pt>
                <c:pt idx="3660">
                  <c:v>-71.576800000001597</c:v>
                </c:pt>
                <c:pt idx="3661">
                  <c:v>-72.5696000000016</c:v>
                </c:pt>
                <c:pt idx="3662">
                  <c:v>-73.562400000001603</c:v>
                </c:pt>
                <c:pt idx="3663">
                  <c:v>-74.555200000001605</c:v>
                </c:pt>
                <c:pt idx="3664">
                  <c:v>-75.548000000001593</c:v>
                </c:pt>
                <c:pt idx="3665">
                  <c:v>-76.540800000001596</c:v>
                </c:pt>
                <c:pt idx="3666">
                  <c:v>-77.533600000001599</c:v>
                </c:pt>
                <c:pt idx="3667">
                  <c:v>-78.526400000001601</c:v>
                </c:pt>
                <c:pt idx="3668">
                  <c:v>-76.731200000001607</c:v>
                </c:pt>
                <c:pt idx="3669">
                  <c:v>-74.936000000001599</c:v>
                </c:pt>
                <c:pt idx="3670">
                  <c:v>-75.928800000001601</c:v>
                </c:pt>
                <c:pt idx="3671">
                  <c:v>-76.921600000001604</c:v>
                </c:pt>
                <c:pt idx="3672">
                  <c:v>-77.914400000001606</c:v>
                </c:pt>
                <c:pt idx="3673">
                  <c:v>-76.119200000001598</c:v>
                </c:pt>
                <c:pt idx="3674">
                  <c:v>-74.324000000001604</c:v>
                </c:pt>
                <c:pt idx="3675">
                  <c:v>-75.316800000001606</c:v>
                </c:pt>
                <c:pt idx="3676">
                  <c:v>-76.309600000001595</c:v>
                </c:pt>
                <c:pt idx="3677">
                  <c:v>-77.302400000001597</c:v>
                </c:pt>
                <c:pt idx="3678">
                  <c:v>-78.2952000000016</c:v>
                </c:pt>
                <c:pt idx="3679">
                  <c:v>-79.288000000001603</c:v>
                </c:pt>
                <c:pt idx="3680">
                  <c:v>-80.280800000001605</c:v>
                </c:pt>
                <c:pt idx="3681">
                  <c:v>-81.273600000001593</c:v>
                </c:pt>
                <c:pt idx="3682">
                  <c:v>-79.478400000001599</c:v>
                </c:pt>
                <c:pt idx="3683">
                  <c:v>-80.471200000001602</c:v>
                </c:pt>
                <c:pt idx="3684">
                  <c:v>-81.464000000001604</c:v>
                </c:pt>
                <c:pt idx="3685">
                  <c:v>-79.668800000001596</c:v>
                </c:pt>
                <c:pt idx="3686">
                  <c:v>-80.661600000001599</c:v>
                </c:pt>
                <c:pt idx="3687">
                  <c:v>-81.654400000001601</c:v>
                </c:pt>
                <c:pt idx="3688">
                  <c:v>-82.647200000001604</c:v>
                </c:pt>
                <c:pt idx="3689">
                  <c:v>-83.640000000001606</c:v>
                </c:pt>
                <c:pt idx="3690">
                  <c:v>-84.632800000001694</c:v>
                </c:pt>
                <c:pt idx="3691">
                  <c:v>-85.625600000001697</c:v>
                </c:pt>
                <c:pt idx="3692">
                  <c:v>-83.830400000001703</c:v>
                </c:pt>
                <c:pt idx="3693">
                  <c:v>-84.823200000001705</c:v>
                </c:pt>
                <c:pt idx="3694">
                  <c:v>-83.028000000001697</c:v>
                </c:pt>
                <c:pt idx="3695">
                  <c:v>-84.020800000001699</c:v>
                </c:pt>
                <c:pt idx="3696">
                  <c:v>-85.013600000001702</c:v>
                </c:pt>
                <c:pt idx="3697">
                  <c:v>-86.006400000001705</c:v>
                </c:pt>
                <c:pt idx="3698">
                  <c:v>-86.999200000001693</c:v>
                </c:pt>
                <c:pt idx="3699">
                  <c:v>-87.992000000001696</c:v>
                </c:pt>
                <c:pt idx="3700">
                  <c:v>-86.196800000001701</c:v>
                </c:pt>
                <c:pt idx="3701">
                  <c:v>-87.189600000001704</c:v>
                </c:pt>
                <c:pt idx="3702">
                  <c:v>-85.394400000001696</c:v>
                </c:pt>
                <c:pt idx="3703">
                  <c:v>-86.387200000001698</c:v>
                </c:pt>
                <c:pt idx="3704">
                  <c:v>-84.592000000001704</c:v>
                </c:pt>
                <c:pt idx="3705">
                  <c:v>-82.796800000001696</c:v>
                </c:pt>
                <c:pt idx="3706">
                  <c:v>-83.789600000001698</c:v>
                </c:pt>
                <c:pt idx="3707">
                  <c:v>-84.782400000001701</c:v>
                </c:pt>
                <c:pt idx="3708">
                  <c:v>-82.987200000001707</c:v>
                </c:pt>
                <c:pt idx="3709">
                  <c:v>-81.192000000001698</c:v>
                </c:pt>
                <c:pt idx="3710">
                  <c:v>-82.184800000001701</c:v>
                </c:pt>
                <c:pt idx="3711">
                  <c:v>-83.177600000001704</c:v>
                </c:pt>
                <c:pt idx="3712">
                  <c:v>-84.170400000001706</c:v>
                </c:pt>
                <c:pt idx="3713">
                  <c:v>-82.375200000001698</c:v>
                </c:pt>
                <c:pt idx="3714">
                  <c:v>-83.3680000000017</c:v>
                </c:pt>
                <c:pt idx="3715">
                  <c:v>-84.360800000001703</c:v>
                </c:pt>
                <c:pt idx="3716">
                  <c:v>-82.565600000001794</c:v>
                </c:pt>
                <c:pt idx="3717">
                  <c:v>-83.558400000001797</c:v>
                </c:pt>
                <c:pt idx="3718">
                  <c:v>-84.551200000001799</c:v>
                </c:pt>
                <c:pt idx="3719">
                  <c:v>-85.544000000001802</c:v>
                </c:pt>
                <c:pt idx="3720">
                  <c:v>-83.748800000001793</c:v>
                </c:pt>
                <c:pt idx="3721">
                  <c:v>-81.953600000001799</c:v>
                </c:pt>
                <c:pt idx="3722">
                  <c:v>-82.946400000001802</c:v>
                </c:pt>
                <c:pt idx="3723">
                  <c:v>-83.939200000001804</c:v>
                </c:pt>
                <c:pt idx="3724">
                  <c:v>-84.932000000001807</c:v>
                </c:pt>
                <c:pt idx="3725">
                  <c:v>-83.136800000001799</c:v>
                </c:pt>
                <c:pt idx="3726">
                  <c:v>-84.129600000001801</c:v>
                </c:pt>
                <c:pt idx="3727">
                  <c:v>-82.334400000001807</c:v>
                </c:pt>
                <c:pt idx="3728">
                  <c:v>-83.327200000001795</c:v>
                </c:pt>
                <c:pt idx="3729">
                  <c:v>-81.532000000001801</c:v>
                </c:pt>
                <c:pt idx="3730">
                  <c:v>-79.736800000001793</c:v>
                </c:pt>
                <c:pt idx="3731">
                  <c:v>-80.729600000001795</c:v>
                </c:pt>
                <c:pt idx="3732">
                  <c:v>-78.934400000001801</c:v>
                </c:pt>
                <c:pt idx="3733">
                  <c:v>-79.927200000001804</c:v>
                </c:pt>
                <c:pt idx="3734">
                  <c:v>-78.132000000001796</c:v>
                </c:pt>
                <c:pt idx="3735">
                  <c:v>-76.336800000001801</c:v>
                </c:pt>
                <c:pt idx="3736">
                  <c:v>-77.329600000001804</c:v>
                </c:pt>
                <c:pt idx="3737">
                  <c:v>-78.322400000001807</c:v>
                </c:pt>
                <c:pt idx="3738">
                  <c:v>-76.527200000001798</c:v>
                </c:pt>
                <c:pt idx="3739">
                  <c:v>-77.520000000001801</c:v>
                </c:pt>
                <c:pt idx="3740">
                  <c:v>-78.512800000001803</c:v>
                </c:pt>
                <c:pt idx="3741">
                  <c:v>-76.717600000001895</c:v>
                </c:pt>
                <c:pt idx="3742">
                  <c:v>-77.710400000001897</c:v>
                </c:pt>
                <c:pt idx="3743">
                  <c:v>-75.915200000001903</c:v>
                </c:pt>
                <c:pt idx="3744">
                  <c:v>-74.120000000001895</c:v>
                </c:pt>
                <c:pt idx="3745">
                  <c:v>-75.112800000001897</c:v>
                </c:pt>
                <c:pt idx="3746">
                  <c:v>-76.1056000000019</c:v>
                </c:pt>
                <c:pt idx="3747">
                  <c:v>-77.098400000001902</c:v>
                </c:pt>
                <c:pt idx="3748">
                  <c:v>-78.091200000001905</c:v>
                </c:pt>
                <c:pt idx="3749">
                  <c:v>-79.084000000001893</c:v>
                </c:pt>
                <c:pt idx="3750">
                  <c:v>-80.076800000001896</c:v>
                </c:pt>
                <c:pt idx="3751">
                  <c:v>-81.069600000001898</c:v>
                </c:pt>
                <c:pt idx="3752">
                  <c:v>-79.274400000001904</c:v>
                </c:pt>
                <c:pt idx="3753">
                  <c:v>-80.267200000001907</c:v>
                </c:pt>
                <c:pt idx="3754">
                  <c:v>-81.260000000001895</c:v>
                </c:pt>
                <c:pt idx="3755">
                  <c:v>-82.252800000001898</c:v>
                </c:pt>
                <c:pt idx="3756">
                  <c:v>-83.2456000000019</c:v>
                </c:pt>
                <c:pt idx="3757">
                  <c:v>-81.450400000001906</c:v>
                </c:pt>
                <c:pt idx="3758">
                  <c:v>-82.443200000001895</c:v>
                </c:pt>
                <c:pt idx="3759">
                  <c:v>-80.6480000000019</c:v>
                </c:pt>
                <c:pt idx="3760">
                  <c:v>-81.640800000001903</c:v>
                </c:pt>
                <c:pt idx="3761">
                  <c:v>-79.845600000001895</c:v>
                </c:pt>
                <c:pt idx="3762">
                  <c:v>-78.0504000000019</c:v>
                </c:pt>
                <c:pt idx="3763">
                  <c:v>-79.043200000001903</c:v>
                </c:pt>
                <c:pt idx="3764">
                  <c:v>-77.248000000001895</c:v>
                </c:pt>
                <c:pt idx="3765">
                  <c:v>-78.240800000001897</c:v>
                </c:pt>
                <c:pt idx="3766">
                  <c:v>-76.445600000001903</c:v>
                </c:pt>
                <c:pt idx="3767">
                  <c:v>-77.438400000001906</c:v>
                </c:pt>
                <c:pt idx="3768">
                  <c:v>-78.431200000001994</c:v>
                </c:pt>
                <c:pt idx="3769">
                  <c:v>-79.424000000001996</c:v>
                </c:pt>
                <c:pt idx="3770">
                  <c:v>-80.416800000001999</c:v>
                </c:pt>
                <c:pt idx="3771">
                  <c:v>-81.409600000002001</c:v>
                </c:pt>
                <c:pt idx="3772">
                  <c:v>-82.402400000002004</c:v>
                </c:pt>
                <c:pt idx="3773">
                  <c:v>-83.395200000002006</c:v>
                </c:pt>
                <c:pt idx="3774">
                  <c:v>-81.600000000001998</c:v>
                </c:pt>
                <c:pt idx="3775">
                  <c:v>-82.592800000002001</c:v>
                </c:pt>
                <c:pt idx="3776">
                  <c:v>-83.585600000002003</c:v>
                </c:pt>
                <c:pt idx="3777">
                  <c:v>-81.790400000001995</c:v>
                </c:pt>
                <c:pt idx="3778">
                  <c:v>-82.783200000001997</c:v>
                </c:pt>
                <c:pt idx="3779">
                  <c:v>-80.988000000002003</c:v>
                </c:pt>
                <c:pt idx="3780">
                  <c:v>-81.980800000002006</c:v>
                </c:pt>
                <c:pt idx="3781">
                  <c:v>-82.973600000001994</c:v>
                </c:pt>
                <c:pt idx="3782">
                  <c:v>-83.966400000001997</c:v>
                </c:pt>
                <c:pt idx="3783">
                  <c:v>-84.959200000001999</c:v>
                </c:pt>
                <c:pt idx="3784">
                  <c:v>-85.952000000002002</c:v>
                </c:pt>
                <c:pt idx="3785">
                  <c:v>-84.156800000001994</c:v>
                </c:pt>
                <c:pt idx="3786">
                  <c:v>-85.149600000001996</c:v>
                </c:pt>
                <c:pt idx="3787">
                  <c:v>-86.142400000001999</c:v>
                </c:pt>
                <c:pt idx="3788">
                  <c:v>-84.347200000002005</c:v>
                </c:pt>
                <c:pt idx="3789">
                  <c:v>-85.340000000001993</c:v>
                </c:pt>
                <c:pt idx="3790">
                  <c:v>-83.544800000001999</c:v>
                </c:pt>
                <c:pt idx="3791">
                  <c:v>-84.537600000002001</c:v>
                </c:pt>
                <c:pt idx="3792">
                  <c:v>-85.530400000002004</c:v>
                </c:pt>
                <c:pt idx="3793">
                  <c:v>-83.735200000001996</c:v>
                </c:pt>
                <c:pt idx="3794">
                  <c:v>-84.728000000001998</c:v>
                </c:pt>
                <c:pt idx="3795">
                  <c:v>-85.720800000002001</c:v>
                </c:pt>
                <c:pt idx="3796">
                  <c:v>-86.713600000002003</c:v>
                </c:pt>
                <c:pt idx="3797">
                  <c:v>-84.918400000002094</c:v>
                </c:pt>
                <c:pt idx="3798">
                  <c:v>-85.911200000002097</c:v>
                </c:pt>
                <c:pt idx="3799">
                  <c:v>-86.9040000000021</c:v>
                </c:pt>
                <c:pt idx="3800">
                  <c:v>-87.896800000002102</c:v>
                </c:pt>
                <c:pt idx="3801">
                  <c:v>-88.889600000002105</c:v>
                </c:pt>
                <c:pt idx="3802">
                  <c:v>-87.094400000002096</c:v>
                </c:pt>
                <c:pt idx="3803">
                  <c:v>-88.087200000002099</c:v>
                </c:pt>
                <c:pt idx="3804">
                  <c:v>-86.292000000002105</c:v>
                </c:pt>
                <c:pt idx="3805">
                  <c:v>-87.284800000002093</c:v>
                </c:pt>
                <c:pt idx="3806">
                  <c:v>-88.277600000002096</c:v>
                </c:pt>
                <c:pt idx="3807">
                  <c:v>-89.270400000002098</c:v>
                </c:pt>
                <c:pt idx="3808">
                  <c:v>-87.475200000002104</c:v>
                </c:pt>
                <c:pt idx="3809">
                  <c:v>-88.468000000002107</c:v>
                </c:pt>
                <c:pt idx="3810">
                  <c:v>-89.460800000002095</c:v>
                </c:pt>
                <c:pt idx="3811">
                  <c:v>-90.453600000002098</c:v>
                </c:pt>
                <c:pt idx="3812">
                  <c:v>-91.4464000000021</c:v>
                </c:pt>
                <c:pt idx="3813">
                  <c:v>-89.651200000002106</c:v>
                </c:pt>
                <c:pt idx="3814">
                  <c:v>-90.644000000002094</c:v>
                </c:pt>
                <c:pt idx="3815">
                  <c:v>-88.8488000000021</c:v>
                </c:pt>
                <c:pt idx="3816">
                  <c:v>-89.841600000002103</c:v>
                </c:pt>
                <c:pt idx="3817">
                  <c:v>-88.046400000002095</c:v>
                </c:pt>
                <c:pt idx="3818">
                  <c:v>-86.2512000000021</c:v>
                </c:pt>
                <c:pt idx="3819">
                  <c:v>-87.244000000002103</c:v>
                </c:pt>
                <c:pt idx="3820">
                  <c:v>-88.236800000002106</c:v>
                </c:pt>
                <c:pt idx="3821">
                  <c:v>-86.441600000002097</c:v>
                </c:pt>
                <c:pt idx="3822">
                  <c:v>-87.4344000000021</c:v>
                </c:pt>
                <c:pt idx="3823">
                  <c:v>-88.427200000002102</c:v>
                </c:pt>
                <c:pt idx="3824">
                  <c:v>-89.420000000002105</c:v>
                </c:pt>
                <c:pt idx="3825">
                  <c:v>-90.412800000002093</c:v>
                </c:pt>
                <c:pt idx="3826">
                  <c:v>-91.405600000002195</c:v>
                </c:pt>
                <c:pt idx="3827">
                  <c:v>-89.610400000002201</c:v>
                </c:pt>
                <c:pt idx="3828">
                  <c:v>-90.603200000002204</c:v>
                </c:pt>
                <c:pt idx="3829">
                  <c:v>-91.596000000002206</c:v>
                </c:pt>
                <c:pt idx="3830">
                  <c:v>-92.588800000002195</c:v>
                </c:pt>
                <c:pt idx="3831">
                  <c:v>-93.581600000002197</c:v>
                </c:pt>
                <c:pt idx="3832">
                  <c:v>-94.5744000000022</c:v>
                </c:pt>
                <c:pt idx="3833">
                  <c:v>-95.567200000002202</c:v>
                </c:pt>
                <c:pt idx="3834">
                  <c:v>-96.560000000002205</c:v>
                </c:pt>
                <c:pt idx="3835">
                  <c:v>-97.552800000002193</c:v>
                </c:pt>
                <c:pt idx="3836">
                  <c:v>-98.545600000002196</c:v>
                </c:pt>
                <c:pt idx="3837">
                  <c:v>-99.538400000002198</c:v>
                </c:pt>
                <c:pt idx="3838">
                  <c:v>-100.531200000002</c:v>
                </c:pt>
                <c:pt idx="3839">
                  <c:v>-101.524000000002</c:v>
                </c:pt>
                <c:pt idx="3840">
                  <c:v>-102.51680000000199</c:v>
                </c:pt>
                <c:pt idx="3841">
                  <c:v>-103.509600000002</c:v>
                </c:pt>
                <c:pt idx="3842">
                  <c:v>-104.502400000002</c:v>
                </c:pt>
                <c:pt idx="3843">
                  <c:v>-105.495200000002</c:v>
                </c:pt>
                <c:pt idx="3844">
                  <c:v>-103.70000000000201</c:v>
                </c:pt>
                <c:pt idx="3845">
                  <c:v>-101.904800000002</c:v>
                </c:pt>
                <c:pt idx="3846">
                  <c:v>-100.109600000002</c:v>
                </c:pt>
                <c:pt idx="3847">
                  <c:v>-101.10240000000201</c:v>
                </c:pt>
                <c:pt idx="3848">
                  <c:v>-102.095200000002</c:v>
                </c:pt>
                <c:pt idx="3849">
                  <c:v>-103.088000000002</c:v>
                </c:pt>
                <c:pt idx="3850">
                  <c:v>-104.080800000002</c:v>
                </c:pt>
                <c:pt idx="3851">
                  <c:v>-105.073600000002</c:v>
                </c:pt>
                <c:pt idx="3852">
                  <c:v>-106.06640000000201</c:v>
                </c:pt>
                <c:pt idx="3853">
                  <c:v>-107.05920000000199</c:v>
                </c:pt>
                <c:pt idx="3854">
                  <c:v>-108.052000000002</c:v>
                </c:pt>
                <c:pt idx="3855">
                  <c:v>-109.044800000002</c:v>
                </c:pt>
                <c:pt idx="3856">
                  <c:v>-110.037600000002</c:v>
                </c:pt>
                <c:pt idx="3857">
                  <c:v>-111.030400000002</c:v>
                </c:pt>
                <c:pt idx="3858">
                  <c:v>-109.235200000002</c:v>
                </c:pt>
                <c:pt idx="3859">
                  <c:v>-110.228000000002</c:v>
                </c:pt>
                <c:pt idx="3860">
                  <c:v>-108.432800000002</c:v>
                </c:pt>
                <c:pt idx="3861">
                  <c:v>-109.42560000000201</c:v>
                </c:pt>
                <c:pt idx="3862">
                  <c:v>-107.630400000002</c:v>
                </c:pt>
                <c:pt idx="3863">
                  <c:v>-108.623200000002</c:v>
                </c:pt>
                <c:pt idx="3864">
                  <c:v>-106.82800000000201</c:v>
                </c:pt>
                <c:pt idx="3865">
                  <c:v>-107.820800000002</c:v>
                </c:pt>
                <c:pt idx="3866">
                  <c:v>-108.813600000002</c:v>
                </c:pt>
                <c:pt idx="3867">
                  <c:v>-107.018400000002</c:v>
                </c:pt>
                <c:pt idx="3868">
                  <c:v>-105.223200000002</c:v>
                </c:pt>
                <c:pt idx="3869">
                  <c:v>-106.216000000002</c:v>
                </c:pt>
                <c:pt idx="3870">
                  <c:v>-104.420800000002</c:v>
                </c:pt>
                <c:pt idx="3871">
                  <c:v>-105.41360000000201</c:v>
                </c:pt>
                <c:pt idx="3872">
                  <c:v>-106.40640000000199</c:v>
                </c:pt>
                <c:pt idx="3873">
                  <c:v>-104.611200000002</c:v>
                </c:pt>
                <c:pt idx="3874">
                  <c:v>-102.81600000000201</c:v>
                </c:pt>
                <c:pt idx="3875">
                  <c:v>-103.80880000000199</c:v>
                </c:pt>
                <c:pt idx="3876">
                  <c:v>-104.801600000002</c:v>
                </c:pt>
                <c:pt idx="3877">
                  <c:v>-105.794400000002</c:v>
                </c:pt>
                <c:pt idx="3878">
                  <c:v>-106.787200000002</c:v>
                </c:pt>
                <c:pt idx="3879">
                  <c:v>-107.780000000002</c:v>
                </c:pt>
                <c:pt idx="3880">
                  <c:v>-108.77280000000199</c:v>
                </c:pt>
                <c:pt idx="3881">
                  <c:v>-109.765600000002</c:v>
                </c:pt>
                <c:pt idx="3882">
                  <c:v>-110.758400000002</c:v>
                </c:pt>
                <c:pt idx="3883">
                  <c:v>-111.751200000002</c:v>
                </c:pt>
                <c:pt idx="3884">
                  <c:v>-112.744000000002</c:v>
                </c:pt>
                <c:pt idx="3885">
                  <c:v>-113.73680000000201</c:v>
                </c:pt>
                <c:pt idx="3886">
                  <c:v>-114.72960000000199</c:v>
                </c:pt>
                <c:pt idx="3887">
                  <c:v>-115.722400000002</c:v>
                </c:pt>
                <c:pt idx="3888">
                  <c:v>-116.715200000002</c:v>
                </c:pt>
                <c:pt idx="3889">
                  <c:v>-114.92000000000201</c:v>
                </c:pt>
                <c:pt idx="3890">
                  <c:v>-115.91280000000199</c:v>
                </c:pt>
                <c:pt idx="3891">
                  <c:v>-114.117600000002</c:v>
                </c:pt>
                <c:pt idx="3892">
                  <c:v>-115.110400000002</c:v>
                </c:pt>
                <c:pt idx="3893">
                  <c:v>-113.31520000000199</c:v>
                </c:pt>
                <c:pt idx="3894">
                  <c:v>-111.520000000002</c:v>
                </c:pt>
                <c:pt idx="3895">
                  <c:v>-109.72480000000201</c:v>
                </c:pt>
                <c:pt idx="3896">
                  <c:v>-110.71760000000199</c:v>
                </c:pt>
                <c:pt idx="3897">
                  <c:v>-108.922400000002</c:v>
                </c:pt>
                <c:pt idx="3898">
                  <c:v>-107.12720000000201</c:v>
                </c:pt>
                <c:pt idx="3899">
                  <c:v>-108.12000000000199</c:v>
                </c:pt>
                <c:pt idx="3900">
                  <c:v>-106.324800000002</c:v>
                </c:pt>
                <c:pt idx="3901">
                  <c:v>-107.317600000002</c:v>
                </c:pt>
                <c:pt idx="3902">
                  <c:v>-108.31040000000201</c:v>
                </c:pt>
                <c:pt idx="3903">
                  <c:v>-109.30320000000199</c:v>
                </c:pt>
                <c:pt idx="3904">
                  <c:v>-110.296000000002</c:v>
                </c:pt>
                <c:pt idx="3905">
                  <c:v>-111.288800000002</c:v>
                </c:pt>
                <c:pt idx="3906">
                  <c:v>-112.281600000002</c:v>
                </c:pt>
                <c:pt idx="3907">
                  <c:v>-110.48640000000201</c:v>
                </c:pt>
                <c:pt idx="3908">
                  <c:v>-111.479200000002</c:v>
                </c:pt>
                <c:pt idx="3909">
                  <c:v>-112.472000000002</c:v>
                </c:pt>
                <c:pt idx="3910">
                  <c:v>-110.676800000002</c:v>
                </c:pt>
                <c:pt idx="3911">
                  <c:v>-111.66960000000201</c:v>
                </c:pt>
                <c:pt idx="3912">
                  <c:v>-112.66240000000199</c:v>
                </c:pt>
                <c:pt idx="3913">
                  <c:v>-110.867200000002</c:v>
                </c:pt>
                <c:pt idx="3914">
                  <c:v>-109.07200000000201</c:v>
                </c:pt>
                <c:pt idx="3915">
                  <c:v>-107.276800000002</c:v>
                </c:pt>
                <c:pt idx="3916">
                  <c:v>-105.481600000002</c:v>
                </c:pt>
                <c:pt idx="3917">
                  <c:v>-106.47440000000201</c:v>
                </c:pt>
                <c:pt idx="3918">
                  <c:v>-104.679200000002</c:v>
                </c:pt>
                <c:pt idx="3919">
                  <c:v>-102.884000000002</c:v>
                </c:pt>
                <c:pt idx="3920">
                  <c:v>-101.088800000002</c:v>
                </c:pt>
                <c:pt idx="3921">
                  <c:v>-102.081600000002</c:v>
                </c:pt>
                <c:pt idx="3922">
                  <c:v>-103.074400000002</c:v>
                </c:pt>
                <c:pt idx="3923">
                  <c:v>-101.27920000000201</c:v>
                </c:pt>
                <c:pt idx="3924">
                  <c:v>-102.272000000002</c:v>
                </c:pt>
                <c:pt idx="3925">
                  <c:v>-100.476800000002</c:v>
                </c:pt>
                <c:pt idx="3926">
                  <c:v>-101.469600000002</c:v>
                </c:pt>
                <c:pt idx="3927">
                  <c:v>-99.674400000002507</c:v>
                </c:pt>
                <c:pt idx="3928">
                  <c:v>-97.879200000002498</c:v>
                </c:pt>
                <c:pt idx="3929">
                  <c:v>-98.872000000002501</c:v>
                </c:pt>
                <c:pt idx="3930">
                  <c:v>-97.076800000002507</c:v>
                </c:pt>
                <c:pt idx="3931">
                  <c:v>-95.281600000002499</c:v>
                </c:pt>
                <c:pt idx="3932">
                  <c:v>-93.486400000002504</c:v>
                </c:pt>
                <c:pt idx="3933">
                  <c:v>-94.479200000002507</c:v>
                </c:pt>
                <c:pt idx="3934">
                  <c:v>-95.472000000002595</c:v>
                </c:pt>
                <c:pt idx="3935">
                  <c:v>-96.464800000002597</c:v>
                </c:pt>
                <c:pt idx="3936">
                  <c:v>-97.4576000000026</c:v>
                </c:pt>
                <c:pt idx="3937">
                  <c:v>-98.450400000002602</c:v>
                </c:pt>
                <c:pt idx="3938">
                  <c:v>-99.443200000002605</c:v>
                </c:pt>
                <c:pt idx="3939">
                  <c:v>-97.648000000002597</c:v>
                </c:pt>
                <c:pt idx="3940">
                  <c:v>-98.640800000002599</c:v>
                </c:pt>
                <c:pt idx="3941">
                  <c:v>-96.845600000002605</c:v>
                </c:pt>
                <c:pt idx="3942">
                  <c:v>-95.050400000002597</c:v>
                </c:pt>
                <c:pt idx="3943">
                  <c:v>-93.255200000002603</c:v>
                </c:pt>
                <c:pt idx="3944">
                  <c:v>-94.248000000002605</c:v>
                </c:pt>
                <c:pt idx="3945">
                  <c:v>-92.452800000002597</c:v>
                </c:pt>
                <c:pt idx="3946">
                  <c:v>-90.657600000002603</c:v>
                </c:pt>
                <c:pt idx="3947">
                  <c:v>-88.862400000002594</c:v>
                </c:pt>
                <c:pt idx="3948">
                  <c:v>-89.855200000002597</c:v>
                </c:pt>
                <c:pt idx="3949">
                  <c:v>-90.8480000000026</c:v>
                </c:pt>
                <c:pt idx="3950">
                  <c:v>-89.052800000002605</c:v>
                </c:pt>
                <c:pt idx="3951">
                  <c:v>-90.045600000002594</c:v>
                </c:pt>
                <c:pt idx="3952">
                  <c:v>-88.2504000000026</c:v>
                </c:pt>
                <c:pt idx="3953">
                  <c:v>-89.243200000002602</c:v>
                </c:pt>
                <c:pt idx="3954">
                  <c:v>-90.236000000002605</c:v>
                </c:pt>
                <c:pt idx="3955">
                  <c:v>-88.440800000002596</c:v>
                </c:pt>
                <c:pt idx="3956">
                  <c:v>-89.433600000002599</c:v>
                </c:pt>
                <c:pt idx="3957">
                  <c:v>-87.638400000002605</c:v>
                </c:pt>
                <c:pt idx="3958">
                  <c:v>-85.843200000002696</c:v>
                </c:pt>
                <c:pt idx="3959">
                  <c:v>-86.836000000002699</c:v>
                </c:pt>
                <c:pt idx="3960">
                  <c:v>-87.828800000002701</c:v>
                </c:pt>
                <c:pt idx="3961">
                  <c:v>-88.821600000002704</c:v>
                </c:pt>
                <c:pt idx="3962">
                  <c:v>-89.814400000002706</c:v>
                </c:pt>
                <c:pt idx="3963">
                  <c:v>-88.019200000002698</c:v>
                </c:pt>
                <c:pt idx="3964">
                  <c:v>-86.224000000002704</c:v>
                </c:pt>
                <c:pt idx="3965">
                  <c:v>-87.216800000002706</c:v>
                </c:pt>
                <c:pt idx="3966">
                  <c:v>-88.209600000002695</c:v>
                </c:pt>
                <c:pt idx="3967">
                  <c:v>-89.202400000002697</c:v>
                </c:pt>
                <c:pt idx="3968">
                  <c:v>-90.1952000000027</c:v>
                </c:pt>
                <c:pt idx="3969">
                  <c:v>-91.188000000002702</c:v>
                </c:pt>
                <c:pt idx="3970">
                  <c:v>-92.180800000002705</c:v>
                </c:pt>
                <c:pt idx="3971">
                  <c:v>-93.173600000002693</c:v>
                </c:pt>
                <c:pt idx="3972">
                  <c:v>-94.166400000002696</c:v>
                </c:pt>
                <c:pt idx="3973">
                  <c:v>-95.159200000002699</c:v>
                </c:pt>
                <c:pt idx="3974">
                  <c:v>-96.152000000002701</c:v>
                </c:pt>
                <c:pt idx="3975">
                  <c:v>-97.144800000002704</c:v>
                </c:pt>
                <c:pt idx="3976">
                  <c:v>-98.137600000002706</c:v>
                </c:pt>
                <c:pt idx="3977">
                  <c:v>-99.130400000002695</c:v>
                </c:pt>
                <c:pt idx="3978">
                  <c:v>-100.123200000002</c:v>
                </c:pt>
                <c:pt idx="3979">
                  <c:v>-101.116000000002</c:v>
                </c:pt>
                <c:pt idx="3980">
                  <c:v>-102.10880000000201</c:v>
                </c:pt>
                <c:pt idx="3981">
                  <c:v>-103.10160000000199</c:v>
                </c:pt>
                <c:pt idx="3982">
                  <c:v>-104.094400000002</c:v>
                </c:pt>
                <c:pt idx="3983">
                  <c:v>-105.087200000002</c:v>
                </c:pt>
                <c:pt idx="3984">
                  <c:v>-106.080000000002</c:v>
                </c:pt>
                <c:pt idx="3985">
                  <c:v>-107.072800000002</c:v>
                </c:pt>
                <c:pt idx="3986">
                  <c:v>-108.06560000000199</c:v>
                </c:pt>
                <c:pt idx="3987">
                  <c:v>-109.058400000002</c:v>
                </c:pt>
                <c:pt idx="3988">
                  <c:v>-110.051200000002</c:v>
                </c:pt>
                <c:pt idx="3989">
                  <c:v>-111.044000000002</c:v>
                </c:pt>
                <c:pt idx="3990">
                  <c:v>-112.036800000002</c:v>
                </c:pt>
                <c:pt idx="3991">
                  <c:v>-113.02960000000201</c:v>
                </c:pt>
                <c:pt idx="3992">
                  <c:v>-114.02240000000199</c:v>
                </c:pt>
                <c:pt idx="3993">
                  <c:v>-115.015200000002</c:v>
                </c:pt>
                <c:pt idx="3994">
                  <c:v>-116.008000000002</c:v>
                </c:pt>
                <c:pt idx="3995">
                  <c:v>-117.000800000002</c:v>
                </c:pt>
                <c:pt idx="3996">
                  <c:v>-117.993600000002</c:v>
                </c:pt>
                <c:pt idx="3997">
                  <c:v>-118.98640000000201</c:v>
                </c:pt>
                <c:pt idx="3998">
                  <c:v>-119.979200000002</c:v>
                </c:pt>
              </c:numCache>
            </c:numRef>
          </c:val>
          <c:smooth val="0"/>
        </c:ser>
        <c:ser>
          <c:idx val="4"/>
          <c:order val="4"/>
          <c:tx>
            <c:strRef>
              <c:f>'[Curve (3).xlsx]Testing'!$E$1</c:f>
              <c:strCache>
                <c:ptCount val="1"/>
                <c:pt idx="0">
                  <c:v>SVM</c:v>
                </c:pt>
              </c:strCache>
            </c:strRef>
          </c:tx>
          <c:spPr>
            <a:ln w="28575" cap="rnd">
              <a:solidFill>
                <a:schemeClr val="accent5"/>
              </a:solidFill>
              <a:round/>
            </a:ln>
            <a:effectLst/>
          </c:spPr>
          <c:marker>
            <c:symbol val="none"/>
          </c:marker>
          <c:val>
            <c:numRef>
              <c:f>'[Curve (3).xlsx]Testing'!$E$2:$E$4000</c:f>
              <c:numCache>
                <c:formatCode>General</c:formatCode>
                <c:ptCount val="3999"/>
                <c:pt idx="0">
                  <c:v>1.7951999999999999</c:v>
                </c:pt>
                <c:pt idx="1">
                  <c:v>3.5903999999999998</c:v>
                </c:pt>
                <c:pt idx="2">
                  <c:v>2.5975999999999999</c:v>
                </c:pt>
                <c:pt idx="3">
                  <c:v>4.3927999999999896</c:v>
                </c:pt>
                <c:pt idx="4">
                  <c:v>6.18799999999999</c:v>
                </c:pt>
                <c:pt idx="5">
                  <c:v>7.9831999999999903</c:v>
                </c:pt>
                <c:pt idx="6">
                  <c:v>9.7783999999999907</c:v>
                </c:pt>
                <c:pt idx="7">
                  <c:v>11.5735999999999</c:v>
                </c:pt>
                <c:pt idx="8">
                  <c:v>10.580799999999901</c:v>
                </c:pt>
                <c:pt idx="9">
                  <c:v>12.3759999999999</c:v>
                </c:pt>
                <c:pt idx="10">
                  <c:v>14.171199999999899</c:v>
                </c:pt>
                <c:pt idx="11">
                  <c:v>13.1783999999999</c:v>
                </c:pt>
                <c:pt idx="12">
                  <c:v>14.9735999999999</c:v>
                </c:pt>
                <c:pt idx="13">
                  <c:v>13.980799999999901</c:v>
                </c:pt>
                <c:pt idx="14">
                  <c:v>12.9879999999999</c:v>
                </c:pt>
                <c:pt idx="15">
                  <c:v>14.7831999999999</c:v>
                </c:pt>
                <c:pt idx="16">
                  <c:v>16.578399999999899</c:v>
                </c:pt>
                <c:pt idx="17">
                  <c:v>18.3735999999999</c:v>
                </c:pt>
                <c:pt idx="18">
                  <c:v>17.380799999999901</c:v>
                </c:pt>
                <c:pt idx="19">
                  <c:v>16.387999999999899</c:v>
                </c:pt>
                <c:pt idx="20">
                  <c:v>18.1831999999999</c:v>
                </c:pt>
                <c:pt idx="21">
                  <c:v>17.190399999999901</c:v>
                </c:pt>
                <c:pt idx="22">
                  <c:v>18.985599999999899</c:v>
                </c:pt>
                <c:pt idx="23">
                  <c:v>17.992799999999999</c:v>
                </c:pt>
                <c:pt idx="24">
                  <c:v>17</c:v>
                </c:pt>
                <c:pt idx="25">
                  <c:v>16.007200000000001</c:v>
                </c:pt>
                <c:pt idx="26">
                  <c:v>15.0144</c:v>
                </c:pt>
                <c:pt idx="27">
                  <c:v>14.021599999999999</c:v>
                </c:pt>
                <c:pt idx="28">
                  <c:v>13.028799999999899</c:v>
                </c:pt>
                <c:pt idx="29">
                  <c:v>12.0359999999999</c:v>
                </c:pt>
                <c:pt idx="30">
                  <c:v>13.8311999999999</c:v>
                </c:pt>
                <c:pt idx="31">
                  <c:v>15.626399999999901</c:v>
                </c:pt>
                <c:pt idx="32">
                  <c:v>14.6335999999999</c:v>
                </c:pt>
                <c:pt idx="33">
                  <c:v>16.428799999999899</c:v>
                </c:pt>
                <c:pt idx="34">
                  <c:v>18.223999999999901</c:v>
                </c:pt>
                <c:pt idx="35">
                  <c:v>17.231199999999902</c:v>
                </c:pt>
                <c:pt idx="36">
                  <c:v>19.026399999999999</c:v>
                </c:pt>
                <c:pt idx="37">
                  <c:v>20.8216</c:v>
                </c:pt>
                <c:pt idx="38">
                  <c:v>22.616800000000001</c:v>
                </c:pt>
                <c:pt idx="39">
                  <c:v>21.623999999999999</c:v>
                </c:pt>
                <c:pt idx="40">
                  <c:v>23.4192</c:v>
                </c:pt>
                <c:pt idx="41">
                  <c:v>25.214400000000001</c:v>
                </c:pt>
                <c:pt idx="42">
                  <c:v>27.009599999999999</c:v>
                </c:pt>
                <c:pt idx="43">
                  <c:v>28.8048</c:v>
                </c:pt>
                <c:pt idx="44">
                  <c:v>30.6</c:v>
                </c:pt>
                <c:pt idx="45">
                  <c:v>29.607199999999999</c:v>
                </c:pt>
                <c:pt idx="46">
                  <c:v>28.6144</c:v>
                </c:pt>
                <c:pt idx="47">
                  <c:v>27.621600000000001</c:v>
                </c:pt>
                <c:pt idx="48">
                  <c:v>29.416799999999999</c:v>
                </c:pt>
                <c:pt idx="49">
                  <c:v>28.423999999999999</c:v>
                </c:pt>
                <c:pt idx="50">
                  <c:v>27.4312</c:v>
                </c:pt>
                <c:pt idx="51">
                  <c:v>26.438400000000001</c:v>
                </c:pt>
                <c:pt idx="52">
                  <c:v>25.445599999999999</c:v>
                </c:pt>
                <c:pt idx="53">
                  <c:v>24.4528</c:v>
                </c:pt>
                <c:pt idx="54">
                  <c:v>26.248000000000001</c:v>
                </c:pt>
                <c:pt idx="55">
                  <c:v>28.043199999999999</c:v>
                </c:pt>
                <c:pt idx="56">
                  <c:v>27.0504</c:v>
                </c:pt>
                <c:pt idx="57">
                  <c:v>26.057600000000001</c:v>
                </c:pt>
                <c:pt idx="58">
                  <c:v>27.852799999999998</c:v>
                </c:pt>
                <c:pt idx="59">
                  <c:v>29.648</c:v>
                </c:pt>
                <c:pt idx="60">
                  <c:v>31.443200000000001</c:v>
                </c:pt>
                <c:pt idx="61">
                  <c:v>30.450399999999998</c:v>
                </c:pt>
                <c:pt idx="62">
                  <c:v>32.245600000000003</c:v>
                </c:pt>
                <c:pt idx="63">
                  <c:v>34.040799999999997</c:v>
                </c:pt>
                <c:pt idx="64">
                  <c:v>35.835999999999999</c:v>
                </c:pt>
                <c:pt idx="65">
                  <c:v>34.843200000000003</c:v>
                </c:pt>
                <c:pt idx="66">
                  <c:v>33.8504</c:v>
                </c:pt>
                <c:pt idx="67">
                  <c:v>32.857599999999998</c:v>
                </c:pt>
                <c:pt idx="68">
                  <c:v>34.652799999999999</c:v>
                </c:pt>
                <c:pt idx="69">
                  <c:v>33.659999999999997</c:v>
                </c:pt>
                <c:pt idx="70">
                  <c:v>32.667200000000001</c:v>
                </c:pt>
                <c:pt idx="71">
                  <c:v>31.674399999999999</c:v>
                </c:pt>
                <c:pt idx="72">
                  <c:v>30.6816</c:v>
                </c:pt>
                <c:pt idx="73">
                  <c:v>29.688800000000001</c:v>
                </c:pt>
                <c:pt idx="74">
                  <c:v>31.484000000000002</c:v>
                </c:pt>
                <c:pt idx="75">
                  <c:v>33.279200000000003</c:v>
                </c:pt>
                <c:pt idx="76">
                  <c:v>35.074399999999997</c:v>
                </c:pt>
                <c:pt idx="77">
                  <c:v>34.081600000000002</c:v>
                </c:pt>
                <c:pt idx="78">
                  <c:v>33.088799999999999</c:v>
                </c:pt>
                <c:pt idx="79">
                  <c:v>32.095999999999997</c:v>
                </c:pt>
                <c:pt idx="80">
                  <c:v>33.891199999999998</c:v>
                </c:pt>
                <c:pt idx="81">
                  <c:v>35.686399999999999</c:v>
                </c:pt>
                <c:pt idx="82">
                  <c:v>34.693600000000004</c:v>
                </c:pt>
                <c:pt idx="83">
                  <c:v>33.700800000000001</c:v>
                </c:pt>
                <c:pt idx="84">
                  <c:v>32.707999999999998</c:v>
                </c:pt>
                <c:pt idx="85">
                  <c:v>34.5032</c:v>
                </c:pt>
                <c:pt idx="86">
                  <c:v>33.510399999999997</c:v>
                </c:pt>
                <c:pt idx="87">
                  <c:v>32.517600000000002</c:v>
                </c:pt>
                <c:pt idx="88">
                  <c:v>34.312800000000003</c:v>
                </c:pt>
                <c:pt idx="89">
                  <c:v>33.32</c:v>
                </c:pt>
                <c:pt idx="90">
                  <c:v>35.115200000000002</c:v>
                </c:pt>
                <c:pt idx="91">
                  <c:v>34.122399999999999</c:v>
                </c:pt>
                <c:pt idx="92">
                  <c:v>35.9176</c:v>
                </c:pt>
                <c:pt idx="93">
                  <c:v>34.924799999999998</c:v>
                </c:pt>
                <c:pt idx="94">
                  <c:v>36.72</c:v>
                </c:pt>
                <c:pt idx="95">
                  <c:v>35.727199999999897</c:v>
                </c:pt>
                <c:pt idx="96">
                  <c:v>37.522399999999998</c:v>
                </c:pt>
                <c:pt idx="97">
                  <c:v>36.529599999999903</c:v>
                </c:pt>
                <c:pt idx="98">
                  <c:v>35.5367999999999</c:v>
                </c:pt>
                <c:pt idx="99">
                  <c:v>34.543999999999897</c:v>
                </c:pt>
                <c:pt idx="100">
                  <c:v>33.551199999999902</c:v>
                </c:pt>
                <c:pt idx="101">
                  <c:v>32.558399999999899</c:v>
                </c:pt>
                <c:pt idx="102">
                  <c:v>31.5655999999999</c:v>
                </c:pt>
                <c:pt idx="103">
                  <c:v>33.360799999999898</c:v>
                </c:pt>
                <c:pt idx="104">
                  <c:v>32.367999999999903</c:v>
                </c:pt>
                <c:pt idx="105">
                  <c:v>31.3751999999999</c:v>
                </c:pt>
                <c:pt idx="106">
                  <c:v>33.170399999999901</c:v>
                </c:pt>
                <c:pt idx="107">
                  <c:v>34.965599999999903</c:v>
                </c:pt>
                <c:pt idx="108">
                  <c:v>33.9727999999999</c:v>
                </c:pt>
                <c:pt idx="109">
                  <c:v>35.767999999999901</c:v>
                </c:pt>
                <c:pt idx="110">
                  <c:v>37.563199999999902</c:v>
                </c:pt>
                <c:pt idx="111">
                  <c:v>36.5703999999999</c:v>
                </c:pt>
                <c:pt idx="112">
                  <c:v>38.365599999999901</c:v>
                </c:pt>
                <c:pt idx="113">
                  <c:v>40.160799999999902</c:v>
                </c:pt>
                <c:pt idx="114">
                  <c:v>39.1679999999999</c:v>
                </c:pt>
                <c:pt idx="115">
                  <c:v>40.963199999999901</c:v>
                </c:pt>
                <c:pt idx="116">
                  <c:v>42.758399999999902</c:v>
                </c:pt>
                <c:pt idx="117">
                  <c:v>44.553599999999904</c:v>
                </c:pt>
                <c:pt idx="118">
                  <c:v>46.348799999999898</c:v>
                </c:pt>
                <c:pt idx="119">
                  <c:v>48.143999999999899</c:v>
                </c:pt>
                <c:pt idx="120">
                  <c:v>49.9391999999999</c:v>
                </c:pt>
                <c:pt idx="121">
                  <c:v>48.946399999999898</c:v>
                </c:pt>
                <c:pt idx="122">
                  <c:v>47.953599999999902</c:v>
                </c:pt>
                <c:pt idx="123">
                  <c:v>49.748799999999903</c:v>
                </c:pt>
                <c:pt idx="124">
                  <c:v>51.543999999999897</c:v>
                </c:pt>
                <c:pt idx="125">
                  <c:v>50.551199999999902</c:v>
                </c:pt>
                <c:pt idx="126">
                  <c:v>52.346399999999903</c:v>
                </c:pt>
                <c:pt idx="127">
                  <c:v>54.141599999999897</c:v>
                </c:pt>
                <c:pt idx="128">
                  <c:v>53.148799999999902</c:v>
                </c:pt>
                <c:pt idx="129">
                  <c:v>52.155999999999899</c:v>
                </c:pt>
                <c:pt idx="130">
                  <c:v>53.951199999999901</c:v>
                </c:pt>
                <c:pt idx="131">
                  <c:v>55.746399999999902</c:v>
                </c:pt>
                <c:pt idx="132">
                  <c:v>54.753599999999899</c:v>
                </c:pt>
                <c:pt idx="133">
                  <c:v>53.760799999999897</c:v>
                </c:pt>
                <c:pt idx="134">
                  <c:v>52.767999999999901</c:v>
                </c:pt>
                <c:pt idx="135">
                  <c:v>51.775199999999899</c:v>
                </c:pt>
                <c:pt idx="136">
                  <c:v>53.5703999999999</c:v>
                </c:pt>
                <c:pt idx="137">
                  <c:v>52.577599999999897</c:v>
                </c:pt>
                <c:pt idx="138">
                  <c:v>54.372799999999899</c:v>
                </c:pt>
                <c:pt idx="139">
                  <c:v>53.379999999999903</c:v>
                </c:pt>
                <c:pt idx="140">
                  <c:v>55.175199999999897</c:v>
                </c:pt>
                <c:pt idx="141">
                  <c:v>54.182399999999902</c:v>
                </c:pt>
                <c:pt idx="142">
                  <c:v>53.189599999999899</c:v>
                </c:pt>
                <c:pt idx="143">
                  <c:v>52.196799999999897</c:v>
                </c:pt>
                <c:pt idx="144">
                  <c:v>51.203999999999901</c:v>
                </c:pt>
                <c:pt idx="145">
                  <c:v>52.999199999999902</c:v>
                </c:pt>
                <c:pt idx="146">
                  <c:v>54.794399999999897</c:v>
                </c:pt>
                <c:pt idx="147">
                  <c:v>53.801599999999901</c:v>
                </c:pt>
                <c:pt idx="148">
                  <c:v>52.808799999999898</c:v>
                </c:pt>
                <c:pt idx="149">
                  <c:v>51.815999999999903</c:v>
                </c:pt>
                <c:pt idx="150">
                  <c:v>53.611199999999897</c:v>
                </c:pt>
                <c:pt idx="151">
                  <c:v>52.618399999999902</c:v>
                </c:pt>
                <c:pt idx="152">
                  <c:v>54.413599999999903</c:v>
                </c:pt>
                <c:pt idx="153">
                  <c:v>53.4207999999999</c:v>
                </c:pt>
                <c:pt idx="154">
                  <c:v>52.427999999999898</c:v>
                </c:pt>
                <c:pt idx="155">
                  <c:v>51.435199999999902</c:v>
                </c:pt>
                <c:pt idx="156">
                  <c:v>50.4423999999999</c:v>
                </c:pt>
                <c:pt idx="157">
                  <c:v>49.449599999999897</c:v>
                </c:pt>
                <c:pt idx="158">
                  <c:v>48.456799999999902</c:v>
                </c:pt>
                <c:pt idx="159">
                  <c:v>47.463999999999899</c:v>
                </c:pt>
                <c:pt idx="160">
                  <c:v>49.2591999999999</c:v>
                </c:pt>
                <c:pt idx="161">
                  <c:v>51.054399999999902</c:v>
                </c:pt>
                <c:pt idx="162">
                  <c:v>50.061599999999899</c:v>
                </c:pt>
                <c:pt idx="163">
                  <c:v>49.068799999999896</c:v>
                </c:pt>
                <c:pt idx="164">
                  <c:v>50.863999999999898</c:v>
                </c:pt>
                <c:pt idx="165">
                  <c:v>49.871199999999902</c:v>
                </c:pt>
                <c:pt idx="166">
                  <c:v>51.666399999999904</c:v>
                </c:pt>
                <c:pt idx="167">
                  <c:v>50.673599999999901</c:v>
                </c:pt>
                <c:pt idx="168">
                  <c:v>49.680799999999898</c:v>
                </c:pt>
                <c:pt idx="169">
                  <c:v>51.4759999999999</c:v>
                </c:pt>
                <c:pt idx="170">
                  <c:v>53.271199999999901</c:v>
                </c:pt>
                <c:pt idx="171">
                  <c:v>52.278399999999898</c:v>
                </c:pt>
                <c:pt idx="172">
                  <c:v>51.285599999999903</c:v>
                </c:pt>
                <c:pt idx="173">
                  <c:v>50.2927999999999</c:v>
                </c:pt>
                <c:pt idx="174">
                  <c:v>49.299999999999898</c:v>
                </c:pt>
                <c:pt idx="175">
                  <c:v>48.307199999999902</c:v>
                </c:pt>
                <c:pt idx="176">
                  <c:v>50.102399999999903</c:v>
                </c:pt>
                <c:pt idx="177">
                  <c:v>51.897599999999898</c:v>
                </c:pt>
                <c:pt idx="178">
                  <c:v>53.692799999999899</c:v>
                </c:pt>
                <c:pt idx="179">
                  <c:v>52.699999999999903</c:v>
                </c:pt>
                <c:pt idx="180">
                  <c:v>51.707199999999901</c:v>
                </c:pt>
                <c:pt idx="181">
                  <c:v>50.714399999999898</c:v>
                </c:pt>
                <c:pt idx="182">
                  <c:v>52.509599999999899</c:v>
                </c:pt>
                <c:pt idx="183">
                  <c:v>54.304799999999901</c:v>
                </c:pt>
                <c:pt idx="184">
                  <c:v>56.099999999999902</c:v>
                </c:pt>
                <c:pt idx="185">
                  <c:v>57.895199999999903</c:v>
                </c:pt>
                <c:pt idx="186">
                  <c:v>56.902399999999901</c:v>
                </c:pt>
                <c:pt idx="187">
                  <c:v>55.909599999999898</c:v>
                </c:pt>
                <c:pt idx="188">
                  <c:v>57.704799999999899</c:v>
                </c:pt>
                <c:pt idx="189">
                  <c:v>59.499999999999901</c:v>
                </c:pt>
                <c:pt idx="190">
                  <c:v>61.295199999999902</c:v>
                </c:pt>
                <c:pt idx="191">
                  <c:v>60.302399999999899</c:v>
                </c:pt>
                <c:pt idx="192">
                  <c:v>62.0975999999999</c:v>
                </c:pt>
                <c:pt idx="193">
                  <c:v>61.104799999999898</c:v>
                </c:pt>
                <c:pt idx="194">
                  <c:v>60.111999999999902</c:v>
                </c:pt>
                <c:pt idx="195">
                  <c:v>61.907199999999897</c:v>
                </c:pt>
                <c:pt idx="196">
                  <c:v>63.702399999999898</c:v>
                </c:pt>
                <c:pt idx="197">
                  <c:v>62.709599999999902</c:v>
                </c:pt>
                <c:pt idx="198">
                  <c:v>61.7167999999999</c:v>
                </c:pt>
                <c:pt idx="199">
                  <c:v>63.511999999999901</c:v>
                </c:pt>
                <c:pt idx="200">
                  <c:v>62.519199999999898</c:v>
                </c:pt>
                <c:pt idx="201">
                  <c:v>61.526399999999903</c:v>
                </c:pt>
                <c:pt idx="202">
                  <c:v>63.321599999999897</c:v>
                </c:pt>
                <c:pt idx="203">
                  <c:v>62.328799999999902</c:v>
                </c:pt>
                <c:pt idx="204">
                  <c:v>64.123999999999896</c:v>
                </c:pt>
                <c:pt idx="205">
                  <c:v>65.919199999999805</c:v>
                </c:pt>
                <c:pt idx="206">
                  <c:v>67.714399999999799</c:v>
                </c:pt>
                <c:pt idx="207">
                  <c:v>69.509599999999807</c:v>
                </c:pt>
                <c:pt idx="208">
                  <c:v>68.516799999999805</c:v>
                </c:pt>
                <c:pt idx="209">
                  <c:v>70.311999999999799</c:v>
                </c:pt>
                <c:pt idx="210">
                  <c:v>69.319199999999796</c:v>
                </c:pt>
                <c:pt idx="211">
                  <c:v>68.326399999999794</c:v>
                </c:pt>
                <c:pt idx="212">
                  <c:v>67.333599999999805</c:v>
                </c:pt>
                <c:pt idx="213">
                  <c:v>69.128799999999799</c:v>
                </c:pt>
                <c:pt idx="214">
                  <c:v>68.135999999999797</c:v>
                </c:pt>
                <c:pt idx="215">
                  <c:v>67.143199999999794</c:v>
                </c:pt>
                <c:pt idx="216">
                  <c:v>66.150399999999806</c:v>
                </c:pt>
                <c:pt idx="217">
                  <c:v>67.9455999999998</c:v>
                </c:pt>
                <c:pt idx="218">
                  <c:v>69.740799999999794</c:v>
                </c:pt>
                <c:pt idx="219">
                  <c:v>71.535999999999802</c:v>
                </c:pt>
                <c:pt idx="220">
                  <c:v>70.5431999999998</c:v>
                </c:pt>
                <c:pt idx="221">
                  <c:v>72.338399999999794</c:v>
                </c:pt>
                <c:pt idx="222">
                  <c:v>74.133599999999802</c:v>
                </c:pt>
                <c:pt idx="223">
                  <c:v>75.928799999999796</c:v>
                </c:pt>
                <c:pt idx="224">
                  <c:v>74.935999999999794</c:v>
                </c:pt>
                <c:pt idx="225">
                  <c:v>76.731199999999802</c:v>
                </c:pt>
                <c:pt idx="226">
                  <c:v>75.7383999999998</c:v>
                </c:pt>
                <c:pt idx="227">
                  <c:v>74.745599999999797</c:v>
                </c:pt>
                <c:pt idx="228">
                  <c:v>76.540799999999706</c:v>
                </c:pt>
                <c:pt idx="229">
                  <c:v>75.547999999999703</c:v>
                </c:pt>
                <c:pt idx="230">
                  <c:v>74.555199999999701</c:v>
                </c:pt>
                <c:pt idx="231">
                  <c:v>76.350399999999695</c:v>
                </c:pt>
                <c:pt idx="232">
                  <c:v>75.357599999999707</c:v>
                </c:pt>
                <c:pt idx="233">
                  <c:v>77.152799999999701</c:v>
                </c:pt>
                <c:pt idx="234">
                  <c:v>78.947999999999695</c:v>
                </c:pt>
                <c:pt idx="235">
                  <c:v>80.743199999999703</c:v>
                </c:pt>
                <c:pt idx="236">
                  <c:v>82.538399999999697</c:v>
                </c:pt>
                <c:pt idx="237">
                  <c:v>84.333599999999706</c:v>
                </c:pt>
                <c:pt idx="238">
                  <c:v>83.340799999999703</c:v>
                </c:pt>
                <c:pt idx="239">
                  <c:v>85.135999999999697</c:v>
                </c:pt>
                <c:pt idx="240">
                  <c:v>86.931199999999706</c:v>
                </c:pt>
                <c:pt idx="241">
                  <c:v>85.938399999999703</c:v>
                </c:pt>
                <c:pt idx="242">
                  <c:v>87.733599999999697</c:v>
                </c:pt>
                <c:pt idx="243">
                  <c:v>89.528799999999706</c:v>
                </c:pt>
                <c:pt idx="244">
                  <c:v>88.535999999999703</c:v>
                </c:pt>
                <c:pt idx="245">
                  <c:v>87.5431999999997</c:v>
                </c:pt>
                <c:pt idx="246">
                  <c:v>86.550399999999698</c:v>
                </c:pt>
                <c:pt idx="247">
                  <c:v>85.557599999999695</c:v>
                </c:pt>
                <c:pt idx="248">
                  <c:v>84.564799999999707</c:v>
                </c:pt>
                <c:pt idx="249">
                  <c:v>83.571999999999704</c:v>
                </c:pt>
                <c:pt idx="250">
                  <c:v>82.579199999999702</c:v>
                </c:pt>
                <c:pt idx="251">
                  <c:v>84.374399999999696</c:v>
                </c:pt>
                <c:pt idx="252">
                  <c:v>86.169599999999605</c:v>
                </c:pt>
                <c:pt idx="253">
                  <c:v>85.176799999999602</c:v>
                </c:pt>
                <c:pt idx="254">
                  <c:v>86.971999999999596</c:v>
                </c:pt>
                <c:pt idx="255">
                  <c:v>88.767199999999605</c:v>
                </c:pt>
                <c:pt idx="256">
                  <c:v>87.774399999999602</c:v>
                </c:pt>
                <c:pt idx="257">
                  <c:v>86.7815999999996</c:v>
                </c:pt>
                <c:pt idx="258">
                  <c:v>88.576799999999594</c:v>
                </c:pt>
                <c:pt idx="259">
                  <c:v>87.583999999999605</c:v>
                </c:pt>
                <c:pt idx="260">
                  <c:v>89.379199999999599</c:v>
                </c:pt>
                <c:pt idx="261">
                  <c:v>91.174399999999594</c:v>
                </c:pt>
                <c:pt idx="262">
                  <c:v>92.969599999999602</c:v>
                </c:pt>
                <c:pt idx="263">
                  <c:v>94.764799999999596</c:v>
                </c:pt>
                <c:pt idx="264">
                  <c:v>93.771999999999593</c:v>
                </c:pt>
                <c:pt idx="265">
                  <c:v>95.567199999999602</c:v>
                </c:pt>
                <c:pt idx="266">
                  <c:v>94.574399999999599</c:v>
                </c:pt>
                <c:pt idx="267">
                  <c:v>96.369599999999593</c:v>
                </c:pt>
                <c:pt idx="268">
                  <c:v>95.376799999999605</c:v>
                </c:pt>
                <c:pt idx="269">
                  <c:v>94.383999999999602</c:v>
                </c:pt>
                <c:pt idx="270">
                  <c:v>96.179199999999597</c:v>
                </c:pt>
                <c:pt idx="271">
                  <c:v>95.186399999999594</c:v>
                </c:pt>
                <c:pt idx="272">
                  <c:v>94.193599999999606</c:v>
                </c:pt>
                <c:pt idx="273">
                  <c:v>93.200799999999603</c:v>
                </c:pt>
                <c:pt idx="274">
                  <c:v>92.207999999999601</c:v>
                </c:pt>
                <c:pt idx="275">
                  <c:v>94.003199999999595</c:v>
                </c:pt>
                <c:pt idx="276">
                  <c:v>93.010399999999507</c:v>
                </c:pt>
                <c:pt idx="277">
                  <c:v>94.805599999999501</c:v>
                </c:pt>
                <c:pt idx="278">
                  <c:v>96.600799999999495</c:v>
                </c:pt>
                <c:pt idx="279">
                  <c:v>95.607999999999507</c:v>
                </c:pt>
                <c:pt idx="280">
                  <c:v>97.403199999999501</c:v>
                </c:pt>
                <c:pt idx="281">
                  <c:v>99.198399999999495</c:v>
                </c:pt>
                <c:pt idx="282">
                  <c:v>100.99359999999901</c:v>
                </c:pt>
                <c:pt idx="283">
                  <c:v>100.000799999999</c:v>
                </c:pt>
                <c:pt idx="284">
                  <c:v>99.007999999999498</c:v>
                </c:pt>
                <c:pt idx="285">
                  <c:v>98.015199999999496</c:v>
                </c:pt>
                <c:pt idx="286">
                  <c:v>99.810399999999504</c:v>
                </c:pt>
                <c:pt idx="287">
                  <c:v>101.605599999999</c:v>
                </c:pt>
                <c:pt idx="288">
                  <c:v>100.612799999999</c:v>
                </c:pt>
                <c:pt idx="289">
                  <c:v>99.619999999999493</c:v>
                </c:pt>
                <c:pt idx="290">
                  <c:v>101.415199999999</c:v>
                </c:pt>
                <c:pt idx="291">
                  <c:v>103.210399999999</c:v>
                </c:pt>
                <c:pt idx="292">
                  <c:v>105.00559999999901</c:v>
                </c:pt>
                <c:pt idx="293">
                  <c:v>106.800799999999</c:v>
                </c:pt>
                <c:pt idx="294">
                  <c:v>108.59599999999899</c:v>
                </c:pt>
                <c:pt idx="295">
                  <c:v>110.391199999999</c:v>
                </c:pt>
                <c:pt idx="296">
                  <c:v>112.186399999999</c:v>
                </c:pt>
                <c:pt idx="297">
                  <c:v>111.19359999999899</c:v>
                </c:pt>
                <c:pt idx="298">
                  <c:v>112.988799999999</c:v>
                </c:pt>
                <c:pt idx="299">
                  <c:v>111.995999999999</c:v>
                </c:pt>
                <c:pt idx="300">
                  <c:v>113.79119999999899</c:v>
                </c:pt>
                <c:pt idx="301">
                  <c:v>112.79839999999901</c:v>
                </c:pt>
                <c:pt idx="302">
                  <c:v>111.805599999999</c:v>
                </c:pt>
                <c:pt idx="303">
                  <c:v>113.600799999999</c:v>
                </c:pt>
                <c:pt idx="304">
                  <c:v>112.607999999999</c:v>
                </c:pt>
                <c:pt idx="305">
                  <c:v>114.403199999999</c:v>
                </c:pt>
                <c:pt idx="306">
                  <c:v>113.410399999999</c:v>
                </c:pt>
                <c:pt idx="307">
                  <c:v>115.205599999999</c:v>
                </c:pt>
                <c:pt idx="308">
                  <c:v>114.21279999999901</c:v>
                </c:pt>
                <c:pt idx="309">
                  <c:v>113.219999999999</c:v>
                </c:pt>
                <c:pt idx="310">
                  <c:v>115.015199999999</c:v>
                </c:pt>
                <c:pt idx="311">
                  <c:v>116.81039999999901</c:v>
                </c:pt>
                <c:pt idx="312">
                  <c:v>115.817599999999</c:v>
                </c:pt>
                <c:pt idx="313">
                  <c:v>114.824799999999</c:v>
                </c:pt>
                <c:pt idx="314">
                  <c:v>113.831999999999</c:v>
                </c:pt>
                <c:pt idx="315">
                  <c:v>112.839199999999</c:v>
                </c:pt>
                <c:pt idx="316">
                  <c:v>114.634399999999</c:v>
                </c:pt>
                <c:pt idx="317">
                  <c:v>113.641599999999</c:v>
                </c:pt>
                <c:pt idx="318">
                  <c:v>112.648799999999</c:v>
                </c:pt>
                <c:pt idx="319">
                  <c:v>114.44399999999899</c:v>
                </c:pt>
                <c:pt idx="320">
                  <c:v>113.45119999999901</c:v>
                </c:pt>
                <c:pt idx="321">
                  <c:v>115.246399999999</c:v>
                </c:pt>
                <c:pt idx="322">
                  <c:v>117.04159999999899</c:v>
                </c:pt>
                <c:pt idx="323">
                  <c:v>118.836799999999</c:v>
                </c:pt>
                <c:pt idx="324">
                  <c:v>120.631999999999</c:v>
                </c:pt>
                <c:pt idx="325">
                  <c:v>119.63919999999899</c:v>
                </c:pt>
                <c:pt idx="326">
                  <c:v>118.64639999999901</c:v>
                </c:pt>
                <c:pt idx="327">
                  <c:v>117.653599999999</c:v>
                </c:pt>
                <c:pt idx="328">
                  <c:v>119.448799999999</c:v>
                </c:pt>
                <c:pt idx="329">
                  <c:v>118.45599999999899</c:v>
                </c:pt>
                <c:pt idx="330">
                  <c:v>120.251199999999</c:v>
                </c:pt>
                <c:pt idx="331">
                  <c:v>122.046399999999</c:v>
                </c:pt>
                <c:pt idx="332">
                  <c:v>123.841599999999</c:v>
                </c:pt>
                <c:pt idx="333">
                  <c:v>122.848799999999</c:v>
                </c:pt>
                <c:pt idx="334">
                  <c:v>121.855999999999</c:v>
                </c:pt>
                <c:pt idx="335">
                  <c:v>120.863199999999</c:v>
                </c:pt>
                <c:pt idx="336">
                  <c:v>122.65839999999901</c:v>
                </c:pt>
                <c:pt idx="337">
                  <c:v>121.665599999999</c:v>
                </c:pt>
                <c:pt idx="338">
                  <c:v>123.460799999999</c:v>
                </c:pt>
                <c:pt idx="339">
                  <c:v>125.25599999999901</c:v>
                </c:pt>
                <c:pt idx="340">
                  <c:v>127.051199999999</c:v>
                </c:pt>
                <c:pt idx="341">
                  <c:v>128.84639999999899</c:v>
                </c:pt>
                <c:pt idx="342">
                  <c:v>127.85359999999901</c:v>
                </c:pt>
                <c:pt idx="343">
                  <c:v>126.860799999999</c:v>
                </c:pt>
                <c:pt idx="344">
                  <c:v>128.65599999999901</c:v>
                </c:pt>
                <c:pt idx="345">
                  <c:v>127.66319999999899</c:v>
                </c:pt>
                <c:pt idx="346">
                  <c:v>129.45839999999899</c:v>
                </c:pt>
                <c:pt idx="347">
                  <c:v>128.465599999999</c:v>
                </c:pt>
                <c:pt idx="348">
                  <c:v>130.26079999999899</c:v>
                </c:pt>
                <c:pt idx="349">
                  <c:v>129.26799999999901</c:v>
                </c:pt>
                <c:pt idx="350">
                  <c:v>128.27519999999899</c:v>
                </c:pt>
                <c:pt idx="351">
                  <c:v>127.282399999999</c:v>
                </c:pt>
                <c:pt idx="352">
                  <c:v>129.07759999999899</c:v>
                </c:pt>
                <c:pt idx="353">
                  <c:v>128.08479999999901</c:v>
                </c:pt>
                <c:pt idx="354">
                  <c:v>129.879999999999</c:v>
                </c:pt>
                <c:pt idx="355">
                  <c:v>131.67519999999899</c:v>
                </c:pt>
                <c:pt idx="356">
                  <c:v>130.68239999999901</c:v>
                </c:pt>
                <c:pt idx="357">
                  <c:v>129.68959999999899</c:v>
                </c:pt>
                <c:pt idx="358">
                  <c:v>131.48479999999901</c:v>
                </c:pt>
                <c:pt idx="359">
                  <c:v>130.491999999999</c:v>
                </c:pt>
                <c:pt idx="360">
                  <c:v>132.28719999999899</c:v>
                </c:pt>
                <c:pt idx="361">
                  <c:v>131.294399999999</c:v>
                </c:pt>
                <c:pt idx="362">
                  <c:v>130.30159999999901</c:v>
                </c:pt>
                <c:pt idx="363">
                  <c:v>129.308799999999</c:v>
                </c:pt>
                <c:pt idx="364">
                  <c:v>131.10399999999899</c:v>
                </c:pt>
                <c:pt idx="365">
                  <c:v>130.111199999999</c:v>
                </c:pt>
                <c:pt idx="366">
                  <c:v>131.906399999999</c:v>
                </c:pt>
                <c:pt idx="367">
                  <c:v>133.70159999999899</c:v>
                </c:pt>
                <c:pt idx="368">
                  <c:v>132.708799999999</c:v>
                </c:pt>
                <c:pt idx="369">
                  <c:v>134.503999999999</c:v>
                </c:pt>
                <c:pt idx="370">
                  <c:v>136.29919999999899</c:v>
                </c:pt>
                <c:pt idx="371">
                  <c:v>135.306399999999</c:v>
                </c:pt>
                <c:pt idx="372">
                  <c:v>134.31359999999901</c:v>
                </c:pt>
                <c:pt idx="373">
                  <c:v>133.320799999999</c:v>
                </c:pt>
                <c:pt idx="374">
                  <c:v>135.11599999999899</c:v>
                </c:pt>
                <c:pt idx="375">
                  <c:v>134.123199999999</c:v>
                </c:pt>
                <c:pt idx="376">
                  <c:v>135.918399999999</c:v>
                </c:pt>
                <c:pt idx="377">
                  <c:v>134.92559999999901</c:v>
                </c:pt>
                <c:pt idx="378">
                  <c:v>136.720799999999</c:v>
                </c:pt>
                <c:pt idx="379">
                  <c:v>135.72799999999901</c:v>
                </c:pt>
                <c:pt idx="380">
                  <c:v>134.735199999999</c:v>
                </c:pt>
                <c:pt idx="381">
                  <c:v>133.74239999999901</c:v>
                </c:pt>
                <c:pt idx="382">
                  <c:v>135.537599999999</c:v>
                </c:pt>
                <c:pt idx="383">
                  <c:v>137.332799999999</c:v>
                </c:pt>
                <c:pt idx="384">
                  <c:v>136.33999999999901</c:v>
                </c:pt>
                <c:pt idx="385">
                  <c:v>135.34719999999899</c:v>
                </c:pt>
                <c:pt idx="386">
                  <c:v>134.354399999999</c:v>
                </c:pt>
                <c:pt idx="387">
                  <c:v>136.149599999999</c:v>
                </c:pt>
                <c:pt idx="388">
                  <c:v>137.94479999999899</c:v>
                </c:pt>
                <c:pt idx="389">
                  <c:v>136.951999999999</c:v>
                </c:pt>
                <c:pt idx="390">
                  <c:v>135.95919999999899</c:v>
                </c:pt>
                <c:pt idx="391">
                  <c:v>137.75439999999901</c:v>
                </c:pt>
                <c:pt idx="392">
                  <c:v>136.76159999999899</c:v>
                </c:pt>
                <c:pt idx="393">
                  <c:v>138.55679999999899</c:v>
                </c:pt>
                <c:pt idx="394">
                  <c:v>137.563999999999</c:v>
                </c:pt>
                <c:pt idx="395">
                  <c:v>139.35919999999899</c:v>
                </c:pt>
                <c:pt idx="396">
                  <c:v>138.366399999999</c:v>
                </c:pt>
                <c:pt idx="397">
                  <c:v>137.37359999999899</c:v>
                </c:pt>
                <c:pt idx="398">
                  <c:v>136.380799999999</c:v>
                </c:pt>
                <c:pt idx="399">
                  <c:v>135.38799999999901</c:v>
                </c:pt>
                <c:pt idx="400">
                  <c:v>134.39519999999899</c:v>
                </c:pt>
                <c:pt idx="401">
                  <c:v>136.19039999999899</c:v>
                </c:pt>
                <c:pt idx="402">
                  <c:v>137.98559999999901</c:v>
                </c:pt>
                <c:pt idx="403">
                  <c:v>136.99279999999899</c:v>
                </c:pt>
                <c:pt idx="404">
                  <c:v>138.78799999999899</c:v>
                </c:pt>
                <c:pt idx="405">
                  <c:v>137.795199999999</c:v>
                </c:pt>
                <c:pt idx="406">
                  <c:v>136.80239999999901</c:v>
                </c:pt>
                <c:pt idx="407">
                  <c:v>135.80959999999899</c:v>
                </c:pt>
                <c:pt idx="408">
                  <c:v>134.81679999999901</c:v>
                </c:pt>
                <c:pt idx="409">
                  <c:v>136.611999999999</c:v>
                </c:pt>
                <c:pt idx="410">
                  <c:v>138.40719999999899</c:v>
                </c:pt>
                <c:pt idx="411">
                  <c:v>137.41439999999901</c:v>
                </c:pt>
                <c:pt idx="412">
                  <c:v>136.42159999999899</c:v>
                </c:pt>
                <c:pt idx="413">
                  <c:v>135.428799999999</c:v>
                </c:pt>
                <c:pt idx="414">
                  <c:v>134.43599999999901</c:v>
                </c:pt>
                <c:pt idx="415">
                  <c:v>136.23119999999901</c:v>
                </c:pt>
                <c:pt idx="416">
                  <c:v>138.026399999999</c:v>
                </c:pt>
                <c:pt idx="417">
                  <c:v>137.03359999999901</c:v>
                </c:pt>
                <c:pt idx="418">
                  <c:v>136.040799999999</c:v>
                </c:pt>
                <c:pt idx="419">
                  <c:v>135.04799999999901</c:v>
                </c:pt>
                <c:pt idx="420">
                  <c:v>134.05519999999899</c:v>
                </c:pt>
                <c:pt idx="421">
                  <c:v>135.85039999999901</c:v>
                </c:pt>
                <c:pt idx="422">
                  <c:v>134.857599999999</c:v>
                </c:pt>
                <c:pt idx="423">
                  <c:v>133.86479999999901</c:v>
                </c:pt>
                <c:pt idx="424">
                  <c:v>132.87199999999899</c:v>
                </c:pt>
                <c:pt idx="425">
                  <c:v>131.879199999999</c:v>
                </c:pt>
                <c:pt idx="426">
                  <c:v>133.674399999999</c:v>
                </c:pt>
                <c:pt idx="427">
                  <c:v>132.68159999999901</c:v>
                </c:pt>
                <c:pt idx="428">
                  <c:v>131.68879999999899</c:v>
                </c:pt>
                <c:pt idx="429">
                  <c:v>130.695999999999</c:v>
                </c:pt>
                <c:pt idx="430">
                  <c:v>132.491199999999</c:v>
                </c:pt>
                <c:pt idx="431">
                  <c:v>134.28639999999899</c:v>
                </c:pt>
                <c:pt idx="432">
                  <c:v>133.293599999999</c:v>
                </c:pt>
                <c:pt idx="433">
                  <c:v>132.30079999999899</c:v>
                </c:pt>
                <c:pt idx="434">
                  <c:v>134.09599999999901</c:v>
                </c:pt>
                <c:pt idx="435">
                  <c:v>135.891199999999</c:v>
                </c:pt>
                <c:pt idx="436">
                  <c:v>137.686399999999</c:v>
                </c:pt>
                <c:pt idx="437">
                  <c:v>139.48159999999899</c:v>
                </c:pt>
                <c:pt idx="438">
                  <c:v>138.488799999999</c:v>
                </c:pt>
                <c:pt idx="439">
                  <c:v>140.283999999999</c:v>
                </c:pt>
                <c:pt idx="440">
                  <c:v>142.07919999999899</c:v>
                </c:pt>
                <c:pt idx="441">
                  <c:v>141.086399999999</c:v>
                </c:pt>
                <c:pt idx="442">
                  <c:v>142.881599999999</c:v>
                </c:pt>
                <c:pt idx="443">
                  <c:v>141.88879999999901</c:v>
                </c:pt>
                <c:pt idx="444">
                  <c:v>143.683999999999</c:v>
                </c:pt>
                <c:pt idx="445">
                  <c:v>142.69119999999899</c:v>
                </c:pt>
                <c:pt idx="446">
                  <c:v>144.48639999999901</c:v>
                </c:pt>
                <c:pt idx="447">
                  <c:v>143.49359999999899</c:v>
                </c:pt>
                <c:pt idx="448">
                  <c:v>142.500799999999</c:v>
                </c:pt>
                <c:pt idx="449">
                  <c:v>144.295999999999</c:v>
                </c:pt>
                <c:pt idx="450">
                  <c:v>143.30319999999901</c:v>
                </c:pt>
                <c:pt idx="451">
                  <c:v>142.31039999999899</c:v>
                </c:pt>
                <c:pt idx="452">
                  <c:v>141.317599999999</c:v>
                </c:pt>
                <c:pt idx="453">
                  <c:v>143.112799999999</c:v>
                </c:pt>
                <c:pt idx="454">
                  <c:v>144.90799999999899</c:v>
                </c:pt>
                <c:pt idx="455">
                  <c:v>143.915199999999</c:v>
                </c:pt>
                <c:pt idx="456">
                  <c:v>142.92239999999899</c:v>
                </c:pt>
                <c:pt idx="457">
                  <c:v>141.929599999999</c:v>
                </c:pt>
                <c:pt idx="458">
                  <c:v>143.72479999999899</c:v>
                </c:pt>
                <c:pt idx="459">
                  <c:v>145.51999999999899</c:v>
                </c:pt>
                <c:pt idx="460">
                  <c:v>144.527199999999</c:v>
                </c:pt>
                <c:pt idx="461">
                  <c:v>143.53439999999901</c:v>
                </c:pt>
                <c:pt idx="462">
                  <c:v>142.54159999999899</c:v>
                </c:pt>
                <c:pt idx="463">
                  <c:v>144.33679999999899</c:v>
                </c:pt>
                <c:pt idx="464">
                  <c:v>143.343999999999</c:v>
                </c:pt>
                <c:pt idx="465">
                  <c:v>145.13919999999899</c:v>
                </c:pt>
                <c:pt idx="466">
                  <c:v>146.93439999999899</c:v>
                </c:pt>
                <c:pt idx="467">
                  <c:v>145.941599999999</c:v>
                </c:pt>
                <c:pt idx="468">
                  <c:v>144.94879999999901</c:v>
                </c:pt>
                <c:pt idx="469">
                  <c:v>146.74399999999901</c:v>
                </c:pt>
                <c:pt idx="470">
                  <c:v>145.75119999999899</c:v>
                </c:pt>
                <c:pt idx="471">
                  <c:v>147.54639999999901</c:v>
                </c:pt>
                <c:pt idx="472">
                  <c:v>149.341599999999</c:v>
                </c:pt>
                <c:pt idx="473">
                  <c:v>148.34879999999899</c:v>
                </c:pt>
                <c:pt idx="474">
                  <c:v>150.14399999999901</c:v>
                </c:pt>
                <c:pt idx="475">
                  <c:v>149.15119999999899</c:v>
                </c:pt>
                <c:pt idx="476">
                  <c:v>148.15839999999901</c:v>
                </c:pt>
                <c:pt idx="477">
                  <c:v>147.16559999999899</c:v>
                </c:pt>
                <c:pt idx="478">
                  <c:v>146.172799999999</c:v>
                </c:pt>
                <c:pt idx="479">
                  <c:v>145.17999999999901</c:v>
                </c:pt>
                <c:pt idx="480">
                  <c:v>146.97519999999901</c:v>
                </c:pt>
                <c:pt idx="481">
                  <c:v>145.98239999999899</c:v>
                </c:pt>
                <c:pt idx="482">
                  <c:v>144.989599999999</c:v>
                </c:pt>
                <c:pt idx="483">
                  <c:v>146.784799999999</c:v>
                </c:pt>
                <c:pt idx="484">
                  <c:v>145.79199999999901</c:v>
                </c:pt>
                <c:pt idx="485">
                  <c:v>144.79919999999899</c:v>
                </c:pt>
                <c:pt idx="486">
                  <c:v>143.806399999999</c:v>
                </c:pt>
                <c:pt idx="487">
                  <c:v>142.81359999999901</c:v>
                </c:pt>
                <c:pt idx="488">
                  <c:v>144.60879999999901</c:v>
                </c:pt>
                <c:pt idx="489">
                  <c:v>146.403999999999</c:v>
                </c:pt>
                <c:pt idx="490">
                  <c:v>145.41119999999901</c:v>
                </c:pt>
                <c:pt idx="491">
                  <c:v>147.20639999999901</c:v>
                </c:pt>
                <c:pt idx="492">
                  <c:v>146.21359999999899</c:v>
                </c:pt>
                <c:pt idx="493">
                  <c:v>145.2208</c:v>
                </c:pt>
                <c:pt idx="494">
                  <c:v>144.22800000000001</c:v>
                </c:pt>
                <c:pt idx="495">
                  <c:v>143.23519999999999</c:v>
                </c:pt>
                <c:pt idx="496">
                  <c:v>142.2424</c:v>
                </c:pt>
                <c:pt idx="497">
                  <c:v>144.0376</c:v>
                </c:pt>
                <c:pt idx="498">
                  <c:v>145.83279999999999</c:v>
                </c:pt>
                <c:pt idx="499">
                  <c:v>144.84</c:v>
                </c:pt>
                <c:pt idx="500">
                  <c:v>146.6352</c:v>
                </c:pt>
                <c:pt idx="501">
                  <c:v>148.43039999999999</c:v>
                </c:pt>
                <c:pt idx="502">
                  <c:v>150.22559999999999</c:v>
                </c:pt>
                <c:pt idx="503">
                  <c:v>152.02080000000001</c:v>
                </c:pt>
                <c:pt idx="504">
                  <c:v>153.816</c:v>
                </c:pt>
                <c:pt idx="505">
                  <c:v>152.82320000000001</c:v>
                </c:pt>
                <c:pt idx="506">
                  <c:v>151.8304</c:v>
                </c:pt>
                <c:pt idx="507">
                  <c:v>150.83760000000001</c:v>
                </c:pt>
                <c:pt idx="508">
                  <c:v>149.84479999999999</c:v>
                </c:pt>
                <c:pt idx="509">
                  <c:v>148.852</c:v>
                </c:pt>
                <c:pt idx="510">
                  <c:v>147.85919999999999</c:v>
                </c:pt>
                <c:pt idx="511">
                  <c:v>146.8664</c:v>
                </c:pt>
                <c:pt idx="512">
                  <c:v>145.87360000000001</c:v>
                </c:pt>
                <c:pt idx="513">
                  <c:v>144.88079999999999</c:v>
                </c:pt>
                <c:pt idx="514">
                  <c:v>146.67599999999999</c:v>
                </c:pt>
                <c:pt idx="515">
                  <c:v>145.6832</c:v>
                </c:pt>
                <c:pt idx="516">
                  <c:v>147.47839999999999</c:v>
                </c:pt>
                <c:pt idx="517">
                  <c:v>146.48560000000001</c:v>
                </c:pt>
                <c:pt idx="518">
                  <c:v>148.2808</c:v>
                </c:pt>
                <c:pt idx="519">
                  <c:v>147.28800000000001</c:v>
                </c:pt>
                <c:pt idx="520">
                  <c:v>146.29519999999999</c:v>
                </c:pt>
                <c:pt idx="521">
                  <c:v>145.30240000000001</c:v>
                </c:pt>
                <c:pt idx="522">
                  <c:v>147.0976</c:v>
                </c:pt>
                <c:pt idx="523">
                  <c:v>148.89279999999999</c:v>
                </c:pt>
                <c:pt idx="524">
                  <c:v>150.68799999999999</c:v>
                </c:pt>
                <c:pt idx="525">
                  <c:v>149.6952</c:v>
                </c:pt>
                <c:pt idx="526">
                  <c:v>148.70240000000001</c:v>
                </c:pt>
                <c:pt idx="527">
                  <c:v>150.49760000000001</c:v>
                </c:pt>
                <c:pt idx="528">
                  <c:v>149.50479999999999</c:v>
                </c:pt>
                <c:pt idx="529">
                  <c:v>151.30000000000001</c:v>
                </c:pt>
                <c:pt idx="530">
                  <c:v>150.30719999999999</c:v>
                </c:pt>
                <c:pt idx="531">
                  <c:v>149.31440000000001</c:v>
                </c:pt>
                <c:pt idx="532">
                  <c:v>148.32159999999999</c:v>
                </c:pt>
                <c:pt idx="533">
                  <c:v>147.3288</c:v>
                </c:pt>
                <c:pt idx="534">
                  <c:v>146.33600000000001</c:v>
                </c:pt>
                <c:pt idx="535">
                  <c:v>148.13120000000001</c:v>
                </c:pt>
                <c:pt idx="536">
                  <c:v>147.13839999999999</c:v>
                </c:pt>
                <c:pt idx="537">
                  <c:v>146.1456</c:v>
                </c:pt>
                <c:pt idx="538">
                  <c:v>147.9408</c:v>
                </c:pt>
                <c:pt idx="539">
                  <c:v>146.94800000000001</c:v>
                </c:pt>
                <c:pt idx="540">
                  <c:v>148.7432</c:v>
                </c:pt>
                <c:pt idx="541">
                  <c:v>147.75040000000001</c:v>
                </c:pt>
                <c:pt idx="542">
                  <c:v>146.7576</c:v>
                </c:pt>
                <c:pt idx="543">
                  <c:v>148.55279999999999</c:v>
                </c:pt>
                <c:pt idx="544">
                  <c:v>147.56</c:v>
                </c:pt>
                <c:pt idx="545">
                  <c:v>146.56720000000001</c:v>
                </c:pt>
                <c:pt idx="546">
                  <c:v>145.5744</c:v>
                </c:pt>
                <c:pt idx="547">
                  <c:v>147.36959999999999</c:v>
                </c:pt>
                <c:pt idx="548">
                  <c:v>149.16480000000001</c:v>
                </c:pt>
                <c:pt idx="549">
                  <c:v>150.96</c:v>
                </c:pt>
                <c:pt idx="550">
                  <c:v>149.96719999999999</c:v>
                </c:pt>
                <c:pt idx="551">
                  <c:v>148.9744</c:v>
                </c:pt>
                <c:pt idx="552">
                  <c:v>147.98159999999999</c:v>
                </c:pt>
                <c:pt idx="553">
                  <c:v>149.77680000000001</c:v>
                </c:pt>
                <c:pt idx="554">
                  <c:v>148.78399999999999</c:v>
                </c:pt>
                <c:pt idx="555">
                  <c:v>147.7912</c:v>
                </c:pt>
                <c:pt idx="556">
                  <c:v>149.5864</c:v>
                </c:pt>
                <c:pt idx="557">
                  <c:v>148.59360000000001</c:v>
                </c:pt>
                <c:pt idx="558">
                  <c:v>147.60079999999999</c:v>
                </c:pt>
                <c:pt idx="559">
                  <c:v>146.608</c:v>
                </c:pt>
                <c:pt idx="560">
                  <c:v>145.61519999999999</c:v>
                </c:pt>
                <c:pt idx="561">
                  <c:v>144.6224</c:v>
                </c:pt>
                <c:pt idx="562">
                  <c:v>146.41759999999999</c:v>
                </c:pt>
                <c:pt idx="563">
                  <c:v>145.4248</c:v>
                </c:pt>
                <c:pt idx="564">
                  <c:v>144.43199999999999</c:v>
                </c:pt>
                <c:pt idx="565">
                  <c:v>143.4392</c:v>
                </c:pt>
                <c:pt idx="566">
                  <c:v>142.44640000000001</c:v>
                </c:pt>
                <c:pt idx="567">
                  <c:v>141.45359999999999</c:v>
                </c:pt>
                <c:pt idx="568">
                  <c:v>143.24879999999999</c:v>
                </c:pt>
                <c:pt idx="569">
                  <c:v>142.256</c:v>
                </c:pt>
                <c:pt idx="570">
                  <c:v>141.26320000000001</c:v>
                </c:pt>
                <c:pt idx="571">
                  <c:v>140.2704</c:v>
                </c:pt>
                <c:pt idx="572">
                  <c:v>139.27760000000001</c:v>
                </c:pt>
                <c:pt idx="573">
                  <c:v>141.0728</c:v>
                </c:pt>
                <c:pt idx="574">
                  <c:v>140.08000000000001</c:v>
                </c:pt>
                <c:pt idx="575">
                  <c:v>141.87520000000001</c:v>
                </c:pt>
                <c:pt idx="576">
                  <c:v>140.88239999999999</c:v>
                </c:pt>
                <c:pt idx="577">
                  <c:v>139.8896</c:v>
                </c:pt>
                <c:pt idx="578">
                  <c:v>138.89680000000001</c:v>
                </c:pt>
                <c:pt idx="579">
                  <c:v>140.69200000000001</c:v>
                </c:pt>
                <c:pt idx="580">
                  <c:v>142.4872</c:v>
                </c:pt>
                <c:pt idx="581">
                  <c:v>144.2824</c:v>
                </c:pt>
                <c:pt idx="582">
                  <c:v>146.07759999999999</c:v>
                </c:pt>
                <c:pt idx="583">
                  <c:v>147.87280000000001</c:v>
                </c:pt>
                <c:pt idx="584">
                  <c:v>146.88</c:v>
                </c:pt>
                <c:pt idx="585">
                  <c:v>145.88720000000001</c:v>
                </c:pt>
                <c:pt idx="586">
                  <c:v>144.89439999999999</c:v>
                </c:pt>
                <c:pt idx="587">
                  <c:v>146.68960000000001</c:v>
                </c:pt>
                <c:pt idx="588">
                  <c:v>145.6968</c:v>
                </c:pt>
                <c:pt idx="589">
                  <c:v>144.70400000000001</c:v>
                </c:pt>
                <c:pt idx="590">
                  <c:v>143.71119999999999</c:v>
                </c:pt>
                <c:pt idx="591">
                  <c:v>142.7184</c:v>
                </c:pt>
                <c:pt idx="592">
                  <c:v>141.72559999999999</c:v>
                </c:pt>
                <c:pt idx="593">
                  <c:v>140.7328</c:v>
                </c:pt>
                <c:pt idx="594">
                  <c:v>142.52799999999999</c:v>
                </c:pt>
                <c:pt idx="595">
                  <c:v>141.5352</c:v>
                </c:pt>
                <c:pt idx="596">
                  <c:v>143.3304</c:v>
                </c:pt>
                <c:pt idx="597">
                  <c:v>145.12559999999999</c:v>
                </c:pt>
                <c:pt idx="598">
                  <c:v>146.92080000000001</c:v>
                </c:pt>
                <c:pt idx="599">
                  <c:v>145.928</c:v>
                </c:pt>
                <c:pt idx="600">
                  <c:v>147.72319999999999</c:v>
                </c:pt>
                <c:pt idx="601">
                  <c:v>149.51840000000001</c:v>
                </c:pt>
                <c:pt idx="602">
                  <c:v>151.31360000000001</c:v>
                </c:pt>
                <c:pt idx="603">
                  <c:v>153.1088</c:v>
                </c:pt>
                <c:pt idx="604">
                  <c:v>152.11600000000001</c:v>
                </c:pt>
                <c:pt idx="605">
                  <c:v>153.91120000000001</c:v>
                </c:pt>
                <c:pt idx="606">
                  <c:v>152.91839999999999</c:v>
                </c:pt>
                <c:pt idx="607">
                  <c:v>151.9256</c:v>
                </c:pt>
                <c:pt idx="608">
                  <c:v>150.93279999999999</c:v>
                </c:pt>
                <c:pt idx="609">
                  <c:v>149.94</c:v>
                </c:pt>
                <c:pt idx="610">
                  <c:v>148.94720000000001</c:v>
                </c:pt>
                <c:pt idx="611">
                  <c:v>147.95439999999999</c:v>
                </c:pt>
                <c:pt idx="612">
                  <c:v>149.74959999999999</c:v>
                </c:pt>
                <c:pt idx="613">
                  <c:v>148.7568</c:v>
                </c:pt>
                <c:pt idx="614">
                  <c:v>150.55199999999999</c:v>
                </c:pt>
                <c:pt idx="615">
                  <c:v>149.5592</c:v>
                </c:pt>
                <c:pt idx="616">
                  <c:v>148.56639999999999</c:v>
                </c:pt>
                <c:pt idx="617">
                  <c:v>150.36160000000001</c:v>
                </c:pt>
                <c:pt idx="618">
                  <c:v>149.36879999999999</c:v>
                </c:pt>
                <c:pt idx="619">
                  <c:v>148.376</c:v>
                </c:pt>
                <c:pt idx="620">
                  <c:v>147.38319999999999</c:v>
                </c:pt>
                <c:pt idx="621">
                  <c:v>146.3904</c:v>
                </c:pt>
                <c:pt idx="622">
                  <c:v>148.18559999999999</c:v>
                </c:pt>
                <c:pt idx="623">
                  <c:v>147.19280000000001</c:v>
                </c:pt>
                <c:pt idx="624">
                  <c:v>146.19999999999999</c:v>
                </c:pt>
                <c:pt idx="625">
                  <c:v>147.99520000000001</c:v>
                </c:pt>
                <c:pt idx="626">
                  <c:v>147.00239999999999</c:v>
                </c:pt>
                <c:pt idx="627">
                  <c:v>148.79759999999999</c:v>
                </c:pt>
                <c:pt idx="628">
                  <c:v>147.8048</c:v>
                </c:pt>
                <c:pt idx="629">
                  <c:v>146.81200000000001</c:v>
                </c:pt>
                <c:pt idx="630">
                  <c:v>148.60720000000001</c:v>
                </c:pt>
                <c:pt idx="631">
                  <c:v>147.61439999999999</c:v>
                </c:pt>
                <c:pt idx="632">
                  <c:v>146.6216</c:v>
                </c:pt>
                <c:pt idx="633">
                  <c:v>145.62880000000001</c:v>
                </c:pt>
                <c:pt idx="634">
                  <c:v>144.636</c:v>
                </c:pt>
                <c:pt idx="635">
                  <c:v>146.43119999999999</c:v>
                </c:pt>
                <c:pt idx="636">
                  <c:v>145.4384</c:v>
                </c:pt>
                <c:pt idx="637">
                  <c:v>147.2336</c:v>
                </c:pt>
                <c:pt idx="638">
                  <c:v>149.02879999999999</c:v>
                </c:pt>
                <c:pt idx="639">
                  <c:v>150.82400000000001</c:v>
                </c:pt>
                <c:pt idx="640">
                  <c:v>152.61920000000001</c:v>
                </c:pt>
                <c:pt idx="641">
                  <c:v>151.62639999999999</c:v>
                </c:pt>
                <c:pt idx="642">
                  <c:v>153.42160000000001</c:v>
                </c:pt>
                <c:pt idx="643">
                  <c:v>155.21680000000001</c:v>
                </c:pt>
                <c:pt idx="644">
                  <c:v>154.22399999999999</c:v>
                </c:pt>
                <c:pt idx="645">
                  <c:v>153.2312</c:v>
                </c:pt>
                <c:pt idx="646">
                  <c:v>155.0264</c:v>
                </c:pt>
                <c:pt idx="647">
                  <c:v>156.82159999999999</c:v>
                </c:pt>
                <c:pt idx="648">
                  <c:v>155.8288</c:v>
                </c:pt>
                <c:pt idx="649">
                  <c:v>157.624</c:v>
                </c:pt>
                <c:pt idx="650">
                  <c:v>159.41919999999999</c:v>
                </c:pt>
                <c:pt idx="651">
                  <c:v>158.4264</c:v>
                </c:pt>
                <c:pt idx="652">
                  <c:v>157.43360000000001</c:v>
                </c:pt>
                <c:pt idx="653">
                  <c:v>159.22880000000001</c:v>
                </c:pt>
                <c:pt idx="654">
                  <c:v>158.23599999999999</c:v>
                </c:pt>
                <c:pt idx="655">
                  <c:v>160.03120000000001</c:v>
                </c:pt>
                <c:pt idx="656">
                  <c:v>159.0384</c:v>
                </c:pt>
                <c:pt idx="657">
                  <c:v>160.83359999999999</c:v>
                </c:pt>
                <c:pt idx="658">
                  <c:v>159.8408</c:v>
                </c:pt>
                <c:pt idx="659">
                  <c:v>158.84800000000001</c:v>
                </c:pt>
                <c:pt idx="660">
                  <c:v>157.8552</c:v>
                </c:pt>
                <c:pt idx="661">
                  <c:v>156.86240000000001</c:v>
                </c:pt>
                <c:pt idx="662">
                  <c:v>155.86959999999999</c:v>
                </c:pt>
                <c:pt idx="663">
                  <c:v>154.8768</c:v>
                </c:pt>
                <c:pt idx="664">
                  <c:v>153.88399999999999</c:v>
                </c:pt>
                <c:pt idx="665">
                  <c:v>152.8912</c:v>
                </c:pt>
                <c:pt idx="666">
                  <c:v>151.89840000000001</c:v>
                </c:pt>
                <c:pt idx="667">
                  <c:v>150.90559999999999</c:v>
                </c:pt>
                <c:pt idx="668">
                  <c:v>149.9128</c:v>
                </c:pt>
                <c:pt idx="669">
                  <c:v>148.91999999999999</c:v>
                </c:pt>
                <c:pt idx="670">
                  <c:v>150.71520000000001</c:v>
                </c:pt>
                <c:pt idx="671">
                  <c:v>149.72239999999999</c:v>
                </c:pt>
                <c:pt idx="672">
                  <c:v>151.51759999999999</c:v>
                </c:pt>
                <c:pt idx="673">
                  <c:v>150.5248</c:v>
                </c:pt>
                <c:pt idx="674">
                  <c:v>152.32</c:v>
                </c:pt>
                <c:pt idx="675">
                  <c:v>154.11519999999999</c:v>
                </c:pt>
                <c:pt idx="676">
                  <c:v>153.1224</c:v>
                </c:pt>
                <c:pt idx="677">
                  <c:v>154.91759999999999</c:v>
                </c:pt>
                <c:pt idx="678">
                  <c:v>153.9248</c:v>
                </c:pt>
                <c:pt idx="679">
                  <c:v>155.72</c:v>
                </c:pt>
                <c:pt idx="680">
                  <c:v>157.51519999999999</c:v>
                </c:pt>
                <c:pt idx="681">
                  <c:v>159.31039999999999</c:v>
                </c:pt>
                <c:pt idx="682">
                  <c:v>161.10560000000001</c:v>
                </c:pt>
                <c:pt idx="683">
                  <c:v>160.11279999999999</c:v>
                </c:pt>
                <c:pt idx="684">
                  <c:v>161.90799999999999</c:v>
                </c:pt>
                <c:pt idx="685">
                  <c:v>160.9152</c:v>
                </c:pt>
                <c:pt idx="686">
                  <c:v>159.92240000000001</c:v>
                </c:pt>
                <c:pt idx="687">
                  <c:v>158.92959999999999</c:v>
                </c:pt>
                <c:pt idx="688">
                  <c:v>160.72479999999999</c:v>
                </c:pt>
                <c:pt idx="689">
                  <c:v>162.52000000000001</c:v>
                </c:pt>
                <c:pt idx="690">
                  <c:v>161.52719999999999</c:v>
                </c:pt>
                <c:pt idx="691">
                  <c:v>163.32239999999999</c:v>
                </c:pt>
                <c:pt idx="692">
                  <c:v>165.11760000000001</c:v>
                </c:pt>
                <c:pt idx="693">
                  <c:v>166.9128</c:v>
                </c:pt>
                <c:pt idx="694">
                  <c:v>165.92</c:v>
                </c:pt>
                <c:pt idx="695">
                  <c:v>164.9272</c:v>
                </c:pt>
                <c:pt idx="696">
                  <c:v>163.93440000000001</c:v>
                </c:pt>
                <c:pt idx="697">
                  <c:v>165.7296</c:v>
                </c:pt>
                <c:pt idx="698">
                  <c:v>164.73679999999999</c:v>
                </c:pt>
                <c:pt idx="699">
                  <c:v>163.74400000000099</c:v>
                </c:pt>
                <c:pt idx="700">
                  <c:v>165.53920000000099</c:v>
                </c:pt>
                <c:pt idx="701">
                  <c:v>164.546400000001</c:v>
                </c:pt>
                <c:pt idx="702">
                  <c:v>166.34160000000099</c:v>
                </c:pt>
                <c:pt idx="703">
                  <c:v>168.13680000000099</c:v>
                </c:pt>
                <c:pt idx="704">
                  <c:v>169.93199999999999</c:v>
                </c:pt>
                <c:pt idx="705">
                  <c:v>171.72720000000001</c:v>
                </c:pt>
                <c:pt idx="706">
                  <c:v>170.73440000000099</c:v>
                </c:pt>
                <c:pt idx="707">
                  <c:v>169.741600000001</c:v>
                </c:pt>
                <c:pt idx="708">
                  <c:v>168.74880000000101</c:v>
                </c:pt>
                <c:pt idx="709">
                  <c:v>170.54400000000101</c:v>
                </c:pt>
                <c:pt idx="710">
                  <c:v>172.339200000001</c:v>
                </c:pt>
                <c:pt idx="711">
                  <c:v>174.13440000000099</c:v>
                </c:pt>
                <c:pt idx="712">
                  <c:v>173.14160000000101</c:v>
                </c:pt>
                <c:pt idx="713">
                  <c:v>172.14880000000099</c:v>
                </c:pt>
                <c:pt idx="714">
                  <c:v>173.94400000000101</c:v>
                </c:pt>
                <c:pt idx="715">
                  <c:v>172.95120000000099</c:v>
                </c:pt>
                <c:pt idx="716">
                  <c:v>171.95840000000101</c:v>
                </c:pt>
                <c:pt idx="717">
                  <c:v>170.96560000000099</c:v>
                </c:pt>
                <c:pt idx="718">
                  <c:v>172.76080000000101</c:v>
                </c:pt>
                <c:pt idx="719">
                  <c:v>171.768000000001</c:v>
                </c:pt>
                <c:pt idx="720">
                  <c:v>173.56320000000099</c:v>
                </c:pt>
                <c:pt idx="721">
                  <c:v>175.35840000000101</c:v>
                </c:pt>
                <c:pt idx="722">
                  <c:v>177.15360000000101</c:v>
                </c:pt>
                <c:pt idx="723">
                  <c:v>178.948800000001</c:v>
                </c:pt>
                <c:pt idx="724">
                  <c:v>180.74400000000099</c:v>
                </c:pt>
                <c:pt idx="725">
                  <c:v>182.53920000000099</c:v>
                </c:pt>
                <c:pt idx="726">
                  <c:v>184.33440000000101</c:v>
                </c:pt>
                <c:pt idx="727">
                  <c:v>183.34160000000099</c:v>
                </c:pt>
                <c:pt idx="728">
                  <c:v>185.13680000000099</c:v>
                </c:pt>
                <c:pt idx="729">
                  <c:v>186.93200000000101</c:v>
                </c:pt>
                <c:pt idx="730">
                  <c:v>185.93920000000099</c:v>
                </c:pt>
                <c:pt idx="731">
                  <c:v>187.73440000000099</c:v>
                </c:pt>
                <c:pt idx="732">
                  <c:v>186.741600000001</c:v>
                </c:pt>
                <c:pt idx="733">
                  <c:v>188.53680000000099</c:v>
                </c:pt>
                <c:pt idx="734">
                  <c:v>190.33200000000099</c:v>
                </c:pt>
                <c:pt idx="735">
                  <c:v>189.339200000001</c:v>
                </c:pt>
                <c:pt idx="736">
                  <c:v>188.34640000000101</c:v>
                </c:pt>
                <c:pt idx="737">
                  <c:v>187.35360000000099</c:v>
                </c:pt>
                <c:pt idx="738">
                  <c:v>189.14880000000099</c:v>
                </c:pt>
                <c:pt idx="739">
                  <c:v>188.156000000001</c:v>
                </c:pt>
                <c:pt idx="740">
                  <c:v>187.16320000000101</c:v>
                </c:pt>
                <c:pt idx="741">
                  <c:v>186.170400000001</c:v>
                </c:pt>
                <c:pt idx="742">
                  <c:v>185.17760000000101</c:v>
                </c:pt>
                <c:pt idx="743">
                  <c:v>186.972800000001</c:v>
                </c:pt>
                <c:pt idx="744">
                  <c:v>185.98000000000101</c:v>
                </c:pt>
                <c:pt idx="745">
                  <c:v>184.987200000001</c:v>
                </c:pt>
                <c:pt idx="746">
                  <c:v>183.99440000000101</c:v>
                </c:pt>
                <c:pt idx="747">
                  <c:v>183.00160000000099</c:v>
                </c:pt>
                <c:pt idx="748">
                  <c:v>184.79680000000101</c:v>
                </c:pt>
                <c:pt idx="749">
                  <c:v>183.804000000001</c:v>
                </c:pt>
                <c:pt idx="750">
                  <c:v>182.81120000000101</c:v>
                </c:pt>
                <c:pt idx="751">
                  <c:v>181.81840000000099</c:v>
                </c:pt>
                <c:pt idx="752">
                  <c:v>180.825600000001</c:v>
                </c:pt>
                <c:pt idx="753">
                  <c:v>179.83280000000099</c:v>
                </c:pt>
                <c:pt idx="754">
                  <c:v>181.62800000000101</c:v>
                </c:pt>
                <c:pt idx="755">
                  <c:v>183.423200000001</c:v>
                </c:pt>
                <c:pt idx="756">
                  <c:v>185.218400000001</c:v>
                </c:pt>
                <c:pt idx="757">
                  <c:v>187.01360000000099</c:v>
                </c:pt>
                <c:pt idx="758">
                  <c:v>186.020800000001</c:v>
                </c:pt>
                <c:pt idx="759">
                  <c:v>185.02800000000099</c:v>
                </c:pt>
                <c:pt idx="760">
                  <c:v>186.82320000000101</c:v>
                </c:pt>
                <c:pt idx="761">
                  <c:v>185.83040000000099</c:v>
                </c:pt>
                <c:pt idx="762">
                  <c:v>184.837600000001</c:v>
                </c:pt>
                <c:pt idx="763">
                  <c:v>186.632800000001</c:v>
                </c:pt>
                <c:pt idx="764">
                  <c:v>185.64000000000101</c:v>
                </c:pt>
                <c:pt idx="765">
                  <c:v>187.435200000001</c:v>
                </c:pt>
                <c:pt idx="766">
                  <c:v>186.44240000000099</c:v>
                </c:pt>
                <c:pt idx="767">
                  <c:v>185.449600000001</c:v>
                </c:pt>
                <c:pt idx="768">
                  <c:v>184.45680000000101</c:v>
                </c:pt>
                <c:pt idx="769">
                  <c:v>186.252000000001</c:v>
                </c:pt>
                <c:pt idx="770">
                  <c:v>188.047200000001</c:v>
                </c:pt>
                <c:pt idx="771">
                  <c:v>187.05440000000101</c:v>
                </c:pt>
                <c:pt idx="772">
                  <c:v>186.06160000000099</c:v>
                </c:pt>
                <c:pt idx="773">
                  <c:v>185.068800000001</c:v>
                </c:pt>
                <c:pt idx="774">
                  <c:v>186.864000000001</c:v>
                </c:pt>
                <c:pt idx="775">
                  <c:v>188.65920000000099</c:v>
                </c:pt>
                <c:pt idx="776">
                  <c:v>190.45440000000099</c:v>
                </c:pt>
                <c:pt idx="777">
                  <c:v>189.461600000001</c:v>
                </c:pt>
                <c:pt idx="778">
                  <c:v>188.46880000000101</c:v>
                </c:pt>
                <c:pt idx="779">
                  <c:v>190.264000000001</c:v>
                </c:pt>
                <c:pt idx="780">
                  <c:v>189.27120000000099</c:v>
                </c:pt>
                <c:pt idx="781">
                  <c:v>188.278400000001</c:v>
                </c:pt>
                <c:pt idx="782">
                  <c:v>187.28560000000101</c:v>
                </c:pt>
                <c:pt idx="783">
                  <c:v>186.29280000000099</c:v>
                </c:pt>
                <c:pt idx="784">
                  <c:v>185.30000000000101</c:v>
                </c:pt>
                <c:pt idx="785">
                  <c:v>184.30720000000099</c:v>
                </c:pt>
                <c:pt idx="786">
                  <c:v>183.314400000001</c:v>
                </c:pt>
                <c:pt idx="787">
                  <c:v>185.109600000001</c:v>
                </c:pt>
                <c:pt idx="788">
                  <c:v>186.90480000000099</c:v>
                </c:pt>
                <c:pt idx="789">
                  <c:v>185.912000000001</c:v>
                </c:pt>
                <c:pt idx="790">
                  <c:v>184.91920000000101</c:v>
                </c:pt>
                <c:pt idx="791">
                  <c:v>183.926400000001</c:v>
                </c:pt>
                <c:pt idx="792">
                  <c:v>182.93360000000101</c:v>
                </c:pt>
                <c:pt idx="793">
                  <c:v>181.94080000000099</c:v>
                </c:pt>
                <c:pt idx="794">
                  <c:v>183.73600000000101</c:v>
                </c:pt>
                <c:pt idx="795">
                  <c:v>182.743200000001</c:v>
                </c:pt>
                <c:pt idx="796">
                  <c:v>181.75040000000101</c:v>
                </c:pt>
                <c:pt idx="797">
                  <c:v>180.75760000000099</c:v>
                </c:pt>
                <c:pt idx="798">
                  <c:v>179.764800000001</c:v>
                </c:pt>
                <c:pt idx="799">
                  <c:v>178.77200000000099</c:v>
                </c:pt>
                <c:pt idx="800">
                  <c:v>177.779200000001</c:v>
                </c:pt>
                <c:pt idx="801">
                  <c:v>176.78640000000101</c:v>
                </c:pt>
                <c:pt idx="802">
                  <c:v>178.581600000001</c:v>
                </c:pt>
                <c:pt idx="803">
                  <c:v>177.58880000000099</c:v>
                </c:pt>
                <c:pt idx="804">
                  <c:v>176.596000000001</c:v>
                </c:pt>
                <c:pt idx="805">
                  <c:v>175.60320000000101</c:v>
                </c:pt>
                <c:pt idx="806">
                  <c:v>174.61040000000099</c:v>
                </c:pt>
                <c:pt idx="807">
                  <c:v>176.40560000000099</c:v>
                </c:pt>
                <c:pt idx="808">
                  <c:v>178.20080000000101</c:v>
                </c:pt>
                <c:pt idx="809">
                  <c:v>177.20800000000099</c:v>
                </c:pt>
                <c:pt idx="810">
                  <c:v>176.215200000001</c:v>
                </c:pt>
                <c:pt idx="811">
                  <c:v>175.22240000000099</c:v>
                </c:pt>
                <c:pt idx="812">
                  <c:v>174.229600000001</c:v>
                </c:pt>
                <c:pt idx="813">
                  <c:v>173.23680000000101</c:v>
                </c:pt>
                <c:pt idx="814">
                  <c:v>172.24400000000099</c:v>
                </c:pt>
                <c:pt idx="815">
                  <c:v>174.03920000000099</c:v>
                </c:pt>
                <c:pt idx="816">
                  <c:v>173.046400000001</c:v>
                </c:pt>
                <c:pt idx="817">
                  <c:v>174.84160000000099</c:v>
                </c:pt>
                <c:pt idx="818">
                  <c:v>176.63680000000099</c:v>
                </c:pt>
                <c:pt idx="819">
                  <c:v>175.644000000001</c:v>
                </c:pt>
                <c:pt idx="820">
                  <c:v>177.43920000000099</c:v>
                </c:pt>
                <c:pt idx="821">
                  <c:v>179.23440000000099</c:v>
                </c:pt>
                <c:pt idx="822">
                  <c:v>178.241600000001</c:v>
                </c:pt>
                <c:pt idx="823">
                  <c:v>180.03680000000099</c:v>
                </c:pt>
                <c:pt idx="824">
                  <c:v>179.04400000000101</c:v>
                </c:pt>
                <c:pt idx="825">
                  <c:v>180.839200000001</c:v>
                </c:pt>
                <c:pt idx="826">
                  <c:v>179.84640000000101</c:v>
                </c:pt>
                <c:pt idx="827">
                  <c:v>178.85360000000099</c:v>
                </c:pt>
                <c:pt idx="828">
                  <c:v>177.86080000000101</c:v>
                </c:pt>
                <c:pt idx="829">
                  <c:v>176.86800000000099</c:v>
                </c:pt>
                <c:pt idx="830">
                  <c:v>175.875200000001</c:v>
                </c:pt>
                <c:pt idx="831">
                  <c:v>174.88240000000101</c:v>
                </c:pt>
                <c:pt idx="832">
                  <c:v>176.67760000000101</c:v>
                </c:pt>
                <c:pt idx="833">
                  <c:v>175.68480000000099</c:v>
                </c:pt>
                <c:pt idx="834">
                  <c:v>177.48000000000101</c:v>
                </c:pt>
                <c:pt idx="835">
                  <c:v>179.27520000000101</c:v>
                </c:pt>
                <c:pt idx="836">
                  <c:v>181.070400000001</c:v>
                </c:pt>
                <c:pt idx="837">
                  <c:v>180.07760000000101</c:v>
                </c:pt>
                <c:pt idx="838">
                  <c:v>181.87280000000101</c:v>
                </c:pt>
                <c:pt idx="839">
                  <c:v>180.88000000000099</c:v>
                </c:pt>
                <c:pt idx="840">
                  <c:v>182.67520000000101</c:v>
                </c:pt>
                <c:pt idx="841">
                  <c:v>181.682400000001</c:v>
                </c:pt>
                <c:pt idx="842">
                  <c:v>180.68960000000101</c:v>
                </c:pt>
                <c:pt idx="843">
                  <c:v>182.484800000001</c:v>
                </c:pt>
                <c:pt idx="844">
                  <c:v>181.49200000000101</c:v>
                </c:pt>
                <c:pt idx="845">
                  <c:v>183.28720000000101</c:v>
                </c:pt>
                <c:pt idx="846">
                  <c:v>182.29440000000099</c:v>
                </c:pt>
                <c:pt idx="847">
                  <c:v>181.301600000001</c:v>
                </c:pt>
                <c:pt idx="848">
                  <c:v>183.096800000001</c:v>
                </c:pt>
                <c:pt idx="849">
                  <c:v>182.10400000000101</c:v>
                </c:pt>
                <c:pt idx="850">
                  <c:v>181.11120000000099</c:v>
                </c:pt>
                <c:pt idx="851">
                  <c:v>180.118400000001</c:v>
                </c:pt>
                <c:pt idx="852">
                  <c:v>179.12560000000099</c:v>
                </c:pt>
                <c:pt idx="853">
                  <c:v>178.132800000001</c:v>
                </c:pt>
                <c:pt idx="854">
                  <c:v>179.92800000000099</c:v>
                </c:pt>
                <c:pt idx="855">
                  <c:v>181.72320000000099</c:v>
                </c:pt>
                <c:pt idx="856">
                  <c:v>180.730400000001</c:v>
                </c:pt>
                <c:pt idx="857">
                  <c:v>179.73760000000101</c:v>
                </c:pt>
                <c:pt idx="858">
                  <c:v>178.74480000000099</c:v>
                </c:pt>
                <c:pt idx="859">
                  <c:v>177.752000000001</c:v>
                </c:pt>
                <c:pt idx="860">
                  <c:v>179.547200000001</c:v>
                </c:pt>
                <c:pt idx="861">
                  <c:v>181.34240000000099</c:v>
                </c:pt>
                <c:pt idx="862">
                  <c:v>183.13760000000099</c:v>
                </c:pt>
                <c:pt idx="863">
                  <c:v>182.144800000001</c:v>
                </c:pt>
                <c:pt idx="864">
                  <c:v>183.94000000000099</c:v>
                </c:pt>
                <c:pt idx="865">
                  <c:v>182.947200000001</c:v>
                </c:pt>
                <c:pt idx="866">
                  <c:v>184.742400000001</c:v>
                </c:pt>
                <c:pt idx="867">
                  <c:v>183.74960000000101</c:v>
                </c:pt>
                <c:pt idx="868">
                  <c:v>182.75680000000099</c:v>
                </c:pt>
                <c:pt idx="869">
                  <c:v>181.764000000001</c:v>
                </c:pt>
                <c:pt idx="870">
                  <c:v>183.559200000001</c:v>
                </c:pt>
                <c:pt idx="871">
                  <c:v>185.35440000000099</c:v>
                </c:pt>
                <c:pt idx="872">
                  <c:v>187.14960000000099</c:v>
                </c:pt>
                <c:pt idx="873">
                  <c:v>188.94480000000101</c:v>
                </c:pt>
                <c:pt idx="874">
                  <c:v>190.740000000001</c:v>
                </c:pt>
                <c:pt idx="875">
                  <c:v>189.74720000000099</c:v>
                </c:pt>
                <c:pt idx="876">
                  <c:v>188.754400000001</c:v>
                </c:pt>
                <c:pt idx="877">
                  <c:v>190.54960000000099</c:v>
                </c:pt>
                <c:pt idx="878">
                  <c:v>192.34480000000099</c:v>
                </c:pt>
                <c:pt idx="879">
                  <c:v>194.14000000000101</c:v>
                </c:pt>
                <c:pt idx="880">
                  <c:v>195.935200000001</c:v>
                </c:pt>
                <c:pt idx="881">
                  <c:v>197.730400000001</c:v>
                </c:pt>
                <c:pt idx="882">
                  <c:v>196.73760000000101</c:v>
                </c:pt>
                <c:pt idx="883">
                  <c:v>195.74480000000099</c:v>
                </c:pt>
                <c:pt idx="884">
                  <c:v>194.752000000001</c:v>
                </c:pt>
                <c:pt idx="885">
                  <c:v>196.547200000001</c:v>
                </c:pt>
                <c:pt idx="886">
                  <c:v>198.34240000000099</c:v>
                </c:pt>
                <c:pt idx="887">
                  <c:v>197.349600000001</c:v>
                </c:pt>
                <c:pt idx="888">
                  <c:v>199.144800000001</c:v>
                </c:pt>
                <c:pt idx="889">
                  <c:v>198.15200000000101</c:v>
                </c:pt>
                <c:pt idx="890">
                  <c:v>199.947200000001</c:v>
                </c:pt>
                <c:pt idx="891">
                  <c:v>198.95440000000099</c:v>
                </c:pt>
                <c:pt idx="892">
                  <c:v>200.74960000000101</c:v>
                </c:pt>
                <c:pt idx="893">
                  <c:v>199.75680000000099</c:v>
                </c:pt>
                <c:pt idx="894">
                  <c:v>198.764000000001</c:v>
                </c:pt>
                <c:pt idx="895">
                  <c:v>200.559200000001</c:v>
                </c:pt>
                <c:pt idx="896">
                  <c:v>199.56640000000101</c:v>
                </c:pt>
                <c:pt idx="897">
                  <c:v>201.361600000001</c:v>
                </c:pt>
                <c:pt idx="898">
                  <c:v>200.36880000000099</c:v>
                </c:pt>
                <c:pt idx="899">
                  <c:v>202.16400000000101</c:v>
                </c:pt>
                <c:pt idx="900">
                  <c:v>201.17120000000099</c:v>
                </c:pt>
                <c:pt idx="901">
                  <c:v>200.17840000000101</c:v>
                </c:pt>
                <c:pt idx="902">
                  <c:v>199.18560000000099</c:v>
                </c:pt>
                <c:pt idx="903">
                  <c:v>200.98080000000101</c:v>
                </c:pt>
                <c:pt idx="904">
                  <c:v>199.98800000000099</c:v>
                </c:pt>
                <c:pt idx="905">
                  <c:v>201.78320000000099</c:v>
                </c:pt>
                <c:pt idx="906">
                  <c:v>200.790400000001</c:v>
                </c:pt>
                <c:pt idx="907">
                  <c:v>202.58560000000099</c:v>
                </c:pt>
                <c:pt idx="908">
                  <c:v>204.38080000000099</c:v>
                </c:pt>
                <c:pt idx="909">
                  <c:v>203.388000000001</c:v>
                </c:pt>
                <c:pt idx="910">
                  <c:v>205.18320000000099</c:v>
                </c:pt>
                <c:pt idx="911">
                  <c:v>204.19040000000101</c:v>
                </c:pt>
                <c:pt idx="912">
                  <c:v>203.19760000000099</c:v>
                </c:pt>
                <c:pt idx="913">
                  <c:v>202.204800000001</c:v>
                </c:pt>
                <c:pt idx="914">
                  <c:v>204.00000000000099</c:v>
                </c:pt>
                <c:pt idx="915">
                  <c:v>205.79520000000099</c:v>
                </c:pt>
                <c:pt idx="916">
                  <c:v>207.59040000000101</c:v>
                </c:pt>
                <c:pt idx="917">
                  <c:v>209.38560000000101</c:v>
                </c:pt>
                <c:pt idx="918">
                  <c:v>211.180800000001</c:v>
                </c:pt>
                <c:pt idx="919">
                  <c:v>210.18800000000101</c:v>
                </c:pt>
                <c:pt idx="920">
                  <c:v>209.19520000000099</c:v>
                </c:pt>
                <c:pt idx="921">
                  <c:v>208.20240000000101</c:v>
                </c:pt>
                <c:pt idx="922">
                  <c:v>209.997600000001</c:v>
                </c:pt>
                <c:pt idx="923">
                  <c:v>209.00480000000101</c:v>
                </c:pt>
                <c:pt idx="924">
                  <c:v>208.012000000001</c:v>
                </c:pt>
                <c:pt idx="925">
                  <c:v>207.01920000000101</c:v>
                </c:pt>
                <c:pt idx="926">
                  <c:v>206.02640000000099</c:v>
                </c:pt>
                <c:pt idx="927">
                  <c:v>207.82160000000101</c:v>
                </c:pt>
                <c:pt idx="928">
                  <c:v>206.828800000001</c:v>
                </c:pt>
                <c:pt idx="929">
                  <c:v>205.83600000000101</c:v>
                </c:pt>
                <c:pt idx="930">
                  <c:v>207.631200000001</c:v>
                </c:pt>
                <c:pt idx="931">
                  <c:v>206.63840000000101</c:v>
                </c:pt>
                <c:pt idx="932">
                  <c:v>205.64560000000199</c:v>
                </c:pt>
                <c:pt idx="933">
                  <c:v>204.652800000002</c:v>
                </c:pt>
                <c:pt idx="934">
                  <c:v>206.448000000002</c:v>
                </c:pt>
                <c:pt idx="935">
                  <c:v>208.24320000000199</c:v>
                </c:pt>
                <c:pt idx="936">
                  <c:v>210.03840000000099</c:v>
                </c:pt>
                <c:pt idx="937">
                  <c:v>209.045600000002</c:v>
                </c:pt>
                <c:pt idx="938">
                  <c:v>208.05280000000201</c:v>
                </c:pt>
                <c:pt idx="939">
                  <c:v>207.06000000000199</c:v>
                </c:pt>
                <c:pt idx="940">
                  <c:v>206.067200000002</c:v>
                </c:pt>
                <c:pt idx="941">
                  <c:v>205.07440000000199</c:v>
                </c:pt>
                <c:pt idx="942">
                  <c:v>206.86960000000201</c:v>
                </c:pt>
                <c:pt idx="943">
                  <c:v>208.664800000002</c:v>
                </c:pt>
                <c:pt idx="944">
                  <c:v>210.460000000002</c:v>
                </c:pt>
                <c:pt idx="945">
                  <c:v>209.46720000000201</c:v>
                </c:pt>
                <c:pt idx="946">
                  <c:v>208.47440000000199</c:v>
                </c:pt>
                <c:pt idx="947">
                  <c:v>207.481600000002</c:v>
                </c:pt>
                <c:pt idx="948">
                  <c:v>206.48880000000199</c:v>
                </c:pt>
                <c:pt idx="949">
                  <c:v>205.496000000002</c:v>
                </c:pt>
                <c:pt idx="950">
                  <c:v>207.29120000000199</c:v>
                </c:pt>
                <c:pt idx="951">
                  <c:v>206.298400000002</c:v>
                </c:pt>
                <c:pt idx="952">
                  <c:v>205.30560000000199</c:v>
                </c:pt>
                <c:pt idx="953">
                  <c:v>204.312800000002</c:v>
                </c:pt>
                <c:pt idx="954">
                  <c:v>203.32000000000201</c:v>
                </c:pt>
                <c:pt idx="955">
                  <c:v>202.32720000000199</c:v>
                </c:pt>
                <c:pt idx="956">
                  <c:v>201.33440000000201</c:v>
                </c:pt>
                <c:pt idx="957">
                  <c:v>200.34160000000199</c:v>
                </c:pt>
                <c:pt idx="958">
                  <c:v>202.13680000000201</c:v>
                </c:pt>
                <c:pt idx="959">
                  <c:v>201.14400000000199</c:v>
                </c:pt>
                <c:pt idx="960">
                  <c:v>202.93920000000199</c:v>
                </c:pt>
                <c:pt idx="961">
                  <c:v>201.946400000002</c:v>
                </c:pt>
                <c:pt idx="962">
                  <c:v>203.74160000000199</c:v>
                </c:pt>
                <c:pt idx="963">
                  <c:v>202.74880000000201</c:v>
                </c:pt>
                <c:pt idx="964">
                  <c:v>201.75600000000199</c:v>
                </c:pt>
                <c:pt idx="965">
                  <c:v>203.55120000000201</c:v>
                </c:pt>
                <c:pt idx="966">
                  <c:v>202.558400000002</c:v>
                </c:pt>
                <c:pt idx="967">
                  <c:v>204.35360000000199</c:v>
                </c:pt>
                <c:pt idx="968">
                  <c:v>203.360800000002</c:v>
                </c:pt>
                <c:pt idx="969">
                  <c:v>202.36800000000201</c:v>
                </c:pt>
                <c:pt idx="970">
                  <c:v>201.375200000002</c:v>
                </c:pt>
                <c:pt idx="971">
                  <c:v>203.17040000000199</c:v>
                </c:pt>
                <c:pt idx="972">
                  <c:v>204.96560000000201</c:v>
                </c:pt>
                <c:pt idx="973">
                  <c:v>203.972800000002</c:v>
                </c:pt>
                <c:pt idx="974">
                  <c:v>205.76800000000199</c:v>
                </c:pt>
                <c:pt idx="975">
                  <c:v>207.56320000000201</c:v>
                </c:pt>
                <c:pt idx="976">
                  <c:v>206.570400000002</c:v>
                </c:pt>
                <c:pt idx="977">
                  <c:v>205.57760000000201</c:v>
                </c:pt>
                <c:pt idx="978">
                  <c:v>207.372800000002</c:v>
                </c:pt>
                <c:pt idx="979">
                  <c:v>209.168000000002</c:v>
                </c:pt>
                <c:pt idx="980">
                  <c:v>208.17520000000201</c:v>
                </c:pt>
                <c:pt idx="981">
                  <c:v>207.18240000000199</c:v>
                </c:pt>
                <c:pt idx="982">
                  <c:v>208.97760000000201</c:v>
                </c:pt>
                <c:pt idx="983">
                  <c:v>207.984800000002</c:v>
                </c:pt>
                <c:pt idx="984">
                  <c:v>206.99200000000201</c:v>
                </c:pt>
                <c:pt idx="985">
                  <c:v>205.99920000000199</c:v>
                </c:pt>
                <c:pt idx="986">
                  <c:v>205.006400000002</c:v>
                </c:pt>
                <c:pt idx="987">
                  <c:v>204.01360000000199</c:v>
                </c:pt>
                <c:pt idx="988">
                  <c:v>203.020800000002</c:v>
                </c:pt>
                <c:pt idx="989">
                  <c:v>204.81600000000199</c:v>
                </c:pt>
                <c:pt idx="990">
                  <c:v>206.61120000000199</c:v>
                </c:pt>
                <c:pt idx="991">
                  <c:v>208.40640000000201</c:v>
                </c:pt>
                <c:pt idx="992">
                  <c:v>207.41360000000199</c:v>
                </c:pt>
                <c:pt idx="993">
                  <c:v>209.20880000000199</c:v>
                </c:pt>
                <c:pt idx="994">
                  <c:v>208.216000000002</c:v>
                </c:pt>
                <c:pt idx="995">
                  <c:v>210.01120000000199</c:v>
                </c:pt>
                <c:pt idx="996">
                  <c:v>209.018400000002</c:v>
                </c:pt>
                <c:pt idx="997">
                  <c:v>208.02560000000199</c:v>
                </c:pt>
                <c:pt idx="998">
                  <c:v>207.032800000002</c:v>
                </c:pt>
                <c:pt idx="999">
                  <c:v>206.04000000000201</c:v>
                </c:pt>
                <c:pt idx="1000">
                  <c:v>205.04720000000199</c:v>
                </c:pt>
                <c:pt idx="1001">
                  <c:v>204.054400000002</c:v>
                </c:pt>
                <c:pt idx="1002">
                  <c:v>203.06160000000199</c:v>
                </c:pt>
                <c:pt idx="1003">
                  <c:v>204.85680000000201</c:v>
                </c:pt>
                <c:pt idx="1004">
                  <c:v>206.652000000002</c:v>
                </c:pt>
                <c:pt idx="1005">
                  <c:v>205.65920000000199</c:v>
                </c:pt>
                <c:pt idx="1006">
                  <c:v>204.666400000002</c:v>
                </c:pt>
                <c:pt idx="1007">
                  <c:v>206.46160000000199</c:v>
                </c:pt>
                <c:pt idx="1008">
                  <c:v>208.25680000000199</c:v>
                </c:pt>
                <c:pt idx="1009">
                  <c:v>207.264000000002</c:v>
                </c:pt>
                <c:pt idx="1010">
                  <c:v>206.27120000000201</c:v>
                </c:pt>
                <c:pt idx="1011">
                  <c:v>208.06640000000201</c:v>
                </c:pt>
                <c:pt idx="1012">
                  <c:v>207.07360000000199</c:v>
                </c:pt>
                <c:pt idx="1013">
                  <c:v>206.080800000002</c:v>
                </c:pt>
                <c:pt idx="1014">
                  <c:v>205.08800000000201</c:v>
                </c:pt>
                <c:pt idx="1015">
                  <c:v>206.88320000000201</c:v>
                </c:pt>
                <c:pt idx="1016">
                  <c:v>205.89040000000199</c:v>
                </c:pt>
                <c:pt idx="1017">
                  <c:v>207.68560000000201</c:v>
                </c:pt>
                <c:pt idx="1018">
                  <c:v>206.69280000000199</c:v>
                </c:pt>
                <c:pt idx="1019">
                  <c:v>205.70000000000201</c:v>
                </c:pt>
                <c:pt idx="1020">
                  <c:v>204.70720000000199</c:v>
                </c:pt>
                <c:pt idx="1021">
                  <c:v>206.50240000000201</c:v>
                </c:pt>
                <c:pt idx="1022">
                  <c:v>208.29760000000201</c:v>
                </c:pt>
                <c:pt idx="1023">
                  <c:v>207.30480000000199</c:v>
                </c:pt>
                <c:pt idx="1024">
                  <c:v>206.312000000002</c:v>
                </c:pt>
                <c:pt idx="1025">
                  <c:v>205.31920000000201</c:v>
                </c:pt>
                <c:pt idx="1026">
                  <c:v>207.11440000000201</c:v>
                </c:pt>
                <c:pt idx="1027">
                  <c:v>208.909600000002</c:v>
                </c:pt>
                <c:pt idx="1028">
                  <c:v>210.704800000002</c:v>
                </c:pt>
                <c:pt idx="1029">
                  <c:v>209.71200000000201</c:v>
                </c:pt>
                <c:pt idx="1030">
                  <c:v>208.71920000000199</c:v>
                </c:pt>
                <c:pt idx="1031">
                  <c:v>207.726400000002</c:v>
                </c:pt>
                <c:pt idx="1032">
                  <c:v>206.73360000000201</c:v>
                </c:pt>
                <c:pt idx="1033">
                  <c:v>205.740800000002</c:v>
                </c:pt>
                <c:pt idx="1034">
                  <c:v>207.53600000000199</c:v>
                </c:pt>
                <c:pt idx="1035">
                  <c:v>206.543200000002</c:v>
                </c:pt>
                <c:pt idx="1036">
                  <c:v>205.55040000000201</c:v>
                </c:pt>
                <c:pt idx="1037">
                  <c:v>207.34560000000201</c:v>
                </c:pt>
                <c:pt idx="1038">
                  <c:v>206.35280000000199</c:v>
                </c:pt>
                <c:pt idx="1039">
                  <c:v>208.14800000000201</c:v>
                </c:pt>
                <c:pt idx="1040">
                  <c:v>209.94320000000201</c:v>
                </c:pt>
                <c:pt idx="1041">
                  <c:v>208.95040000000199</c:v>
                </c:pt>
                <c:pt idx="1042">
                  <c:v>207.957600000002</c:v>
                </c:pt>
                <c:pt idx="1043">
                  <c:v>206.96480000000199</c:v>
                </c:pt>
                <c:pt idx="1044">
                  <c:v>208.76000000000201</c:v>
                </c:pt>
                <c:pt idx="1045">
                  <c:v>210.555200000002</c:v>
                </c:pt>
                <c:pt idx="1046">
                  <c:v>212.350400000002</c:v>
                </c:pt>
                <c:pt idx="1047">
                  <c:v>211.35760000000201</c:v>
                </c:pt>
                <c:pt idx="1048">
                  <c:v>213.152800000002</c:v>
                </c:pt>
                <c:pt idx="1049">
                  <c:v>214.948000000002</c:v>
                </c:pt>
                <c:pt idx="1050">
                  <c:v>213.95520000000201</c:v>
                </c:pt>
                <c:pt idx="1051">
                  <c:v>215.750400000002</c:v>
                </c:pt>
                <c:pt idx="1052">
                  <c:v>214.75760000000199</c:v>
                </c:pt>
                <c:pt idx="1053">
                  <c:v>216.55280000000201</c:v>
                </c:pt>
                <c:pt idx="1054">
                  <c:v>215.56000000000199</c:v>
                </c:pt>
                <c:pt idx="1055">
                  <c:v>217.35520000000199</c:v>
                </c:pt>
                <c:pt idx="1056">
                  <c:v>219.15040000000201</c:v>
                </c:pt>
                <c:pt idx="1057">
                  <c:v>218.15760000000199</c:v>
                </c:pt>
                <c:pt idx="1058">
                  <c:v>217.164800000002</c:v>
                </c:pt>
                <c:pt idx="1059">
                  <c:v>216.17200000000199</c:v>
                </c:pt>
                <c:pt idx="1060">
                  <c:v>215.179200000002</c:v>
                </c:pt>
                <c:pt idx="1061">
                  <c:v>214.18640000000201</c:v>
                </c:pt>
                <c:pt idx="1062">
                  <c:v>213.19360000000199</c:v>
                </c:pt>
                <c:pt idx="1063">
                  <c:v>212.200800000002</c:v>
                </c:pt>
                <c:pt idx="1064">
                  <c:v>211.20800000000199</c:v>
                </c:pt>
                <c:pt idx="1065">
                  <c:v>213.00320000000201</c:v>
                </c:pt>
                <c:pt idx="1066">
                  <c:v>214.798400000002</c:v>
                </c:pt>
                <c:pt idx="1067">
                  <c:v>213.80560000000199</c:v>
                </c:pt>
                <c:pt idx="1068">
                  <c:v>212.812800000002</c:v>
                </c:pt>
                <c:pt idx="1069">
                  <c:v>211.82000000000201</c:v>
                </c:pt>
                <c:pt idx="1070">
                  <c:v>210.82720000000199</c:v>
                </c:pt>
                <c:pt idx="1071">
                  <c:v>209.83440000000201</c:v>
                </c:pt>
                <c:pt idx="1072">
                  <c:v>211.629600000002</c:v>
                </c:pt>
                <c:pt idx="1073">
                  <c:v>210.63680000000201</c:v>
                </c:pt>
                <c:pt idx="1074">
                  <c:v>212.43200000000201</c:v>
                </c:pt>
                <c:pt idx="1075">
                  <c:v>214.227200000002</c:v>
                </c:pt>
                <c:pt idx="1076">
                  <c:v>213.23440000000201</c:v>
                </c:pt>
                <c:pt idx="1077">
                  <c:v>212.24160000000199</c:v>
                </c:pt>
                <c:pt idx="1078">
                  <c:v>214.03680000000199</c:v>
                </c:pt>
                <c:pt idx="1079">
                  <c:v>213.044000000002</c:v>
                </c:pt>
                <c:pt idx="1080">
                  <c:v>212.05120000000201</c:v>
                </c:pt>
                <c:pt idx="1081">
                  <c:v>211.058400000002</c:v>
                </c:pt>
                <c:pt idx="1082">
                  <c:v>210.06560000000201</c:v>
                </c:pt>
                <c:pt idx="1083">
                  <c:v>209.07280000000199</c:v>
                </c:pt>
                <c:pt idx="1084">
                  <c:v>210.86800000000201</c:v>
                </c:pt>
                <c:pt idx="1085">
                  <c:v>212.66320000000201</c:v>
                </c:pt>
                <c:pt idx="1086">
                  <c:v>211.67040000000199</c:v>
                </c:pt>
                <c:pt idx="1087">
                  <c:v>210.677600000002</c:v>
                </c:pt>
                <c:pt idx="1088">
                  <c:v>209.68480000000201</c:v>
                </c:pt>
                <c:pt idx="1089">
                  <c:v>211.48000000000201</c:v>
                </c:pt>
                <c:pt idx="1090">
                  <c:v>210.48720000000199</c:v>
                </c:pt>
                <c:pt idx="1091">
                  <c:v>209.494400000002</c:v>
                </c:pt>
                <c:pt idx="1092">
                  <c:v>208.50160000000199</c:v>
                </c:pt>
                <c:pt idx="1093">
                  <c:v>210.29680000000201</c:v>
                </c:pt>
                <c:pt idx="1094">
                  <c:v>212.092000000002</c:v>
                </c:pt>
                <c:pt idx="1095">
                  <c:v>211.09920000000201</c:v>
                </c:pt>
                <c:pt idx="1096">
                  <c:v>210.106400000002</c:v>
                </c:pt>
                <c:pt idx="1097">
                  <c:v>209.11360000000201</c:v>
                </c:pt>
                <c:pt idx="1098">
                  <c:v>210.908800000002</c:v>
                </c:pt>
                <c:pt idx="1099">
                  <c:v>209.91600000000199</c:v>
                </c:pt>
                <c:pt idx="1100">
                  <c:v>208.923200000002</c:v>
                </c:pt>
                <c:pt idx="1101">
                  <c:v>207.93040000000201</c:v>
                </c:pt>
                <c:pt idx="1102">
                  <c:v>206.93760000000199</c:v>
                </c:pt>
                <c:pt idx="1103">
                  <c:v>208.73280000000199</c:v>
                </c:pt>
                <c:pt idx="1104">
                  <c:v>207.740000000002</c:v>
                </c:pt>
                <c:pt idx="1105">
                  <c:v>209.53520000000199</c:v>
                </c:pt>
                <c:pt idx="1106">
                  <c:v>211.33040000000199</c:v>
                </c:pt>
                <c:pt idx="1107">
                  <c:v>210.337600000002</c:v>
                </c:pt>
                <c:pt idx="1108">
                  <c:v>209.34480000000201</c:v>
                </c:pt>
                <c:pt idx="1109">
                  <c:v>208.35200000000199</c:v>
                </c:pt>
                <c:pt idx="1110">
                  <c:v>207.35920000000201</c:v>
                </c:pt>
                <c:pt idx="1111">
                  <c:v>206.36640000000199</c:v>
                </c:pt>
                <c:pt idx="1112">
                  <c:v>205.373600000002</c:v>
                </c:pt>
                <c:pt idx="1113">
                  <c:v>207.16880000000199</c:v>
                </c:pt>
                <c:pt idx="1114">
                  <c:v>208.96400000000199</c:v>
                </c:pt>
                <c:pt idx="1115">
                  <c:v>207.971200000002</c:v>
                </c:pt>
                <c:pt idx="1116">
                  <c:v>206.97840000000201</c:v>
                </c:pt>
                <c:pt idx="1117">
                  <c:v>205.98560000000299</c:v>
                </c:pt>
                <c:pt idx="1118">
                  <c:v>204.992800000003</c:v>
                </c:pt>
                <c:pt idx="1119">
                  <c:v>204.00000000000301</c:v>
                </c:pt>
                <c:pt idx="1120">
                  <c:v>205.79520000000301</c:v>
                </c:pt>
                <c:pt idx="1121">
                  <c:v>207.590400000003</c:v>
                </c:pt>
                <c:pt idx="1122">
                  <c:v>206.59760000000301</c:v>
                </c:pt>
                <c:pt idx="1123">
                  <c:v>205.604800000003</c:v>
                </c:pt>
                <c:pt idx="1124">
                  <c:v>207.40000000000299</c:v>
                </c:pt>
                <c:pt idx="1125">
                  <c:v>206.407200000003</c:v>
                </c:pt>
                <c:pt idx="1126">
                  <c:v>208.202400000003</c:v>
                </c:pt>
                <c:pt idx="1127">
                  <c:v>207.20960000000301</c:v>
                </c:pt>
                <c:pt idx="1128">
                  <c:v>209.004800000003</c:v>
                </c:pt>
                <c:pt idx="1129">
                  <c:v>210.800000000003</c:v>
                </c:pt>
                <c:pt idx="1130">
                  <c:v>209.80720000000301</c:v>
                </c:pt>
                <c:pt idx="1131">
                  <c:v>211.602400000003</c:v>
                </c:pt>
                <c:pt idx="1132">
                  <c:v>213.397600000003</c:v>
                </c:pt>
                <c:pt idx="1133">
                  <c:v>212.40480000000301</c:v>
                </c:pt>
                <c:pt idx="1134">
                  <c:v>211.41200000000299</c:v>
                </c:pt>
                <c:pt idx="1135">
                  <c:v>210.419200000003</c:v>
                </c:pt>
                <c:pt idx="1136">
                  <c:v>212.214400000003</c:v>
                </c:pt>
                <c:pt idx="1137">
                  <c:v>211.22160000000301</c:v>
                </c:pt>
                <c:pt idx="1138">
                  <c:v>210.22880000000299</c:v>
                </c:pt>
                <c:pt idx="1139">
                  <c:v>209.236000000003</c:v>
                </c:pt>
                <c:pt idx="1140">
                  <c:v>208.24320000000299</c:v>
                </c:pt>
                <c:pt idx="1141">
                  <c:v>210.03840000000301</c:v>
                </c:pt>
                <c:pt idx="1142">
                  <c:v>209.04560000000299</c:v>
                </c:pt>
                <c:pt idx="1143">
                  <c:v>210.84080000000299</c:v>
                </c:pt>
                <c:pt idx="1144">
                  <c:v>212.63600000000301</c:v>
                </c:pt>
                <c:pt idx="1145">
                  <c:v>214.431200000003</c:v>
                </c:pt>
                <c:pt idx="1146">
                  <c:v>213.43840000000301</c:v>
                </c:pt>
                <c:pt idx="1147">
                  <c:v>212.445600000003</c:v>
                </c:pt>
                <c:pt idx="1148">
                  <c:v>211.45280000000301</c:v>
                </c:pt>
                <c:pt idx="1149">
                  <c:v>210.46000000000299</c:v>
                </c:pt>
                <c:pt idx="1150">
                  <c:v>212.25520000000299</c:v>
                </c:pt>
                <c:pt idx="1151">
                  <c:v>214.05040000000301</c:v>
                </c:pt>
                <c:pt idx="1152">
                  <c:v>213.05760000000299</c:v>
                </c:pt>
                <c:pt idx="1153">
                  <c:v>214.85280000000299</c:v>
                </c:pt>
                <c:pt idx="1154">
                  <c:v>216.64800000000301</c:v>
                </c:pt>
                <c:pt idx="1155">
                  <c:v>215.65520000000299</c:v>
                </c:pt>
                <c:pt idx="1156">
                  <c:v>217.45040000000299</c:v>
                </c:pt>
                <c:pt idx="1157">
                  <c:v>216.457600000003</c:v>
                </c:pt>
                <c:pt idx="1158">
                  <c:v>218.25280000000299</c:v>
                </c:pt>
                <c:pt idx="1159">
                  <c:v>217.260000000003</c:v>
                </c:pt>
                <c:pt idx="1160">
                  <c:v>216.26720000000299</c:v>
                </c:pt>
                <c:pt idx="1161">
                  <c:v>215.274400000003</c:v>
                </c:pt>
                <c:pt idx="1162">
                  <c:v>214.28160000000301</c:v>
                </c:pt>
                <c:pt idx="1163">
                  <c:v>213.28880000000299</c:v>
                </c:pt>
                <c:pt idx="1164">
                  <c:v>212.296000000003</c:v>
                </c:pt>
                <c:pt idx="1165">
                  <c:v>211.30320000000299</c:v>
                </c:pt>
                <c:pt idx="1166">
                  <c:v>210.310400000003</c:v>
                </c:pt>
                <c:pt idx="1167">
                  <c:v>209.31760000000301</c:v>
                </c:pt>
                <c:pt idx="1168">
                  <c:v>211.11280000000301</c:v>
                </c:pt>
                <c:pt idx="1169">
                  <c:v>210.12000000000299</c:v>
                </c:pt>
                <c:pt idx="1170">
                  <c:v>209.127200000003</c:v>
                </c:pt>
                <c:pt idx="1171">
                  <c:v>208.13440000000301</c:v>
                </c:pt>
                <c:pt idx="1172">
                  <c:v>207.141600000003</c:v>
                </c:pt>
                <c:pt idx="1173">
                  <c:v>206.14880000000301</c:v>
                </c:pt>
                <c:pt idx="1174">
                  <c:v>205.15600000000299</c:v>
                </c:pt>
                <c:pt idx="1175">
                  <c:v>204.163200000003</c:v>
                </c:pt>
                <c:pt idx="1176">
                  <c:v>203.17040000000301</c:v>
                </c:pt>
                <c:pt idx="1177">
                  <c:v>202.177600000003</c:v>
                </c:pt>
                <c:pt idx="1178">
                  <c:v>203.97280000000299</c:v>
                </c:pt>
                <c:pt idx="1179">
                  <c:v>205.76800000000301</c:v>
                </c:pt>
                <c:pt idx="1180">
                  <c:v>204.775200000003</c:v>
                </c:pt>
                <c:pt idx="1181">
                  <c:v>206.57040000000299</c:v>
                </c:pt>
                <c:pt idx="1182">
                  <c:v>208.36560000000301</c:v>
                </c:pt>
                <c:pt idx="1183">
                  <c:v>207.372800000003</c:v>
                </c:pt>
                <c:pt idx="1184">
                  <c:v>209.16800000000299</c:v>
                </c:pt>
                <c:pt idx="1185">
                  <c:v>210.96320000000301</c:v>
                </c:pt>
                <c:pt idx="1186">
                  <c:v>209.970400000003</c:v>
                </c:pt>
                <c:pt idx="1187">
                  <c:v>211.76560000000299</c:v>
                </c:pt>
                <c:pt idx="1188">
                  <c:v>210.772800000003</c:v>
                </c:pt>
                <c:pt idx="1189">
                  <c:v>212.568000000003</c:v>
                </c:pt>
                <c:pt idx="1190">
                  <c:v>211.57520000000301</c:v>
                </c:pt>
                <c:pt idx="1191">
                  <c:v>213.370400000003</c:v>
                </c:pt>
                <c:pt idx="1192">
                  <c:v>215.165600000003</c:v>
                </c:pt>
                <c:pt idx="1193">
                  <c:v>214.17280000000301</c:v>
                </c:pt>
                <c:pt idx="1194">
                  <c:v>213.18000000000299</c:v>
                </c:pt>
                <c:pt idx="1195">
                  <c:v>212.187200000003</c:v>
                </c:pt>
                <c:pt idx="1196">
                  <c:v>211.19440000000299</c:v>
                </c:pt>
                <c:pt idx="1197">
                  <c:v>210.201600000003</c:v>
                </c:pt>
                <c:pt idx="1198">
                  <c:v>211.99680000000299</c:v>
                </c:pt>
                <c:pt idx="1199">
                  <c:v>211.004000000003</c:v>
                </c:pt>
                <c:pt idx="1200">
                  <c:v>210.01120000000299</c:v>
                </c:pt>
                <c:pt idx="1201">
                  <c:v>209.018400000003</c:v>
                </c:pt>
                <c:pt idx="1202">
                  <c:v>208.02560000000301</c:v>
                </c:pt>
                <c:pt idx="1203">
                  <c:v>207.03280000000299</c:v>
                </c:pt>
                <c:pt idx="1204">
                  <c:v>208.82800000000299</c:v>
                </c:pt>
                <c:pt idx="1205">
                  <c:v>210.62320000000301</c:v>
                </c:pt>
                <c:pt idx="1206">
                  <c:v>209.63040000000299</c:v>
                </c:pt>
                <c:pt idx="1207">
                  <c:v>208.637600000003</c:v>
                </c:pt>
                <c:pt idx="1208">
                  <c:v>207.64480000000299</c:v>
                </c:pt>
                <c:pt idx="1209">
                  <c:v>209.44000000000301</c:v>
                </c:pt>
                <c:pt idx="1210">
                  <c:v>208.44720000000299</c:v>
                </c:pt>
                <c:pt idx="1211">
                  <c:v>210.24240000000299</c:v>
                </c:pt>
                <c:pt idx="1212">
                  <c:v>209.249600000003</c:v>
                </c:pt>
                <c:pt idx="1213">
                  <c:v>211.04480000000299</c:v>
                </c:pt>
                <c:pt idx="1214">
                  <c:v>210.05200000000301</c:v>
                </c:pt>
                <c:pt idx="1215">
                  <c:v>211.847200000003</c:v>
                </c:pt>
                <c:pt idx="1216">
                  <c:v>210.85440000000301</c:v>
                </c:pt>
                <c:pt idx="1217">
                  <c:v>212.64960000000301</c:v>
                </c:pt>
                <c:pt idx="1218">
                  <c:v>211.65680000000299</c:v>
                </c:pt>
                <c:pt idx="1219">
                  <c:v>210.664000000003</c:v>
                </c:pt>
                <c:pt idx="1220">
                  <c:v>209.67120000000301</c:v>
                </c:pt>
                <c:pt idx="1221">
                  <c:v>208.67840000000299</c:v>
                </c:pt>
                <c:pt idx="1222">
                  <c:v>207.68560000000301</c:v>
                </c:pt>
                <c:pt idx="1223">
                  <c:v>209.480800000003</c:v>
                </c:pt>
                <c:pt idx="1224">
                  <c:v>208.48800000000301</c:v>
                </c:pt>
                <c:pt idx="1225">
                  <c:v>207.495200000003</c:v>
                </c:pt>
                <c:pt idx="1226">
                  <c:v>209.29040000000299</c:v>
                </c:pt>
                <c:pt idx="1227">
                  <c:v>211.08560000000301</c:v>
                </c:pt>
                <c:pt idx="1228">
                  <c:v>210.092800000003</c:v>
                </c:pt>
                <c:pt idx="1229">
                  <c:v>209.10000000000301</c:v>
                </c:pt>
                <c:pt idx="1230">
                  <c:v>210.895200000003</c:v>
                </c:pt>
                <c:pt idx="1231">
                  <c:v>209.90240000000301</c:v>
                </c:pt>
                <c:pt idx="1232">
                  <c:v>208.909600000003</c:v>
                </c:pt>
                <c:pt idx="1233">
                  <c:v>207.91680000000301</c:v>
                </c:pt>
                <c:pt idx="1234">
                  <c:v>209.712000000003</c:v>
                </c:pt>
                <c:pt idx="1235">
                  <c:v>211.507200000003</c:v>
                </c:pt>
                <c:pt idx="1236">
                  <c:v>213.30240000000299</c:v>
                </c:pt>
                <c:pt idx="1237">
                  <c:v>212.309600000003</c:v>
                </c:pt>
                <c:pt idx="1238">
                  <c:v>211.31680000000301</c:v>
                </c:pt>
                <c:pt idx="1239">
                  <c:v>213.11200000000301</c:v>
                </c:pt>
                <c:pt idx="1240">
                  <c:v>212.11920000000299</c:v>
                </c:pt>
                <c:pt idx="1241">
                  <c:v>213.91440000000301</c:v>
                </c:pt>
                <c:pt idx="1242">
                  <c:v>212.921600000003</c:v>
                </c:pt>
                <c:pt idx="1243">
                  <c:v>214.71680000000299</c:v>
                </c:pt>
                <c:pt idx="1244">
                  <c:v>216.51200000000301</c:v>
                </c:pt>
                <c:pt idx="1245">
                  <c:v>215.519200000003</c:v>
                </c:pt>
                <c:pt idx="1246">
                  <c:v>214.52640000000301</c:v>
                </c:pt>
                <c:pt idx="1247">
                  <c:v>213.53360000000299</c:v>
                </c:pt>
                <c:pt idx="1248">
                  <c:v>212.540800000003</c:v>
                </c:pt>
                <c:pt idx="1249">
                  <c:v>211.54800000000299</c:v>
                </c:pt>
                <c:pt idx="1250">
                  <c:v>210.555200000003</c:v>
                </c:pt>
                <c:pt idx="1251">
                  <c:v>209.56240000000301</c:v>
                </c:pt>
                <c:pt idx="1252">
                  <c:v>208.56960000000299</c:v>
                </c:pt>
                <c:pt idx="1253">
                  <c:v>210.36480000000299</c:v>
                </c:pt>
                <c:pt idx="1254">
                  <c:v>212.16000000000301</c:v>
                </c:pt>
                <c:pt idx="1255">
                  <c:v>211.16720000000299</c:v>
                </c:pt>
                <c:pt idx="1256">
                  <c:v>210.174400000003</c:v>
                </c:pt>
                <c:pt idx="1257">
                  <c:v>211.969600000003</c:v>
                </c:pt>
                <c:pt idx="1258">
                  <c:v>210.97680000000301</c:v>
                </c:pt>
                <c:pt idx="1259">
                  <c:v>209.98400000000299</c:v>
                </c:pt>
                <c:pt idx="1260">
                  <c:v>208.991200000003</c:v>
                </c:pt>
                <c:pt idx="1261">
                  <c:v>207.99840000000299</c:v>
                </c:pt>
                <c:pt idx="1262">
                  <c:v>209.79360000000301</c:v>
                </c:pt>
                <c:pt idx="1263">
                  <c:v>208.80080000000299</c:v>
                </c:pt>
                <c:pt idx="1264">
                  <c:v>207.80800000000301</c:v>
                </c:pt>
                <c:pt idx="1265">
                  <c:v>206.81520000000299</c:v>
                </c:pt>
                <c:pt idx="1266">
                  <c:v>205.822400000003</c:v>
                </c:pt>
                <c:pt idx="1267">
                  <c:v>204.82960000000301</c:v>
                </c:pt>
                <c:pt idx="1268">
                  <c:v>203.836800000003</c:v>
                </c:pt>
                <c:pt idx="1269">
                  <c:v>205.63200000000299</c:v>
                </c:pt>
                <c:pt idx="1270">
                  <c:v>204.639200000003</c:v>
                </c:pt>
                <c:pt idx="1271">
                  <c:v>203.64640000000301</c:v>
                </c:pt>
                <c:pt idx="1272">
                  <c:v>202.653600000003</c:v>
                </c:pt>
                <c:pt idx="1273">
                  <c:v>204.44880000000299</c:v>
                </c:pt>
                <c:pt idx="1274">
                  <c:v>203.456000000003</c:v>
                </c:pt>
                <c:pt idx="1275">
                  <c:v>202.46320000000301</c:v>
                </c:pt>
                <c:pt idx="1276">
                  <c:v>201.470400000003</c:v>
                </c:pt>
                <c:pt idx="1277">
                  <c:v>203.26560000000299</c:v>
                </c:pt>
                <c:pt idx="1278">
                  <c:v>202.272800000003</c:v>
                </c:pt>
                <c:pt idx="1279">
                  <c:v>201.28000000000301</c:v>
                </c:pt>
                <c:pt idx="1280">
                  <c:v>203.07520000000301</c:v>
                </c:pt>
                <c:pt idx="1281">
                  <c:v>204.870400000003</c:v>
                </c:pt>
                <c:pt idx="1282">
                  <c:v>206.665600000003</c:v>
                </c:pt>
                <c:pt idx="1283">
                  <c:v>208.46080000000299</c:v>
                </c:pt>
                <c:pt idx="1284">
                  <c:v>210.25600000000301</c:v>
                </c:pt>
                <c:pt idx="1285">
                  <c:v>209.263200000003</c:v>
                </c:pt>
                <c:pt idx="1286">
                  <c:v>211.05840000000299</c:v>
                </c:pt>
                <c:pt idx="1287">
                  <c:v>210.065600000003</c:v>
                </c:pt>
                <c:pt idx="1288">
                  <c:v>211.860800000003</c:v>
                </c:pt>
                <c:pt idx="1289">
                  <c:v>210.86800000000301</c:v>
                </c:pt>
                <c:pt idx="1290">
                  <c:v>212.663200000003</c:v>
                </c:pt>
                <c:pt idx="1291">
                  <c:v>211.67040000000301</c:v>
                </c:pt>
                <c:pt idx="1292">
                  <c:v>210.677600000003</c:v>
                </c:pt>
                <c:pt idx="1293">
                  <c:v>209.68480000000301</c:v>
                </c:pt>
                <c:pt idx="1294">
                  <c:v>208.69200000000299</c:v>
                </c:pt>
                <c:pt idx="1295">
                  <c:v>210.48720000000301</c:v>
                </c:pt>
                <c:pt idx="1296">
                  <c:v>212.28240000000301</c:v>
                </c:pt>
                <c:pt idx="1297">
                  <c:v>211.28960000000299</c:v>
                </c:pt>
                <c:pt idx="1298">
                  <c:v>210.296800000003</c:v>
                </c:pt>
                <c:pt idx="1299">
                  <c:v>212.092000000003</c:v>
                </c:pt>
                <c:pt idx="1300">
                  <c:v>213.88720000000299</c:v>
                </c:pt>
                <c:pt idx="1301">
                  <c:v>212.894400000003</c:v>
                </c:pt>
                <c:pt idx="1302">
                  <c:v>214.689600000003</c:v>
                </c:pt>
                <c:pt idx="1303">
                  <c:v>213.69680000000301</c:v>
                </c:pt>
                <c:pt idx="1304">
                  <c:v>212.70400000000299</c:v>
                </c:pt>
                <c:pt idx="1305">
                  <c:v>211.711200000003</c:v>
                </c:pt>
                <c:pt idx="1306">
                  <c:v>210.71840000000299</c:v>
                </c:pt>
                <c:pt idx="1307">
                  <c:v>209.72560000000399</c:v>
                </c:pt>
                <c:pt idx="1308">
                  <c:v>208.732800000004</c:v>
                </c:pt>
                <c:pt idx="1309">
                  <c:v>207.74000000000399</c:v>
                </c:pt>
                <c:pt idx="1310">
                  <c:v>206.747200000004</c:v>
                </c:pt>
                <c:pt idx="1311">
                  <c:v>205.75440000000401</c:v>
                </c:pt>
                <c:pt idx="1312">
                  <c:v>204.76160000000399</c:v>
                </c:pt>
                <c:pt idx="1313">
                  <c:v>203.76880000000401</c:v>
                </c:pt>
                <c:pt idx="1314">
                  <c:v>205.564000000004</c:v>
                </c:pt>
                <c:pt idx="1315">
                  <c:v>204.57120000000401</c:v>
                </c:pt>
                <c:pt idx="1316">
                  <c:v>203.578400000004</c:v>
                </c:pt>
                <c:pt idx="1317">
                  <c:v>202.58560000000401</c:v>
                </c:pt>
                <c:pt idx="1318">
                  <c:v>204.380800000004</c:v>
                </c:pt>
                <c:pt idx="1319">
                  <c:v>203.38800000000401</c:v>
                </c:pt>
                <c:pt idx="1320">
                  <c:v>202.395200000004</c:v>
                </c:pt>
                <c:pt idx="1321">
                  <c:v>204.19040000000399</c:v>
                </c:pt>
                <c:pt idx="1322">
                  <c:v>203.197600000004</c:v>
                </c:pt>
                <c:pt idx="1323">
                  <c:v>204.992800000004</c:v>
                </c:pt>
                <c:pt idx="1324">
                  <c:v>204.00000000000401</c:v>
                </c:pt>
                <c:pt idx="1325">
                  <c:v>205.795200000004</c:v>
                </c:pt>
                <c:pt idx="1326">
                  <c:v>207.590400000004</c:v>
                </c:pt>
                <c:pt idx="1327">
                  <c:v>209.38560000000399</c:v>
                </c:pt>
                <c:pt idx="1328">
                  <c:v>208.392800000004</c:v>
                </c:pt>
                <c:pt idx="1329">
                  <c:v>207.40000000000401</c:v>
                </c:pt>
                <c:pt idx="1330">
                  <c:v>206.407200000004</c:v>
                </c:pt>
                <c:pt idx="1331">
                  <c:v>205.41440000000401</c:v>
                </c:pt>
                <c:pt idx="1332">
                  <c:v>204.42160000000399</c:v>
                </c:pt>
                <c:pt idx="1333">
                  <c:v>203.428800000004</c:v>
                </c:pt>
                <c:pt idx="1334">
                  <c:v>202.43600000000399</c:v>
                </c:pt>
                <c:pt idx="1335">
                  <c:v>201.443200000004</c:v>
                </c:pt>
                <c:pt idx="1336">
                  <c:v>203.23840000000399</c:v>
                </c:pt>
                <c:pt idx="1337">
                  <c:v>202.245600000004</c:v>
                </c:pt>
                <c:pt idx="1338">
                  <c:v>201.25280000000399</c:v>
                </c:pt>
                <c:pt idx="1339">
                  <c:v>200.260000000004</c:v>
                </c:pt>
                <c:pt idx="1340">
                  <c:v>202.05520000000399</c:v>
                </c:pt>
                <c:pt idx="1341">
                  <c:v>203.85040000000399</c:v>
                </c:pt>
                <c:pt idx="1342">
                  <c:v>202.857600000004</c:v>
                </c:pt>
                <c:pt idx="1343">
                  <c:v>201.86480000000401</c:v>
                </c:pt>
                <c:pt idx="1344">
                  <c:v>203.660000000004</c:v>
                </c:pt>
                <c:pt idx="1345">
                  <c:v>202.66720000000399</c:v>
                </c:pt>
                <c:pt idx="1346">
                  <c:v>201.674400000004</c:v>
                </c:pt>
                <c:pt idx="1347">
                  <c:v>203.46960000000399</c:v>
                </c:pt>
                <c:pt idx="1348">
                  <c:v>205.26480000000399</c:v>
                </c:pt>
                <c:pt idx="1349">
                  <c:v>204.272000000004</c:v>
                </c:pt>
                <c:pt idx="1350">
                  <c:v>203.27920000000401</c:v>
                </c:pt>
                <c:pt idx="1351">
                  <c:v>202.28640000000399</c:v>
                </c:pt>
                <c:pt idx="1352">
                  <c:v>201.29360000000401</c:v>
                </c:pt>
                <c:pt idx="1353">
                  <c:v>200.30080000000399</c:v>
                </c:pt>
                <c:pt idx="1354">
                  <c:v>199.308000000004</c:v>
                </c:pt>
                <c:pt idx="1355">
                  <c:v>201.10320000000399</c:v>
                </c:pt>
                <c:pt idx="1356">
                  <c:v>200.11040000000401</c:v>
                </c:pt>
                <c:pt idx="1357">
                  <c:v>201.905600000004</c:v>
                </c:pt>
                <c:pt idx="1358">
                  <c:v>203.70080000000399</c:v>
                </c:pt>
                <c:pt idx="1359">
                  <c:v>205.49600000000399</c:v>
                </c:pt>
                <c:pt idx="1360">
                  <c:v>204.503200000004</c:v>
                </c:pt>
                <c:pt idx="1361">
                  <c:v>206.29840000000399</c:v>
                </c:pt>
                <c:pt idx="1362">
                  <c:v>208.09360000000399</c:v>
                </c:pt>
                <c:pt idx="1363">
                  <c:v>209.88880000000401</c:v>
                </c:pt>
                <c:pt idx="1364">
                  <c:v>208.89600000000399</c:v>
                </c:pt>
                <c:pt idx="1365">
                  <c:v>210.69120000000399</c:v>
                </c:pt>
                <c:pt idx="1366">
                  <c:v>212.48640000000401</c:v>
                </c:pt>
                <c:pt idx="1367">
                  <c:v>211.49360000000399</c:v>
                </c:pt>
                <c:pt idx="1368">
                  <c:v>213.28880000000399</c:v>
                </c:pt>
                <c:pt idx="1369">
                  <c:v>212.296000000004</c:v>
                </c:pt>
                <c:pt idx="1370">
                  <c:v>211.30320000000401</c:v>
                </c:pt>
                <c:pt idx="1371">
                  <c:v>210.31040000000399</c:v>
                </c:pt>
                <c:pt idx="1372">
                  <c:v>212.10560000000399</c:v>
                </c:pt>
                <c:pt idx="1373">
                  <c:v>213.90080000000401</c:v>
                </c:pt>
                <c:pt idx="1374">
                  <c:v>212.90800000000399</c:v>
                </c:pt>
                <c:pt idx="1375">
                  <c:v>211.91520000000401</c:v>
                </c:pt>
                <c:pt idx="1376">
                  <c:v>213.710400000004</c:v>
                </c:pt>
                <c:pt idx="1377">
                  <c:v>215.50560000000399</c:v>
                </c:pt>
                <c:pt idx="1378">
                  <c:v>217.30080000000399</c:v>
                </c:pt>
                <c:pt idx="1379">
                  <c:v>219.09600000000401</c:v>
                </c:pt>
                <c:pt idx="1380">
                  <c:v>220.89120000000401</c:v>
                </c:pt>
                <c:pt idx="1381">
                  <c:v>222.686400000004</c:v>
                </c:pt>
                <c:pt idx="1382">
                  <c:v>221.69360000000401</c:v>
                </c:pt>
                <c:pt idx="1383">
                  <c:v>220.70080000000399</c:v>
                </c:pt>
                <c:pt idx="1384">
                  <c:v>219.70800000000401</c:v>
                </c:pt>
                <c:pt idx="1385">
                  <c:v>221.503200000004</c:v>
                </c:pt>
                <c:pt idx="1386">
                  <c:v>223.29840000000399</c:v>
                </c:pt>
                <c:pt idx="1387">
                  <c:v>225.09360000000399</c:v>
                </c:pt>
                <c:pt idx="1388">
                  <c:v>224.100800000004</c:v>
                </c:pt>
                <c:pt idx="1389">
                  <c:v>223.10800000000401</c:v>
                </c:pt>
                <c:pt idx="1390">
                  <c:v>224.90320000000401</c:v>
                </c:pt>
                <c:pt idx="1391">
                  <c:v>226.698400000004</c:v>
                </c:pt>
                <c:pt idx="1392">
                  <c:v>225.70560000000401</c:v>
                </c:pt>
                <c:pt idx="1393">
                  <c:v>224.71280000000399</c:v>
                </c:pt>
                <c:pt idx="1394">
                  <c:v>223.72000000000401</c:v>
                </c:pt>
                <c:pt idx="1395">
                  <c:v>222.72720000000399</c:v>
                </c:pt>
                <c:pt idx="1396">
                  <c:v>221.734400000004</c:v>
                </c:pt>
                <c:pt idx="1397">
                  <c:v>223.529600000004</c:v>
                </c:pt>
                <c:pt idx="1398">
                  <c:v>222.53680000000401</c:v>
                </c:pt>
                <c:pt idx="1399">
                  <c:v>221.54400000000399</c:v>
                </c:pt>
                <c:pt idx="1400">
                  <c:v>223.33920000000401</c:v>
                </c:pt>
                <c:pt idx="1401">
                  <c:v>225.13440000000401</c:v>
                </c:pt>
                <c:pt idx="1402">
                  <c:v>224.14160000000399</c:v>
                </c:pt>
                <c:pt idx="1403">
                  <c:v>223.148800000004</c:v>
                </c:pt>
                <c:pt idx="1404">
                  <c:v>222.15600000000401</c:v>
                </c:pt>
                <c:pt idx="1405">
                  <c:v>221.163200000004</c:v>
                </c:pt>
                <c:pt idx="1406">
                  <c:v>220.17040000000401</c:v>
                </c:pt>
                <c:pt idx="1407">
                  <c:v>221.965600000004</c:v>
                </c:pt>
                <c:pt idx="1408">
                  <c:v>220.97280000000401</c:v>
                </c:pt>
                <c:pt idx="1409">
                  <c:v>219.980000000004</c:v>
                </c:pt>
                <c:pt idx="1410">
                  <c:v>218.98720000000401</c:v>
                </c:pt>
                <c:pt idx="1411">
                  <c:v>217.99440000000399</c:v>
                </c:pt>
                <c:pt idx="1412">
                  <c:v>217.001600000004</c:v>
                </c:pt>
                <c:pt idx="1413">
                  <c:v>216.00880000000399</c:v>
                </c:pt>
                <c:pt idx="1414">
                  <c:v>217.80400000000401</c:v>
                </c:pt>
                <c:pt idx="1415">
                  <c:v>216.81120000000399</c:v>
                </c:pt>
                <c:pt idx="1416">
                  <c:v>215.818400000004</c:v>
                </c:pt>
                <c:pt idx="1417">
                  <c:v>214.82560000000399</c:v>
                </c:pt>
                <c:pt idx="1418">
                  <c:v>213.832800000004</c:v>
                </c:pt>
                <c:pt idx="1419">
                  <c:v>215.62800000000399</c:v>
                </c:pt>
                <c:pt idx="1420">
                  <c:v>214.63520000000401</c:v>
                </c:pt>
                <c:pt idx="1421">
                  <c:v>216.430400000004</c:v>
                </c:pt>
                <c:pt idx="1422">
                  <c:v>215.43760000000401</c:v>
                </c:pt>
                <c:pt idx="1423">
                  <c:v>214.44480000000399</c:v>
                </c:pt>
                <c:pt idx="1424">
                  <c:v>213.45200000000401</c:v>
                </c:pt>
                <c:pt idx="1425">
                  <c:v>212.45920000000399</c:v>
                </c:pt>
                <c:pt idx="1426">
                  <c:v>214.25440000000401</c:v>
                </c:pt>
                <c:pt idx="1427">
                  <c:v>213.26160000000399</c:v>
                </c:pt>
                <c:pt idx="1428">
                  <c:v>212.26880000000401</c:v>
                </c:pt>
                <c:pt idx="1429">
                  <c:v>211.27600000000399</c:v>
                </c:pt>
                <c:pt idx="1430">
                  <c:v>210.283200000004</c:v>
                </c:pt>
                <c:pt idx="1431">
                  <c:v>209.29040000000401</c:v>
                </c:pt>
                <c:pt idx="1432">
                  <c:v>208.297600000004</c:v>
                </c:pt>
                <c:pt idx="1433">
                  <c:v>210.09280000000399</c:v>
                </c:pt>
                <c:pt idx="1434">
                  <c:v>209.100000000004</c:v>
                </c:pt>
                <c:pt idx="1435">
                  <c:v>208.10720000000401</c:v>
                </c:pt>
                <c:pt idx="1436">
                  <c:v>207.114400000004</c:v>
                </c:pt>
                <c:pt idx="1437">
                  <c:v>208.90960000000399</c:v>
                </c:pt>
                <c:pt idx="1438">
                  <c:v>210.70480000000401</c:v>
                </c:pt>
                <c:pt idx="1439">
                  <c:v>212.50000000000401</c:v>
                </c:pt>
                <c:pt idx="1440">
                  <c:v>214.295200000004</c:v>
                </c:pt>
                <c:pt idx="1441">
                  <c:v>213.30240000000401</c:v>
                </c:pt>
                <c:pt idx="1442">
                  <c:v>212.309600000004</c:v>
                </c:pt>
                <c:pt idx="1443">
                  <c:v>211.31680000000401</c:v>
                </c:pt>
                <c:pt idx="1444">
                  <c:v>210.32400000000399</c:v>
                </c:pt>
                <c:pt idx="1445">
                  <c:v>212.11920000000401</c:v>
                </c:pt>
                <c:pt idx="1446">
                  <c:v>211.126400000004</c:v>
                </c:pt>
                <c:pt idx="1447">
                  <c:v>210.13360000000401</c:v>
                </c:pt>
                <c:pt idx="1448">
                  <c:v>209.14080000000399</c:v>
                </c:pt>
                <c:pt idx="1449">
                  <c:v>210.93600000000399</c:v>
                </c:pt>
                <c:pt idx="1450">
                  <c:v>212.73120000000401</c:v>
                </c:pt>
                <c:pt idx="1451">
                  <c:v>211.73840000000399</c:v>
                </c:pt>
                <c:pt idx="1452">
                  <c:v>210.745600000004</c:v>
                </c:pt>
                <c:pt idx="1453">
                  <c:v>212.540800000004</c:v>
                </c:pt>
                <c:pt idx="1454">
                  <c:v>211.54800000000401</c:v>
                </c:pt>
                <c:pt idx="1455">
                  <c:v>210.55520000000399</c:v>
                </c:pt>
                <c:pt idx="1456">
                  <c:v>209.562400000004</c:v>
                </c:pt>
                <c:pt idx="1457">
                  <c:v>211.357600000004</c:v>
                </c:pt>
                <c:pt idx="1458">
                  <c:v>210.36480000000401</c:v>
                </c:pt>
                <c:pt idx="1459">
                  <c:v>209.37200000000399</c:v>
                </c:pt>
                <c:pt idx="1460">
                  <c:v>211.16720000000399</c:v>
                </c:pt>
                <c:pt idx="1461">
                  <c:v>212.96240000000401</c:v>
                </c:pt>
                <c:pt idx="1462">
                  <c:v>211.96960000000399</c:v>
                </c:pt>
                <c:pt idx="1463">
                  <c:v>210.976800000004</c:v>
                </c:pt>
                <c:pt idx="1464">
                  <c:v>209.98400000000399</c:v>
                </c:pt>
                <c:pt idx="1465">
                  <c:v>211.77920000000401</c:v>
                </c:pt>
                <c:pt idx="1466">
                  <c:v>213.574400000004</c:v>
                </c:pt>
                <c:pt idx="1467">
                  <c:v>215.369600000004</c:v>
                </c:pt>
                <c:pt idx="1468">
                  <c:v>214.37680000000401</c:v>
                </c:pt>
                <c:pt idx="1469">
                  <c:v>213.38400000000399</c:v>
                </c:pt>
                <c:pt idx="1470">
                  <c:v>215.17920000000399</c:v>
                </c:pt>
                <c:pt idx="1471">
                  <c:v>214.186400000004</c:v>
                </c:pt>
                <c:pt idx="1472">
                  <c:v>215.98160000000399</c:v>
                </c:pt>
                <c:pt idx="1473">
                  <c:v>214.98880000000401</c:v>
                </c:pt>
                <c:pt idx="1474">
                  <c:v>216.784000000004</c:v>
                </c:pt>
                <c:pt idx="1475">
                  <c:v>215.79120000000401</c:v>
                </c:pt>
                <c:pt idx="1476">
                  <c:v>214.79840000000399</c:v>
                </c:pt>
                <c:pt idx="1477">
                  <c:v>216.59360000000399</c:v>
                </c:pt>
                <c:pt idx="1478">
                  <c:v>215.600800000004</c:v>
                </c:pt>
                <c:pt idx="1479">
                  <c:v>214.60800000000401</c:v>
                </c:pt>
                <c:pt idx="1480">
                  <c:v>216.40320000000401</c:v>
                </c:pt>
                <c:pt idx="1481">
                  <c:v>215.41040000000399</c:v>
                </c:pt>
                <c:pt idx="1482">
                  <c:v>214.417600000004</c:v>
                </c:pt>
                <c:pt idx="1483">
                  <c:v>213.42480000000401</c:v>
                </c:pt>
                <c:pt idx="1484">
                  <c:v>215.22000000000401</c:v>
                </c:pt>
                <c:pt idx="1485">
                  <c:v>214.22720000000399</c:v>
                </c:pt>
                <c:pt idx="1486">
                  <c:v>213.234400000004</c:v>
                </c:pt>
                <c:pt idx="1487">
                  <c:v>212.24160000000401</c:v>
                </c:pt>
                <c:pt idx="1488">
                  <c:v>211.248800000004</c:v>
                </c:pt>
                <c:pt idx="1489">
                  <c:v>213.04400000000399</c:v>
                </c:pt>
                <c:pt idx="1490">
                  <c:v>212.051200000004</c:v>
                </c:pt>
                <c:pt idx="1491">
                  <c:v>211.05840000000401</c:v>
                </c:pt>
                <c:pt idx="1492">
                  <c:v>210.06560000000499</c:v>
                </c:pt>
                <c:pt idx="1493">
                  <c:v>209.072800000005</c:v>
                </c:pt>
                <c:pt idx="1494">
                  <c:v>208.08000000000499</c:v>
                </c:pt>
                <c:pt idx="1495">
                  <c:v>207.087200000005</c:v>
                </c:pt>
                <c:pt idx="1496">
                  <c:v>206.09440000000501</c:v>
                </c:pt>
                <c:pt idx="1497">
                  <c:v>205.10160000000499</c:v>
                </c:pt>
                <c:pt idx="1498">
                  <c:v>204.108800000005</c:v>
                </c:pt>
                <c:pt idx="1499">
                  <c:v>203.11600000000499</c:v>
                </c:pt>
                <c:pt idx="1500">
                  <c:v>204.91120000000501</c:v>
                </c:pt>
                <c:pt idx="1501">
                  <c:v>203.91840000000499</c:v>
                </c:pt>
                <c:pt idx="1502">
                  <c:v>202.92560000000501</c:v>
                </c:pt>
                <c:pt idx="1503">
                  <c:v>204.720800000005</c:v>
                </c:pt>
                <c:pt idx="1504">
                  <c:v>203.72800000000501</c:v>
                </c:pt>
                <c:pt idx="1505">
                  <c:v>202.73520000000499</c:v>
                </c:pt>
                <c:pt idx="1506">
                  <c:v>201.74240000000501</c:v>
                </c:pt>
                <c:pt idx="1507">
                  <c:v>200.74960000000499</c:v>
                </c:pt>
                <c:pt idx="1508">
                  <c:v>199.756800000005</c:v>
                </c:pt>
                <c:pt idx="1509">
                  <c:v>198.76400000000501</c:v>
                </c:pt>
                <c:pt idx="1510">
                  <c:v>200.55920000000501</c:v>
                </c:pt>
                <c:pt idx="1511">
                  <c:v>202.354400000005</c:v>
                </c:pt>
                <c:pt idx="1512">
                  <c:v>201.36160000000501</c:v>
                </c:pt>
                <c:pt idx="1513">
                  <c:v>200.368800000005</c:v>
                </c:pt>
                <c:pt idx="1514">
                  <c:v>199.37600000000501</c:v>
                </c:pt>
                <c:pt idx="1515">
                  <c:v>198.38320000000499</c:v>
                </c:pt>
                <c:pt idx="1516">
                  <c:v>200.17840000000501</c:v>
                </c:pt>
                <c:pt idx="1517">
                  <c:v>199.185600000005</c:v>
                </c:pt>
                <c:pt idx="1518">
                  <c:v>198.19280000000501</c:v>
                </c:pt>
                <c:pt idx="1519">
                  <c:v>197.20000000000499</c:v>
                </c:pt>
                <c:pt idx="1520">
                  <c:v>198.99520000000501</c:v>
                </c:pt>
                <c:pt idx="1521">
                  <c:v>200.79040000000501</c:v>
                </c:pt>
                <c:pt idx="1522">
                  <c:v>199.79760000000499</c:v>
                </c:pt>
                <c:pt idx="1523">
                  <c:v>201.59280000000501</c:v>
                </c:pt>
                <c:pt idx="1524">
                  <c:v>203.38800000000501</c:v>
                </c:pt>
                <c:pt idx="1525">
                  <c:v>202.39520000000499</c:v>
                </c:pt>
                <c:pt idx="1526">
                  <c:v>201.402400000005</c:v>
                </c:pt>
                <c:pt idx="1527">
                  <c:v>200.40960000000501</c:v>
                </c:pt>
                <c:pt idx="1528">
                  <c:v>202.20480000000501</c:v>
                </c:pt>
                <c:pt idx="1529">
                  <c:v>204.000000000005</c:v>
                </c:pt>
                <c:pt idx="1530">
                  <c:v>205.795200000005</c:v>
                </c:pt>
                <c:pt idx="1531">
                  <c:v>204.80240000000501</c:v>
                </c:pt>
                <c:pt idx="1532">
                  <c:v>203.80960000000499</c:v>
                </c:pt>
                <c:pt idx="1533">
                  <c:v>205.60480000000501</c:v>
                </c:pt>
                <c:pt idx="1534">
                  <c:v>204.612000000005</c:v>
                </c:pt>
                <c:pt idx="1535">
                  <c:v>203.61920000000501</c:v>
                </c:pt>
                <c:pt idx="1536">
                  <c:v>205.414400000005</c:v>
                </c:pt>
                <c:pt idx="1537">
                  <c:v>204.42160000000499</c:v>
                </c:pt>
                <c:pt idx="1538">
                  <c:v>203.428800000005</c:v>
                </c:pt>
                <c:pt idx="1539">
                  <c:v>202.43600000000501</c:v>
                </c:pt>
                <c:pt idx="1540">
                  <c:v>201.44320000000499</c:v>
                </c:pt>
                <c:pt idx="1541">
                  <c:v>203.23840000000499</c:v>
                </c:pt>
                <c:pt idx="1542">
                  <c:v>205.03360000000501</c:v>
                </c:pt>
                <c:pt idx="1543">
                  <c:v>206.828800000005</c:v>
                </c:pt>
                <c:pt idx="1544">
                  <c:v>205.83600000000499</c:v>
                </c:pt>
                <c:pt idx="1545">
                  <c:v>204.843200000005</c:v>
                </c:pt>
                <c:pt idx="1546">
                  <c:v>203.85040000000501</c:v>
                </c:pt>
                <c:pt idx="1547">
                  <c:v>205.645600000005</c:v>
                </c:pt>
                <c:pt idx="1548">
                  <c:v>204.65280000000499</c:v>
                </c:pt>
                <c:pt idx="1549">
                  <c:v>206.44800000000501</c:v>
                </c:pt>
                <c:pt idx="1550">
                  <c:v>205.45520000000499</c:v>
                </c:pt>
                <c:pt idx="1551">
                  <c:v>204.462400000005</c:v>
                </c:pt>
                <c:pt idx="1552">
                  <c:v>206.257600000005</c:v>
                </c:pt>
                <c:pt idx="1553">
                  <c:v>208.05280000000499</c:v>
                </c:pt>
                <c:pt idx="1554">
                  <c:v>207.060000000005</c:v>
                </c:pt>
                <c:pt idx="1555">
                  <c:v>208.855200000005</c:v>
                </c:pt>
                <c:pt idx="1556">
                  <c:v>210.65040000000499</c:v>
                </c:pt>
                <c:pt idx="1557">
                  <c:v>212.44560000000499</c:v>
                </c:pt>
                <c:pt idx="1558">
                  <c:v>211.452800000005</c:v>
                </c:pt>
                <c:pt idx="1559">
                  <c:v>210.46000000000501</c:v>
                </c:pt>
                <c:pt idx="1560">
                  <c:v>212.255200000005</c:v>
                </c:pt>
                <c:pt idx="1561">
                  <c:v>211.26240000000499</c:v>
                </c:pt>
                <c:pt idx="1562">
                  <c:v>210.269600000005</c:v>
                </c:pt>
                <c:pt idx="1563">
                  <c:v>212.06480000000499</c:v>
                </c:pt>
                <c:pt idx="1564">
                  <c:v>211.072000000005</c:v>
                </c:pt>
                <c:pt idx="1565">
                  <c:v>212.867200000005</c:v>
                </c:pt>
                <c:pt idx="1566">
                  <c:v>211.87440000000501</c:v>
                </c:pt>
                <c:pt idx="1567">
                  <c:v>210.88160000000499</c:v>
                </c:pt>
                <c:pt idx="1568">
                  <c:v>212.67680000000499</c:v>
                </c:pt>
                <c:pt idx="1569">
                  <c:v>211.684000000005</c:v>
                </c:pt>
                <c:pt idx="1570">
                  <c:v>210.69120000000501</c:v>
                </c:pt>
                <c:pt idx="1571">
                  <c:v>209.69840000000499</c:v>
                </c:pt>
                <c:pt idx="1572">
                  <c:v>208.70560000000501</c:v>
                </c:pt>
                <c:pt idx="1573">
                  <c:v>210.500800000005</c:v>
                </c:pt>
                <c:pt idx="1574">
                  <c:v>212.29600000000499</c:v>
                </c:pt>
                <c:pt idx="1575">
                  <c:v>211.30320000000501</c:v>
                </c:pt>
                <c:pt idx="1576">
                  <c:v>210.31040000000499</c:v>
                </c:pt>
                <c:pt idx="1577">
                  <c:v>209.317600000005</c:v>
                </c:pt>
                <c:pt idx="1578">
                  <c:v>208.32480000000501</c:v>
                </c:pt>
                <c:pt idx="1579">
                  <c:v>207.332000000005</c:v>
                </c:pt>
                <c:pt idx="1580">
                  <c:v>206.33920000000501</c:v>
                </c:pt>
                <c:pt idx="1581">
                  <c:v>208.134400000005</c:v>
                </c:pt>
                <c:pt idx="1582">
                  <c:v>207.14160000000501</c:v>
                </c:pt>
                <c:pt idx="1583">
                  <c:v>206.148800000005</c:v>
                </c:pt>
                <c:pt idx="1584">
                  <c:v>207.94400000000499</c:v>
                </c:pt>
                <c:pt idx="1585">
                  <c:v>209.73920000000501</c:v>
                </c:pt>
                <c:pt idx="1586">
                  <c:v>208.746400000005</c:v>
                </c:pt>
                <c:pt idx="1587">
                  <c:v>207.75360000000501</c:v>
                </c:pt>
                <c:pt idx="1588">
                  <c:v>206.76080000000499</c:v>
                </c:pt>
                <c:pt idx="1589">
                  <c:v>205.768000000005</c:v>
                </c:pt>
                <c:pt idx="1590">
                  <c:v>204.77520000000499</c:v>
                </c:pt>
                <c:pt idx="1591">
                  <c:v>206.57040000000501</c:v>
                </c:pt>
                <c:pt idx="1592">
                  <c:v>205.57760000000499</c:v>
                </c:pt>
                <c:pt idx="1593">
                  <c:v>204.584800000005</c:v>
                </c:pt>
                <c:pt idx="1594">
                  <c:v>206.380000000005</c:v>
                </c:pt>
                <c:pt idx="1595">
                  <c:v>205.38720000000501</c:v>
                </c:pt>
                <c:pt idx="1596">
                  <c:v>207.182400000005</c:v>
                </c:pt>
                <c:pt idx="1597">
                  <c:v>206.18960000000499</c:v>
                </c:pt>
                <c:pt idx="1598">
                  <c:v>205.196800000005</c:v>
                </c:pt>
                <c:pt idx="1599">
                  <c:v>204.20400000000501</c:v>
                </c:pt>
                <c:pt idx="1600">
                  <c:v>203.21120000000499</c:v>
                </c:pt>
                <c:pt idx="1601">
                  <c:v>202.218400000005</c:v>
                </c:pt>
                <c:pt idx="1602">
                  <c:v>201.22560000000499</c:v>
                </c:pt>
                <c:pt idx="1603">
                  <c:v>203.02080000000501</c:v>
                </c:pt>
                <c:pt idx="1604">
                  <c:v>204.816000000005</c:v>
                </c:pt>
                <c:pt idx="1605">
                  <c:v>206.611200000005</c:v>
                </c:pt>
                <c:pt idx="1606">
                  <c:v>205.61840000000501</c:v>
                </c:pt>
                <c:pt idx="1607">
                  <c:v>204.62560000000499</c:v>
                </c:pt>
                <c:pt idx="1608">
                  <c:v>206.42080000000499</c:v>
                </c:pt>
                <c:pt idx="1609">
                  <c:v>208.21600000000501</c:v>
                </c:pt>
                <c:pt idx="1610">
                  <c:v>207.22320000000499</c:v>
                </c:pt>
                <c:pt idx="1611">
                  <c:v>206.23040000000501</c:v>
                </c:pt>
                <c:pt idx="1612">
                  <c:v>208.025600000005</c:v>
                </c:pt>
                <c:pt idx="1613">
                  <c:v>207.03280000000501</c:v>
                </c:pt>
                <c:pt idx="1614">
                  <c:v>208.82800000000501</c:v>
                </c:pt>
                <c:pt idx="1615">
                  <c:v>210.623200000005</c:v>
                </c:pt>
                <c:pt idx="1616">
                  <c:v>212.41840000000499</c:v>
                </c:pt>
                <c:pt idx="1617">
                  <c:v>211.42560000000501</c:v>
                </c:pt>
                <c:pt idx="1618">
                  <c:v>210.43280000000499</c:v>
                </c:pt>
                <c:pt idx="1619">
                  <c:v>209.440000000005</c:v>
                </c:pt>
                <c:pt idx="1620">
                  <c:v>211.23520000000499</c:v>
                </c:pt>
                <c:pt idx="1621">
                  <c:v>210.24240000000501</c:v>
                </c:pt>
                <c:pt idx="1622">
                  <c:v>209.24960000000499</c:v>
                </c:pt>
                <c:pt idx="1623">
                  <c:v>211.04480000000501</c:v>
                </c:pt>
                <c:pt idx="1624">
                  <c:v>212.84000000000501</c:v>
                </c:pt>
                <c:pt idx="1625">
                  <c:v>211.84720000000499</c:v>
                </c:pt>
                <c:pt idx="1626">
                  <c:v>210.854400000005</c:v>
                </c:pt>
                <c:pt idx="1627">
                  <c:v>209.86160000000501</c:v>
                </c:pt>
                <c:pt idx="1628">
                  <c:v>208.868800000005</c:v>
                </c:pt>
                <c:pt idx="1629">
                  <c:v>207.87600000000501</c:v>
                </c:pt>
                <c:pt idx="1630">
                  <c:v>206.88320000000499</c:v>
                </c:pt>
                <c:pt idx="1631">
                  <c:v>205.890400000005</c:v>
                </c:pt>
                <c:pt idx="1632">
                  <c:v>204.89760000000501</c:v>
                </c:pt>
                <c:pt idx="1633">
                  <c:v>203.904800000005</c:v>
                </c:pt>
                <c:pt idx="1634">
                  <c:v>205.70000000000499</c:v>
                </c:pt>
                <c:pt idx="1635">
                  <c:v>207.49520000000501</c:v>
                </c:pt>
                <c:pt idx="1636">
                  <c:v>206.502400000005</c:v>
                </c:pt>
                <c:pt idx="1637">
                  <c:v>208.29760000000499</c:v>
                </c:pt>
                <c:pt idx="1638">
                  <c:v>207.304800000005</c:v>
                </c:pt>
                <c:pt idx="1639">
                  <c:v>209.100000000005</c:v>
                </c:pt>
                <c:pt idx="1640">
                  <c:v>208.10720000000501</c:v>
                </c:pt>
                <c:pt idx="1641">
                  <c:v>209.902400000005</c:v>
                </c:pt>
                <c:pt idx="1642">
                  <c:v>208.90960000000501</c:v>
                </c:pt>
                <c:pt idx="1643">
                  <c:v>207.916800000005</c:v>
                </c:pt>
                <c:pt idx="1644">
                  <c:v>209.71200000000499</c:v>
                </c:pt>
                <c:pt idx="1645">
                  <c:v>208.719200000005</c:v>
                </c:pt>
                <c:pt idx="1646">
                  <c:v>207.72640000000499</c:v>
                </c:pt>
                <c:pt idx="1647">
                  <c:v>206.733600000005</c:v>
                </c:pt>
                <c:pt idx="1648">
                  <c:v>208.52880000000499</c:v>
                </c:pt>
                <c:pt idx="1649">
                  <c:v>207.536000000005</c:v>
                </c:pt>
                <c:pt idx="1650">
                  <c:v>209.331200000005</c:v>
                </c:pt>
                <c:pt idx="1651">
                  <c:v>211.12640000000499</c:v>
                </c:pt>
                <c:pt idx="1652">
                  <c:v>212.92160000000499</c:v>
                </c:pt>
                <c:pt idx="1653">
                  <c:v>211.928800000005</c:v>
                </c:pt>
                <c:pt idx="1654">
                  <c:v>210.93600000000501</c:v>
                </c:pt>
                <c:pt idx="1655">
                  <c:v>209.94320000000499</c:v>
                </c:pt>
                <c:pt idx="1656">
                  <c:v>211.73840000000499</c:v>
                </c:pt>
                <c:pt idx="1657">
                  <c:v>210.745600000005</c:v>
                </c:pt>
                <c:pt idx="1658">
                  <c:v>209.75280000000501</c:v>
                </c:pt>
                <c:pt idx="1659">
                  <c:v>208.76000000000499</c:v>
                </c:pt>
                <c:pt idx="1660">
                  <c:v>207.767200000005</c:v>
                </c:pt>
                <c:pt idx="1661">
                  <c:v>209.562400000005</c:v>
                </c:pt>
                <c:pt idx="1662">
                  <c:v>211.35760000000499</c:v>
                </c:pt>
                <c:pt idx="1663">
                  <c:v>213.15280000000499</c:v>
                </c:pt>
                <c:pt idx="1664">
                  <c:v>214.94800000000501</c:v>
                </c:pt>
                <c:pt idx="1665">
                  <c:v>213.95520000000499</c:v>
                </c:pt>
                <c:pt idx="1666">
                  <c:v>212.962400000005</c:v>
                </c:pt>
                <c:pt idx="1667">
                  <c:v>211.96960000000499</c:v>
                </c:pt>
                <c:pt idx="1668">
                  <c:v>213.76480000000501</c:v>
                </c:pt>
                <c:pt idx="1669">
                  <c:v>215.560000000005</c:v>
                </c:pt>
                <c:pt idx="1670">
                  <c:v>217.355200000005</c:v>
                </c:pt>
                <c:pt idx="1671">
                  <c:v>219.15040000000499</c:v>
                </c:pt>
                <c:pt idx="1672">
                  <c:v>220.94560000000499</c:v>
                </c:pt>
                <c:pt idx="1673">
                  <c:v>222.74080000000501</c:v>
                </c:pt>
                <c:pt idx="1674">
                  <c:v>221.74800000000499</c:v>
                </c:pt>
                <c:pt idx="1675">
                  <c:v>220.755200000005</c:v>
                </c:pt>
                <c:pt idx="1676">
                  <c:v>219.76240000000499</c:v>
                </c:pt>
                <c:pt idx="1677">
                  <c:v>221.55760000000501</c:v>
                </c:pt>
                <c:pt idx="1678">
                  <c:v>223.352800000005</c:v>
                </c:pt>
                <c:pt idx="1679">
                  <c:v>222.36000000000499</c:v>
                </c:pt>
                <c:pt idx="1680">
                  <c:v>224.15520000000501</c:v>
                </c:pt>
                <c:pt idx="1681">
                  <c:v>223.16240000000499</c:v>
                </c:pt>
                <c:pt idx="1682">
                  <c:v>224.95760000000499</c:v>
                </c:pt>
                <c:pt idx="1683">
                  <c:v>226.75280000000501</c:v>
                </c:pt>
                <c:pt idx="1684">
                  <c:v>225.76000000000499</c:v>
                </c:pt>
                <c:pt idx="1685">
                  <c:v>224.767200000005</c:v>
                </c:pt>
                <c:pt idx="1686">
                  <c:v>223.77440000000499</c:v>
                </c:pt>
                <c:pt idx="1687">
                  <c:v>222.781600000005</c:v>
                </c:pt>
                <c:pt idx="1688">
                  <c:v>221.78880000000501</c:v>
                </c:pt>
                <c:pt idx="1689">
                  <c:v>220.79600000000599</c:v>
                </c:pt>
                <c:pt idx="1690">
                  <c:v>222.59120000000499</c:v>
                </c:pt>
                <c:pt idx="1691">
                  <c:v>221.598400000006</c:v>
                </c:pt>
                <c:pt idx="1692">
                  <c:v>220.60560000000601</c:v>
                </c:pt>
                <c:pt idx="1693">
                  <c:v>219.61280000000599</c:v>
                </c:pt>
                <c:pt idx="1694">
                  <c:v>221.40800000000601</c:v>
                </c:pt>
                <c:pt idx="1695">
                  <c:v>223.20320000000601</c:v>
                </c:pt>
                <c:pt idx="1696">
                  <c:v>222.21040000000599</c:v>
                </c:pt>
                <c:pt idx="1697">
                  <c:v>221.217600000006</c:v>
                </c:pt>
                <c:pt idx="1698">
                  <c:v>220.22480000000601</c:v>
                </c:pt>
                <c:pt idx="1699">
                  <c:v>219.232000000006</c:v>
                </c:pt>
                <c:pt idx="1700">
                  <c:v>218.23920000000601</c:v>
                </c:pt>
                <c:pt idx="1701">
                  <c:v>220.034400000006</c:v>
                </c:pt>
                <c:pt idx="1702">
                  <c:v>219.04160000000601</c:v>
                </c:pt>
                <c:pt idx="1703">
                  <c:v>218.048800000006</c:v>
                </c:pt>
                <c:pt idx="1704">
                  <c:v>217.05600000000601</c:v>
                </c:pt>
                <c:pt idx="1705">
                  <c:v>218.851200000006</c:v>
                </c:pt>
                <c:pt idx="1706">
                  <c:v>220.646400000006</c:v>
                </c:pt>
                <c:pt idx="1707">
                  <c:v>219.65360000000601</c:v>
                </c:pt>
                <c:pt idx="1708">
                  <c:v>221.448800000006</c:v>
                </c:pt>
                <c:pt idx="1709">
                  <c:v>223.244000000006</c:v>
                </c:pt>
                <c:pt idx="1710">
                  <c:v>222.25120000000601</c:v>
                </c:pt>
                <c:pt idx="1711">
                  <c:v>221.25840000000599</c:v>
                </c:pt>
                <c:pt idx="1712">
                  <c:v>220.265600000006</c:v>
                </c:pt>
                <c:pt idx="1713">
                  <c:v>219.27280000000599</c:v>
                </c:pt>
                <c:pt idx="1714">
                  <c:v>218.280000000006</c:v>
                </c:pt>
                <c:pt idx="1715">
                  <c:v>217.28720000000601</c:v>
                </c:pt>
                <c:pt idx="1716">
                  <c:v>216.29440000000599</c:v>
                </c:pt>
                <c:pt idx="1717">
                  <c:v>215.301600000006</c:v>
                </c:pt>
                <c:pt idx="1718">
                  <c:v>214.30880000000599</c:v>
                </c:pt>
                <c:pt idx="1719">
                  <c:v>213.316000000006</c:v>
                </c:pt>
                <c:pt idx="1720">
                  <c:v>212.32320000000601</c:v>
                </c:pt>
                <c:pt idx="1721">
                  <c:v>214.11840000000601</c:v>
                </c:pt>
                <c:pt idx="1722">
                  <c:v>215.913600000006</c:v>
                </c:pt>
                <c:pt idx="1723">
                  <c:v>214.92080000000601</c:v>
                </c:pt>
                <c:pt idx="1724">
                  <c:v>213.92800000000599</c:v>
                </c:pt>
                <c:pt idx="1725">
                  <c:v>212.93520000000601</c:v>
                </c:pt>
                <c:pt idx="1726">
                  <c:v>211.94240000000599</c:v>
                </c:pt>
                <c:pt idx="1727">
                  <c:v>210.949600000006</c:v>
                </c:pt>
                <c:pt idx="1728">
                  <c:v>209.95680000000601</c:v>
                </c:pt>
                <c:pt idx="1729">
                  <c:v>208.964000000006</c:v>
                </c:pt>
                <c:pt idx="1730">
                  <c:v>207.97120000000601</c:v>
                </c:pt>
                <c:pt idx="1731">
                  <c:v>209.766400000006</c:v>
                </c:pt>
                <c:pt idx="1732">
                  <c:v>208.77360000000601</c:v>
                </c:pt>
                <c:pt idx="1733">
                  <c:v>210.56880000000601</c:v>
                </c:pt>
                <c:pt idx="1734">
                  <c:v>209.57600000000599</c:v>
                </c:pt>
                <c:pt idx="1735">
                  <c:v>211.37120000000601</c:v>
                </c:pt>
                <c:pt idx="1736">
                  <c:v>210.378400000006</c:v>
                </c:pt>
                <c:pt idx="1737">
                  <c:v>209.38560000000601</c:v>
                </c:pt>
                <c:pt idx="1738">
                  <c:v>208.39280000000599</c:v>
                </c:pt>
                <c:pt idx="1739">
                  <c:v>207.400000000006</c:v>
                </c:pt>
                <c:pt idx="1740">
                  <c:v>206.40720000000599</c:v>
                </c:pt>
                <c:pt idx="1741">
                  <c:v>208.20240000000601</c:v>
                </c:pt>
                <c:pt idx="1742">
                  <c:v>209.997600000006</c:v>
                </c:pt>
                <c:pt idx="1743">
                  <c:v>209.00480000000601</c:v>
                </c:pt>
                <c:pt idx="1744">
                  <c:v>210.80000000000601</c:v>
                </c:pt>
                <c:pt idx="1745">
                  <c:v>212.595200000006</c:v>
                </c:pt>
                <c:pt idx="1746">
                  <c:v>211.60240000000601</c:v>
                </c:pt>
                <c:pt idx="1747">
                  <c:v>210.609600000006</c:v>
                </c:pt>
                <c:pt idx="1748">
                  <c:v>209.61680000000601</c:v>
                </c:pt>
                <c:pt idx="1749">
                  <c:v>211.412000000006</c:v>
                </c:pt>
                <c:pt idx="1750">
                  <c:v>213.207200000006</c:v>
                </c:pt>
                <c:pt idx="1751">
                  <c:v>215.00240000000599</c:v>
                </c:pt>
                <c:pt idx="1752">
                  <c:v>214.009600000006</c:v>
                </c:pt>
                <c:pt idx="1753">
                  <c:v>213.01680000000599</c:v>
                </c:pt>
                <c:pt idx="1754">
                  <c:v>212.024000000006</c:v>
                </c:pt>
                <c:pt idx="1755">
                  <c:v>213.81920000000599</c:v>
                </c:pt>
                <c:pt idx="1756">
                  <c:v>212.826400000006</c:v>
                </c:pt>
                <c:pt idx="1757">
                  <c:v>211.83360000000599</c:v>
                </c:pt>
                <c:pt idx="1758">
                  <c:v>210.840800000006</c:v>
                </c:pt>
                <c:pt idx="1759">
                  <c:v>209.84800000000601</c:v>
                </c:pt>
                <c:pt idx="1760">
                  <c:v>211.643200000006</c:v>
                </c:pt>
                <c:pt idx="1761">
                  <c:v>213.438400000006</c:v>
                </c:pt>
                <c:pt idx="1762">
                  <c:v>215.23360000000599</c:v>
                </c:pt>
                <c:pt idx="1763">
                  <c:v>217.02880000000599</c:v>
                </c:pt>
                <c:pt idx="1764">
                  <c:v>218.82400000000601</c:v>
                </c:pt>
                <c:pt idx="1765">
                  <c:v>217.83120000000599</c:v>
                </c:pt>
                <c:pt idx="1766">
                  <c:v>216.838400000006</c:v>
                </c:pt>
                <c:pt idx="1767">
                  <c:v>215.84560000000599</c:v>
                </c:pt>
                <c:pt idx="1768">
                  <c:v>214.852800000006</c:v>
                </c:pt>
                <c:pt idx="1769">
                  <c:v>216.64800000000599</c:v>
                </c:pt>
                <c:pt idx="1770">
                  <c:v>215.655200000006</c:v>
                </c:pt>
                <c:pt idx="1771">
                  <c:v>214.66240000000599</c:v>
                </c:pt>
                <c:pt idx="1772">
                  <c:v>213.669600000006</c:v>
                </c:pt>
                <c:pt idx="1773">
                  <c:v>212.67680000000601</c:v>
                </c:pt>
                <c:pt idx="1774">
                  <c:v>211.68400000000599</c:v>
                </c:pt>
                <c:pt idx="1775">
                  <c:v>210.69120000000601</c:v>
                </c:pt>
                <c:pt idx="1776">
                  <c:v>209.69840000000599</c:v>
                </c:pt>
                <c:pt idx="1777">
                  <c:v>211.49360000000601</c:v>
                </c:pt>
                <c:pt idx="1778">
                  <c:v>210.500800000006</c:v>
                </c:pt>
                <c:pt idx="1779">
                  <c:v>209.50800000000601</c:v>
                </c:pt>
                <c:pt idx="1780">
                  <c:v>211.303200000006</c:v>
                </c:pt>
                <c:pt idx="1781">
                  <c:v>210.31040000000601</c:v>
                </c:pt>
                <c:pt idx="1782">
                  <c:v>209.317600000006</c:v>
                </c:pt>
                <c:pt idx="1783">
                  <c:v>211.11280000000599</c:v>
                </c:pt>
                <c:pt idx="1784">
                  <c:v>210.120000000006</c:v>
                </c:pt>
                <c:pt idx="1785">
                  <c:v>209.12720000000601</c:v>
                </c:pt>
                <c:pt idx="1786">
                  <c:v>208.134400000006</c:v>
                </c:pt>
                <c:pt idx="1787">
                  <c:v>207.14160000000601</c:v>
                </c:pt>
                <c:pt idx="1788">
                  <c:v>206.14880000000599</c:v>
                </c:pt>
                <c:pt idx="1789">
                  <c:v>205.156000000006</c:v>
                </c:pt>
                <c:pt idx="1790">
                  <c:v>204.16320000000599</c:v>
                </c:pt>
                <c:pt idx="1791">
                  <c:v>205.95840000000601</c:v>
                </c:pt>
                <c:pt idx="1792">
                  <c:v>204.96560000000599</c:v>
                </c:pt>
                <c:pt idx="1793">
                  <c:v>203.972800000006</c:v>
                </c:pt>
                <c:pt idx="1794">
                  <c:v>202.98000000000599</c:v>
                </c:pt>
                <c:pt idx="1795">
                  <c:v>201.987200000006</c:v>
                </c:pt>
                <c:pt idx="1796">
                  <c:v>203.78240000000599</c:v>
                </c:pt>
                <c:pt idx="1797">
                  <c:v>205.57760000000599</c:v>
                </c:pt>
                <c:pt idx="1798">
                  <c:v>204.584800000006</c:v>
                </c:pt>
                <c:pt idx="1799">
                  <c:v>203.59200000000601</c:v>
                </c:pt>
                <c:pt idx="1800">
                  <c:v>202.59920000000599</c:v>
                </c:pt>
                <c:pt idx="1801">
                  <c:v>204.39440000000599</c:v>
                </c:pt>
                <c:pt idx="1802">
                  <c:v>203.401600000006</c:v>
                </c:pt>
                <c:pt idx="1803">
                  <c:v>205.19680000000599</c:v>
                </c:pt>
                <c:pt idx="1804">
                  <c:v>204.204000000006</c:v>
                </c:pt>
                <c:pt idx="1805">
                  <c:v>205.999200000006</c:v>
                </c:pt>
                <c:pt idx="1806">
                  <c:v>205.00640000000601</c:v>
                </c:pt>
                <c:pt idx="1807">
                  <c:v>204.01360000000599</c:v>
                </c:pt>
                <c:pt idx="1808">
                  <c:v>203.02080000000601</c:v>
                </c:pt>
                <c:pt idx="1809">
                  <c:v>204.816000000006</c:v>
                </c:pt>
                <c:pt idx="1810">
                  <c:v>203.82320000000601</c:v>
                </c:pt>
                <c:pt idx="1811">
                  <c:v>205.61840000000601</c:v>
                </c:pt>
                <c:pt idx="1812">
                  <c:v>207.413600000006</c:v>
                </c:pt>
                <c:pt idx="1813">
                  <c:v>209.20880000000599</c:v>
                </c:pt>
                <c:pt idx="1814">
                  <c:v>211.00400000000599</c:v>
                </c:pt>
                <c:pt idx="1815">
                  <c:v>210.011200000006</c:v>
                </c:pt>
                <c:pt idx="1816">
                  <c:v>209.01840000000601</c:v>
                </c:pt>
                <c:pt idx="1817">
                  <c:v>208.02560000000599</c:v>
                </c:pt>
                <c:pt idx="1818">
                  <c:v>207.03280000000601</c:v>
                </c:pt>
                <c:pt idx="1819">
                  <c:v>208.828000000006</c:v>
                </c:pt>
                <c:pt idx="1820">
                  <c:v>207.83520000000601</c:v>
                </c:pt>
                <c:pt idx="1821">
                  <c:v>206.84240000000599</c:v>
                </c:pt>
                <c:pt idx="1822">
                  <c:v>205.84960000000601</c:v>
                </c:pt>
                <c:pt idx="1823">
                  <c:v>204.85680000000599</c:v>
                </c:pt>
                <c:pt idx="1824">
                  <c:v>206.65200000000601</c:v>
                </c:pt>
                <c:pt idx="1825">
                  <c:v>205.659200000006</c:v>
                </c:pt>
                <c:pt idx="1826">
                  <c:v>207.45440000000599</c:v>
                </c:pt>
                <c:pt idx="1827">
                  <c:v>209.24960000000601</c:v>
                </c:pt>
                <c:pt idx="1828">
                  <c:v>208.256800000006</c:v>
                </c:pt>
                <c:pt idx="1829">
                  <c:v>210.05200000000599</c:v>
                </c:pt>
                <c:pt idx="1830">
                  <c:v>209.059200000006</c:v>
                </c:pt>
                <c:pt idx="1831">
                  <c:v>210.854400000006</c:v>
                </c:pt>
                <c:pt idx="1832">
                  <c:v>212.64960000000599</c:v>
                </c:pt>
                <c:pt idx="1833">
                  <c:v>211.656800000006</c:v>
                </c:pt>
                <c:pt idx="1834">
                  <c:v>210.66400000000601</c:v>
                </c:pt>
                <c:pt idx="1835">
                  <c:v>212.45920000000601</c:v>
                </c:pt>
                <c:pt idx="1836">
                  <c:v>214.254400000006</c:v>
                </c:pt>
                <c:pt idx="1837">
                  <c:v>216.049600000006</c:v>
                </c:pt>
                <c:pt idx="1838">
                  <c:v>215.05680000000601</c:v>
                </c:pt>
                <c:pt idx="1839">
                  <c:v>216.852000000006</c:v>
                </c:pt>
                <c:pt idx="1840">
                  <c:v>215.85920000000601</c:v>
                </c:pt>
                <c:pt idx="1841">
                  <c:v>214.866400000006</c:v>
                </c:pt>
                <c:pt idx="1842">
                  <c:v>216.66160000000599</c:v>
                </c:pt>
                <c:pt idx="1843">
                  <c:v>215.668800000006</c:v>
                </c:pt>
                <c:pt idx="1844">
                  <c:v>214.67600000000601</c:v>
                </c:pt>
                <c:pt idx="1845">
                  <c:v>213.683200000006</c:v>
                </c:pt>
                <c:pt idx="1846">
                  <c:v>212.69040000000601</c:v>
                </c:pt>
                <c:pt idx="1847">
                  <c:v>214.485600000006</c:v>
                </c:pt>
                <c:pt idx="1848">
                  <c:v>216.280800000006</c:v>
                </c:pt>
                <c:pt idx="1849">
                  <c:v>218.07600000000599</c:v>
                </c:pt>
                <c:pt idx="1850">
                  <c:v>217.083200000006</c:v>
                </c:pt>
                <c:pt idx="1851">
                  <c:v>218.878400000006</c:v>
                </c:pt>
                <c:pt idx="1852">
                  <c:v>217.88560000000601</c:v>
                </c:pt>
                <c:pt idx="1853">
                  <c:v>216.89280000000599</c:v>
                </c:pt>
                <c:pt idx="1854">
                  <c:v>215.900000000006</c:v>
                </c:pt>
                <c:pt idx="1855">
                  <c:v>217.695200000006</c:v>
                </c:pt>
                <c:pt idx="1856">
                  <c:v>219.49040000000599</c:v>
                </c:pt>
                <c:pt idx="1857">
                  <c:v>221.28560000000601</c:v>
                </c:pt>
                <c:pt idx="1858">
                  <c:v>223.08080000000601</c:v>
                </c:pt>
                <c:pt idx="1859">
                  <c:v>222.08800000000599</c:v>
                </c:pt>
                <c:pt idx="1860">
                  <c:v>223.88320000000601</c:v>
                </c:pt>
                <c:pt idx="1861">
                  <c:v>222.890400000006</c:v>
                </c:pt>
                <c:pt idx="1862">
                  <c:v>221.89760000000601</c:v>
                </c:pt>
                <c:pt idx="1863">
                  <c:v>220.90480000000599</c:v>
                </c:pt>
                <c:pt idx="1864">
                  <c:v>219.912000000006</c:v>
                </c:pt>
                <c:pt idx="1865">
                  <c:v>218.91920000000599</c:v>
                </c:pt>
                <c:pt idx="1866">
                  <c:v>217.926400000006</c:v>
                </c:pt>
                <c:pt idx="1867">
                  <c:v>216.93360000000601</c:v>
                </c:pt>
                <c:pt idx="1868">
                  <c:v>218.728800000006</c:v>
                </c:pt>
                <c:pt idx="1869">
                  <c:v>217.73600000000599</c:v>
                </c:pt>
                <c:pt idx="1870">
                  <c:v>216.74320000000699</c:v>
                </c:pt>
                <c:pt idx="1871">
                  <c:v>215.75040000000701</c:v>
                </c:pt>
                <c:pt idx="1872">
                  <c:v>214.75760000000699</c:v>
                </c:pt>
                <c:pt idx="1873">
                  <c:v>213.764800000007</c:v>
                </c:pt>
                <c:pt idx="1874">
                  <c:v>212.77200000000701</c:v>
                </c:pt>
                <c:pt idx="1875">
                  <c:v>211.77920000000699</c:v>
                </c:pt>
                <c:pt idx="1876">
                  <c:v>213.57440000000699</c:v>
                </c:pt>
                <c:pt idx="1877">
                  <c:v>212.581600000007</c:v>
                </c:pt>
                <c:pt idx="1878">
                  <c:v>214.37680000000699</c:v>
                </c:pt>
                <c:pt idx="1879">
                  <c:v>213.38400000000701</c:v>
                </c:pt>
                <c:pt idx="1880">
                  <c:v>212.39120000000699</c:v>
                </c:pt>
                <c:pt idx="1881">
                  <c:v>211.398400000007</c:v>
                </c:pt>
                <c:pt idx="1882">
                  <c:v>210.40560000000701</c:v>
                </c:pt>
                <c:pt idx="1883">
                  <c:v>212.20080000000701</c:v>
                </c:pt>
                <c:pt idx="1884">
                  <c:v>211.20800000000699</c:v>
                </c:pt>
                <c:pt idx="1885">
                  <c:v>210.215200000007</c:v>
                </c:pt>
                <c:pt idx="1886">
                  <c:v>212.010400000007</c:v>
                </c:pt>
                <c:pt idx="1887">
                  <c:v>211.01760000000701</c:v>
                </c:pt>
                <c:pt idx="1888">
                  <c:v>210.02480000000699</c:v>
                </c:pt>
                <c:pt idx="1889">
                  <c:v>211.82000000000701</c:v>
                </c:pt>
                <c:pt idx="1890">
                  <c:v>210.827200000007</c:v>
                </c:pt>
                <c:pt idx="1891">
                  <c:v>212.62240000000699</c:v>
                </c:pt>
                <c:pt idx="1892">
                  <c:v>214.41760000000701</c:v>
                </c:pt>
                <c:pt idx="1893">
                  <c:v>213.424800000007</c:v>
                </c:pt>
                <c:pt idx="1894">
                  <c:v>212.43200000000701</c:v>
                </c:pt>
                <c:pt idx="1895">
                  <c:v>214.227200000007</c:v>
                </c:pt>
                <c:pt idx="1896">
                  <c:v>216.022400000007</c:v>
                </c:pt>
                <c:pt idx="1897">
                  <c:v>215.02960000000701</c:v>
                </c:pt>
                <c:pt idx="1898">
                  <c:v>216.824800000007</c:v>
                </c:pt>
                <c:pt idx="1899">
                  <c:v>218.620000000007</c:v>
                </c:pt>
                <c:pt idx="1900">
                  <c:v>220.41520000000699</c:v>
                </c:pt>
                <c:pt idx="1901">
                  <c:v>222.21040000000701</c:v>
                </c:pt>
                <c:pt idx="1902">
                  <c:v>224.00560000000701</c:v>
                </c:pt>
                <c:pt idx="1903">
                  <c:v>223.01280000000699</c:v>
                </c:pt>
                <c:pt idx="1904">
                  <c:v>224.80800000000701</c:v>
                </c:pt>
                <c:pt idx="1905">
                  <c:v>223.815200000007</c:v>
                </c:pt>
                <c:pt idx="1906">
                  <c:v>225.61040000000699</c:v>
                </c:pt>
                <c:pt idx="1907">
                  <c:v>227.40560000000701</c:v>
                </c:pt>
                <c:pt idx="1908">
                  <c:v>229.20080000000701</c:v>
                </c:pt>
                <c:pt idx="1909">
                  <c:v>230.996000000007</c:v>
                </c:pt>
                <c:pt idx="1910">
                  <c:v>230.00320000000701</c:v>
                </c:pt>
                <c:pt idx="1911">
                  <c:v>231.79840000000701</c:v>
                </c:pt>
                <c:pt idx="1912">
                  <c:v>230.80560000000699</c:v>
                </c:pt>
                <c:pt idx="1913">
                  <c:v>232.60080000000701</c:v>
                </c:pt>
                <c:pt idx="1914">
                  <c:v>234.39600000000701</c:v>
                </c:pt>
                <c:pt idx="1915">
                  <c:v>236.191200000007</c:v>
                </c:pt>
                <c:pt idx="1916">
                  <c:v>235.19840000000701</c:v>
                </c:pt>
                <c:pt idx="1917">
                  <c:v>234.205600000007</c:v>
                </c:pt>
                <c:pt idx="1918">
                  <c:v>233.21280000000701</c:v>
                </c:pt>
                <c:pt idx="1919">
                  <c:v>232.22000000000699</c:v>
                </c:pt>
                <c:pt idx="1920">
                  <c:v>231.227200000007</c:v>
                </c:pt>
                <c:pt idx="1921">
                  <c:v>230.23440000000701</c:v>
                </c:pt>
                <c:pt idx="1922">
                  <c:v>229.241600000007</c:v>
                </c:pt>
                <c:pt idx="1923">
                  <c:v>228.24880000000701</c:v>
                </c:pt>
                <c:pt idx="1924">
                  <c:v>227.25600000000699</c:v>
                </c:pt>
                <c:pt idx="1925">
                  <c:v>226.263200000007</c:v>
                </c:pt>
                <c:pt idx="1926">
                  <c:v>225.27040000000699</c:v>
                </c:pt>
                <c:pt idx="1927">
                  <c:v>227.06560000000701</c:v>
                </c:pt>
                <c:pt idx="1928">
                  <c:v>226.07280000000699</c:v>
                </c:pt>
                <c:pt idx="1929">
                  <c:v>227.86800000000699</c:v>
                </c:pt>
                <c:pt idx="1930">
                  <c:v>229.66320000000701</c:v>
                </c:pt>
                <c:pt idx="1931">
                  <c:v>231.458400000007</c:v>
                </c:pt>
                <c:pt idx="1932">
                  <c:v>233.253600000007</c:v>
                </c:pt>
                <c:pt idx="1933">
                  <c:v>232.26080000000701</c:v>
                </c:pt>
                <c:pt idx="1934">
                  <c:v>231.26800000000699</c:v>
                </c:pt>
                <c:pt idx="1935">
                  <c:v>233.06320000000699</c:v>
                </c:pt>
                <c:pt idx="1936">
                  <c:v>234.85840000000701</c:v>
                </c:pt>
                <c:pt idx="1937">
                  <c:v>233.86560000000699</c:v>
                </c:pt>
                <c:pt idx="1938">
                  <c:v>232.872800000007</c:v>
                </c:pt>
                <c:pt idx="1939">
                  <c:v>234.668000000007</c:v>
                </c:pt>
                <c:pt idx="1940">
                  <c:v>236.46320000000699</c:v>
                </c:pt>
                <c:pt idx="1941">
                  <c:v>235.470400000007</c:v>
                </c:pt>
                <c:pt idx="1942">
                  <c:v>234.47760000000699</c:v>
                </c:pt>
                <c:pt idx="1943">
                  <c:v>236.27280000000701</c:v>
                </c:pt>
                <c:pt idx="1944">
                  <c:v>235.28000000000699</c:v>
                </c:pt>
                <c:pt idx="1945">
                  <c:v>234.287200000007</c:v>
                </c:pt>
                <c:pt idx="1946">
                  <c:v>233.29440000000699</c:v>
                </c:pt>
                <c:pt idx="1947">
                  <c:v>235.08960000000701</c:v>
                </c:pt>
                <c:pt idx="1948">
                  <c:v>236.884800000007</c:v>
                </c:pt>
                <c:pt idx="1949">
                  <c:v>238.680000000007</c:v>
                </c:pt>
                <c:pt idx="1950">
                  <c:v>237.68720000000701</c:v>
                </c:pt>
                <c:pt idx="1951">
                  <c:v>239.482400000007</c:v>
                </c:pt>
                <c:pt idx="1952">
                  <c:v>241.277600000007</c:v>
                </c:pt>
                <c:pt idx="1953">
                  <c:v>243.07280000000699</c:v>
                </c:pt>
                <c:pt idx="1954">
                  <c:v>242.080000000007</c:v>
                </c:pt>
                <c:pt idx="1955">
                  <c:v>243.875200000007</c:v>
                </c:pt>
                <c:pt idx="1956">
                  <c:v>242.88240000000701</c:v>
                </c:pt>
                <c:pt idx="1957">
                  <c:v>244.677600000007</c:v>
                </c:pt>
                <c:pt idx="1958">
                  <c:v>246.472800000007</c:v>
                </c:pt>
                <c:pt idx="1959">
                  <c:v>245.48000000000701</c:v>
                </c:pt>
                <c:pt idx="1960">
                  <c:v>244.48720000000699</c:v>
                </c:pt>
                <c:pt idx="1961">
                  <c:v>246.28240000000699</c:v>
                </c:pt>
                <c:pt idx="1962">
                  <c:v>248.07760000000701</c:v>
                </c:pt>
                <c:pt idx="1963">
                  <c:v>247.08480000000699</c:v>
                </c:pt>
                <c:pt idx="1964">
                  <c:v>248.88000000000699</c:v>
                </c:pt>
                <c:pt idx="1965">
                  <c:v>247.887200000007</c:v>
                </c:pt>
                <c:pt idx="1966">
                  <c:v>249.68240000000699</c:v>
                </c:pt>
                <c:pt idx="1967">
                  <c:v>251.47760000000699</c:v>
                </c:pt>
                <c:pt idx="1968">
                  <c:v>253.27280000000701</c:v>
                </c:pt>
                <c:pt idx="1969">
                  <c:v>252.28000000000699</c:v>
                </c:pt>
                <c:pt idx="1970">
                  <c:v>251.287200000007</c:v>
                </c:pt>
                <c:pt idx="1971">
                  <c:v>250.29440000000699</c:v>
                </c:pt>
                <c:pt idx="1972">
                  <c:v>252.08960000000701</c:v>
                </c:pt>
                <c:pt idx="1973">
                  <c:v>253.884800000007</c:v>
                </c:pt>
                <c:pt idx="1974">
                  <c:v>255.680000000007</c:v>
                </c:pt>
                <c:pt idx="1975">
                  <c:v>254.68720000000701</c:v>
                </c:pt>
                <c:pt idx="1976">
                  <c:v>253.69440000000699</c:v>
                </c:pt>
                <c:pt idx="1977">
                  <c:v>252.70160000000701</c:v>
                </c:pt>
                <c:pt idx="1978">
                  <c:v>251.70880000000699</c:v>
                </c:pt>
                <c:pt idx="1979">
                  <c:v>253.50400000000701</c:v>
                </c:pt>
                <c:pt idx="1980">
                  <c:v>252.51120000000699</c:v>
                </c:pt>
                <c:pt idx="1981">
                  <c:v>251.51840000000701</c:v>
                </c:pt>
                <c:pt idx="1982">
                  <c:v>250.52560000000699</c:v>
                </c:pt>
                <c:pt idx="1983">
                  <c:v>249.532800000007</c:v>
                </c:pt>
                <c:pt idx="1984">
                  <c:v>248.54000000000701</c:v>
                </c:pt>
                <c:pt idx="1985">
                  <c:v>247.547200000007</c:v>
                </c:pt>
                <c:pt idx="1986">
                  <c:v>246.55440000000701</c:v>
                </c:pt>
                <c:pt idx="1987">
                  <c:v>248.349600000007</c:v>
                </c:pt>
                <c:pt idx="1988">
                  <c:v>247.35680000000701</c:v>
                </c:pt>
                <c:pt idx="1989">
                  <c:v>249.15200000000701</c:v>
                </c:pt>
                <c:pt idx="1990">
                  <c:v>248.15920000000699</c:v>
                </c:pt>
                <c:pt idx="1991">
                  <c:v>249.95440000000701</c:v>
                </c:pt>
                <c:pt idx="1992">
                  <c:v>251.74960000000701</c:v>
                </c:pt>
                <c:pt idx="1993">
                  <c:v>253.544800000007</c:v>
                </c:pt>
                <c:pt idx="1994">
                  <c:v>252.55200000000701</c:v>
                </c:pt>
                <c:pt idx="1995">
                  <c:v>251.559200000007</c:v>
                </c:pt>
                <c:pt idx="1996">
                  <c:v>253.35440000000699</c:v>
                </c:pt>
                <c:pt idx="1997">
                  <c:v>252.361600000007</c:v>
                </c:pt>
                <c:pt idx="1998">
                  <c:v>254.156800000007</c:v>
                </c:pt>
                <c:pt idx="1999">
                  <c:v>253.16400000000701</c:v>
                </c:pt>
                <c:pt idx="2000">
                  <c:v>254.959200000007</c:v>
                </c:pt>
                <c:pt idx="2001">
                  <c:v>256.75440000000702</c:v>
                </c:pt>
                <c:pt idx="2002">
                  <c:v>258.54960000000699</c:v>
                </c:pt>
                <c:pt idx="2003">
                  <c:v>257.556800000007</c:v>
                </c:pt>
                <c:pt idx="2004">
                  <c:v>256.56400000000701</c:v>
                </c:pt>
                <c:pt idx="2005">
                  <c:v>258.35920000000698</c:v>
                </c:pt>
                <c:pt idx="2006">
                  <c:v>257.36640000000699</c:v>
                </c:pt>
                <c:pt idx="2007">
                  <c:v>256.373600000007</c:v>
                </c:pt>
                <c:pt idx="2008">
                  <c:v>258.16880000000702</c:v>
                </c:pt>
                <c:pt idx="2009">
                  <c:v>259.96400000000699</c:v>
                </c:pt>
                <c:pt idx="2010">
                  <c:v>261.75920000000701</c:v>
                </c:pt>
                <c:pt idx="2011">
                  <c:v>260.76640000000702</c:v>
                </c:pt>
                <c:pt idx="2012">
                  <c:v>262.56160000000699</c:v>
                </c:pt>
                <c:pt idx="2013">
                  <c:v>261.568800000007</c:v>
                </c:pt>
                <c:pt idx="2014">
                  <c:v>260.57600000000701</c:v>
                </c:pt>
                <c:pt idx="2015">
                  <c:v>262.37120000000698</c:v>
                </c:pt>
                <c:pt idx="2016">
                  <c:v>264.166400000007</c:v>
                </c:pt>
                <c:pt idx="2017">
                  <c:v>263.17360000000701</c:v>
                </c:pt>
                <c:pt idx="2018">
                  <c:v>262.18080000000703</c:v>
                </c:pt>
                <c:pt idx="2019">
                  <c:v>263.97600000000699</c:v>
                </c:pt>
                <c:pt idx="2020">
                  <c:v>265.77120000000701</c:v>
                </c:pt>
                <c:pt idx="2021">
                  <c:v>267.56640000000698</c:v>
                </c:pt>
                <c:pt idx="2022">
                  <c:v>266.57360000000699</c:v>
                </c:pt>
                <c:pt idx="2023">
                  <c:v>265.580800000007</c:v>
                </c:pt>
                <c:pt idx="2024">
                  <c:v>267.37600000000702</c:v>
                </c:pt>
                <c:pt idx="2025">
                  <c:v>266.38320000000698</c:v>
                </c:pt>
                <c:pt idx="2026">
                  <c:v>265.39040000000699</c:v>
                </c:pt>
                <c:pt idx="2027">
                  <c:v>264.397600000007</c:v>
                </c:pt>
                <c:pt idx="2028">
                  <c:v>263.40480000000701</c:v>
                </c:pt>
                <c:pt idx="2029">
                  <c:v>262.41200000000703</c:v>
                </c:pt>
                <c:pt idx="2030">
                  <c:v>261.41920000000698</c:v>
                </c:pt>
                <c:pt idx="2031">
                  <c:v>260.42640000000699</c:v>
                </c:pt>
                <c:pt idx="2032">
                  <c:v>262.22160000000798</c:v>
                </c:pt>
                <c:pt idx="2033">
                  <c:v>261.22880000000799</c:v>
                </c:pt>
                <c:pt idx="2034">
                  <c:v>260.236000000008</c:v>
                </c:pt>
                <c:pt idx="2035">
                  <c:v>259.24320000000802</c:v>
                </c:pt>
                <c:pt idx="2036">
                  <c:v>258.25040000000803</c:v>
                </c:pt>
                <c:pt idx="2037">
                  <c:v>260.04560000000799</c:v>
                </c:pt>
                <c:pt idx="2038">
                  <c:v>261.84080000000802</c:v>
                </c:pt>
                <c:pt idx="2039">
                  <c:v>263.63600000000798</c:v>
                </c:pt>
                <c:pt idx="2040">
                  <c:v>265.431200000008</c:v>
                </c:pt>
                <c:pt idx="2041">
                  <c:v>264.43840000000802</c:v>
                </c:pt>
                <c:pt idx="2042">
                  <c:v>263.44560000000803</c:v>
                </c:pt>
                <c:pt idx="2043">
                  <c:v>262.45280000000798</c:v>
                </c:pt>
                <c:pt idx="2044">
                  <c:v>261.46000000000799</c:v>
                </c:pt>
                <c:pt idx="2045">
                  <c:v>263.25520000000802</c:v>
                </c:pt>
                <c:pt idx="2046">
                  <c:v>262.26240000000797</c:v>
                </c:pt>
                <c:pt idx="2047">
                  <c:v>264.05760000000799</c:v>
                </c:pt>
                <c:pt idx="2048">
                  <c:v>265.85280000000802</c:v>
                </c:pt>
                <c:pt idx="2049">
                  <c:v>264.86000000000797</c:v>
                </c:pt>
                <c:pt idx="2050">
                  <c:v>266.65520000000799</c:v>
                </c:pt>
                <c:pt idx="2051">
                  <c:v>265.66240000000801</c:v>
                </c:pt>
                <c:pt idx="2052">
                  <c:v>264.66960000000802</c:v>
                </c:pt>
                <c:pt idx="2053">
                  <c:v>263.67680000000797</c:v>
                </c:pt>
                <c:pt idx="2054">
                  <c:v>265.47200000000799</c:v>
                </c:pt>
                <c:pt idx="2055">
                  <c:v>264.47920000000801</c:v>
                </c:pt>
                <c:pt idx="2056">
                  <c:v>263.48640000000802</c:v>
                </c:pt>
                <c:pt idx="2057">
                  <c:v>262.49360000000797</c:v>
                </c:pt>
                <c:pt idx="2058">
                  <c:v>261.50080000000798</c:v>
                </c:pt>
                <c:pt idx="2059">
                  <c:v>260.508000000008</c:v>
                </c:pt>
                <c:pt idx="2060">
                  <c:v>259.51520000000801</c:v>
                </c:pt>
                <c:pt idx="2061">
                  <c:v>261.31040000000797</c:v>
                </c:pt>
                <c:pt idx="2062">
                  <c:v>263.105600000008</c:v>
                </c:pt>
                <c:pt idx="2063">
                  <c:v>262.11280000000801</c:v>
                </c:pt>
                <c:pt idx="2064">
                  <c:v>261.12000000000802</c:v>
                </c:pt>
                <c:pt idx="2065">
                  <c:v>260.12720000000797</c:v>
                </c:pt>
                <c:pt idx="2066">
                  <c:v>259.13440000000799</c:v>
                </c:pt>
                <c:pt idx="2067">
                  <c:v>258.141600000008</c:v>
                </c:pt>
                <c:pt idx="2068">
                  <c:v>257.14880000000801</c:v>
                </c:pt>
                <c:pt idx="2069">
                  <c:v>256.15600000000802</c:v>
                </c:pt>
                <c:pt idx="2070">
                  <c:v>255.163200000008</c:v>
                </c:pt>
                <c:pt idx="2071">
                  <c:v>256.958400000008</c:v>
                </c:pt>
                <c:pt idx="2072">
                  <c:v>255.96560000000801</c:v>
                </c:pt>
                <c:pt idx="2073">
                  <c:v>254.97280000000799</c:v>
                </c:pt>
                <c:pt idx="2074">
                  <c:v>253.980000000008</c:v>
                </c:pt>
                <c:pt idx="2075">
                  <c:v>255.775200000008</c:v>
                </c:pt>
                <c:pt idx="2076">
                  <c:v>254.78240000000801</c:v>
                </c:pt>
                <c:pt idx="2077">
                  <c:v>253.78960000000799</c:v>
                </c:pt>
                <c:pt idx="2078">
                  <c:v>252.79680000000801</c:v>
                </c:pt>
                <c:pt idx="2079">
                  <c:v>251.80400000000799</c:v>
                </c:pt>
                <c:pt idx="2080">
                  <c:v>250.811200000008</c:v>
                </c:pt>
                <c:pt idx="2081">
                  <c:v>252.60640000000799</c:v>
                </c:pt>
                <c:pt idx="2082">
                  <c:v>254.40160000000799</c:v>
                </c:pt>
                <c:pt idx="2083">
                  <c:v>253.408800000008</c:v>
                </c:pt>
                <c:pt idx="2084">
                  <c:v>252.41600000000801</c:v>
                </c:pt>
                <c:pt idx="2085">
                  <c:v>254.21120000000801</c:v>
                </c:pt>
                <c:pt idx="2086">
                  <c:v>253.21840000000799</c:v>
                </c:pt>
                <c:pt idx="2087">
                  <c:v>255.01360000000801</c:v>
                </c:pt>
                <c:pt idx="2088">
                  <c:v>254.02080000000799</c:v>
                </c:pt>
                <c:pt idx="2089">
                  <c:v>255.81600000000799</c:v>
                </c:pt>
                <c:pt idx="2090">
                  <c:v>254.823200000008</c:v>
                </c:pt>
                <c:pt idx="2091">
                  <c:v>253.83040000000801</c:v>
                </c:pt>
                <c:pt idx="2092">
                  <c:v>252.837600000008</c:v>
                </c:pt>
                <c:pt idx="2093">
                  <c:v>251.84480000000801</c:v>
                </c:pt>
                <c:pt idx="2094">
                  <c:v>250.85200000000799</c:v>
                </c:pt>
                <c:pt idx="2095">
                  <c:v>249.859200000008</c:v>
                </c:pt>
                <c:pt idx="2096">
                  <c:v>248.86640000000801</c:v>
                </c:pt>
                <c:pt idx="2097">
                  <c:v>250.66160000000801</c:v>
                </c:pt>
                <c:pt idx="2098">
                  <c:v>252.456800000008</c:v>
                </c:pt>
                <c:pt idx="2099">
                  <c:v>251.46400000000801</c:v>
                </c:pt>
                <c:pt idx="2100">
                  <c:v>253.25920000000801</c:v>
                </c:pt>
                <c:pt idx="2101">
                  <c:v>252.26640000000799</c:v>
                </c:pt>
                <c:pt idx="2102">
                  <c:v>254.06160000000801</c:v>
                </c:pt>
                <c:pt idx="2103">
                  <c:v>253.068800000008</c:v>
                </c:pt>
                <c:pt idx="2104">
                  <c:v>252.07600000000801</c:v>
                </c:pt>
                <c:pt idx="2105">
                  <c:v>251.08320000000799</c:v>
                </c:pt>
                <c:pt idx="2106">
                  <c:v>252.87840000000801</c:v>
                </c:pt>
                <c:pt idx="2107">
                  <c:v>251.885600000008</c:v>
                </c:pt>
                <c:pt idx="2108">
                  <c:v>250.89280000000801</c:v>
                </c:pt>
                <c:pt idx="2109">
                  <c:v>249.90000000000799</c:v>
                </c:pt>
                <c:pt idx="2110">
                  <c:v>248.907200000008</c:v>
                </c:pt>
                <c:pt idx="2111">
                  <c:v>247.91440000000799</c:v>
                </c:pt>
                <c:pt idx="2112">
                  <c:v>246.921600000008</c:v>
                </c:pt>
                <c:pt idx="2113">
                  <c:v>248.71680000000799</c:v>
                </c:pt>
                <c:pt idx="2114">
                  <c:v>247.724000000008</c:v>
                </c:pt>
                <c:pt idx="2115">
                  <c:v>249.519200000008</c:v>
                </c:pt>
                <c:pt idx="2116">
                  <c:v>251.31440000000799</c:v>
                </c:pt>
                <c:pt idx="2117">
                  <c:v>250.321600000008</c:v>
                </c:pt>
                <c:pt idx="2118">
                  <c:v>249.32880000000799</c:v>
                </c:pt>
                <c:pt idx="2119">
                  <c:v>248.336000000008</c:v>
                </c:pt>
                <c:pt idx="2120">
                  <c:v>250.13120000000799</c:v>
                </c:pt>
                <c:pt idx="2121">
                  <c:v>249.13840000000801</c:v>
                </c:pt>
                <c:pt idx="2122">
                  <c:v>250.933600000008</c:v>
                </c:pt>
                <c:pt idx="2123">
                  <c:v>249.94080000000801</c:v>
                </c:pt>
                <c:pt idx="2124">
                  <c:v>248.94800000000799</c:v>
                </c:pt>
                <c:pt idx="2125">
                  <c:v>247.95520000000801</c:v>
                </c:pt>
                <c:pt idx="2126">
                  <c:v>246.96240000000799</c:v>
                </c:pt>
                <c:pt idx="2127">
                  <c:v>245.969600000008</c:v>
                </c:pt>
                <c:pt idx="2128">
                  <c:v>244.97680000000801</c:v>
                </c:pt>
                <c:pt idx="2129">
                  <c:v>243.984000000008</c:v>
                </c:pt>
                <c:pt idx="2130">
                  <c:v>242.99120000000801</c:v>
                </c:pt>
                <c:pt idx="2131">
                  <c:v>244.786400000008</c:v>
                </c:pt>
                <c:pt idx="2132">
                  <c:v>243.79360000000801</c:v>
                </c:pt>
                <c:pt idx="2133">
                  <c:v>242.80080000000899</c:v>
                </c:pt>
                <c:pt idx="2134">
                  <c:v>244.59600000000799</c:v>
                </c:pt>
                <c:pt idx="2135">
                  <c:v>243.603200000009</c:v>
                </c:pt>
                <c:pt idx="2136">
                  <c:v>242.61040000000901</c:v>
                </c:pt>
                <c:pt idx="2137">
                  <c:v>244.405600000009</c:v>
                </c:pt>
                <c:pt idx="2138">
                  <c:v>243.41280000000901</c:v>
                </c:pt>
                <c:pt idx="2139">
                  <c:v>242.420000000009</c:v>
                </c:pt>
                <c:pt idx="2140">
                  <c:v>241.42720000000901</c:v>
                </c:pt>
                <c:pt idx="2141">
                  <c:v>240.43440000000899</c:v>
                </c:pt>
                <c:pt idx="2142">
                  <c:v>239.441600000009</c:v>
                </c:pt>
                <c:pt idx="2143">
                  <c:v>238.44880000000899</c:v>
                </c:pt>
                <c:pt idx="2144">
                  <c:v>240.24400000000901</c:v>
                </c:pt>
                <c:pt idx="2145">
                  <c:v>239.25120000000899</c:v>
                </c:pt>
                <c:pt idx="2146">
                  <c:v>238.258400000009</c:v>
                </c:pt>
                <c:pt idx="2147">
                  <c:v>237.26560000000899</c:v>
                </c:pt>
                <c:pt idx="2148">
                  <c:v>236.272800000009</c:v>
                </c:pt>
                <c:pt idx="2149">
                  <c:v>238.06800000000899</c:v>
                </c:pt>
                <c:pt idx="2150">
                  <c:v>237.075200000009</c:v>
                </c:pt>
                <c:pt idx="2151">
                  <c:v>236.08240000000899</c:v>
                </c:pt>
                <c:pt idx="2152">
                  <c:v>237.87760000000901</c:v>
                </c:pt>
                <c:pt idx="2153">
                  <c:v>236.88480000000899</c:v>
                </c:pt>
                <c:pt idx="2154">
                  <c:v>235.89200000000901</c:v>
                </c:pt>
                <c:pt idx="2155">
                  <c:v>237.687200000009</c:v>
                </c:pt>
                <c:pt idx="2156">
                  <c:v>236.69440000000901</c:v>
                </c:pt>
                <c:pt idx="2157">
                  <c:v>238.48960000000901</c:v>
                </c:pt>
                <c:pt idx="2158">
                  <c:v>237.49680000000899</c:v>
                </c:pt>
                <c:pt idx="2159">
                  <c:v>239.29200000000901</c:v>
                </c:pt>
                <c:pt idx="2160">
                  <c:v>241.08720000000901</c:v>
                </c:pt>
                <c:pt idx="2161">
                  <c:v>240.09440000000899</c:v>
                </c:pt>
                <c:pt idx="2162">
                  <c:v>241.88960000000901</c:v>
                </c:pt>
                <c:pt idx="2163">
                  <c:v>243.68480000000901</c:v>
                </c:pt>
                <c:pt idx="2164">
                  <c:v>242.69200000000899</c:v>
                </c:pt>
                <c:pt idx="2165">
                  <c:v>241.699200000009</c:v>
                </c:pt>
                <c:pt idx="2166">
                  <c:v>240.70640000000901</c:v>
                </c:pt>
                <c:pt idx="2167">
                  <c:v>242.50160000000901</c:v>
                </c:pt>
                <c:pt idx="2168">
                  <c:v>244.296800000009</c:v>
                </c:pt>
                <c:pt idx="2169">
                  <c:v>243.30400000000901</c:v>
                </c:pt>
                <c:pt idx="2170">
                  <c:v>242.31120000000899</c:v>
                </c:pt>
                <c:pt idx="2171">
                  <c:v>241.31840000000901</c:v>
                </c:pt>
                <c:pt idx="2172">
                  <c:v>243.113600000009</c:v>
                </c:pt>
                <c:pt idx="2173">
                  <c:v>244.90880000000899</c:v>
                </c:pt>
                <c:pt idx="2174">
                  <c:v>243.91600000000901</c:v>
                </c:pt>
                <c:pt idx="2175">
                  <c:v>245.711200000009</c:v>
                </c:pt>
                <c:pt idx="2176">
                  <c:v>244.71840000000901</c:v>
                </c:pt>
                <c:pt idx="2177">
                  <c:v>243.725600000009</c:v>
                </c:pt>
                <c:pt idx="2178">
                  <c:v>242.73280000000901</c:v>
                </c:pt>
                <c:pt idx="2179">
                  <c:v>241.74000000000899</c:v>
                </c:pt>
                <c:pt idx="2180">
                  <c:v>243.53520000000901</c:v>
                </c:pt>
                <c:pt idx="2181">
                  <c:v>242.542400000009</c:v>
                </c:pt>
                <c:pt idx="2182">
                  <c:v>241.54960000000901</c:v>
                </c:pt>
                <c:pt idx="2183">
                  <c:v>243.344800000009</c:v>
                </c:pt>
                <c:pt idx="2184">
                  <c:v>242.35200000000901</c:v>
                </c:pt>
                <c:pt idx="2185">
                  <c:v>241.359200000009</c:v>
                </c:pt>
                <c:pt idx="2186">
                  <c:v>243.15440000000899</c:v>
                </c:pt>
                <c:pt idx="2187">
                  <c:v>244.94960000000901</c:v>
                </c:pt>
                <c:pt idx="2188">
                  <c:v>246.74480000000901</c:v>
                </c:pt>
                <c:pt idx="2189">
                  <c:v>248.540000000009</c:v>
                </c:pt>
                <c:pt idx="2190">
                  <c:v>247.54720000000901</c:v>
                </c:pt>
                <c:pt idx="2191">
                  <c:v>246.554400000009</c:v>
                </c:pt>
                <c:pt idx="2192">
                  <c:v>248.34960000000899</c:v>
                </c:pt>
                <c:pt idx="2193">
                  <c:v>247.356800000009</c:v>
                </c:pt>
                <c:pt idx="2194">
                  <c:v>246.36400000000901</c:v>
                </c:pt>
                <c:pt idx="2195">
                  <c:v>245.371200000009</c:v>
                </c:pt>
                <c:pt idx="2196">
                  <c:v>247.16640000000899</c:v>
                </c:pt>
                <c:pt idx="2197">
                  <c:v>248.96160000000901</c:v>
                </c:pt>
                <c:pt idx="2198">
                  <c:v>250.75680000000901</c:v>
                </c:pt>
                <c:pt idx="2199">
                  <c:v>252.552000000009</c:v>
                </c:pt>
                <c:pt idx="2200">
                  <c:v>254.347200000009</c:v>
                </c:pt>
                <c:pt idx="2201">
                  <c:v>256.14240000000899</c:v>
                </c:pt>
                <c:pt idx="2202">
                  <c:v>255.149600000009</c:v>
                </c:pt>
                <c:pt idx="2203">
                  <c:v>254.15680000000901</c:v>
                </c:pt>
                <c:pt idx="2204">
                  <c:v>253.164000000009</c:v>
                </c:pt>
                <c:pt idx="2205">
                  <c:v>252.17120000000901</c:v>
                </c:pt>
                <c:pt idx="2206">
                  <c:v>251.17840000000899</c:v>
                </c:pt>
                <c:pt idx="2207">
                  <c:v>250.185600000009</c:v>
                </c:pt>
                <c:pt idx="2208">
                  <c:v>249.19280000000899</c:v>
                </c:pt>
                <c:pt idx="2209">
                  <c:v>248.200000000009</c:v>
                </c:pt>
                <c:pt idx="2210">
                  <c:v>247.20720000000901</c:v>
                </c:pt>
                <c:pt idx="2211">
                  <c:v>246.21440000000899</c:v>
                </c:pt>
                <c:pt idx="2212">
                  <c:v>245.221600000009</c:v>
                </c:pt>
                <c:pt idx="2213">
                  <c:v>244.22880000000899</c:v>
                </c:pt>
                <c:pt idx="2214">
                  <c:v>246.02400000000901</c:v>
                </c:pt>
                <c:pt idx="2215">
                  <c:v>245.03120000000899</c:v>
                </c:pt>
                <c:pt idx="2216">
                  <c:v>244.03840000000901</c:v>
                </c:pt>
                <c:pt idx="2217">
                  <c:v>243.04560000000899</c:v>
                </c:pt>
                <c:pt idx="2218">
                  <c:v>244.84080000000901</c:v>
                </c:pt>
                <c:pt idx="2219">
                  <c:v>243.84800000000899</c:v>
                </c:pt>
                <c:pt idx="2220">
                  <c:v>245.64320000000899</c:v>
                </c:pt>
                <c:pt idx="2221">
                  <c:v>244.650400000009</c:v>
                </c:pt>
                <c:pt idx="2222">
                  <c:v>246.44560000000899</c:v>
                </c:pt>
                <c:pt idx="2223">
                  <c:v>245.45280000000901</c:v>
                </c:pt>
                <c:pt idx="2224">
                  <c:v>244.46000000000899</c:v>
                </c:pt>
                <c:pt idx="2225">
                  <c:v>246.25520000000901</c:v>
                </c:pt>
                <c:pt idx="2226">
                  <c:v>245.26240000000899</c:v>
                </c:pt>
                <c:pt idx="2227">
                  <c:v>247.05760000000899</c:v>
                </c:pt>
                <c:pt idx="2228">
                  <c:v>248.85280000000901</c:v>
                </c:pt>
                <c:pt idx="2229">
                  <c:v>247.86000000000899</c:v>
                </c:pt>
                <c:pt idx="2230">
                  <c:v>246.86720000000901</c:v>
                </c:pt>
                <c:pt idx="2231">
                  <c:v>248.662400000009</c:v>
                </c:pt>
                <c:pt idx="2232">
                  <c:v>250.45760000000899</c:v>
                </c:pt>
                <c:pt idx="2233">
                  <c:v>252.25280000000899</c:v>
                </c:pt>
                <c:pt idx="2234">
                  <c:v>251.260000000009</c:v>
                </c:pt>
                <c:pt idx="2235">
                  <c:v>250.26720000000901</c:v>
                </c:pt>
                <c:pt idx="2236">
                  <c:v>252.06240000000901</c:v>
                </c:pt>
                <c:pt idx="2237">
                  <c:v>251.06960000000899</c:v>
                </c:pt>
                <c:pt idx="2238">
                  <c:v>250.076800000009</c:v>
                </c:pt>
                <c:pt idx="2239">
                  <c:v>251.872000000009</c:v>
                </c:pt>
                <c:pt idx="2240">
                  <c:v>250.87920000000901</c:v>
                </c:pt>
                <c:pt idx="2241">
                  <c:v>249.88640000000899</c:v>
                </c:pt>
                <c:pt idx="2242">
                  <c:v>248.893600000009</c:v>
                </c:pt>
                <c:pt idx="2243">
                  <c:v>250.688800000009</c:v>
                </c:pt>
                <c:pt idx="2244">
                  <c:v>249.69600000000901</c:v>
                </c:pt>
                <c:pt idx="2245">
                  <c:v>248.70320000000899</c:v>
                </c:pt>
                <c:pt idx="2246">
                  <c:v>247.710400000009</c:v>
                </c:pt>
                <c:pt idx="2247">
                  <c:v>246.71760000000901</c:v>
                </c:pt>
                <c:pt idx="2248">
                  <c:v>245.724800000009</c:v>
                </c:pt>
                <c:pt idx="2249">
                  <c:v>247.52000000000899</c:v>
                </c:pt>
                <c:pt idx="2250">
                  <c:v>249.31520000000901</c:v>
                </c:pt>
                <c:pt idx="2251">
                  <c:v>248.322400000009</c:v>
                </c:pt>
                <c:pt idx="2252">
                  <c:v>247.32960000000901</c:v>
                </c:pt>
                <c:pt idx="2253">
                  <c:v>246.33680000000899</c:v>
                </c:pt>
                <c:pt idx="2254">
                  <c:v>245.344000000009</c:v>
                </c:pt>
                <c:pt idx="2255">
                  <c:v>244.35120000000899</c:v>
                </c:pt>
                <c:pt idx="2256">
                  <c:v>243.358400000009</c:v>
                </c:pt>
                <c:pt idx="2257">
                  <c:v>242.36560000000901</c:v>
                </c:pt>
                <c:pt idx="2258">
                  <c:v>241.37280000000899</c:v>
                </c:pt>
                <c:pt idx="2259">
                  <c:v>240.38000000000901</c:v>
                </c:pt>
                <c:pt idx="2260">
                  <c:v>239.38720000000899</c:v>
                </c:pt>
                <c:pt idx="2261">
                  <c:v>241.18240000000901</c:v>
                </c:pt>
                <c:pt idx="2262">
                  <c:v>240.18960000000899</c:v>
                </c:pt>
                <c:pt idx="2263">
                  <c:v>241.98480000000899</c:v>
                </c:pt>
                <c:pt idx="2264">
                  <c:v>243.78000000000901</c:v>
                </c:pt>
                <c:pt idx="2265">
                  <c:v>242.78720000000899</c:v>
                </c:pt>
                <c:pt idx="2266">
                  <c:v>241.79440000000901</c:v>
                </c:pt>
                <c:pt idx="2267">
                  <c:v>243.589600000009</c:v>
                </c:pt>
                <c:pt idx="2268">
                  <c:v>242.59680000000901</c:v>
                </c:pt>
                <c:pt idx="2269">
                  <c:v>241.60400000000899</c:v>
                </c:pt>
                <c:pt idx="2270">
                  <c:v>243.39920000000899</c:v>
                </c:pt>
                <c:pt idx="2271">
                  <c:v>245.19440000000901</c:v>
                </c:pt>
                <c:pt idx="2272">
                  <c:v>246.98960000000901</c:v>
                </c:pt>
                <c:pt idx="2273">
                  <c:v>245.99680000000899</c:v>
                </c:pt>
                <c:pt idx="2274">
                  <c:v>245.004000000009</c:v>
                </c:pt>
                <c:pt idx="2275">
                  <c:v>246.79920000000899</c:v>
                </c:pt>
                <c:pt idx="2276">
                  <c:v>245.80640000000901</c:v>
                </c:pt>
                <c:pt idx="2277">
                  <c:v>244.81360000000899</c:v>
                </c:pt>
                <c:pt idx="2278">
                  <c:v>243.820800000009</c:v>
                </c:pt>
                <c:pt idx="2279">
                  <c:v>242.82800000000901</c:v>
                </c:pt>
                <c:pt idx="2280">
                  <c:v>241.835200000009</c:v>
                </c:pt>
                <c:pt idx="2281">
                  <c:v>240.84240000000901</c:v>
                </c:pt>
                <c:pt idx="2282">
                  <c:v>239.84960000000899</c:v>
                </c:pt>
                <c:pt idx="2283">
                  <c:v>238.856800000009</c:v>
                </c:pt>
                <c:pt idx="2284">
                  <c:v>237.86400000000901</c:v>
                </c:pt>
                <c:pt idx="2285">
                  <c:v>236.871200000009</c:v>
                </c:pt>
                <c:pt idx="2286">
                  <c:v>238.66640000000899</c:v>
                </c:pt>
                <c:pt idx="2287">
                  <c:v>240.46160000000901</c:v>
                </c:pt>
                <c:pt idx="2288">
                  <c:v>242.25680000000901</c:v>
                </c:pt>
                <c:pt idx="2289">
                  <c:v>241.26400000000899</c:v>
                </c:pt>
                <c:pt idx="2290">
                  <c:v>240.271200000009</c:v>
                </c:pt>
                <c:pt idx="2291">
                  <c:v>239.27840000000899</c:v>
                </c:pt>
                <c:pt idx="2292">
                  <c:v>238.285600000009</c:v>
                </c:pt>
                <c:pt idx="2293">
                  <c:v>237.29280000000901</c:v>
                </c:pt>
                <c:pt idx="2294">
                  <c:v>236.30000000000899</c:v>
                </c:pt>
                <c:pt idx="2295">
                  <c:v>238.09520000000899</c:v>
                </c:pt>
                <c:pt idx="2296">
                  <c:v>239.89040000000901</c:v>
                </c:pt>
                <c:pt idx="2297">
                  <c:v>238.89760000000899</c:v>
                </c:pt>
                <c:pt idx="2298">
                  <c:v>240.69280000000899</c:v>
                </c:pt>
                <c:pt idx="2299">
                  <c:v>242.48800000000901</c:v>
                </c:pt>
                <c:pt idx="2300">
                  <c:v>241.49520000000899</c:v>
                </c:pt>
                <c:pt idx="2301">
                  <c:v>240.502400000009</c:v>
                </c:pt>
                <c:pt idx="2302">
                  <c:v>242.297600000009</c:v>
                </c:pt>
                <c:pt idx="2303">
                  <c:v>241.30480000000901</c:v>
                </c:pt>
                <c:pt idx="2304">
                  <c:v>243.100000000009</c:v>
                </c:pt>
                <c:pt idx="2305">
                  <c:v>242.10720000000899</c:v>
                </c:pt>
                <c:pt idx="2306">
                  <c:v>241.114400000009</c:v>
                </c:pt>
                <c:pt idx="2307">
                  <c:v>240.12160000000901</c:v>
                </c:pt>
                <c:pt idx="2308">
                  <c:v>241.916800000009</c:v>
                </c:pt>
                <c:pt idx="2309">
                  <c:v>240.92400000000899</c:v>
                </c:pt>
                <c:pt idx="2310">
                  <c:v>242.71920000000901</c:v>
                </c:pt>
                <c:pt idx="2311">
                  <c:v>241.72640000000899</c:v>
                </c:pt>
                <c:pt idx="2312">
                  <c:v>240.73360000000901</c:v>
                </c:pt>
                <c:pt idx="2313">
                  <c:v>239.74080000000899</c:v>
                </c:pt>
                <c:pt idx="2314">
                  <c:v>241.53600000000901</c:v>
                </c:pt>
                <c:pt idx="2315">
                  <c:v>240.54320000000999</c:v>
                </c:pt>
                <c:pt idx="2316">
                  <c:v>242.33840000000899</c:v>
                </c:pt>
                <c:pt idx="2317">
                  <c:v>241.34560000000999</c:v>
                </c:pt>
                <c:pt idx="2318">
                  <c:v>243.14080000000999</c:v>
                </c:pt>
                <c:pt idx="2319">
                  <c:v>242.14800000001</c:v>
                </c:pt>
                <c:pt idx="2320">
                  <c:v>243.94320000000999</c:v>
                </c:pt>
                <c:pt idx="2321">
                  <c:v>245.73840000000999</c:v>
                </c:pt>
                <c:pt idx="2322">
                  <c:v>247.53360000000899</c:v>
                </c:pt>
                <c:pt idx="2323">
                  <c:v>246.54080000000999</c:v>
                </c:pt>
                <c:pt idx="2324">
                  <c:v>245.54800000001001</c:v>
                </c:pt>
                <c:pt idx="2325">
                  <c:v>247.34320000001</c:v>
                </c:pt>
                <c:pt idx="2326">
                  <c:v>249.13840000000999</c:v>
                </c:pt>
                <c:pt idx="2327">
                  <c:v>248.14560000001001</c:v>
                </c:pt>
                <c:pt idx="2328">
                  <c:v>247.15280000000999</c:v>
                </c:pt>
                <c:pt idx="2329">
                  <c:v>246.16000000001</c:v>
                </c:pt>
                <c:pt idx="2330">
                  <c:v>245.16720000001001</c:v>
                </c:pt>
                <c:pt idx="2331">
                  <c:v>244.17440000001</c:v>
                </c:pt>
                <c:pt idx="2332">
                  <c:v>243.18160000001001</c:v>
                </c:pt>
                <c:pt idx="2333">
                  <c:v>242.18880000000999</c:v>
                </c:pt>
                <c:pt idx="2334">
                  <c:v>241.19600000001</c:v>
                </c:pt>
                <c:pt idx="2335">
                  <c:v>240.20320000001001</c:v>
                </c:pt>
                <c:pt idx="2336">
                  <c:v>239.21040000001</c:v>
                </c:pt>
                <c:pt idx="2337">
                  <c:v>238.21760000001001</c:v>
                </c:pt>
                <c:pt idx="2338">
                  <c:v>237.22480000000999</c:v>
                </c:pt>
                <c:pt idx="2339">
                  <c:v>236.23200000001</c:v>
                </c:pt>
                <c:pt idx="2340">
                  <c:v>238.02720000001</c:v>
                </c:pt>
                <c:pt idx="2341">
                  <c:v>237.03440000001001</c:v>
                </c:pt>
                <c:pt idx="2342">
                  <c:v>236.04160000000999</c:v>
                </c:pt>
                <c:pt idx="2343">
                  <c:v>235.04880000001</c:v>
                </c:pt>
                <c:pt idx="2344">
                  <c:v>234.05600000000999</c:v>
                </c:pt>
                <c:pt idx="2345">
                  <c:v>233.06320000001</c:v>
                </c:pt>
                <c:pt idx="2346">
                  <c:v>232.07040000001001</c:v>
                </c:pt>
                <c:pt idx="2347">
                  <c:v>231.07760000000999</c:v>
                </c:pt>
                <c:pt idx="2348">
                  <c:v>230.08480000001001</c:v>
                </c:pt>
                <c:pt idx="2349">
                  <c:v>229.09200000000999</c:v>
                </c:pt>
                <c:pt idx="2350">
                  <c:v>230.88720000001001</c:v>
                </c:pt>
                <c:pt idx="2351">
                  <c:v>232.68240000001001</c:v>
                </c:pt>
                <c:pt idx="2352">
                  <c:v>231.68960000000999</c:v>
                </c:pt>
                <c:pt idx="2353">
                  <c:v>230.69680000001</c:v>
                </c:pt>
                <c:pt idx="2354">
                  <c:v>232.49200000000999</c:v>
                </c:pt>
                <c:pt idx="2355">
                  <c:v>231.49920000001001</c:v>
                </c:pt>
                <c:pt idx="2356">
                  <c:v>230.50640000000999</c:v>
                </c:pt>
                <c:pt idx="2357">
                  <c:v>229.51360000001</c:v>
                </c:pt>
                <c:pt idx="2358">
                  <c:v>228.52080000001001</c:v>
                </c:pt>
                <c:pt idx="2359">
                  <c:v>230.31600000001001</c:v>
                </c:pt>
                <c:pt idx="2360">
                  <c:v>229.32320000000999</c:v>
                </c:pt>
                <c:pt idx="2361">
                  <c:v>231.11840000001001</c:v>
                </c:pt>
                <c:pt idx="2362">
                  <c:v>232.91360000001001</c:v>
                </c:pt>
                <c:pt idx="2363">
                  <c:v>231.92080000000999</c:v>
                </c:pt>
                <c:pt idx="2364">
                  <c:v>230.92800000001</c:v>
                </c:pt>
                <c:pt idx="2365">
                  <c:v>232.72320000001</c:v>
                </c:pt>
                <c:pt idx="2366">
                  <c:v>231.73040000001001</c:v>
                </c:pt>
                <c:pt idx="2367">
                  <c:v>230.73760000000999</c:v>
                </c:pt>
                <c:pt idx="2368">
                  <c:v>229.74480000001</c:v>
                </c:pt>
                <c:pt idx="2369">
                  <c:v>231.54000000001</c:v>
                </c:pt>
                <c:pt idx="2370">
                  <c:v>233.33520000000999</c:v>
                </c:pt>
                <c:pt idx="2371">
                  <c:v>235.13040000001001</c:v>
                </c:pt>
                <c:pt idx="2372">
                  <c:v>234.13760000001</c:v>
                </c:pt>
                <c:pt idx="2373">
                  <c:v>235.93280000000999</c:v>
                </c:pt>
                <c:pt idx="2374">
                  <c:v>234.94000000001</c:v>
                </c:pt>
                <c:pt idx="2375">
                  <c:v>233.94720000001001</c:v>
                </c:pt>
                <c:pt idx="2376">
                  <c:v>235.74240000001001</c:v>
                </c:pt>
                <c:pt idx="2377">
                  <c:v>234.74960000000999</c:v>
                </c:pt>
                <c:pt idx="2378">
                  <c:v>236.54480000001001</c:v>
                </c:pt>
                <c:pt idx="2379">
                  <c:v>235.55200000001</c:v>
                </c:pt>
                <c:pt idx="2380">
                  <c:v>237.34720000000999</c:v>
                </c:pt>
                <c:pt idx="2381">
                  <c:v>236.35440000001</c:v>
                </c:pt>
                <c:pt idx="2382">
                  <c:v>235.36160000000999</c:v>
                </c:pt>
                <c:pt idx="2383">
                  <c:v>237.15680000001001</c:v>
                </c:pt>
                <c:pt idx="2384">
                  <c:v>236.16400000000999</c:v>
                </c:pt>
                <c:pt idx="2385">
                  <c:v>237.95920000000999</c:v>
                </c:pt>
                <c:pt idx="2386">
                  <c:v>236.96640000001</c:v>
                </c:pt>
                <c:pt idx="2387">
                  <c:v>235.97360000001001</c:v>
                </c:pt>
                <c:pt idx="2388">
                  <c:v>234.98080000000999</c:v>
                </c:pt>
                <c:pt idx="2389">
                  <c:v>233.98800000001</c:v>
                </c:pt>
                <c:pt idx="2390">
                  <c:v>232.99520000000999</c:v>
                </c:pt>
                <c:pt idx="2391">
                  <c:v>232.00240000001</c:v>
                </c:pt>
                <c:pt idx="2392">
                  <c:v>231.00960000001001</c:v>
                </c:pt>
                <c:pt idx="2393">
                  <c:v>230.01680000000999</c:v>
                </c:pt>
                <c:pt idx="2394">
                  <c:v>229.02400000001001</c:v>
                </c:pt>
                <c:pt idx="2395">
                  <c:v>230.81920000001</c:v>
                </c:pt>
                <c:pt idx="2396">
                  <c:v>229.82640000001001</c:v>
                </c:pt>
                <c:pt idx="2397">
                  <c:v>228.83360000000999</c:v>
                </c:pt>
                <c:pt idx="2398">
                  <c:v>227.84080000001001</c:v>
                </c:pt>
                <c:pt idx="2399">
                  <c:v>226.84800000000999</c:v>
                </c:pt>
                <c:pt idx="2400">
                  <c:v>225.85520000001</c:v>
                </c:pt>
                <c:pt idx="2401">
                  <c:v>227.65040000000999</c:v>
                </c:pt>
                <c:pt idx="2402">
                  <c:v>229.44560000000999</c:v>
                </c:pt>
                <c:pt idx="2403">
                  <c:v>231.24080000001001</c:v>
                </c:pt>
                <c:pt idx="2404">
                  <c:v>233.03600000001001</c:v>
                </c:pt>
                <c:pt idx="2405">
                  <c:v>234.83120000001</c:v>
                </c:pt>
                <c:pt idx="2406">
                  <c:v>233.83840000001001</c:v>
                </c:pt>
                <c:pt idx="2407">
                  <c:v>235.63360000001001</c:v>
                </c:pt>
                <c:pt idx="2408">
                  <c:v>234.64080000000999</c:v>
                </c:pt>
                <c:pt idx="2409">
                  <c:v>233.64800000001</c:v>
                </c:pt>
                <c:pt idx="2410">
                  <c:v>232.65520000001001</c:v>
                </c:pt>
                <c:pt idx="2411">
                  <c:v>231.66240000001</c:v>
                </c:pt>
                <c:pt idx="2412">
                  <c:v>233.45760000000999</c:v>
                </c:pt>
                <c:pt idx="2413">
                  <c:v>232.46480000001</c:v>
                </c:pt>
                <c:pt idx="2414">
                  <c:v>234.26000000001</c:v>
                </c:pt>
                <c:pt idx="2415">
                  <c:v>233.26720000001001</c:v>
                </c:pt>
                <c:pt idx="2416">
                  <c:v>235.06240000001</c:v>
                </c:pt>
                <c:pt idx="2417">
                  <c:v>236.85760000001</c:v>
                </c:pt>
                <c:pt idx="2418">
                  <c:v>235.86480000001001</c:v>
                </c:pt>
                <c:pt idx="2419">
                  <c:v>234.87200000000999</c:v>
                </c:pt>
                <c:pt idx="2420">
                  <c:v>236.66720000001001</c:v>
                </c:pt>
                <c:pt idx="2421">
                  <c:v>235.67440000001</c:v>
                </c:pt>
                <c:pt idx="2422">
                  <c:v>234.68160000001001</c:v>
                </c:pt>
                <c:pt idx="2423">
                  <c:v>236.47680000001</c:v>
                </c:pt>
                <c:pt idx="2424">
                  <c:v>235.48400000001001</c:v>
                </c:pt>
                <c:pt idx="2425">
                  <c:v>234.49120000001</c:v>
                </c:pt>
                <c:pt idx="2426">
                  <c:v>233.49840000001001</c:v>
                </c:pt>
                <c:pt idx="2427">
                  <c:v>232.50560000000999</c:v>
                </c:pt>
                <c:pt idx="2428">
                  <c:v>231.51280000001</c:v>
                </c:pt>
                <c:pt idx="2429">
                  <c:v>230.52000000000999</c:v>
                </c:pt>
                <c:pt idx="2430">
                  <c:v>232.31520000001001</c:v>
                </c:pt>
                <c:pt idx="2431">
                  <c:v>234.11040000001</c:v>
                </c:pt>
                <c:pt idx="2432">
                  <c:v>233.11760000000999</c:v>
                </c:pt>
                <c:pt idx="2433">
                  <c:v>232.12480000001</c:v>
                </c:pt>
                <c:pt idx="2434">
                  <c:v>231.13200000001001</c:v>
                </c:pt>
                <c:pt idx="2435">
                  <c:v>230.13920000000999</c:v>
                </c:pt>
                <c:pt idx="2436">
                  <c:v>229.14640000001</c:v>
                </c:pt>
                <c:pt idx="2437">
                  <c:v>228.15360000000999</c:v>
                </c:pt>
                <c:pt idx="2438">
                  <c:v>229.94880000001001</c:v>
                </c:pt>
                <c:pt idx="2439">
                  <c:v>228.95600000000999</c:v>
                </c:pt>
                <c:pt idx="2440">
                  <c:v>227.96320000001</c:v>
                </c:pt>
                <c:pt idx="2441">
                  <c:v>229.75840000001</c:v>
                </c:pt>
                <c:pt idx="2442">
                  <c:v>228.76560000001001</c:v>
                </c:pt>
                <c:pt idx="2443">
                  <c:v>227.77280000000999</c:v>
                </c:pt>
                <c:pt idx="2444">
                  <c:v>226.78000000001001</c:v>
                </c:pt>
                <c:pt idx="2445">
                  <c:v>228.57520000001</c:v>
                </c:pt>
                <c:pt idx="2446">
                  <c:v>227.58240000001001</c:v>
                </c:pt>
                <c:pt idx="2447">
                  <c:v>229.37760000001001</c:v>
                </c:pt>
                <c:pt idx="2448">
                  <c:v>231.17280000001</c:v>
                </c:pt>
                <c:pt idx="2449">
                  <c:v>230.18000000001001</c:v>
                </c:pt>
                <c:pt idx="2450">
                  <c:v>229.18720000000999</c:v>
                </c:pt>
                <c:pt idx="2451">
                  <c:v>228.19440000001001</c:v>
                </c:pt>
                <c:pt idx="2452">
                  <c:v>227.20160000000999</c:v>
                </c:pt>
                <c:pt idx="2453">
                  <c:v>228.99680000001001</c:v>
                </c:pt>
                <c:pt idx="2454">
                  <c:v>228.00400000001</c:v>
                </c:pt>
                <c:pt idx="2455">
                  <c:v>227.01120000001001</c:v>
                </c:pt>
                <c:pt idx="2456">
                  <c:v>226.01840000000999</c:v>
                </c:pt>
                <c:pt idx="2457">
                  <c:v>225.02560000001</c:v>
                </c:pt>
                <c:pt idx="2458">
                  <c:v>224.03280000001001</c:v>
                </c:pt>
                <c:pt idx="2459">
                  <c:v>223.04000000001</c:v>
                </c:pt>
                <c:pt idx="2460">
                  <c:v>224.83520000000999</c:v>
                </c:pt>
                <c:pt idx="2461">
                  <c:v>223.84240000001</c:v>
                </c:pt>
                <c:pt idx="2462">
                  <c:v>222.84960000001001</c:v>
                </c:pt>
                <c:pt idx="2463">
                  <c:v>221.85680000001</c:v>
                </c:pt>
                <c:pt idx="2464">
                  <c:v>220.86400000001001</c:v>
                </c:pt>
                <c:pt idx="2465">
                  <c:v>219.87120000000999</c:v>
                </c:pt>
                <c:pt idx="2466">
                  <c:v>218.87840000001</c:v>
                </c:pt>
                <c:pt idx="2467">
                  <c:v>217.88560000000999</c:v>
                </c:pt>
                <c:pt idx="2468">
                  <c:v>216.89280000001</c:v>
                </c:pt>
                <c:pt idx="2469">
                  <c:v>215.90000000001001</c:v>
                </c:pt>
                <c:pt idx="2470">
                  <c:v>214.90720000001099</c:v>
                </c:pt>
                <c:pt idx="2471">
                  <c:v>213.914400000011</c:v>
                </c:pt>
                <c:pt idx="2472">
                  <c:v>215.70960000001099</c:v>
                </c:pt>
                <c:pt idx="2473">
                  <c:v>214.71680000001101</c:v>
                </c:pt>
                <c:pt idx="2474">
                  <c:v>213.72400000001099</c:v>
                </c:pt>
                <c:pt idx="2475">
                  <c:v>215.51920000001101</c:v>
                </c:pt>
                <c:pt idx="2476">
                  <c:v>214.52640000001099</c:v>
                </c:pt>
                <c:pt idx="2477">
                  <c:v>213.53360000001101</c:v>
                </c:pt>
                <c:pt idx="2478">
                  <c:v>212.54080000001099</c:v>
                </c:pt>
                <c:pt idx="2479">
                  <c:v>211.548000000011</c:v>
                </c:pt>
                <c:pt idx="2480">
                  <c:v>210.55520000001101</c:v>
                </c:pt>
                <c:pt idx="2481">
                  <c:v>209.562400000011</c:v>
                </c:pt>
                <c:pt idx="2482">
                  <c:v>208.56960000001101</c:v>
                </c:pt>
                <c:pt idx="2483">
                  <c:v>210.364800000011</c:v>
                </c:pt>
                <c:pt idx="2484">
                  <c:v>209.37200000001101</c:v>
                </c:pt>
                <c:pt idx="2485">
                  <c:v>211.16720000001101</c:v>
                </c:pt>
                <c:pt idx="2486">
                  <c:v>210.17440000001099</c:v>
                </c:pt>
                <c:pt idx="2487">
                  <c:v>211.96960000001101</c:v>
                </c:pt>
                <c:pt idx="2488">
                  <c:v>213.76480000001101</c:v>
                </c:pt>
                <c:pt idx="2489">
                  <c:v>212.77200000001099</c:v>
                </c:pt>
                <c:pt idx="2490">
                  <c:v>211.779200000011</c:v>
                </c:pt>
                <c:pt idx="2491">
                  <c:v>210.78640000001101</c:v>
                </c:pt>
                <c:pt idx="2492">
                  <c:v>212.58160000001101</c:v>
                </c:pt>
                <c:pt idx="2493">
                  <c:v>214.376800000011</c:v>
                </c:pt>
                <c:pt idx="2494">
                  <c:v>213.38400000001101</c:v>
                </c:pt>
                <c:pt idx="2495">
                  <c:v>212.391200000011</c:v>
                </c:pt>
                <c:pt idx="2496">
                  <c:v>211.39840000001101</c:v>
                </c:pt>
                <c:pt idx="2497">
                  <c:v>210.40560000001099</c:v>
                </c:pt>
                <c:pt idx="2498">
                  <c:v>209.412800000011</c:v>
                </c:pt>
                <c:pt idx="2499">
                  <c:v>208.42000000001099</c:v>
                </c:pt>
                <c:pt idx="2500">
                  <c:v>207.427200000011</c:v>
                </c:pt>
                <c:pt idx="2501">
                  <c:v>209.22240000001099</c:v>
                </c:pt>
                <c:pt idx="2502">
                  <c:v>211.01760000001099</c:v>
                </c:pt>
                <c:pt idx="2503">
                  <c:v>212.81280000001101</c:v>
                </c:pt>
                <c:pt idx="2504">
                  <c:v>211.82000000001099</c:v>
                </c:pt>
                <c:pt idx="2505">
                  <c:v>210.827200000011</c:v>
                </c:pt>
                <c:pt idx="2506">
                  <c:v>209.83440000001099</c:v>
                </c:pt>
                <c:pt idx="2507">
                  <c:v>208.841600000011</c:v>
                </c:pt>
                <c:pt idx="2508">
                  <c:v>207.84880000001101</c:v>
                </c:pt>
                <c:pt idx="2509">
                  <c:v>206.85600000001099</c:v>
                </c:pt>
                <c:pt idx="2510">
                  <c:v>205.86320000001101</c:v>
                </c:pt>
                <c:pt idx="2511">
                  <c:v>204.87040000001099</c:v>
                </c:pt>
                <c:pt idx="2512">
                  <c:v>203.877600000011</c:v>
                </c:pt>
                <c:pt idx="2513">
                  <c:v>202.88480000001101</c:v>
                </c:pt>
                <c:pt idx="2514">
                  <c:v>204.68000000001101</c:v>
                </c:pt>
                <c:pt idx="2515">
                  <c:v>203.68720000001099</c:v>
                </c:pt>
                <c:pt idx="2516">
                  <c:v>205.48240000001101</c:v>
                </c:pt>
                <c:pt idx="2517">
                  <c:v>204.489600000011</c:v>
                </c:pt>
                <c:pt idx="2518">
                  <c:v>203.49680000001101</c:v>
                </c:pt>
                <c:pt idx="2519">
                  <c:v>205.292000000011</c:v>
                </c:pt>
                <c:pt idx="2520">
                  <c:v>204.29920000001101</c:v>
                </c:pt>
                <c:pt idx="2521">
                  <c:v>203.306400000011</c:v>
                </c:pt>
                <c:pt idx="2522">
                  <c:v>202.31360000001101</c:v>
                </c:pt>
                <c:pt idx="2523">
                  <c:v>201.32080000001099</c:v>
                </c:pt>
                <c:pt idx="2524">
                  <c:v>200.328000000011</c:v>
                </c:pt>
                <c:pt idx="2525">
                  <c:v>202.123200000011</c:v>
                </c:pt>
                <c:pt idx="2526">
                  <c:v>203.91840000001099</c:v>
                </c:pt>
                <c:pt idx="2527">
                  <c:v>205.71360000001101</c:v>
                </c:pt>
                <c:pt idx="2528">
                  <c:v>204.720800000011</c:v>
                </c:pt>
                <c:pt idx="2529">
                  <c:v>203.72800000001101</c:v>
                </c:pt>
                <c:pt idx="2530">
                  <c:v>205.523200000011</c:v>
                </c:pt>
                <c:pt idx="2531">
                  <c:v>207.318400000011</c:v>
                </c:pt>
                <c:pt idx="2532">
                  <c:v>206.32560000001101</c:v>
                </c:pt>
                <c:pt idx="2533">
                  <c:v>205.33280000001099</c:v>
                </c:pt>
                <c:pt idx="2534">
                  <c:v>207.12800000001101</c:v>
                </c:pt>
                <c:pt idx="2535">
                  <c:v>208.92320000001101</c:v>
                </c:pt>
                <c:pt idx="2536">
                  <c:v>210.718400000011</c:v>
                </c:pt>
                <c:pt idx="2537">
                  <c:v>209.72560000001101</c:v>
                </c:pt>
                <c:pt idx="2538">
                  <c:v>208.732800000011</c:v>
                </c:pt>
                <c:pt idx="2539">
                  <c:v>210.52800000001099</c:v>
                </c:pt>
                <c:pt idx="2540">
                  <c:v>212.32320000001101</c:v>
                </c:pt>
                <c:pt idx="2541">
                  <c:v>211.330400000011</c:v>
                </c:pt>
                <c:pt idx="2542">
                  <c:v>213.12560000001099</c:v>
                </c:pt>
                <c:pt idx="2543">
                  <c:v>214.92080000001101</c:v>
                </c:pt>
                <c:pt idx="2544">
                  <c:v>213.928000000011</c:v>
                </c:pt>
                <c:pt idx="2545">
                  <c:v>212.93520000001101</c:v>
                </c:pt>
                <c:pt idx="2546">
                  <c:v>214.730400000011</c:v>
                </c:pt>
                <c:pt idx="2547">
                  <c:v>216.525600000011</c:v>
                </c:pt>
                <c:pt idx="2548">
                  <c:v>215.53280000001101</c:v>
                </c:pt>
                <c:pt idx="2549">
                  <c:v>214.54000000001099</c:v>
                </c:pt>
                <c:pt idx="2550">
                  <c:v>213.547200000011</c:v>
                </c:pt>
                <c:pt idx="2551">
                  <c:v>212.55440000001099</c:v>
                </c:pt>
                <c:pt idx="2552">
                  <c:v>211.561600000011</c:v>
                </c:pt>
                <c:pt idx="2553">
                  <c:v>210.56880000001101</c:v>
                </c:pt>
                <c:pt idx="2554">
                  <c:v>212.364000000011</c:v>
                </c:pt>
                <c:pt idx="2555">
                  <c:v>211.37120000001099</c:v>
                </c:pt>
                <c:pt idx="2556">
                  <c:v>213.16640000001101</c:v>
                </c:pt>
                <c:pt idx="2557">
                  <c:v>214.961600000011</c:v>
                </c:pt>
                <c:pt idx="2558">
                  <c:v>213.96880000001099</c:v>
                </c:pt>
                <c:pt idx="2559">
                  <c:v>215.76400000001101</c:v>
                </c:pt>
                <c:pt idx="2560">
                  <c:v>214.77120000001099</c:v>
                </c:pt>
                <c:pt idx="2561">
                  <c:v>213.778400000011</c:v>
                </c:pt>
                <c:pt idx="2562">
                  <c:v>212.78560000001099</c:v>
                </c:pt>
                <c:pt idx="2563">
                  <c:v>214.58080000001101</c:v>
                </c:pt>
                <c:pt idx="2564">
                  <c:v>213.58800000001099</c:v>
                </c:pt>
                <c:pt idx="2565">
                  <c:v>215.38320000001099</c:v>
                </c:pt>
                <c:pt idx="2566">
                  <c:v>214.390400000011</c:v>
                </c:pt>
                <c:pt idx="2567">
                  <c:v>213.39760000001101</c:v>
                </c:pt>
                <c:pt idx="2568">
                  <c:v>215.192800000011</c:v>
                </c:pt>
                <c:pt idx="2569">
                  <c:v>214.20000000001099</c:v>
                </c:pt>
                <c:pt idx="2570">
                  <c:v>213.207200000011</c:v>
                </c:pt>
                <c:pt idx="2571">
                  <c:v>212.21440000001101</c:v>
                </c:pt>
                <c:pt idx="2572">
                  <c:v>214.00960000001101</c:v>
                </c:pt>
                <c:pt idx="2573">
                  <c:v>215.804800000011</c:v>
                </c:pt>
                <c:pt idx="2574">
                  <c:v>214.81200000001101</c:v>
                </c:pt>
                <c:pt idx="2575">
                  <c:v>213.81920000001099</c:v>
                </c:pt>
                <c:pt idx="2576">
                  <c:v>212.82640000001101</c:v>
                </c:pt>
                <c:pt idx="2577">
                  <c:v>211.83360000001099</c:v>
                </c:pt>
                <c:pt idx="2578">
                  <c:v>210.840800000011</c:v>
                </c:pt>
                <c:pt idx="2579">
                  <c:v>209.84800000001101</c:v>
                </c:pt>
                <c:pt idx="2580">
                  <c:v>208.855200000011</c:v>
                </c:pt>
                <c:pt idx="2581">
                  <c:v>207.86240000001101</c:v>
                </c:pt>
                <c:pt idx="2582">
                  <c:v>206.86960000001099</c:v>
                </c:pt>
                <c:pt idx="2583">
                  <c:v>205.876800000011</c:v>
                </c:pt>
                <c:pt idx="2584">
                  <c:v>207.672000000011</c:v>
                </c:pt>
                <c:pt idx="2585">
                  <c:v>206.67920000001101</c:v>
                </c:pt>
                <c:pt idx="2586">
                  <c:v>205.68640000001099</c:v>
                </c:pt>
                <c:pt idx="2587">
                  <c:v>207.48160000001101</c:v>
                </c:pt>
                <c:pt idx="2588">
                  <c:v>209.27680000001101</c:v>
                </c:pt>
                <c:pt idx="2589">
                  <c:v>208.28400000001099</c:v>
                </c:pt>
                <c:pt idx="2590">
                  <c:v>207.291200000011</c:v>
                </c:pt>
                <c:pt idx="2591">
                  <c:v>209.086400000011</c:v>
                </c:pt>
                <c:pt idx="2592">
                  <c:v>210.88160000001099</c:v>
                </c:pt>
                <c:pt idx="2593">
                  <c:v>209.888800000011</c:v>
                </c:pt>
                <c:pt idx="2594">
                  <c:v>208.89600000001099</c:v>
                </c:pt>
                <c:pt idx="2595">
                  <c:v>207.903200000011</c:v>
                </c:pt>
                <c:pt idx="2596">
                  <c:v>206.91040000001101</c:v>
                </c:pt>
                <c:pt idx="2597">
                  <c:v>208.705600000011</c:v>
                </c:pt>
                <c:pt idx="2598">
                  <c:v>207.71280000001099</c:v>
                </c:pt>
                <c:pt idx="2599">
                  <c:v>206.720000000011</c:v>
                </c:pt>
                <c:pt idx="2600">
                  <c:v>205.72720000001101</c:v>
                </c:pt>
                <c:pt idx="2601">
                  <c:v>204.73440000001099</c:v>
                </c:pt>
                <c:pt idx="2602">
                  <c:v>206.52960000001099</c:v>
                </c:pt>
                <c:pt idx="2603">
                  <c:v>205.536800000011</c:v>
                </c:pt>
                <c:pt idx="2604">
                  <c:v>204.54400000001101</c:v>
                </c:pt>
                <c:pt idx="2605">
                  <c:v>206.339200000011</c:v>
                </c:pt>
                <c:pt idx="2606">
                  <c:v>205.34640000001099</c:v>
                </c:pt>
                <c:pt idx="2607">
                  <c:v>204.353600000011</c:v>
                </c:pt>
                <c:pt idx="2608">
                  <c:v>206.14880000001099</c:v>
                </c:pt>
                <c:pt idx="2609">
                  <c:v>207.94400000001099</c:v>
                </c:pt>
                <c:pt idx="2610">
                  <c:v>209.73920000001101</c:v>
                </c:pt>
                <c:pt idx="2611">
                  <c:v>208.74640000001099</c:v>
                </c:pt>
                <c:pt idx="2612">
                  <c:v>210.54160000001099</c:v>
                </c:pt>
                <c:pt idx="2613">
                  <c:v>212.33680000001101</c:v>
                </c:pt>
                <c:pt idx="2614">
                  <c:v>211.34400000001099</c:v>
                </c:pt>
                <c:pt idx="2615">
                  <c:v>210.351200000011</c:v>
                </c:pt>
                <c:pt idx="2616">
                  <c:v>209.35840000001099</c:v>
                </c:pt>
                <c:pt idx="2617">
                  <c:v>208.365600000011</c:v>
                </c:pt>
                <c:pt idx="2618">
                  <c:v>207.37280000001101</c:v>
                </c:pt>
                <c:pt idx="2619">
                  <c:v>206.38000000001099</c:v>
                </c:pt>
                <c:pt idx="2620">
                  <c:v>205.38720000001101</c:v>
                </c:pt>
                <c:pt idx="2621">
                  <c:v>204.39440000001099</c:v>
                </c:pt>
                <c:pt idx="2622">
                  <c:v>203.401600000011</c:v>
                </c:pt>
                <c:pt idx="2623">
                  <c:v>205.196800000011</c:v>
                </c:pt>
                <c:pt idx="2624">
                  <c:v>204.20400000001101</c:v>
                </c:pt>
                <c:pt idx="2625">
                  <c:v>203.21120000001099</c:v>
                </c:pt>
                <c:pt idx="2626">
                  <c:v>205.00640000001101</c:v>
                </c:pt>
                <c:pt idx="2627">
                  <c:v>204.013600000011</c:v>
                </c:pt>
                <c:pt idx="2628">
                  <c:v>203.02080000001101</c:v>
                </c:pt>
                <c:pt idx="2629">
                  <c:v>202.02800000001099</c:v>
                </c:pt>
                <c:pt idx="2630">
                  <c:v>203.82320000001101</c:v>
                </c:pt>
                <c:pt idx="2631">
                  <c:v>202.830400000011</c:v>
                </c:pt>
                <c:pt idx="2632">
                  <c:v>201.83760000001101</c:v>
                </c:pt>
                <c:pt idx="2633">
                  <c:v>200.84480000001099</c:v>
                </c:pt>
                <c:pt idx="2634">
                  <c:v>199.852000000011</c:v>
                </c:pt>
                <c:pt idx="2635">
                  <c:v>198.85920000001099</c:v>
                </c:pt>
                <c:pt idx="2636">
                  <c:v>197.86640000001199</c:v>
                </c:pt>
                <c:pt idx="2637">
                  <c:v>196.873600000012</c:v>
                </c:pt>
                <c:pt idx="2638">
                  <c:v>195.88080000001199</c:v>
                </c:pt>
                <c:pt idx="2639">
                  <c:v>197.67600000001201</c:v>
                </c:pt>
                <c:pt idx="2640">
                  <c:v>196.68320000001199</c:v>
                </c:pt>
                <c:pt idx="2641">
                  <c:v>198.47840000001199</c:v>
                </c:pt>
                <c:pt idx="2642">
                  <c:v>200.27360000001201</c:v>
                </c:pt>
                <c:pt idx="2643">
                  <c:v>202.068800000012</c:v>
                </c:pt>
                <c:pt idx="2644">
                  <c:v>201.07600000001199</c:v>
                </c:pt>
                <c:pt idx="2645">
                  <c:v>200.083200000012</c:v>
                </c:pt>
                <c:pt idx="2646">
                  <c:v>199.09040000001201</c:v>
                </c:pt>
                <c:pt idx="2647">
                  <c:v>200.885600000012</c:v>
                </c:pt>
                <c:pt idx="2648">
                  <c:v>199.89280000001199</c:v>
                </c:pt>
                <c:pt idx="2649">
                  <c:v>198.900000000012</c:v>
                </c:pt>
                <c:pt idx="2650">
                  <c:v>197.90720000001201</c:v>
                </c:pt>
                <c:pt idx="2651">
                  <c:v>196.91440000001199</c:v>
                </c:pt>
                <c:pt idx="2652">
                  <c:v>195.92160000001201</c:v>
                </c:pt>
                <c:pt idx="2653">
                  <c:v>194.92880000001199</c:v>
                </c:pt>
                <c:pt idx="2654">
                  <c:v>193.936000000012</c:v>
                </c:pt>
                <c:pt idx="2655">
                  <c:v>195.731200000012</c:v>
                </c:pt>
                <c:pt idx="2656">
                  <c:v>194.73840000001201</c:v>
                </c:pt>
                <c:pt idx="2657">
                  <c:v>193.74560000001199</c:v>
                </c:pt>
                <c:pt idx="2658">
                  <c:v>192.752800000012</c:v>
                </c:pt>
                <c:pt idx="2659">
                  <c:v>191.76000000001201</c:v>
                </c:pt>
                <c:pt idx="2660">
                  <c:v>193.55520000001201</c:v>
                </c:pt>
                <c:pt idx="2661">
                  <c:v>192.56240000001199</c:v>
                </c:pt>
                <c:pt idx="2662">
                  <c:v>194.35760000001201</c:v>
                </c:pt>
                <c:pt idx="2663">
                  <c:v>196.15280000001201</c:v>
                </c:pt>
                <c:pt idx="2664">
                  <c:v>195.16000000001199</c:v>
                </c:pt>
                <c:pt idx="2665">
                  <c:v>194.167200000012</c:v>
                </c:pt>
                <c:pt idx="2666">
                  <c:v>193.17440000001201</c:v>
                </c:pt>
                <c:pt idx="2667">
                  <c:v>192.181600000012</c:v>
                </c:pt>
                <c:pt idx="2668">
                  <c:v>193.97680000001199</c:v>
                </c:pt>
                <c:pt idx="2669">
                  <c:v>192.984000000012</c:v>
                </c:pt>
                <c:pt idx="2670">
                  <c:v>191.99120000001199</c:v>
                </c:pt>
                <c:pt idx="2671">
                  <c:v>193.78640000001201</c:v>
                </c:pt>
                <c:pt idx="2672">
                  <c:v>192.79360000001199</c:v>
                </c:pt>
                <c:pt idx="2673">
                  <c:v>194.58880000001199</c:v>
                </c:pt>
                <c:pt idx="2674">
                  <c:v>193.596000000012</c:v>
                </c:pt>
                <c:pt idx="2675">
                  <c:v>192.60320000001201</c:v>
                </c:pt>
                <c:pt idx="2676">
                  <c:v>194.398400000012</c:v>
                </c:pt>
                <c:pt idx="2677">
                  <c:v>193.40560000001199</c:v>
                </c:pt>
                <c:pt idx="2678">
                  <c:v>192.412800000012</c:v>
                </c:pt>
                <c:pt idx="2679">
                  <c:v>191.42000000001201</c:v>
                </c:pt>
                <c:pt idx="2680">
                  <c:v>193.215200000012</c:v>
                </c:pt>
                <c:pt idx="2681">
                  <c:v>192.22240000001199</c:v>
                </c:pt>
                <c:pt idx="2682">
                  <c:v>191.229600000012</c:v>
                </c:pt>
                <c:pt idx="2683">
                  <c:v>190.23680000001201</c:v>
                </c:pt>
                <c:pt idx="2684">
                  <c:v>189.24400000001199</c:v>
                </c:pt>
                <c:pt idx="2685">
                  <c:v>188.25120000001201</c:v>
                </c:pt>
                <c:pt idx="2686">
                  <c:v>190.046400000012</c:v>
                </c:pt>
                <c:pt idx="2687">
                  <c:v>189.05360000001201</c:v>
                </c:pt>
                <c:pt idx="2688">
                  <c:v>188.06080000001199</c:v>
                </c:pt>
                <c:pt idx="2689">
                  <c:v>187.06800000001201</c:v>
                </c:pt>
                <c:pt idx="2690">
                  <c:v>186.07520000001199</c:v>
                </c:pt>
                <c:pt idx="2691">
                  <c:v>187.87040000001201</c:v>
                </c:pt>
                <c:pt idx="2692">
                  <c:v>186.877600000012</c:v>
                </c:pt>
                <c:pt idx="2693">
                  <c:v>185.88480000001201</c:v>
                </c:pt>
                <c:pt idx="2694">
                  <c:v>187.680000000012</c:v>
                </c:pt>
                <c:pt idx="2695">
                  <c:v>186.68720000001201</c:v>
                </c:pt>
                <c:pt idx="2696">
                  <c:v>188.48240000001201</c:v>
                </c:pt>
                <c:pt idx="2697">
                  <c:v>190.277600000012</c:v>
                </c:pt>
                <c:pt idx="2698">
                  <c:v>192.07280000001199</c:v>
                </c:pt>
                <c:pt idx="2699">
                  <c:v>193.86800000001199</c:v>
                </c:pt>
                <c:pt idx="2700">
                  <c:v>192.875200000012</c:v>
                </c:pt>
                <c:pt idx="2701">
                  <c:v>191.88240000001201</c:v>
                </c:pt>
                <c:pt idx="2702">
                  <c:v>190.889600000012</c:v>
                </c:pt>
                <c:pt idx="2703">
                  <c:v>189.89680000001201</c:v>
                </c:pt>
                <c:pt idx="2704">
                  <c:v>188.90400000001199</c:v>
                </c:pt>
                <c:pt idx="2705">
                  <c:v>187.911200000012</c:v>
                </c:pt>
                <c:pt idx="2706">
                  <c:v>186.91840000001201</c:v>
                </c:pt>
                <c:pt idx="2707">
                  <c:v>185.925600000012</c:v>
                </c:pt>
                <c:pt idx="2708">
                  <c:v>184.93280000001201</c:v>
                </c:pt>
                <c:pt idx="2709">
                  <c:v>183.94000000001199</c:v>
                </c:pt>
                <c:pt idx="2710">
                  <c:v>182.947200000012</c:v>
                </c:pt>
                <c:pt idx="2711">
                  <c:v>184.742400000012</c:v>
                </c:pt>
                <c:pt idx="2712">
                  <c:v>183.74960000001201</c:v>
                </c:pt>
                <c:pt idx="2713">
                  <c:v>185.544800000012</c:v>
                </c:pt>
                <c:pt idx="2714">
                  <c:v>184.55200000001199</c:v>
                </c:pt>
                <c:pt idx="2715">
                  <c:v>183.559200000012</c:v>
                </c:pt>
                <c:pt idx="2716">
                  <c:v>182.56640000001201</c:v>
                </c:pt>
                <c:pt idx="2717">
                  <c:v>181.57360000001199</c:v>
                </c:pt>
                <c:pt idx="2718">
                  <c:v>183.36880000001199</c:v>
                </c:pt>
                <c:pt idx="2719">
                  <c:v>185.16400000001201</c:v>
                </c:pt>
                <c:pt idx="2720">
                  <c:v>184.17120000001199</c:v>
                </c:pt>
                <c:pt idx="2721">
                  <c:v>183.178400000012</c:v>
                </c:pt>
                <c:pt idx="2722">
                  <c:v>182.18560000001199</c:v>
                </c:pt>
                <c:pt idx="2723">
                  <c:v>181.192800000012</c:v>
                </c:pt>
                <c:pt idx="2724">
                  <c:v>182.98800000001199</c:v>
                </c:pt>
                <c:pt idx="2725">
                  <c:v>181.99520000001201</c:v>
                </c:pt>
                <c:pt idx="2726">
                  <c:v>181.00240000001199</c:v>
                </c:pt>
                <c:pt idx="2727">
                  <c:v>182.79760000001201</c:v>
                </c:pt>
                <c:pt idx="2728">
                  <c:v>181.80480000001199</c:v>
                </c:pt>
                <c:pt idx="2729">
                  <c:v>183.60000000001199</c:v>
                </c:pt>
                <c:pt idx="2730">
                  <c:v>185.39520000001201</c:v>
                </c:pt>
                <c:pt idx="2731">
                  <c:v>184.40240000001199</c:v>
                </c:pt>
                <c:pt idx="2732">
                  <c:v>183.40960000001201</c:v>
                </c:pt>
                <c:pt idx="2733">
                  <c:v>182.41680000001199</c:v>
                </c:pt>
                <c:pt idx="2734">
                  <c:v>184.21200000001201</c:v>
                </c:pt>
                <c:pt idx="2735">
                  <c:v>183.21920000001199</c:v>
                </c:pt>
                <c:pt idx="2736">
                  <c:v>185.01440000001199</c:v>
                </c:pt>
                <c:pt idx="2737">
                  <c:v>184.021600000012</c:v>
                </c:pt>
                <c:pt idx="2738">
                  <c:v>185.81680000001199</c:v>
                </c:pt>
                <c:pt idx="2739">
                  <c:v>184.82400000001201</c:v>
                </c:pt>
                <c:pt idx="2740">
                  <c:v>183.83120000001199</c:v>
                </c:pt>
                <c:pt idx="2741">
                  <c:v>182.838400000012</c:v>
                </c:pt>
                <c:pt idx="2742">
                  <c:v>181.84560000001201</c:v>
                </c:pt>
                <c:pt idx="2743">
                  <c:v>183.64080000001201</c:v>
                </c:pt>
                <c:pt idx="2744">
                  <c:v>185.436000000012</c:v>
                </c:pt>
                <c:pt idx="2745">
                  <c:v>187.231200000012</c:v>
                </c:pt>
                <c:pt idx="2746">
                  <c:v>186.23840000001201</c:v>
                </c:pt>
                <c:pt idx="2747">
                  <c:v>185.24560000001199</c:v>
                </c:pt>
                <c:pt idx="2748">
                  <c:v>187.04080000001201</c:v>
                </c:pt>
                <c:pt idx="2749">
                  <c:v>186.048000000012</c:v>
                </c:pt>
                <c:pt idx="2750">
                  <c:v>187.84320000001199</c:v>
                </c:pt>
                <c:pt idx="2751">
                  <c:v>186.850400000012</c:v>
                </c:pt>
                <c:pt idx="2752">
                  <c:v>188.645600000012</c:v>
                </c:pt>
                <c:pt idx="2753">
                  <c:v>187.65280000001201</c:v>
                </c:pt>
                <c:pt idx="2754">
                  <c:v>189.448000000012</c:v>
                </c:pt>
                <c:pt idx="2755">
                  <c:v>191.243200000012</c:v>
                </c:pt>
                <c:pt idx="2756">
                  <c:v>190.25040000001201</c:v>
                </c:pt>
                <c:pt idx="2757">
                  <c:v>189.25760000001199</c:v>
                </c:pt>
                <c:pt idx="2758">
                  <c:v>191.05280000001201</c:v>
                </c:pt>
                <c:pt idx="2759">
                  <c:v>190.060000000012</c:v>
                </c:pt>
                <c:pt idx="2760">
                  <c:v>189.06720000001201</c:v>
                </c:pt>
                <c:pt idx="2761">
                  <c:v>188.07440000001199</c:v>
                </c:pt>
                <c:pt idx="2762">
                  <c:v>187.081600000012</c:v>
                </c:pt>
                <c:pt idx="2763">
                  <c:v>188.876800000012</c:v>
                </c:pt>
                <c:pt idx="2764">
                  <c:v>187.88400000001201</c:v>
                </c:pt>
                <c:pt idx="2765">
                  <c:v>186.89120000001199</c:v>
                </c:pt>
                <c:pt idx="2766">
                  <c:v>188.68640000001199</c:v>
                </c:pt>
                <c:pt idx="2767">
                  <c:v>187.693600000012</c:v>
                </c:pt>
                <c:pt idx="2768">
                  <c:v>186.70080000001201</c:v>
                </c:pt>
                <c:pt idx="2769">
                  <c:v>185.70800000001199</c:v>
                </c:pt>
                <c:pt idx="2770">
                  <c:v>184.715200000012</c:v>
                </c:pt>
                <c:pt idx="2771">
                  <c:v>183.72240000001199</c:v>
                </c:pt>
                <c:pt idx="2772">
                  <c:v>182.729600000012</c:v>
                </c:pt>
                <c:pt idx="2773">
                  <c:v>181.73680000001201</c:v>
                </c:pt>
                <c:pt idx="2774">
                  <c:v>180.74400000001199</c:v>
                </c:pt>
                <c:pt idx="2775">
                  <c:v>179.75120000001201</c:v>
                </c:pt>
                <c:pt idx="2776">
                  <c:v>178.75840000001199</c:v>
                </c:pt>
                <c:pt idx="2777">
                  <c:v>180.55360000001201</c:v>
                </c:pt>
                <c:pt idx="2778">
                  <c:v>179.56080000001199</c:v>
                </c:pt>
                <c:pt idx="2779">
                  <c:v>178.56800000001201</c:v>
                </c:pt>
                <c:pt idx="2780">
                  <c:v>180.363200000012</c:v>
                </c:pt>
                <c:pt idx="2781">
                  <c:v>179.37040000001201</c:v>
                </c:pt>
                <c:pt idx="2782">
                  <c:v>181.16560000001201</c:v>
                </c:pt>
                <c:pt idx="2783">
                  <c:v>180.17280000001199</c:v>
                </c:pt>
                <c:pt idx="2784">
                  <c:v>181.96800000001201</c:v>
                </c:pt>
                <c:pt idx="2785">
                  <c:v>180.97520000001199</c:v>
                </c:pt>
                <c:pt idx="2786">
                  <c:v>182.77040000001199</c:v>
                </c:pt>
                <c:pt idx="2787">
                  <c:v>181.777600000012</c:v>
                </c:pt>
                <c:pt idx="2788">
                  <c:v>180.78480000001201</c:v>
                </c:pt>
                <c:pt idx="2789">
                  <c:v>182.58000000001201</c:v>
                </c:pt>
                <c:pt idx="2790">
                  <c:v>181.58720000001199</c:v>
                </c:pt>
                <c:pt idx="2791">
                  <c:v>180.594400000012</c:v>
                </c:pt>
                <c:pt idx="2792">
                  <c:v>179.60160000001201</c:v>
                </c:pt>
                <c:pt idx="2793">
                  <c:v>181.39680000001201</c:v>
                </c:pt>
                <c:pt idx="2794">
                  <c:v>180.40400000001199</c:v>
                </c:pt>
                <c:pt idx="2795">
                  <c:v>182.19920000001201</c:v>
                </c:pt>
                <c:pt idx="2796">
                  <c:v>181.206400000012</c:v>
                </c:pt>
                <c:pt idx="2797">
                  <c:v>183.00160000001199</c:v>
                </c:pt>
                <c:pt idx="2798">
                  <c:v>182.008800000012</c:v>
                </c:pt>
                <c:pt idx="2799">
                  <c:v>181.01600000001201</c:v>
                </c:pt>
                <c:pt idx="2800">
                  <c:v>180.02320000001299</c:v>
                </c:pt>
                <c:pt idx="2801">
                  <c:v>179.030400000013</c:v>
                </c:pt>
                <c:pt idx="2802">
                  <c:v>178.03760000001299</c:v>
                </c:pt>
                <c:pt idx="2803">
                  <c:v>177.044800000013</c:v>
                </c:pt>
                <c:pt idx="2804">
                  <c:v>176.05200000001301</c:v>
                </c:pt>
                <c:pt idx="2805">
                  <c:v>177.847200000013</c:v>
                </c:pt>
                <c:pt idx="2806">
                  <c:v>176.85440000001299</c:v>
                </c:pt>
                <c:pt idx="2807">
                  <c:v>175.861600000013</c:v>
                </c:pt>
                <c:pt idx="2808">
                  <c:v>177.65680000001299</c:v>
                </c:pt>
                <c:pt idx="2809">
                  <c:v>176.664000000013</c:v>
                </c:pt>
                <c:pt idx="2810">
                  <c:v>175.67120000001299</c:v>
                </c:pt>
                <c:pt idx="2811">
                  <c:v>174.678400000013</c:v>
                </c:pt>
                <c:pt idx="2812">
                  <c:v>173.68560000001301</c:v>
                </c:pt>
                <c:pt idx="2813">
                  <c:v>175.48080000001301</c:v>
                </c:pt>
                <c:pt idx="2814">
                  <c:v>174.48800000001299</c:v>
                </c:pt>
                <c:pt idx="2815">
                  <c:v>173.495200000013</c:v>
                </c:pt>
                <c:pt idx="2816">
                  <c:v>172.50240000001301</c:v>
                </c:pt>
                <c:pt idx="2817">
                  <c:v>171.50960000001299</c:v>
                </c:pt>
                <c:pt idx="2818">
                  <c:v>173.30480000001299</c:v>
                </c:pt>
                <c:pt idx="2819">
                  <c:v>172.312000000013</c:v>
                </c:pt>
                <c:pt idx="2820">
                  <c:v>174.10720000001299</c:v>
                </c:pt>
                <c:pt idx="2821">
                  <c:v>175.90240000001299</c:v>
                </c:pt>
                <c:pt idx="2822">
                  <c:v>174.909600000013</c:v>
                </c:pt>
                <c:pt idx="2823">
                  <c:v>176.70480000001299</c:v>
                </c:pt>
                <c:pt idx="2824">
                  <c:v>175.71200000001301</c:v>
                </c:pt>
                <c:pt idx="2825">
                  <c:v>174.71920000001299</c:v>
                </c:pt>
                <c:pt idx="2826">
                  <c:v>173.726400000013</c:v>
                </c:pt>
                <c:pt idx="2827">
                  <c:v>175.521600000013</c:v>
                </c:pt>
                <c:pt idx="2828">
                  <c:v>174.52880000001301</c:v>
                </c:pt>
                <c:pt idx="2829">
                  <c:v>173.53600000001299</c:v>
                </c:pt>
                <c:pt idx="2830">
                  <c:v>172.543200000013</c:v>
                </c:pt>
                <c:pt idx="2831">
                  <c:v>171.55040000001301</c:v>
                </c:pt>
                <c:pt idx="2832">
                  <c:v>170.557600000013</c:v>
                </c:pt>
                <c:pt idx="2833">
                  <c:v>172.35280000001299</c:v>
                </c:pt>
                <c:pt idx="2834">
                  <c:v>171.360000000013</c:v>
                </c:pt>
                <c:pt idx="2835">
                  <c:v>170.36720000001301</c:v>
                </c:pt>
                <c:pt idx="2836">
                  <c:v>169.374400000013</c:v>
                </c:pt>
                <c:pt idx="2837">
                  <c:v>168.38160000001301</c:v>
                </c:pt>
                <c:pt idx="2838">
                  <c:v>167.38880000001299</c:v>
                </c:pt>
                <c:pt idx="2839">
                  <c:v>166.396000000013</c:v>
                </c:pt>
                <c:pt idx="2840">
                  <c:v>168.191200000013</c:v>
                </c:pt>
                <c:pt idx="2841">
                  <c:v>169.98640000001299</c:v>
                </c:pt>
                <c:pt idx="2842">
                  <c:v>171.78160000001299</c:v>
                </c:pt>
                <c:pt idx="2843">
                  <c:v>173.57680000001301</c:v>
                </c:pt>
                <c:pt idx="2844">
                  <c:v>172.58400000001299</c:v>
                </c:pt>
                <c:pt idx="2845">
                  <c:v>174.37920000001299</c:v>
                </c:pt>
                <c:pt idx="2846">
                  <c:v>173.386400000013</c:v>
                </c:pt>
                <c:pt idx="2847">
                  <c:v>172.39360000001301</c:v>
                </c:pt>
                <c:pt idx="2848">
                  <c:v>174.188800000013</c:v>
                </c:pt>
                <c:pt idx="2849">
                  <c:v>175.984000000013</c:v>
                </c:pt>
                <c:pt idx="2850">
                  <c:v>174.99120000001301</c:v>
                </c:pt>
                <c:pt idx="2851">
                  <c:v>173.99840000001299</c:v>
                </c:pt>
                <c:pt idx="2852">
                  <c:v>175.79360000001299</c:v>
                </c:pt>
                <c:pt idx="2853">
                  <c:v>174.800800000013</c:v>
                </c:pt>
                <c:pt idx="2854">
                  <c:v>173.80800000001301</c:v>
                </c:pt>
                <c:pt idx="2855">
                  <c:v>175.603200000013</c:v>
                </c:pt>
                <c:pt idx="2856">
                  <c:v>177.398400000013</c:v>
                </c:pt>
                <c:pt idx="2857">
                  <c:v>179.19360000001299</c:v>
                </c:pt>
                <c:pt idx="2858">
                  <c:v>178.200800000013</c:v>
                </c:pt>
                <c:pt idx="2859">
                  <c:v>179.996000000013</c:v>
                </c:pt>
                <c:pt idx="2860">
                  <c:v>181.79120000001299</c:v>
                </c:pt>
                <c:pt idx="2861">
                  <c:v>180.798400000013</c:v>
                </c:pt>
                <c:pt idx="2862">
                  <c:v>182.593600000013</c:v>
                </c:pt>
                <c:pt idx="2863">
                  <c:v>181.60080000001301</c:v>
                </c:pt>
                <c:pt idx="2864">
                  <c:v>180.60800000001299</c:v>
                </c:pt>
                <c:pt idx="2865">
                  <c:v>179.615200000013</c:v>
                </c:pt>
                <c:pt idx="2866">
                  <c:v>181.410400000013</c:v>
                </c:pt>
                <c:pt idx="2867">
                  <c:v>180.41760000001301</c:v>
                </c:pt>
                <c:pt idx="2868">
                  <c:v>182.212800000013</c:v>
                </c:pt>
                <c:pt idx="2869">
                  <c:v>181.22000000001299</c:v>
                </c:pt>
                <c:pt idx="2870">
                  <c:v>180.227200000013</c:v>
                </c:pt>
                <c:pt idx="2871">
                  <c:v>179.23440000001301</c:v>
                </c:pt>
                <c:pt idx="2872">
                  <c:v>181.02960000001301</c:v>
                </c:pt>
                <c:pt idx="2873">
                  <c:v>180.03680000001299</c:v>
                </c:pt>
                <c:pt idx="2874">
                  <c:v>179.044000000013</c:v>
                </c:pt>
                <c:pt idx="2875">
                  <c:v>178.05120000001301</c:v>
                </c:pt>
                <c:pt idx="2876">
                  <c:v>177.05840000001299</c:v>
                </c:pt>
                <c:pt idx="2877">
                  <c:v>176.06560000001301</c:v>
                </c:pt>
                <c:pt idx="2878">
                  <c:v>177.860800000013</c:v>
                </c:pt>
                <c:pt idx="2879">
                  <c:v>176.86800000001301</c:v>
                </c:pt>
                <c:pt idx="2880">
                  <c:v>178.66320000001301</c:v>
                </c:pt>
                <c:pt idx="2881">
                  <c:v>180.458400000013</c:v>
                </c:pt>
                <c:pt idx="2882">
                  <c:v>182.25360000001299</c:v>
                </c:pt>
                <c:pt idx="2883">
                  <c:v>181.26080000001301</c:v>
                </c:pt>
                <c:pt idx="2884">
                  <c:v>180.26800000001299</c:v>
                </c:pt>
                <c:pt idx="2885">
                  <c:v>179.275200000013</c:v>
                </c:pt>
                <c:pt idx="2886">
                  <c:v>178.28240000001301</c:v>
                </c:pt>
                <c:pt idx="2887">
                  <c:v>180.07760000001301</c:v>
                </c:pt>
                <c:pt idx="2888">
                  <c:v>179.08480000001299</c:v>
                </c:pt>
                <c:pt idx="2889">
                  <c:v>178.092000000013</c:v>
                </c:pt>
                <c:pt idx="2890">
                  <c:v>177.09920000001301</c:v>
                </c:pt>
                <c:pt idx="2891">
                  <c:v>178.89440000001301</c:v>
                </c:pt>
                <c:pt idx="2892">
                  <c:v>177.90160000001299</c:v>
                </c:pt>
                <c:pt idx="2893">
                  <c:v>176.908800000013</c:v>
                </c:pt>
                <c:pt idx="2894">
                  <c:v>175.91600000001301</c:v>
                </c:pt>
                <c:pt idx="2895">
                  <c:v>174.923200000013</c:v>
                </c:pt>
                <c:pt idx="2896">
                  <c:v>176.71840000001299</c:v>
                </c:pt>
                <c:pt idx="2897">
                  <c:v>175.725600000013</c:v>
                </c:pt>
                <c:pt idx="2898">
                  <c:v>174.73280000001299</c:v>
                </c:pt>
                <c:pt idx="2899">
                  <c:v>173.740000000013</c:v>
                </c:pt>
                <c:pt idx="2900">
                  <c:v>172.74720000001301</c:v>
                </c:pt>
                <c:pt idx="2901">
                  <c:v>171.75440000001299</c:v>
                </c:pt>
                <c:pt idx="2902">
                  <c:v>170.761600000013</c:v>
                </c:pt>
                <c:pt idx="2903">
                  <c:v>169.76880000001299</c:v>
                </c:pt>
                <c:pt idx="2904">
                  <c:v>168.776000000013</c:v>
                </c:pt>
                <c:pt idx="2905">
                  <c:v>167.78320000001301</c:v>
                </c:pt>
                <c:pt idx="2906">
                  <c:v>166.79040000001299</c:v>
                </c:pt>
                <c:pt idx="2907">
                  <c:v>165.79760000001301</c:v>
                </c:pt>
                <c:pt idx="2908">
                  <c:v>164.80480000001299</c:v>
                </c:pt>
                <c:pt idx="2909">
                  <c:v>163.812000000013</c:v>
                </c:pt>
                <c:pt idx="2910">
                  <c:v>165.60720000001299</c:v>
                </c:pt>
                <c:pt idx="2911">
                  <c:v>167.40240000001299</c:v>
                </c:pt>
                <c:pt idx="2912">
                  <c:v>169.19760000001301</c:v>
                </c:pt>
                <c:pt idx="2913">
                  <c:v>168.20480000001299</c:v>
                </c:pt>
                <c:pt idx="2914">
                  <c:v>167.21200000001301</c:v>
                </c:pt>
                <c:pt idx="2915">
                  <c:v>166.21920000001299</c:v>
                </c:pt>
                <c:pt idx="2916">
                  <c:v>165.226400000013</c:v>
                </c:pt>
                <c:pt idx="2917">
                  <c:v>164.23360000001301</c:v>
                </c:pt>
                <c:pt idx="2918">
                  <c:v>163.240800000013</c:v>
                </c:pt>
                <c:pt idx="2919">
                  <c:v>162.24800000001301</c:v>
                </c:pt>
                <c:pt idx="2920">
                  <c:v>164.043200000013</c:v>
                </c:pt>
                <c:pt idx="2921">
                  <c:v>163.05040000001301</c:v>
                </c:pt>
                <c:pt idx="2922">
                  <c:v>162.057600000013</c:v>
                </c:pt>
                <c:pt idx="2923">
                  <c:v>163.85280000001299</c:v>
                </c:pt>
                <c:pt idx="2924">
                  <c:v>162.860000000013</c:v>
                </c:pt>
                <c:pt idx="2925">
                  <c:v>164.655200000013</c:v>
                </c:pt>
                <c:pt idx="2926">
                  <c:v>163.66240000001301</c:v>
                </c:pt>
                <c:pt idx="2927">
                  <c:v>162.66960000001299</c:v>
                </c:pt>
                <c:pt idx="2928">
                  <c:v>164.46480000001301</c:v>
                </c:pt>
                <c:pt idx="2929">
                  <c:v>163.472000000013</c:v>
                </c:pt>
                <c:pt idx="2930">
                  <c:v>162.47920000001301</c:v>
                </c:pt>
                <c:pt idx="2931">
                  <c:v>161.48640000001299</c:v>
                </c:pt>
                <c:pt idx="2932">
                  <c:v>160.493600000013</c:v>
                </c:pt>
                <c:pt idx="2933">
                  <c:v>159.50080000001299</c:v>
                </c:pt>
                <c:pt idx="2934">
                  <c:v>158.508000000013</c:v>
                </c:pt>
                <c:pt idx="2935">
                  <c:v>157.51520000001301</c:v>
                </c:pt>
                <c:pt idx="2936">
                  <c:v>156.52240000001299</c:v>
                </c:pt>
                <c:pt idx="2937">
                  <c:v>155.52960000001301</c:v>
                </c:pt>
                <c:pt idx="2938">
                  <c:v>154.53680000001299</c:v>
                </c:pt>
                <c:pt idx="2939">
                  <c:v>153.544000000013</c:v>
                </c:pt>
                <c:pt idx="2940">
                  <c:v>152.55120000001301</c:v>
                </c:pt>
                <c:pt idx="2941">
                  <c:v>151.55840000001299</c:v>
                </c:pt>
                <c:pt idx="2942">
                  <c:v>150.56560000001301</c:v>
                </c:pt>
                <c:pt idx="2943">
                  <c:v>149.57280000001299</c:v>
                </c:pt>
                <c:pt idx="2944">
                  <c:v>151.36800000001301</c:v>
                </c:pt>
                <c:pt idx="2945">
                  <c:v>150.375200000013</c:v>
                </c:pt>
                <c:pt idx="2946">
                  <c:v>149.38240000001301</c:v>
                </c:pt>
                <c:pt idx="2947">
                  <c:v>148.38960000001299</c:v>
                </c:pt>
                <c:pt idx="2948">
                  <c:v>147.396800000014</c:v>
                </c:pt>
                <c:pt idx="2949">
                  <c:v>146.40400000001401</c:v>
                </c:pt>
                <c:pt idx="2950">
                  <c:v>145.41120000001399</c:v>
                </c:pt>
                <c:pt idx="2951">
                  <c:v>144.418400000014</c:v>
                </c:pt>
                <c:pt idx="2952">
                  <c:v>143.42560000001399</c:v>
                </c:pt>
                <c:pt idx="2953">
                  <c:v>145.22080000001401</c:v>
                </c:pt>
                <c:pt idx="2954">
                  <c:v>144.22800000001399</c:v>
                </c:pt>
                <c:pt idx="2955">
                  <c:v>143.235200000014</c:v>
                </c:pt>
                <c:pt idx="2956">
                  <c:v>142.24240000001399</c:v>
                </c:pt>
                <c:pt idx="2957">
                  <c:v>144.03760000001401</c:v>
                </c:pt>
                <c:pt idx="2958">
                  <c:v>143.04480000001399</c:v>
                </c:pt>
                <c:pt idx="2959">
                  <c:v>142.052000000014</c:v>
                </c:pt>
                <c:pt idx="2960">
                  <c:v>143.847200000014</c:v>
                </c:pt>
                <c:pt idx="2961">
                  <c:v>142.85440000001401</c:v>
                </c:pt>
                <c:pt idx="2962">
                  <c:v>144.649600000014</c:v>
                </c:pt>
                <c:pt idx="2963">
                  <c:v>146.444800000014</c:v>
                </c:pt>
                <c:pt idx="2964">
                  <c:v>145.45200000001401</c:v>
                </c:pt>
                <c:pt idx="2965">
                  <c:v>147.247200000014</c:v>
                </c:pt>
                <c:pt idx="2966">
                  <c:v>146.25440000001399</c:v>
                </c:pt>
                <c:pt idx="2967">
                  <c:v>148.04960000001401</c:v>
                </c:pt>
                <c:pt idx="2968">
                  <c:v>147.05680000001399</c:v>
                </c:pt>
                <c:pt idx="2969">
                  <c:v>146.064000000014</c:v>
                </c:pt>
                <c:pt idx="2970">
                  <c:v>145.07120000001399</c:v>
                </c:pt>
                <c:pt idx="2971">
                  <c:v>144.078400000014</c:v>
                </c:pt>
                <c:pt idx="2972">
                  <c:v>143.08560000001401</c:v>
                </c:pt>
                <c:pt idx="2973">
                  <c:v>142.09280000001399</c:v>
                </c:pt>
                <c:pt idx="2974">
                  <c:v>143.88800000001399</c:v>
                </c:pt>
                <c:pt idx="2975">
                  <c:v>145.68320000001401</c:v>
                </c:pt>
                <c:pt idx="2976">
                  <c:v>144.69040000001399</c:v>
                </c:pt>
                <c:pt idx="2977">
                  <c:v>143.69760000001401</c:v>
                </c:pt>
                <c:pt idx="2978">
                  <c:v>145.492800000014</c:v>
                </c:pt>
                <c:pt idx="2979">
                  <c:v>147.28800000001399</c:v>
                </c:pt>
                <c:pt idx="2980">
                  <c:v>146.29520000001401</c:v>
                </c:pt>
                <c:pt idx="2981">
                  <c:v>145.30240000001399</c:v>
                </c:pt>
                <c:pt idx="2982">
                  <c:v>147.09760000001401</c:v>
                </c:pt>
                <c:pt idx="2983">
                  <c:v>148.89280000001401</c:v>
                </c:pt>
                <c:pt idx="2984">
                  <c:v>150.688000000014</c:v>
                </c:pt>
                <c:pt idx="2985">
                  <c:v>152.48320000001399</c:v>
                </c:pt>
                <c:pt idx="2986">
                  <c:v>151.49040000001401</c:v>
                </c:pt>
                <c:pt idx="2987">
                  <c:v>150.49760000001399</c:v>
                </c:pt>
                <c:pt idx="2988">
                  <c:v>149.504800000014</c:v>
                </c:pt>
                <c:pt idx="2989">
                  <c:v>151.30000000001399</c:v>
                </c:pt>
                <c:pt idx="2990">
                  <c:v>150.30720000001401</c:v>
                </c:pt>
                <c:pt idx="2991">
                  <c:v>149.31440000001399</c:v>
                </c:pt>
                <c:pt idx="2992">
                  <c:v>148.321600000014</c:v>
                </c:pt>
                <c:pt idx="2993">
                  <c:v>147.32880000001401</c:v>
                </c:pt>
                <c:pt idx="2994">
                  <c:v>149.12400000001401</c:v>
                </c:pt>
                <c:pt idx="2995">
                  <c:v>148.13120000001399</c:v>
                </c:pt>
                <c:pt idx="2996">
                  <c:v>147.138400000014</c:v>
                </c:pt>
                <c:pt idx="2997">
                  <c:v>146.14560000001401</c:v>
                </c:pt>
                <c:pt idx="2998">
                  <c:v>145.152800000014</c:v>
                </c:pt>
                <c:pt idx="2999">
                  <c:v>144.16000000001401</c:v>
                </c:pt>
                <c:pt idx="3000">
                  <c:v>145.955200000014</c:v>
                </c:pt>
                <c:pt idx="3001">
                  <c:v>144.96240000001399</c:v>
                </c:pt>
                <c:pt idx="3002">
                  <c:v>146.75760000001401</c:v>
                </c:pt>
                <c:pt idx="3003">
                  <c:v>148.552800000014</c:v>
                </c:pt>
                <c:pt idx="3004">
                  <c:v>147.56000000001401</c:v>
                </c:pt>
                <c:pt idx="3005">
                  <c:v>146.567200000014</c:v>
                </c:pt>
                <c:pt idx="3006">
                  <c:v>148.36240000001399</c:v>
                </c:pt>
                <c:pt idx="3007">
                  <c:v>147.369600000014</c:v>
                </c:pt>
                <c:pt idx="3008">
                  <c:v>146.37680000001399</c:v>
                </c:pt>
                <c:pt idx="3009">
                  <c:v>148.17200000001401</c:v>
                </c:pt>
                <c:pt idx="3010">
                  <c:v>147.17920000001399</c:v>
                </c:pt>
                <c:pt idx="3011">
                  <c:v>146.186400000014</c:v>
                </c:pt>
                <c:pt idx="3012">
                  <c:v>145.19360000001399</c:v>
                </c:pt>
                <c:pt idx="3013">
                  <c:v>144.200800000014</c:v>
                </c:pt>
                <c:pt idx="3014">
                  <c:v>143.20800000001401</c:v>
                </c:pt>
                <c:pt idx="3015">
                  <c:v>145.003200000014</c:v>
                </c:pt>
                <c:pt idx="3016">
                  <c:v>144.01040000001399</c:v>
                </c:pt>
                <c:pt idx="3017">
                  <c:v>145.80560000001401</c:v>
                </c:pt>
                <c:pt idx="3018">
                  <c:v>144.81280000001399</c:v>
                </c:pt>
                <c:pt idx="3019">
                  <c:v>146.60800000001399</c:v>
                </c:pt>
                <c:pt idx="3020">
                  <c:v>148.40320000001401</c:v>
                </c:pt>
                <c:pt idx="3021">
                  <c:v>150.198400000014</c:v>
                </c:pt>
                <c:pt idx="3022">
                  <c:v>151.993600000014</c:v>
                </c:pt>
                <c:pt idx="3023">
                  <c:v>151.00080000001401</c:v>
                </c:pt>
                <c:pt idx="3024">
                  <c:v>152.796000000014</c:v>
                </c:pt>
                <c:pt idx="3025">
                  <c:v>151.80320000001399</c:v>
                </c:pt>
                <c:pt idx="3026">
                  <c:v>150.810400000014</c:v>
                </c:pt>
                <c:pt idx="3027">
                  <c:v>149.81760000001401</c:v>
                </c:pt>
                <c:pt idx="3028">
                  <c:v>148.82480000001399</c:v>
                </c:pt>
                <c:pt idx="3029">
                  <c:v>150.62000000001399</c:v>
                </c:pt>
                <c:pt idx="3030">
                  <c:v>149.627200000014</c:v>
                </c:pt>
                <c:pt idx="3031">
                  <c:v>151.42240000001399</c:v>
                </c:pt>
                <c:pt idx="3032">
                  <c:v>150.42960000001401</c:v>
                </c:pt>
                <c:pt idx="3033">
                  <c:v>152.224800000014</c:v>
                </c:pt>
                <c:pt idx="3034">
                  <c:v>151.23200000001401</c:v>
                </c:pt>
                <c:pt idx="3035">
                  <c:v>153.02720000001401</c:v>
                </c:pt>
                <c:pt idx="3036">
                  <c:v>152.03440000001399</c:v>
                </c:pt>
                <c:pt idx="3037">
                  <c:v>151.041600000014</c:v>
                </c:pt>
                <c:pt idx="3038">
                  <c:v>152.83680000001399</c:v>
                </c:pt>
                <c:pt idx="3039">
                  <c:v>151.84400000001401</c:v>
                </c:pt>
                <c:pt idx="3040">
                  <c:v>150.85120000001399</c:v>
                </c:pt>
                <c:pt idx="3041">
                  <c:v>152.64640000001401</c:v>
                </c:pt>
                <c:pt idx="3042">
                  <c:v>151.65360000001399</c:v>
                </c:pt>
                <c:pt idx="3043">
                  <c:v>153.44880000001399</c:v>
                </c:pt>
                <c:pt idx="3044">
                  <c:v>152.456000000014</c:v>
                </c:pt>
                <c:pt idx="3045">
                  <c:v>151.46320000001401</c:v>
                </c:pt>
                <c:pt idx="3046">
                  <c:v>150.470400000014</c:v>
                </c:pt>
                <c:pt idx="3047">
                  <c:v>149.47760000001401</c:v>
                </c:pt>
                <c:pt idx="3048">
                  <c:v>148.48480000001399</c:v>
                </c:pt>
                <c:pt idx="3049">
                  <c:v>147.492000000014</c:v>
                </c:pt>
                <c:pt idx="3050">
                  <c:v>146.49920000001401</c:v>
                </c:pt>
                <c:pt idx="3051">
                  <c:v>145.506400000014</c:v>
                </c:pt>
                <c:pt idx="3052">
                  <c:v>144.51360000001401</c:v>
                </c:pt>
                <c:pt idx="3053">
                  <c:v>143.52080000001399</c:v>
                </c:pt>
                <c:pt idx="3054">
                  <c:v>142.528000000014</c:v>
                </c:pt>
                <c:pt idx="3055">
                  <c:v>141.53520000001399</c:v>
                </c:pt>
                <c:pt idx="3056">
                  <c:v>140.542400000014</c:v>
                </c:pt>
                <c:pt idx="3057">
                  <c:v>142.33760000001399</c:v>
                </c:pt>
                <c:pt idx="3058">
                  <c:v>141.344800000014</c:v>
                </c:pt>
                <c:pt idx="3059">
                  <c:v>143.140000000014</c:v>
                </c:pt>
                <c:pt idx="3060">
                  <c:v>142.14720000001401</c:v>
                </c:pt>
                <c:pt idx="3061">
                  <c:v>141.15440000001399</c:v>
                </c:pt>
                <c:pt idx="3062">
                  <c:v>140.161600000014</c:v>
                </c:pt>
                <c:pt idx="3063">
                  <c:v>141.956800000014</c:v>
                </c:pt>
                <c:pt idx="3064">
                  <c:v>140.96400000001401</c:v>
                </c:pt>
                <c:pt idx="3065">
                  <c:v>139.97120000001399</c:v>
                </c:pt>
                <c:pt idx="3066">
                  <c:v>138.97840000001401</c:v>
                </c:pt>
                <c:pt idx="3067">
                  <c:v>137.98560000001399</c:v>
                </c:pt>
                <c:pt idx="3068">
                  <c:v>136.992800000014</c:v>
                </c:pt>
                <c:pt idx="3069">
                  <c:v>136.00000000001401</c:v>
                </c:pt>
                <c:pt idx="3070">
                  <c:v>137.79520000001401</c:v>
                </c:pt>
                <c:pt idx="3071">
                  <c:v>136.80240000001399</c:v>
                </c:pt>
                <c:pt idx="3072">
                  <c:v>135.809600000014</c:v>
                </c:pt>
                <c:pt idx="3073">
                  <c:v>134.81680000001401</c:v>
                </c:pt>
                <c:pt idx="3074">
                  <c:v>133.824000000014</c:v>
                </c:pt>
                <c:pt idx="3075">
                  <c:v>135.61920000001399</c:v>
                </c:pt>
                <c:pt idx="3076">
                  <c:v>134.626400000014</c:v>
                </c:pt>
                <c:pt idx="3077">
                  <c:v>136.421600000014</c:v>
                </c:pt>
                <c:pt idx="3078">
                  <c:v>135.42880000001401</c:v>
                </c:pt>
                <c:pt idx="3079">
                  <c:v>137.224000000014</c:v>
                </c:pt>
                <c:pt idx="3080">
                  <c:v>136.23120000001401</c:v>
                </c:pt>
                <c:pt idx="3081">
                  <c:v>135.238400000014</c:v>
                </c:pt>
                <c:pt idx="3082">
                  <c:v>134.24560000001401</c:v>
                </c:pt>
                <c:pt idx="3083">
                  <c:v>133.25280000001399</c:v>
                </c:pt>
                <c:pt idx="3084">
                  <c:v>132.260000000014</c:v>
                </c:pt>
                <c:pt idx="3085">
                  <c:v>131.26720000001399</c:v>
                </c:pt>
                <c:pt idx="3086">
                  <c:v>130.274400000014</c:v>
                </c:pt>
                <c:pt idx="3087">
                  <c:v>129.28160000001401</c:v>
                </c:pt>
                <c:pt idx="3088">
                  <c:v>131.076800000014</c:v>
                </c:pt>
                <c:pt idx="3089">
                  <c:v>130.08400000001399</c:v>
                </c:pt>
                <c:pt idx="3090">
                  <c:v>131.87920000001401</c:v>
                </c:pt>
                <c:pt idx="3091">
                  <c:v>133.674400000014</c:v>
                </c:pt>
                <c:pt idx="3092">
                  <c:v>135.469600000014</c:v>
                </c:pt>
                <c:pt idx="3093">
                  <c:v>134.47680000001401</c:v>
                </c:pt>
                <c:pt idx="3094">
                  <c:v>136.272000000014</c:v>
                </c:pt>
                <c:pt idx="3095">
                  <c:v>135.27920000001399</c:v>
                </c:pt>
                <c:pt idx="3096">
                  <c:v>137.07440000001401</c:v>
                </c:pt>
                <c:pt idx="3097">
                  <c:v>136.08160000001399</c:v>
                </c:pt>
                <c:pt idx="3098">
                  <c:v>137.87680000001399</c:v>
                </c:pt>
                <c:pt idx="3099">
                  <c:v>136.884000000014</c:v>
                </c:pt>
                <c:pt idx="3100">
                  <c:v>138.67920000001399</c:v>
                </c:pt>
                <c:pt idx="3101">
                  <c:v>137.686400000014</c:v>
                </c:pt>
                <c:pt idx="3102">
                  <c:v>136.69360000001399</c:v>
                </c:pt>
                <c:pt idx="3103">
                  <c:v>135.700800000014</c:v>
                </c:pt>
                <c:pt idx="3104">
                  <c:v>134.70800000001401</c:v>
                </c:pt>
                <c:pt idx="3105">
                  <c:v>133.71520000001399</c:v>
                </c:pt>
                <c:pt idx="3106">
                  <c:v>135.51040000001399</c:v>
                </c:pt>
                <c:pt idx="3107">
                  <c:v>137.30560000001401</c:v>
                </c:pt>
                <c:pt idx="3108">
                  <c:v>136.31280000001399</c:v>
                </c:pt>
                <c:pt idx="3109">
                  <c:v>135.32000000001401</c:v>
                </c:pt>
                <c:pt idx="3110">
                  <c:v>134.32720000001399</c:v>
                </c:pt>
                <c:pt idx="3111">
                  <c:v>133.334400000014</c:v>
                </c:pt>
                <c:pt idx="3112">
                  <c:v>132.34160000001401</c:v>
                </c:pt>
                <c:pt idx="3113">
                  <c:v>131.34880000001499</c:v>
                </c:pt>
                <c:pt idx="3114">
                  <c:v>130.356000000015</c:v>
                </c:pt>
                <c:pt idx="3115">
                  <c:v>129.36320000001501</c:v>
                </c:pt>
                <c:pt idx="3116">
                  <c:v>128.370400000015</c:v>
                </c:pt>
                <c:pt idx="3117">
                  <c:v>127.37760000001499</c:v>
                </c:pt>
                <c:pt idx="3118">
                  <c:v>126.38480000001501</c:v>
                </c:pt>
                <c:pt idx="3119">
                  <c:v>125.392000000015</c:v>
                </c:pt>
                <c:pt idx="3120">
                  <c:v>127.187200000015</c:v>
                </c:pt>
                <c:pt idx="3121">
                  <c:v>128.98240000001499</c:v>
                </c:pt>
                <c:pt idx="3122">
                  <c:v>127.989600000015</c:v>
                </c:pt>
                <c:pt idx="3123">
                  <c:v>129.784800000015</c:v>
                </c:pt>
                <c:pt idx="3124">
                  <c:v>128.79200000001501</c:v>
                </c:pt>
                <c:pt idx="3125">
                  <c:v>130.587200000015</c:v>
                </c:pt>
                <c:pt idx="3126">
                  <c:v>129.59440000001501</c:v>
                </c:pt>
                <c:pt idx="3127">
                  <c:v>128.601600000015</c:v>
                </c:pt>
                <c:pt idx="3128">
                  <c:v>127.60880000001499</c:v>
                </c:pt>
                <c:pt idx="3129">
                  <c:v>126.61600000001501</c:v>
                </c:pt>
                <c:pt idx="3130">
                  <c:v>125.623200000015</c:v>
                </c:pt>
                <c:pt idx="3131">
                  <c:v>127.418400000015</c:v>
                </c:pt>
                <c:pt idx="3132">
                  <c:v>126.425600000015</c:v>
                </c:pt>
                <c:pt idx="3133">
                  <c:v>128.220800000015</c:v>
                </c:pt>
                <c:pt idx="3134">
                  <c:v>127.228000000015</c:v>
                </c:pt>
                <c:pt idx="3135">
                  <c:v>129.02320000001501</c:v>
                </c:pt>
                <c:pt idx="3136">
                  <c:v>130.818400000015</c:v>
                </c:pt>
                <c:pt idx="3137">
                  <c:v>132.613600000015</c:v>
                </c:pt>
                <c:pt idx="3138">
                  <c:v>134.40880000001499</c:v>
                </c:pt>
                <c:pt idx="3139">
                  <c:v>133.416000000015</c:v>
                </c:pt>
                <c:pt idx="3140">
                  <c:v>132.42320000001499</c:v>
                </c:pt>
                <c:pt idx="3141">
                  <c:v>134.21840000001501</c:v>
                </c:pt>
                <c:pt idx="3142">
                  <c:v>136.013600000015</c:v>
                </c:pt>
                <c:pt idx="3143">
                  <c:v>135.02080000001499</c:v>
                </c:pt>
                <c:pt idx="3144">
                  <c:v>134.028000000015</c:v>
                </c:pt>
                <c:pt idx="3145">
                  <c:v>133.03520000001501</c:v>
                </c:pt>
                <c:pt idx="3146">
                  <c:v>132.04240000001499</c:v>
                </c:pt>
                <c:pt idx="3147">
                  <c:v>131.049600000015</c:v>
                </c:pt>
                <c:pt idx="3148">
                  <c:v>130.05680000001499</c:v>
                </c:pt>
                <c:pt idx="3149">
                  <c:v>129.064000000015</c:v>
                </c:pt>
                <c:pt idx="3150">
                  <c:v>130.85920000001499</c:v>
                </c:pt>
                <c:pt idx="3151">
                  <c:v>132.65440000001499</c:v>
                </c:pt>
                <c:pt idx="3152">
                  <c:v>134.44960000001501</c:v>
                </c:pt>
                <c:pt idx="3153">
                  <c:v>133.45680000001499</c:v>
                </c:pt>
                <c:pt idx="3154">
                  <c:v>132.46400000001501</c:v>
                </c:pt>
                <c:pt idx="3155">
                  <c:v>134.259200000015</c:v>
                </c:pt>
                <c:pt idx="3156">
                  <c:v>136.05440000001499</c:v>
                </c:pt>
                <c:pt idx="3157">
                  <c:v>135.06160000001501</c:v>
                </c:pt>
                <c:pt idx="3158">
                  <c:v>134.06880000001499</c:v>
                </c:pt>
                <c:pt idx="3159">
                  <c:v>133.076000000015</c:v>
                </c:pt>
                <c:pt idx="3160">
                  <c:v>132.08320000001501</c:v>
                </c:pt>
                <c:pt idx="3161">
                  <c:v>133.87840000001501</c:v>
                </c:pt>
                <c:pt idx="3162">
                  <c:v>132.88560000001499</c:v>
                </c:pt>
                <c:pt idx="3163">
                  <c:v>131.892800000015</c:v>
                </c:pt>
                <c:pt idx="3164">
                  <c:v>130.90000000001501</c:v>
                </c:pt>
                <c:pt idx="3165">
                  <c:v>129.907200000015</c:v>
                </c:pt>
                <c:pt idx="3166">
                  <c:v>128.91440000001501</c:v>
                </c:pt>
                <c:pt idx="3167">
                  <c:v>130.709600000015</c:v>
                </c:pt>
                <c:pt idx="3168">
                  <c:v>129.71680000001501</c:v>
                </c:pt>
                <c:pt idx="3169">
                  <c:v>128.724000000015</c:v>
                </c:pt>
                <c:pt idx="3170">
                  <c:v>130.51920000001499</c:v>
                </c:pt>
                <c:pt idx="3171">
                  <c:v>132.31440000001501</c:v>
                </c:pt>
                <c:pt idx="3172">
                  <c:v>134.10960000001501</c:v>
                </c:pt>
                <c:pt idx="3173">
                  <c:v>133.11680000001499</c:v>
                </c:pt>
                <c:pt idx="3174">
                  <c:v>132.124000000015</c:v>
                </c:pt>
                <c:pt idx="3175">
                  <c:v>131.13120000001501</c:v>
                </c:pt>
                <c:pt idx="3176">
                  <c:v>130.138400000015</c:v>
                </c:pt>
                <c:pt idx="3177">
                  <c:v>129.14560000001501</c:v>
                </c:pt>
                <c:pt idx="3178">
                  <c:v>128.15280000001499</c:v>
                </c:pt>
                <c:pt idx="3179">
                  <c:v>129.94800000001501</c:v>
                </c:pt>
                <c:pt idx="3180">
                  <c:v>128.955200000015</c:v>
                </c:pt>
                <c:pt idx="3181">
                  <c:v>127.96240000001499</c:v>
                </c:pt>
                <c:pt idx="3182">
                  <c:v>126.96960000001501</c:v>
                </c:pt>
                <c:pt idx="3183">
                  <c:v>125.976800000015</c:v>
                </c:pt>
                <c:pt idx="3184">
                  <c:v>127.772000000015</c:v>
                </c:pt>
                <c:pt idx="3185">
                  <c:v>129.56720000001499</c:v>
                </c:pt>
                <c:pt idx="3186">
                  <c:v>128.574400000015</c:v>
                </c:pt>
                <c:pt idx="3187">
                  <c:v>127.581600000015</c:v>
                </c:pt>
                <c:pt idx="3188">
                  <c:v>126.588800000015</c:v>
                </c:pt>
                <c:pt idx="3189">
                  <c:v>125.596000000015</c:v>
                </c:pt>
                <c:pt idx="3190">
                  <c:v>124.60320000001499</c:v>
                </c:pt>
                <c:pt idx="3191">
                  <c:v>123.61040000001501</c:v>
                </c:pt>
                <c:pt idx="3192">
                  <c:v>125.405600000015</c:v>
                </c:pt>
                <c:pt idx="3193">
                  <c:v>124.412800000015</c:v>
                </c:pt>
                <c:pt idx="3194">
                  <c:v>123.42000000001499</c:v>
                </c:pt>
                <c:pt idx="3195">
                  <c:v>125.215200000015</c:v>
                </c:pt>
                <c:pt idx="3196">
                  <c:v>124.222400000015</c:v>
                </c:pt>
                <c:pt idx="3197">
                  <c:v>126.01760000001499</c:v>
                </c:pt>
                <c:pt idx="3198">
                  <c:v>125.02480000001501</c:v>
                </c:pt>
                <c:pt idx="3199">
                  <c:v>126.820000000015</c:v>
                </c:pt>
                <c:pt idx="3200">
                  <c:v>125.827200000015</c:v>
                </c:pt>
                <c:pt idx="3201">
                  <c:v>124.83440000001499</c:v>
                </c:pt>
                <c:pt idx="3202">
                  <c:v>126.629600000015</c:v>
                </c:pt>
                <c:pt idx="3203">
                  <c:v>125.636800000015</c:v>
                </c:pt>
                <c:pt idx="3204">
                  <c:v>124.644000000015</c:v>
                </c:pt>
                <c:pt idx="3205">
                  <c:v>123.651200000015</c:v>
                </c:pt>
                <c:pt idx="3206">
                  <c:v>125.446400000015</c:v>
                </c:pt>
                <c:pt idx="3207">
                  <c:v>124.453600000015</c:v>
                </c:pt>
                <c:pt idx="3208">
                  <c:v>123.460800000015</c:v>
                </c:pt>
                <c:pt idx="3209">
                  <c:v>122.468000000015</c:v>
                </c:pt>
                <c:pt idx="3210">
                  <c:v>124.263200000015</c:v>
                </c:pt>
                <c:pt idx="3211">
                  <c:v>123.270400000015</c:v>
                </c:pt>
                <c:pt idx="3212">
                  <c:v>122.277600000015</c:v>
                </c:pt>
                <c:pt idx="3213">
                  <c:v>121.284800000015</c:v>
                </c:pt>
                <c:pt idx="3214">
                  <c:v>120.29200000001499</c:v>
                </c:pt>
                <c:pt idx="3215">
                  <c:v>119.29920000001501</c:v>
                </c:pt>
                <c:pt idx="3216">
                  <c:v>121.094400000015</c:v>
                </c:pt>
                <c:pt idx="3217">
                  <c:v>120.101600000015</c:v>
                </c:pt>
                <c:pt idx="3218">
                  <c:v>121.89680000001501</c:v>
                </c:pt>
                <c:pt idx="3219">
                  <c:v>120.904000000015</c:v>
                </c:pt>
                <c:pt idx="3220">
                  <c:v>119.911200000015</c:v>
                </c:pt>
                <c:pt idx="3221">
                  <c:v>118.918400000015</c:v>
                </c:pt>
                <c:pt idx="3222">
                  <c:v>117.925600000015</c:v>
                </c:pt>
                <c:pt idx="3223">
                  <c:v>119.720800000015</c:v>
                </c:pt>
                <c:pt idx="3224">
                  <c:v>121.516000000015</c:v>
                </c:pt>
                <c:pt idx="3225">
                  <c:v>120.523200000015</c:v>
                </c:pt>
                <c:pt idx="3226">
                  <c:v>119.53040000001501</c:v>
                </c:pt>
                <c:pt idx="3227">
                  <c:v>121.325600000015</c:v>
                </c:pt>
                <c:pt idx="3228">
                  <c:v>123.120800000015</c:v>
                </c:pt>
                <c:pt idx="3229">
                  <c:v>122.12800000001501</c:v>
                </c:pt>
                <c:pt idx="3230">
                  <c:v>121.135200000015</c:v>
                </c:pt>
                <c:pt idx="3231">
                  <c:v>122.930400000015</c:v>
                </c:pt>
                <c:pt idx="3232">
                  <c:v>121.937600000015</c:v>
                </c:pt>
                <c:pt idx="3233">
                  <c:v>123.732800000015</c:v>
                </c:pt>
                <c:pt idx="3234">
                  <c:v>122.740000000015</c:v>
                </c:pt>
                <c:pt idx="3235">
                  <c:v>121.747200000015</c:v>
                </c:pt>
                <c:pt idx="3236">
                  <c:v>120.754400000015</c:v>
                </c:pt>
                <c:pt idx="3237">
                  <c:v>119.76160000001499</c:v>
                </c:pt>
                <c:pt idx="3238">
                  <c:v>118.76880000001501</c:v>
                </c:pt>
                <c:pt idx="3239">
                  <c:v>117.776000000015</c:v>
                </c:pt>
                <c:pt idx="3240">
                  <c:v>116.783200000015</c:v>
                </c:pt>
                <c:pt idx="3241">
                  <c:v>115.790400000015</c:v>
                </c:pt>
                <c:pt idx="3242">
                  <c:v>114.797600000015</c:v>
                </c:pt>
                <c:pt idx="3243">
                  <c:v>116.592800000015</c:v>
                </c:pt>
                <c:pt idx="3244">
                  <c:v>115.600000000015</c:v>
                </c:pt>
                <c:pt idx="3245">
                  <c:v>114.607200000015</c:v>
                </c:pt>
                <c:pt idx="3246">
                  <c:v>113.614400000015</c:v>
                </c:pt>
                <c:pt idx="3247">
                  <c:v>112.62160000001499</c:v>
                </c:pt>
                <c:pt idx="3248">
                  <c:v>111.628800000015</c:v>
                </c:pt>
                <c:pt idx="3249">
                  <c:v>110.636000000015</c:v>
                </c:pt>
                <c:pt idx="3250">
                  <c:v>109.643200000015</c:v>
                </c:pt>
                <c:pt idx="3251">
                  <c:v>108.650400000015</c:v>
                </c:pt>
                <c:pt idx="3252">
                  <c:v>107.65760000001499</c:v>
                </c:pt>
                <c:pt idx="3253">
                  <c:v>106.66480000001501</c:v>
                </c:pt>
                <c:pt idx="3254">
                  <c:v>105.672000000015</c:v>
                </c:pt>
                <c:pt idx="3255">
                  <c:v>107.467200000015</c:v>
                </c:pt>
                <c:pt idx="3256">
                  <c:v>109.26240000001501</c:v>
                </c:pt>
                <c:pt idx="3257">
                  <c:v>108.269600000015</c:v>
                </c:pt>
                <c:pt idx="3258">
                  <c:v>110.064800000015</c:v>
                </c:pt>
                <c:pt idx="3259">
                  <c:v>109.072000000015</c:v>
                </c:pt>
                <c:pt idx="3260">
                  <c:v>108.07920000001501</c:v>
                </c:pt>
                <c:pt idx="3261">
                  <c:v>107.086400000015</c:v>
                </c:pt>
                <c:pt idx="3262">
                  <c:v>106.093600000015</c:v>
                </c:pt>
                <c:pt idx="3263">
                  <c:v>107.888800000015</c:v>
                </c:pt>
                <c:pt idx="3264">
                  <c:v>106.89600000001499</c:v>
                </c:pt>
                <c:pt idx="3265">
                  <c:v>108.691200000015</c:v>
                </c:pt>
                <c:pt idx="3266">
                  <c:v>110.486400000015</c:v>
                </c:pt>
                <c:pt idx="3267">
                  <c:v>112.281600000015</c:v>
                </c:pt>
                <c:pt idx="3268">
                  <c:v>111.288800000015</c:v>
                </c:pt>
                <c:pt idx="3269">
                  <c:v>110.296000000015</c:v>
                </c:pt>
                <c:pt idx="3270">
                  <c:v>109.303200000015</c:v>
                </c:pt>
                <c:pt idx="3271">
                  <c:v>111.098400000014</c:v>
                </c:pt>
                <c:pt idx="3272">
                  <c:v>112.893600000014</c:v>
                </c:pt>
                <c:pt idx="3273">
                  <c:v>114.688800000014</c:v>
                </c:pt>
                <c:pt idx="3274">
                  <c:v>113.696000000014</c:v>
                </c:pt>
                <c:pt idx="3275">
                  <c:v>115.491200000014</c:v>
                </c:pt>
                <c:pt idx="3276">
                  <c:v>117.286400000014</c:v>
                </c:pt>
                <c:pt idx="3277">
                  <c:v>116.293600000014</c:v>
                </c:pt>
                <c:pt idx="3278">
                  <c:v>115.30080000001399</c:v>
                </c:pt>
                <c:pt idx="3279">
                  <c:v>114.308000000014</c:v>
                </c:pt>
                <c:pt idx="3280">
                  <c:v>113.315200000014</c:v>
                </c:pt>
                <c:pt idx="3281">
                  <c:v>115.110400000014</c:v>
                </c:pt>
                <c:pt idx="3282">
                  <c:v>114.11760000001399</c:v>
                </c:pt>
                <c:pt idx="3283">
                  <c:v>113.12480000001401</c:v>
                </c:pt>
                <c:pt idx="3284">
                  <c:v>114.920000000014</c:v>
                </c:pt>
                <c:pt idx="3285">
                  <c:v>113.927200000014</c:v>
                </c:pt>
                <c:pt idx="3286">
                  <c:v>112.93440000001399</c:v>
                </c:pt>
                <c:pt idx="3287">
                  <c:v>111.94160000001401</c:v>
                </c:pt>
                <c:pt idx="3288">
                  <c:v>113.736800000014</c:v>
                </c:pt>
                <c:pt idx="3289">
                  <c:v>112.744000000014</c:v>
                </c:pt>
                <c:pt idx="3290">
                  <c:v>111.75120000001399</c:v>
                </c:pt>
                <c:pt idx="3291">
                  <c:v>113.546400000014</c:v>
                </c:pt>
                <c:pt idx="3292">
                  <c:v>112.553600000014</c:v>
                </c:pt>
                <c:pt idx="3293">
                  <c:v>111.560800000014</c:v>
                </c:pt>
                <c:pt idx="3294">
                  <c:v>113.35600000001401</c:v>
                </c:pt>
                <c:pt idx="3295">
                  <c:v>115.151200000014</c:v>
                </c:pt>
                <c:pt idx="3296">
                  <c:v>116.94640000001399</c:v>
                </c:pt>
                <c:pt idx="3297">
                  <c:v>115.95360000001401</c:v>
                </c:pt>
                <c:pt idx="3298">
                  <c:v>117.748800000014</c:v>
                </c:pt>
                <c:pt idx="3299">
                  <c:v>116.756000000014</c:v>
                </c:pt>
                <c:pt idx="3300">
                  <c:v>115.763200000014</c:v>
                </c:pt>
                <c:pt idx="3301">
                  <c:v>114.77040000001401</c:v>
                </c:pt>
                <c:pt idx="3302">
                  <c:v>113.777600000014</c:v>
                </c:pt>
                <c:pt idx="3303">
                  <c:v>112.784800000014</c:v>
                </c:pt>
                <c:pt idx="3304">
                  <c:v>111.792000000014</c:v>
                </c:pt>
                <c:pt idx="3305">
                  <c:v>110.799200000014</c:v>
                </c:pt>
                <c:pt idx="3306">
                  <c:v>109.80640000001399</c:v>
                </c:pt>
                <c:pt idx="3307">
                  <c:v>108.81360000001401</c:v>
                </c:pt>
                <c:pt idx="3308">
                  <c:v>110.608800000014</c:v>
                </c:pt>
                <c:pt idx="3309">
                  <c:v>109.616000000014</c:v>
                </c:pt>
                <c:pt idx="3310">
                  <c:v>108.62320000001399</c:v>
                </c:pt>
                <c:pt idx="3311">
                  <c:v>110.418400000014</c:v>
                </c:pt>
                <c:pt idx="3312">
                  <c:v>112.213600000014</c:v>
                </c:pt>
                <c:pt idx="3313">
                  <c:v>111.22080000001399</c:v>
                </c:pt>
                <c:pt idx="3314">
                  <c:v>110.22800000001401</c:v>
                </c:pt>
                <c:pt idx="3315">
                  <c:v>112.023200000014</c:v>
                </c:pt>
                <c:pt idx="3316">
                  <c:v>111.030400000014</c:v>
                </c:pt>
                <c:pt idx="3317">
                  <c:v>110.037600000014</c:v>
                </c:pt>
                <c:pt idx="3318">
                  <c:v>111.832800000014</c:v>
                </c:pt>
                <c:pt idx="3319">
                  <c:v>110.840000000014</c:v>
                </c:pt>
                <c:pt idx="3320">
                  <c:v>109.847200000014</c:v>
                </c:pt>
                <c:pt idx="3321">
                  <c:v>108.854400000014</c:v>
                </c:pt>
                <c:pt idx="3322">
                  <c:v>110.649600000014</c:v>
                </c:pt>
                <c:pt idx="3323">
                  <c:v>109.656800000014</c:v>
                </c:pt>
                <c:pt idx="3324">
                  <c:v>108.664000000014</c:v>
                </c:pt>
                <c:pt idx="3325">
                  <c:v>107.671200000014</c:v>
                </c:pt>
                <c:pt idx="3326">
                  <c:v>106.67840000001399</c:v>
                </c:pt>
                <c:pt idx="3327">
                  <c:v>105.68560000001401</c:v>
                </c:pt>
                <c:pt idx="3328">
                  <c:v>104.692800000014</c:v>
                </c:pt>
                <c:pt idx="3329">
                  <c:v>103.700000000014</c:v>
                </c:pt>
                <c:pt idx="3330">
                  <c:v>102.707200000014</c:v>
                </c:pt>
                <c:pt idx="3331">
                  <c:v>101.714400000014</c:v>
                </c:pt>
                <c:pt idx="3332">
                  <c:v>100.72160000001401</c:v>
                </c:pt>
                <c:pt idx="3333">
                  <c:v>99.728800000014701</c:v>
                </c:pt>
                <c:pt idx="3334">
                  <c:v>98.736000000014698</c:v>
                </c:pt>
                <c:pt idx="3335">
                  <c:v>97.743200000014696</c:v>
                </c:pt>
                <c:pt idx="3336">
                  <c:v>96.750400000014693</c:v>
                </c:pt>
                <c:pt idx="3337">
                  <c:v>98.545600000014701</c:v>
                </c:pt>
                <c:pt idx="3338">
                  <c:v>100.340800000014</c:v>
                </c:pt>
                <c:pt idx="3339">
                  <c:v>99.348000000014693</c:v>
                </c:pt>
                <c:pt idx="3340">
                  <c:v>101.14320000001401</c:v>
                </c:pt>
                <c:pt idx="3341">
                  <c:v>102.938400000014</c:v>
                </c:pt>
                <c:pt idx="3342">
                  <c:v>101.945600000014</c:v>
                </c:pt>
                <c:pt idx="3343">
                  <c:v>100.95280000001399</c:v>
                </c:pt>
                <c:pt idx="3344">
                  <c:v>99.960000000014702</c:v>
                </c:pt>
                <c:pt idx="3345">
                  <c:v>101.755200000014</c:v>
                </c:pt>
                <c:pt idx="3346">
                  <c:v>103.55040000001399</c:v>
                </c:pt>
                <c:pt idx="3347">
                  <c:v>102.55760000001401</c:v>
                </c:pt>
                <c:pt idx="3348">
                  <c:v>101.564800000014</c:v>
                </c:pt>
                <c:pt idx="3349">
                  <c:v>100.572000000014</c:v>
                </c:pt>
                <c:pt idx="3350">
                  <c:v>99.579200000014694</c:v>
                </c:pt>
                <c:pt idx="3351">
                  <c:v>98.586400000014706</c:v>
                </c:pt>
                <c:pt idx="3352">
                  <c:v>97.593600000014703</c:v>
                </c:pt>
                <c:pt idx="3353">
                  <c:v>99.388800000014697</c:v>
                </c:pt>
                <c:pt idx="3354">
                  <c:v>101.184000000014</c:v>
                </c:pt>
                <c:pt idx="3355">
                  <c:v>100.19120000001401</c:v>
                </c:pt>
                <c:pt idx="3356">
                  <c:v>99.198400000014601</c:v>
                </c:pt>
                <c:pt idx="3357">
                  <c:v>100.993600000014</c:v>
                </c:pt>
                <c:pt idx="3358">
                  <c:v>100.000800000014</c:v>
                </c:pt>
                <c:pt idx="3359">
                  <c:v>99.008000000014604</c:v>
                </c:pt>
                <c:pt idx="3360">
                  <c:v>98.015200000014602</c:v>
                </c:pt>
                <c:pt idx="3361">
                  <c:v>97.022400000014599</c:v>
                </c:pt>
                <c:pt idx="3362">
                  <c:v>96.029600000014597</c:v>
                </c:pt>
                <c:pt idx="3363">
                  <c:v>95.036800000014594</c:v>
                </c:pt>
                <c:pt idx="3364">
                  <c:v>96.832000000014602</c:v>
                </c:pt>
                <c:pt idx="3365">
                  <c:v>95.8392000000146</c:v>
                </c:pt>
                <c:pt idx="3366">
                  <c:v>97.634400000014594</c:v>
                </c:pt>
                <c:pt idx="3367">
                  <c:v>96.641600000014606</c:v>
                </c:pt>
                <c:pt idx="3368">
                  <c:v>95.648800000014603</c:v>
                </c:pt>
                <c:pt idx="3369">
                  <c:v>94.6560000000146</c:v>
                </c:pt>
                <c:pt idx="3370">
                  <c:v>93.663200000014598</c:v>
                </c:pt>
                <c:pt idx="3371">
                  <c:v>92.670400000014595</c:v>
                </c:pt>
                <c:pt idx="3372">
                  <c:v>94.465600000014604</c:v>
                </c:pt>
                <c:pt idx="3373">
                  <c:v>96.260800000014598</c:v>
                </c:pt>
                <c:pt idx="3374">
                  <c:v>98.056000000014606</c:v>
                </c:pt>
                <c:pt idx="3375">
                  <c:v>97.063200000014604</c:v>
                </c:pt>
                <c:pt idx="3376">
                  <c:v>98.858400000014598</c:v>
                </c:pt>
                <c:pt idx="3377">
                  <c:v>100.65360000001399</c:v>
                </c:pt>
                <c:pt idx="3378">
                  <c:v>99.660800000014603</c:v>
                </c:pt>
                <c:pt idx="3379">
                  <c:v>98.668000000014601</c:v>
                </c:pt>
                <c:pt idx="3380">
                  <c:v>97.675200000014598</c:v>
                </c:pt>
                <c:pt idx="3381">
                  <c:v>96.682400000014596</c:v>
                </c:pt>
                <c:pt idx="3382">
                  <c:v>95.689600000014593</c:v>
                </c:pt>
                <c:pt idx="3383">
                  <c:v>94.696800000014505</c:v>
                </c:pt>
                <c:pt idx="3384">
                  <c:v>93.704000000014503</c:v>
                </c:pt>
                <c:pt idx="3385">
                  <c:v>92.7112000000145</c:v>
                </c:pt>
                <c:pt idx="3386">
                  <c:v>91.718400000014498</c:v>
                </c:pt>
                <c:pt idx="3387">
                  <c:v>90.725600000014495</c:v>
                </c:pt>
                <c:pt idx="3388">
                  <c:v>89.732800000014507</c:v>
                </c:pt>
                <c:pt idx="3389">
                  <c:v>88.740000000014504</c:v>
                </c:pt>
                <c:pt idx="3390">
                  <c:v>87.747200000014502</c:v>
                </c:pt>
                <c:pt idx="3391">
                  <c:v>86.754400000014499</c:v>
                </c:pt>
                <c:pt idx="3392">
                  <c:v>85.761600000014496</c:v>
                </c:pt>
                <c:pt idx="3393">
                  <c:v>87.556800000014505</c:v>
                </c:pt>
                <c:pt idx="3394">
                  <c:v>89.352000000014499</c:v>
                </c:pt>
                <c:pt idx="3395">
                  <c:v>88.359200000014496</c:v>
                </c:pt>
                <c:pt idx="3396">
                  <c:v>87.366400000014494</c:v>
                </c:pt>
                <c:pt idx="3397">
                  <c:v>86.373600000014505</c:v>
                </c:pt>
                <c:pt idx="3398">
                  <c:v>85.380800000014503</c:v>
                </c:pt>
                <c:pt idx="3399">
                  <c:v>84.3880000000145</c:v>
                </c:pt>
                <c:pt idx="3400">
                  <c:v>83.395200000014498</c:v>
                </c:pt>
                <c:pt idx="3401">
                  <c:v>82.402400000014495</c:v>
                </c:pt>
                <c:pt idx="3402">
                  <c:v>84.197600000014504</c:v>
                </c:pt>
                <c:pt idx="3403">
                  <c:v>83.204800000014501</c:v>
                </c:pt>
                <c:pt idx="3404">
                  <c:v>85.000000000014495</c:v>
                </c:pt>
                <c:pt idx="3405">
                  <c:v>86.795200000014503</c:v>
                </c:pt>
                <c:pt idx="3406">
                  <c:v>88.590400000014498</c:v>
                </c:pt>
                <c:pt idx="3407">
                  <c:v>87.597600000014495</c:v>
                </c:pt>
                <c:pt idx="3408">
                  <c:v>86.604800000014507</c:v>
                </c:pt>
                <c:pt idx="3409">
                  <c:v>88.400000000014501</c:v>
                </c:pt>
                <c:pt idx="3410">
                  <c:v>87.407200000014498</c:v>
                </c:pt>
                <c:pt idx="3411">
                  <c:v>86.414400000014496</c:v>
                </c:pt>
                <c:pt idx="3412">
                  <c:v>85.421600000014493</c:v>
                </c:pt>
                <c:pt idx="3413">
                  <c:v>87.216800000014402</c:v>
                </c:pt>
                <c:pt idx="3414">
                  <c:v>89.012000000014396</c:v>
                </c:pt>
                <c:pt idx="3415">
                  <c:v>88.019200000014393</c:v>
                </c:pt>
                <c:pt idx="3416">
                  <c:v>87.026400000014405</c:v>
                </c:pt>
                <c:pt idx="3417">
                  <c:v>86.033600000014403</c:v>
                </c:pt>
                <c:pt idx="3418">
                  <c:v>87.828800000014397</c:v>
                </c:pt>
                <c:pt idx="3419">
                  <c:v>86.836000000014394</c:v>
                </c:pt>
                <c:pt idx="3420">
                  <c:v>85.843200000014406</c:v>
                </c:pt>
                <c:pt idx="3421">
                  <c:v>84.850400000014403</c:v>
                </c:pt>
                <c:pt idx="3422">
                  <c:v>83.857600000014401</c:v>
                </c:pt>
                <c:pt idx="3423">
                  <c:v>82.864800000014398</c:v>
                </c:pt>
                <c:pt idx="3424">
                  <c:v>81.872000000014395</c:v>
                </c:pt>
                <c:pt idx="3425">
                  <c:v>83.667200000014404</c:v>
                </c:pt>
                <c:pt idx="3426">
                  <c:v>82.674400000014401</c:v>
                </c:pt>
                <c:pt idx="3427">
                  <c:v>81.681600000014399</c:v>
                </c:pt>
                <c:pt idx="3428">
                  <c:v>80.688800000014396</c:v>
                </c:pt>
                <c:pt idx="3429">
                  <c:v>79.696000000014394</c:v>
                </c:pt>
                <c:pt idx="3430">
                  <c:v>78.703200000014405</c:v>
                </c:pt>
                <c:pt idx="3431">
                  <c:v>77.710400000014403</c:v>
                </c:pt>
                <c:pt idx="3432">
                  <c:v>76.7176000000144</c:v>
                </c:pt>
                <c:pt idx="3433">
                  <c:v>75.724800000014397</c:v>
                </c:pt>
                <c:pt idx="3434">
                  <c:v>74.732000000014395</c:v>
                </c:pt>
                <c:pt idx="3435">
                  <c:v>73.739200000014407</c:v>
                </c:pt>
                <c:pt idx="3436">
                  <c:v>72.746400000014404</c:v>
                </c:pt>
                <c:pt idx="3437">
                  <c:v>71.753600000014401</c:v>
                </c:pt>
                <c:pt idx="3438">
                  <c:v>70.760800000014399</c:v>
                </c:pt>
                <c:pt idx="3439">
                  <c:v>72.556000000014393</c:v>
                </c:pt>
                <c:pt idx="3440">
                  <c:v>71.563200000014405</c:v>
                </c:pt>
                <c:pt idx="3441">
                  <c:v>70.570400000014402</c:v>
                </c:pt>
                <c:pt idx="3442">
                  <c:v>72.365600000014396</c:v>
                </c:pt>
                <c:pt idx="3443">
                  <c:v>71.372800000014394</c:v>
                </c:pt>
                <c:pt idx="3444">
                  <c:v>70.380000000014306</c:v>
                </c:pt>
                <c:pt idx="3445">
                  <c:v>72.1752000000143</c:v>
                </c:pt>
                <c:pt idx="3446">
                  <c:v>71.182400000014297</c:v>
                </c:pt>
                <c:pt idx="3447">
                  <c:v>70.189600000014295</c:v>
                </c:pt>
                <c:pt idx="3448">
                  <c:v>69.196800000014306</c:v>
                </c:pt>
                <c:pt idx="3449">
                  <c:v>68.204000000014304</c:v>
                </c:pt>
                <c:pt idx="3450">
                  <c:v>69.999200000014298</c:v>
                </c:pt>
                <c:pt idx="3451">
                  <c:v>71.794400000014306</c:v>
                </c:pt>
                <c:pt idx="3452">
                  <c:v>70.801600000014304</c:v>
                </c:pt>
                <c:pt idx="3453">
                  <c:v>69.808800000014301</c:v>
                </c:pt>
                <c:pt idx="3454">
                  <c:v>68.816000000014299</c:v>
                </c:pt>
                <c:pt idx="3455">
                  <c:v>67.823200000014296</c:v>
                </c:pt>
                <c:pt idx="3456">
                  <c:v>66.830400000014293</c:v>
                </c:pt>
                <c:pt idx="3457">
                  <c:v>68.625600000014302</c:v>
                </c:pt>
                <c:pt idx="3458">
                  <c:v>70.420800000014296</c:v>
                </c:pt>
                <c:pt idx="3459">
                  <c:v>69.428000000014293</c:v>
                </c:pt>
                <c:pt idx="3460">
                  <c:v>68.435200000014305</c:v>
                </c:pt>
                <c:pt idx="3461">
                  <c:v>67.442400000014302</c:v>
                </c:pt>
                <c:pt idx="3462">
                  <c:v>69.237600000014297</c:v>
                </c:pt>
                <c:pt idx="3463">
                  <c:v>68.244800000014294</c:v>
                </c:pt>
                <c:pt idx="3464">
                  <c:v>67.252000000014306</c:v>
                </c:pt>
                <c:pt idx="3465">
                  <c:v>66.259200000014303</c:v>
                </c:pt>
                <c:pt idx="3466">
                  <c:v>68.054400000014297</c:v>
                </c:pt>
                <c:pt idx="3467">
                  <c:v>67.061600000014295</c:v>
                </c:pt>
                <c:pt idx="3468">
                  <c:v>68.856800000014303</c:v>
                </c:pt>
                <c:pt idx="3469">
                  <c:v>67.8640000000143</c:v>
                </c:pt>
                <c:pt idx="3470">
                  <c:v>69.659200000014295</c:v>
                </c:pt>
                <c:pt idx="3471">
                  <c:v>68.666400000014207</c:v>
                </c:pt>
                <c:pt idx="3472">
                  <c:v>67.673600000014204</c:v>
                </c:pt>
                <c:pt idx="3473">
                  <c:v>66.680800000014202</c:v>
                </c:pt>
                <c:pt idx="3474">
                  <c:v>65.688000000014199</c:v>
                </c:pt>
                <c:pt idx="3475">
                  <c:v>67.483200000014193</c:v>
                </c:pt>
                <c:pt idx="3476">
                  <c:v>66.490400000014205</c:v>
                </c:pt>
                <c:pt idx="3477">
                  <c:v>65.497600000014202</c:v>
                </c:pt>
                <c:pt idx="3478">
                  <c:v>64.5048000000142</c:v>
                </c:pt>
                <c:pt idx="3479">
                  <c:v>63.512000000014197</c:v>
                </c:pt>
                <c:pt idx="3480">
                  <c:v>62.519200000014202</c:v>
                </c:pt>
                <c:pt idx="3481">
                  <c:v>61.526400000014199</c:v>
                </c:pt>
                <c:pt idx="3482">
                  <c:v>60.533600000014196</c:v>
                </c:pt>
                <c:pt idx="3483">
                  <c:v>59.540800000014201</c:v>
                </c:pt>
                <c:pt idx="3484">
                  <c:v>61.336000000014202</c:v>
                </c:pt>
                <c:pt idx="3485">
                  <c:v>60.3432000000142</c:v>
                </c:pt>
                <c:pt idx="3486">
                  <c:v>59.350400000014197</c:v>
                </c:pt>
                <c:pt idx="3487">
                  <c:v>58.357600000014202</c:v>
                </c:pt>
                <c:pt idx="3488">
                  <c:v>57.364800000014199</c:v>
                </c:pt>
                <c:pt idx="3489">
                  <c:v>56.372000000014197</c:v>
                </c:pt>
                <c:pt idx="3490">
                  <c:v>55.379200000014201</c:v>
                </c:pt>
                <c:pt idx="3491">
                  <c:v>54.386400000014198</c:v>
                </c:pt>
                <c:pt idx="3492">
                  <c:v>56.1816000000142</c:v>
                </c:pt>
                <c:pt idx="3493">
                  <c:v>55.188800000014197</c:v>
                </c:pt>
                <c:pt idx="3494">
                  <c:v>54.196000000014202</c:v>
                </c:pt>
                <c:pt idx="3495">
                  <c:v>53.203200000014199</c:v>
                </c:pt>
                <c:pt idx="3496">
                  <c:v>52.210400000014197</c:v>
                </c:pt>
                <c:pt idx="3497">
                  <c:v>54.005600000014198</c:v>
                </c:pt>
                <c:pt idx="3498">
                  <c:v>53.012800000014202</c:v>
                </c:pt>
                <c:pt idx="3499">
                  <c:v>54.808000000014196</c:v>
                </c:pt>
                <c:pt idx="3500">
                  <c:v>53.815200000014201</c:v>
                </c:pt>
                <c:pt idx="3501">
                  <c:v>52.822400000014198</c:v>
                </c:pt>
                <c:pt idx="3502">
                  <c:v>51.829600000014203</c:v>
                </c:pt>
                <c:pt idx="3503">
                  <c:v>53.624800000014197</c:v>
                </c:pt>
                <c:pt idx="3504">
                  <c:v>55.420000000014198</c:v>
                </c:pt>
                <c:pt idx="3505">
                  <c:v>54.427200000014203</c:v>
                </c:pt>
                <c:pt idx="3506">
                  <c:v>53.4344000000142</c:v>
                </c:pt>
                <c:pt idx="3507">
                  <c:v>52.441600000014198</c:v>
                </c:pt>
                <c:pt idx="3508">
                  <c:v>54.236800000014199</c:v>
                </c:pt>
                <c:pt idx="3509">
                  <c:v>53.244000000014204</c:v>
                </c:pt>
                <c:pt idx="3510">
                  <c:v>52.251200000014201</c:v>
                </c:pt>
                <c:pt idx="3511">
                  <c:v>51.258400000014198</c:v>
                </c:pt>
                <c:pt idx="3512">
                  <c:v>53.0536000000142</c:v>
                </c:pt>
                <c:pt idx="3513">
                  <c:v>52.060800000014197</c:v>
                </c:pt>
                <c:pt idx="3514">
                  <c:v>53.856000000014198</c:v>
                </c:pt>
                <c:pt idx="3515">
                  <c:v>55.6512000000142</c:v>
                </c:pt>
                <c:pt idx="3516">
                  <c:v>54.658400000014197</c:v>
                </c:pt>
                <c:pt idx="3517">
                  <c:v>53.665600000014201</c:v>
                </c:pt>
                <c:pt idx="3518">
                  <c:v>55.460800000014203</c:v>
                </c:pt>
                <c:pt idx="3519">
                  <c:v>54.4680000000142</c:v>
                </c:pt>
                <c:pt idx="3520">
                  <c:v>56.263200000014201</c:v>
                </c:pt>
                <c:pt idx="3521">
                  <c:v>55.270400000014199</c:v>
                </c:pt>
                <c:pt idx="3522">
                  <c:v>57.0656000000142</c:v>
                </c:pt>
                <c:pt idx="3523">
                  <c:v>56.072800000014198</c:v>
                </c:pt>
                <c:pt idx="3524">
                  <c:v>55.080000000014202</c:v>
                </c:pt>
                <c:pt idx="3525">
                  <c:v>54.087200000014199</c:v>
                </c:pt>
                <c:pt idx="3526">
                  <c:v>55.882400000014201</c:v>
                </c:pt>
                <c:pt idx="3527">
                  <c:v>54.889600000014198</c:v>
                </c:pt>
                <c:pt idx="3528">
                  <c:v>53.896800000014103</c:v>
                </c:pt>
                <c:pt idx="3529">
                  <c:v>52.904000000014101</c:v>
                </c:pt>
                <c:pt idx="3530">
                  <c:v>51.911200000014098</c:v>
                </c:pt>
                <c:pt idx="3531">
                  <c:v>50.918400000014103</c:v>
                </c:pt>
                <c:pt idx="3532">
                  <c:v>52.713600000014097</c:v>
                </c:pt>
                <c:pt idx="3533">
                  <c:v>51.720800000014101</c:v>
                </c:pt>
                <c:pt idx="3534">
                  <c:v>50.728000000014099</c:v>
                </c:pt>
                <c:pt idx="3535">
                  <c:v>52.5232000000141</c:v>
                </c:pt>
                <c:pt idx="3536">
                  <c:v>51.530400000014097</c:v>
                </c:pt>
                <c:pt idx="3537">
                  <c:v>50.537600000014102</c:v>
                </c:pt>
                <c:pt idx="3538">
                  <c:v>52.332800000014103</c:v>
                </c:pt>
                <c:pt idx="3539">
                  <c:v>51.340000000014101</c:v>
                </c:pt>
                <c:pt idx="3540">
                  <c:v>53.135200000014102</c:v>
                </c:pt>
                <c:pt idx="3541">
                  <c:v>52.142400000014099</c:v>
                </c:pt>
                <c:pt idx="3542">
                  <c:v>51.149600000014097</c:v>
                </c:pt>
                <c:pt idx="3543">
                  <c:v>52.944800000014098</c:v>
                </c:pt>
                <c:pt idx="3544">
                  <c:v>54.740000000014099</c:v>
                </c:pt>
                <c:pt idx="3545">
                  <c:v>53.747200000014097</c:v>
                </c:pt>
                <c:pt idx="3546">
                  <c:v>52.754400000014101</c:v>
                </c:pt>
                <c:pt idx="3547">
                  <c:v>51.761600000014099</c:v>
                </c:pt>
                <c:pt idx="3548">
                  <c:v>50.768800000014103</c:v>
                </c:pt>
                <c:pt idx="3549">
                  <c:v>49.776000000014101</c:v>
                </c:pt>
                <c:pt idx="3550">
                  <c:v>51.571200000014102</c:v>
                </c:pt>
                <c:pt idx="3551">
                  <c:v>50.578400000014099</c:v>
                </c:pt>
                <c:pt idx="3552">
                  <c:v>49.585600000014097</c:v>
                </c:pt>
                <c:pt idx="3553">
                  <c:v>48.592800000014101</c:v>
                </c:pt>
                <c:pt idx="3554">
                  <c:v>47.600000000014099</c:v>
                </c:pt>
                <c:pt idx="3555">
                  <c:v>46.607200000014103</c:v>
                </c:pt>
                <c:pt idx="3556">
                  <c:v>45.614400000014101</c:v>
                </c:pt>
                <c:pt idx="3557">
                  <c:v>44.621600000014098</c:v>
                </c:pt>
                <c:pt idx="3558">
                  <c:v>46.416800000014099</c:v>
                </c:pt>
                <c:pt idx="3559">
                  <c:v>45.424000000014097</c:v>
                </c:pt>
                <c:pt idx="3560">
                  <c:v>47.219200000014098</c:v>
                </c:pt>
                <c:pt idx="3561">
                  <c:v>46.226400000014102</c:v>
                </c:pt>
                <c:pt idx="3562">
                  <c:v>48.021600000014097</c:v>
                </c:pt>
                <c:pt idx="3563">
                  <c:v>47.028800000014101</c:v>
                </c:pt>
                <c:pt idx="3564">
                  <c:v>46.036000000014099</c:v>
                </c:pt>
                <c:pt idx="3565">
                  <c:v>45.043200000014103</c:v>
                </c:pt>
                <c:pt idx="3566">
                  <c:v>44.0504000000141</c:v>
                </c:pt>
                <c:pt idx="3567">
                  <c:v>43.057600000014098</c:v>
                </c:pt>
                <c:pt idx="3568">
                  <c:v>42.064800000014102</c:v>
                </c:pt>
                <c:pt idx="3569">
                  <c:v>43.860000000014097</c:v>
                </c:pt>
                <c:pt idx="3570">
                  <c:v>42.867200000014101</c:v>
                </c:pt>
                <c:pt idx="3571">
                  <c:v>41.874400000014099</c:v>
                </c:pt>
                <c:pt idx="3572">
                  <c:v>40.881600000014103</c:v>
                </c:pt>
                <c:pt idx="3573">
                  <c:v>39.888800000014101</c:v>
                </c:pt>
                <c:pt idx="3574">
                  <c:v>41.684000000014102</c:v>
                </c:pt>
                <c:pt idx="3575">
                  <c:v>40.691200000014099</c:v>
                </c:pt>
                <c:pt idx="3576">
                  <c:v>42.4864000000141</c:v>
                </c:pt>
                <c:pt idx="3577">
                  <c:v>41.493600000014098</c:v>
                </c:pt>
                <c:pt idx="3578">
                  <c:v>40.500800000014102</c:v>
                </c:pt>
                <c:pt idx="3579">
                  <c:v>39.5080000000141</c:v>
                </c:pt>
                <c:pt idx="3580">
                  <c:v>38.515200000014097</c:v>
                </c:pt>
                <c:pt idx="3581">
                  <c:v>37.522400000014102</c:v>
                </c:pt>
                <c:pt idx="3582">
                  <c:v>36.529600000014099</c:v>
                </c:pt>
                <c:pt idx="3583">
                  <c:v>35.536800000014097</c:v>
                </c:pt>
                <c:pt idx="3584">
                  <c:v>34.544000000014101</c:v>
                </c:pt>
                <c:pt idx="3585">
                  <c:v>33.551200000014099</c:v>
                </c:pt>
                <c:pt idx="3586">
                  <c:v>35.3464000000141</c:v>
                </c:pt>
                <c:pt idx="3587">
                  <c:v>34.353600000014097</c:v>
                </c:pt>
                <c:pt idx="3588">
                  <c:v>36.148800000014099</c:v>
                </c:pt>
                <c:pt idx="3589">
                  <c:v>37.9440000000141</c:v>
                </c:pt>
                <c:pt idx="3590">
                  <c:v>39.739200000014101</c:v>
                </c:pt>
                <c:pt idx="3591">
                  <c:v>38.746400000014098</c:v>
                </c:pt>
                <c:pt idx="3592">
                  <c:v>37.753600000014004</c:v>
                </c:pt>
                <c:pt idx="3593">
                  <c:v>36.760800000014001</c:v>
                </c:pt>
                <c:pt idx="3594">
                  <c:v>38.556000000014002</c:v>
                </c:pt>
                <c:pt idx="3595">
                  <c:v>37.563200000014</c:v>
                </c:pt>
                <c:pt idx="3596">
                  <c:v>36.570400000013997</c:v>
                </c:pt>
                <c:pt idx="3597">
                  <c:v>38.365600000013998</c:v>
                </c:pt>
                <c:pt idx="3598">
                  <c:v>37.372800000014003</c:v>
                </c:pt>
                <c:pt idx="3599">
                  <c:v>39.168000000013997</c:v>
                </c:pt>
                <c:pt idx="3600">
                  <c:v>38.175200000014001</c:v>
                </c:pt>
                <c:pt idx="3601">
                  <c:v>39.970400000014003</c:v>
                </c:pt>
                <c:pt idx="3602">
                  <c:v>38.977600000014</c:v>
                </c:pt>
                <c:pt idx="3603">
                  <c:v>37.984800000013998</c:v>
                </c:pt>
                <c:pt idx="3604">
                  <c:v>36.992000000014002</c:v>
                </c:pt>
                <c:pt idx="3605">
                  <c:v>35.999200000014</c:v>
                </c:pt>
                <c:pt idx="3606">
                  <c:v>35.006400000013997</c:v>
                </c:pt>
                <c:pt idx="3607">
                  <c:v>36.801600000013998</c:v>
                </c:pt>
                <c:pt idx="3608">
                  <c:v>35.808800000014003</c:v>
                </c:pt>
                <c:pt idx="3609">
                  <c:v>37.604000000013997</c:v>
                </c:pt>
                <c:pt idx="3610">
                  <c:v>36.611200000014001</c:v>
                </c:pt>
                <c:pt idx="3611">
                  <c:v>35.618400000013999</c:v>
                </c:pt>
                <c:pt idx="3612">
                  <c:v>37.413600000014</c:v>
                </c:pt>
                <c:pt idx="3613">
                  <c:v>39.208800000014001</c:v>
                </c:pt>
                <c:pt idx="3614">
                  <c:v>38.216000000013999</c:v>
                </c:pt>
                <c:pt idx="3615">
                  <c:v>37.223200000014003</c:v>
                </c:pt>
                <c:pt idx="3616">
                  <c:v>36.230400000014001</c:v>
                </c:pt>
                <c:pt idx="3617">
                  <c:v>35.237600000013998</c:v>
                </c:pt>
                <c:pt idx="3618">
                  <c:v>34.244800000014003</c:v>
                </c:pt>
                <c:pt idx="3619">
                  <c:v>33.252000000014</c:v>
                </c:pt>
                <c:pt idx="3620">
                  <c:v>32.259200000013998</c:v>
                </c:pt>
                <c:pt idx="3621">
                  <c:v>31.266400000013999</c:v>
                </c:pt>
                <c:pt idx="3622">
                  <c:v>33.061600000014003</c:v>
                </c:pt>
                <c:pt idx="3623">
                  <c:v>32.068800000014001</c:v>
                </c:pt>
                <c:pt idx="3624">
                  <c:v>31.076000000014002</c:v>
                </c:pt>
                <c:pt idx="3625">
                  <c:v>30.083200000013999</c:v>
                </c:pt>
                <c:pt idx="3626">
                  <c:v>31.878400000014</c:v>
                </c:pt>
                <c:pt idx="3627">
                  <c:v>30.885600000014001</c:v>
                </c:pt>
                <c:pt idx="3628">
                  <c:v>32.680800000014003</c:v>
                </c:pt>
                <c:pt idx="3629">
                  <c:v>31.688000000014</c:v>
                </c:pt>
                <c:pt idx="3630">
                  <c:v>30.695200000014001</c:v>
                </c:pt>
                <c:pt idx="3631">
                  <c:v>29.702400000013998</c:v>
                </c:pt>
                <c:pt idx="3632">
                  <c:v>28.709600000013999</c:v>
                </c:pt>
                <c:pt idx="3633">
                  <c:v>27.716800000014</c:v>
                </c:pt>
                <c:pt idx="3634">
                  <c:v>29.512000000014002</c:v>
                </c:pt>
                <c:pt idx="3635">
                  <c:v>28.519200000013999</c:v>
                </c:pt>
                <c:pt idx="3636">
                  <c:v>27.526400000014</c:v>
                </c:pt>
                <c:pt idx="3637">
                  <c:v>26.533600000014001</c:v>
                </c:pt>
                <c:pt idx="3638">
                  <c:v>28.328800000013999</c:v>
                </c:pt>
                <c:pt idx="3639">
                  <c:v>27.336000000014</c:v>
                </c:pt>
                <c:pt idx="3640">
                  <c:v>26.343200000014001</c:v>
                </c:pt>
                <c:pt idx="3641">
                  <c:v>28.138400000013998</c:v>
                </c:pt>
                <c:pt idx="3642">
                  <c:v>27.145600000013999</c:v>
                </c:pt>
                <c:pt idx="3643">
                  <c:v>26.152800000014</c:v>
                </c:pt>
                <c:pt idx="3644">
                  <c:v>25.160000000014001</c:v>
                </c:pt>
                <c:pt idx="3645">
                  <c:v>24.167200000013999</c:v>
                </c:pt>
                <c:pt idx="3646">
                  <c:v>25.962400000014</c:v>
                </c:pt>
                <c:pt idx="3647">
                  <c:v>24.969600000014001</c:v>
                </c:pt>
                <c:pt idx="3648">
                  <c:v>23.976800000013998</c:v>
                </c:pt>
                <c:pt idx="3649">
                  <c:v>22.984000000013999</c:v>
                </c:pt>
                <c:pt idx="3650">
                  <c:v>21.991200000014</c:v>
                </c:pt>
                <c:pt idx="3651">
                  <c:v>20.998400000014001</c:v>
                </c:pt>
                <c:pt idx="3652">
                  <c:v>20.005600000013999</c:v>
                </c:pt>
                <c:pt idx="3653">
                  <c:v>19.012800000014</c:v>
                </c:pt>
                <c:pt idx="3654">
                  <c:v>18.020000000014001</c:v>
                </c:pt>
                <c:pt idx="3655">
                  <c:v>17.027200000013998</c:v>
                </c:pt>
                <c:pt idx="3656">
                  <c:v>16.034400000013999</c:v>
                </c:pt>
                <c:pt idx="3657">
                  <c:v>17.829600000014</c:v>
                </c:pt>
                <c:pt idx="3658">
                  <c:v>16.836800000014001</c:v>
                </c:pt>
                <c:pt idx="3659">
                  <c:v>15.844000000014001</c:v>
                </c:pt>
                <c:pt idx="3660">
                  <c:v>14.851200000014</c:v>
                </c:pt>
                <c:pt idx="3661">
                  <c:v>16.646400000014001</c:v>
                </c:pt>
                <c:pt idx="3662">
                  <c:v>15.653600000014</c:v>
                </c:pt>
                <c:pt idx="3663">
                  <c:v>14.660800000014</c:v>
                </c:pt>
                <c:pt idx="3664">
                  <c:v>13.668000000014001</c:v>
                </c:pt>
                <c:pt idx="3665">
                  <c:v>12.675200000014</c:v>
                </c:pt>
                <c:pt idx="3666">
                  <c:v>11.682400000014001</c:v>
                </c:pt>
                <c:pt idx="3667">
                  <c:v>10.689600000014</c:v>
                </c:pt>
                <c:pt idx="3668">
                  <c:v>9.6968000000140702</c:v>
                </c:pt>
                <c:pt idx="3669">
                  <c:v>8.7040000000140694</c:v>
                </c:pt>
                <c:pt idx="3670">
                  <c:v>7.7112000000140704</c:v>
                </c:pt>
                <c:pt idx="3671">
                  <c:v>6.7184000000140696</c:v>
                </c:pt>
                <c:pt idx="3672">
                  <c:v>5.7256000000140697</c:v>
                </c:pt>
                <c:pt idx="3673">
                  <c:v>4.7328000000140698</c:v>
                </c:pt>
                <c:pt idx="3674">
                  <c:v>3.7400000000140698</c:v>
                </c:pt>
                <c:pt idx="3675">
                  <c:v>2.7472000000140699</c:v>
                </c:pt>
                <c:pt idx="3676">
                  <c:v>4.5424000000140703</c:v>
                </c:pt>
                <c:pt idx="3677">
                  <c:v>3.5496000000140699</c:v>
                </c:pt>
                <c:pt idx="3678">
                  <c:v>2.55680000001407</c:v>
                </c:pt>
                <c:pt idx="3679">
                  <c:v>1.5640000000140699</c:v>
                </c:pt>
                <c:pt idx="3680">
                  <c:v>0.571200000014076</c:v>
                </c:pt>
                <c:pt idx="3681">
                  <c:v>-0.42159999998592301</c:v>
                </c:pt>
                <c:pt idx="3682">
                  <c:v>1.37360000001407</c:v>
                </c:pt>
                <c:pt idx="3683">
                  <c:v>0.38080000001407599</c:v>
                </c:pt>
                <c:pt idx="3684">
                  <c:v>-0.61199999998592303</c:v>
                </c:pt>
                <c:pt idx="3685">
                  <c:v>1.1832000000140701</c:v>
                </c:pt>
                <c:pt idx="3686">
                  <c:v>0.190400000014076</c:v>
                </c:pt>
                <c:pt idx="3687">
                  <c:v>-0.80239999998592304</c:v>
                </c:pt>
                <c:pt idx="3688">
                  <c:v>-1.7951999999859201</c:v>
                </c:pt>
                <c:pt idx="3689">
                  <c:v>-2.78799999998592</c:v>
                </c:pt>
                <c:pt idx="3690">
                  <c:v>-3.7807999999859199</c:v>
                </c:pt>
                <c:pt idx="3691">
                  <c:v>-1.98559999998592</c:v>
                </c:pt>
                <c:pt idx="3692">
                  <c:v>-2.9783999999859199</c:v>
                </c:pt>
                <c:pt idx="3693">
                  <c:v>-1.18319999998592</c:v>
                </c:pt>
                <c:pt idx="3694">
                  <c:v>-2.1759999999859199</c:v>
                </c:pt>
                <c:pt idx="3695">
                  <c:v>-3.1687999999859202</c:v>
                </c:pt>
                <c:pt idx="3696">
                  <c:v>-4.1615999999859197</c:v>
                </c:pt>
                <c:pt idx="3697">
                  <c:v>-5.1543999999859196</c:v>
                </c:pt>
                <c:pt idx="3698">
                  <c:v>-6.1471999999859204</c:v>
                </c:pt>
                <c:pt idx="3699">
                  <c:v>-4.35199999998592</c:v>
                </c:pt>
                <c:pt idx="3700">
                  <c:v>-5.3447999999859199</c:v>
                </c:pt>
                <c:pt idx="3701">
                  <c:v>-6.3375999999859198</c:v>
                </c:pt>
                <c:pt idx="3702">
                  <c:v>-7.3303999999859197</c:v>
                </c:pt>
                <c:pt idx="3703">
                  <c:v>-5.5351999999859203</c:v>
                </c:pt>
                <c:pt idx="3704">
                  <c:v>-3.7399999999859199</c:v>
                </c:pt>
                <c:pt idx="3705">
                  <c:v>-1.94479999998592</c:v>
                </c:pt>
                <c:pt idx="3706">
                  <c:v>-2.9375999999859199</c:v>
                </c:pt>
                <c:pt idx="3707">
                  <c:v>-3.9303999999859198</c:v>
                </c:pt>
                <c:pt idx="3708">
                  <c:v>-4.9231999999859202</c:v>
                </c:pt>
                <c:pt idx="3709">
                  <c:v>-5.9159999999859201</c:v>
                </c:pt>
                <c:pt idx="3710">
                  <c:v>-6.90879999998592</c:v>
                </c:pt>
                <c:pt idx="3711">
                  <c:v>-5.1135999999859196</c:v>
                </c:pt>
                <c:pt idx="3712">
                  <c:v>-3.3183999999859202</c:v>
                </c:pt>
                <c:pt idx="3713">
                  <c:v>-1.52319999998592</c:v>
                </c:pt>
                <c:pt idx="3714">
                  <c:v>0.27200000001407698</c:v>
                </c:pt>
                <c:pt idx="3715">
                  <c:v>-0.72079999998592204</c:v>
                </c:pt>
                <c:pt idx="3716">
                  <c:v>-1.7135999999859199</c:v>
                </c:pt>
                <c:pt idx="3717">
                  <c:v>8.1600000014077301E-2</c:v>
                </c:pt>
                <c:pt idx="3718">
                  <c:v>1.8768000000140701</c:v>
                </c:pt>
                <c:pt idx="3719">
                  <c:v>3.6720000000140698</c:v>
                </c:pt>
                <c:pt idx="3720">
                  <c:v>2.6792000000140699</c:v>
                </c:pt>
                <c:pt idx="3721">
                  <c:v>1.68640000001407</c:v>
                </c:pt>
                <c:pt idx="3722">
                  <c:v>0.69360000001407696</c:v>
                </c:pt>
                <c:pt idx="3723">
                  <c:v>-0.299199999985922</c:v>
                </c:pt>
                <c:pt idx="3724">
                  <c:v>-1.29199999998592</c:v>
                </c:pt>
                <c:pt idx="3725">
                  <c:v>-2.2847999999859199</c:v>
                </c:pt>
                <c:pt idx="3726">
                  <c:v>-0.48959999998592202</c:v>
                </c:pt>
                <c:pt idx="3727">
                  <c:v>-1.4823999999859201</c:v>
                </c:pt>
                <c:pt idx="3728">
                  <c:v>-2.4751999999859202</c:v>
                </c:pt>
                <c:pt idx="3729">
                  <c:v>-0.67999999998592198</c:v>
                </c:pt>
                <c:pt idx="3730">
                  <c:v>-1.67279999998592</c:v>
                </c:pt>
                <c:pt idx="3731">
                  <c:v>-2.6655999999859201</c:v>
                </c:pt>
                <c:pt idx="3732">
                  <c:v>-3.65839999998592</c:v>
                </c:pt>
                <c:pt idx="3733">
                  <c:v>-4.6511999999859199</c:v>
                </c:pt>
                <c:pt idx="3734">
                  <c:v>-2.85599999998592</c:v>
                </c:pt>
                <c:pt idx="3735">
                  <c:v>-3.8487999999859199</c:v>
                </c:pt>
                <c:pt idx="3736">
                  <c:v>-4.8415999999859203</c:v>
                </c:pt>
                <c:pt idx="3737">
                  <c:v>-5.8343999999859202</c:v>
                </c:pt>
                <c:pt idx="3738">
                  <c:v>-6.8271999999859201</c:v>
                </c:pt>
                <c:pt idx="3739">
                  <c:v>-7.81999999998592</c:v>
                </c:pt>
                <c:pt idx="3740">
                  <c:v>-6.0247999999859196</c:v>
                </c:pt>
                <c:pt idx="3741">
                  <c:v>-4.2295999999859202</c:v>
                </c:pt>
                <c:pt idx="3742">
                  <c:v>-2.4343999999859198</c:v>
                </c:pt>
                <c:pt idx="3743">
                  <c:v>-0.63919999998592303</c:v>
                </c:pt>
                <c:pt idx="3744">
                  <c:v>-1.63199999998592</c:v>
                </c:pt>
                <c:pt idx="3745">
                  <c:v>-2.6247999999859202</c:v>
                </c:pt>
                <c:pt idx="3746">
                  <c:v>-0.82959999998592304</c:v>
                </c:pt>
                <c:pt idx="3747">
                  <c:v>-1.8223999999859199</c:v>
                </c:pt>
                <c:pt idx="3748">
                  <c:v>-2.71999999859238E-2</c:v>
                </c:pt>
                <c:pt idx="3749">
                  <c:v>-1.0199999999859199</c:v>
                </c:pt>
                <c:pt idx="3750">
                  <c:v>-2.0127999999859201</c:v>
                </c:pt>
                <c:pt idx="3751">
                  <c:v>-3.00559999998592</c:v>
                </c:pt>
                <c:pt idx="3752">
                  <c:v>-1.2103999999859201</c:v>
                </c:pt>
                <c:pt idx="3753">
                  <c:v>0.58480000001407595</c:v>
                </c:pt>
                <c:pt idx="3754">
                  <c:v>-0.40799999998592301</c:v>
                </c:pt>
                <c:pt idx="3755">
                  <c:v>-1.40079999998592</c:v>
                </c:pt>
                <c:pt idx="3756">
                  <c:v>-2.3935999999859199</c:v>
                </c:pt>
                <c:pt idx="3757">
                  <c:v>-3.3863999999859198</c:v>
                </c:pt>
                <c:pt idx="3758">
                  <c:v>-1.5911999999859201</c:v>
                </c:pt>
                <c:pt idx="3759">
                  <c:v>-2.5839999999859198</c:v>
                </c:pt>
                <c:pt idx="3760">
                  <c:v>-3.5767999999859201</c:v>
                </c:pt>
                <c:pt idx="3761">
                  <c:v>-4.56959999998592</c:v>
                </c:pt>
                <c:pt idx="3762">
                  <c:v>-5.5623999999859199</c:v>
                </c:pt>
                <c:pt idx="3763">
                  <c:v>-6.5551999999859198</c:v>
                </c:pt>
                <c:pt idx="3764">
                  <c:v>-7.5479999999859198</c:v>
                </c:pt>
                <c:pt idx="3765">
                  <c:v>-8.5407999999859197</c:v>
                </c:pt>
                <c:pt idx="3766">
                  <c:v>-6.7455999999859202</c:v>
                </c:pt>
                <c:pt idx="3767">
                  <c:v>-7.7383999999859201</c:v>
                </c:pt>
                <c:pt idx="3768">
                  <c:v>-5.9431999999859197</c:v>
                </c:pt>
                <c:pt idx="3769">
                  <c:v>-6.9359999999859197</c:v>
                </c:pt>
                <c:pt idx="3770">
                  <c:v>-7.9287999999859204</c:v>
                </c:pt>
                <c:pt idx="3771">
                  <c:v>-8.9215999999859203</c:v>
                </c:pt>
                <c:pt idx="3772">
                  <c:v>-9.9143999999859194</c:v>
                </c:pt>
                <c:pt idx="3773">
                  <c:v>-10.907199999985901</c:v>
                </c:pt>
                <c:pt idx="3774">
                  <c:v>-11.8999999999859</c:v>
                </c:pt>
                <c:pt idx="3775">
                  <c:v>-12.8927999999859</c:v>
                </c:pt>
                <c:pt idx="3776">
                  <c:v>-13.885599999985899</c:v>
                </c:pt>
                <c:pt idx="3777">
                  <c:v>-14.8783999999859</c:v>
                </c:pt>
                <c:pt idx="3778">
                  <c:v>-15.871199999985899</c:v>
                </c:pt>
                <c:pt idx="3779">
                  <c:v>-16.8639999999859</c:v>
                </c:pt>
                <c:pt idx="3780">
                  <c:v>-15.068799999985901</c:v>
                </c:pt>
                <c:pt idx="3781">
                  <c:v>-16.061599999985901</c:v>
                </c:pt>
                <c:pt idx="3782">
                  <c:v>-17.0543999999859</c:v>
                </c:pt>
                <c:pt idx="3783">
                  <c:v>-18.047199999985899</c:v>
                </c:pt>
                <c:pt idx="3784">
                  <c:v>-16.251999999985902</c:v>
                </c:pt>
                <c:pt idx="3785">
                  <c:v>-14.4567999999859</c:v>
                </c:pt>
                <c:pt idx="3786">
                  <c:v>-12.661599999985899</c:v>
                </c:pt>
                <c:pt idx="3787">
                  <c:v>-13.6543999999859</c:v>
                </c:pt>
                <c:pt idx="3788">
                  <c:v>-14.647199999985901</c:v>
                </c:pt>
                <c:pt idx="3789">
                  <c:v>-15.6399999999859</c:v>
                </c:pt>
                <c:pt idx="3790">
                  <c:v>-13.8447999999859</c:v>
                </c:pt>
                <c:pt idx="3791">
                  <c:v>-14.837599999985899</c:v>
                </c:pt>
                <c:pt idx="3792">
                  <c:v>-15.8303999999859</c:v>
                </c:pt>
                <c:pt idx="3793">
                  <c:v>-16.823199999985899</c:v>
                </c:pt>
                <c:pt idx="3794">
                  <c:v>-17.815999999985898</c:v>
                </c:pt>
                <c:pt idx="3795">
                  <c:v>-18.808799999985901</c:v>
                </c:pt>
                <c:pt idx="3796">
                  <c:v>-19.8015999999859</c:v>
                </c:pt>
                <c:pt idx="3797">
                  <c:v>-20.794399999985899</c:v>
                </c:pt>
                <c:pt idx="3798">
                  <c:v>-21.787199999985901</c:v>
                </c:pt>
                <c:pt idx="3799">
                  <c:v>-22.7799999999859</c:v>
                </c:pt>
                <c:pt idx="3800">
                  <c:v>-23.772799999985899</c:v>
                </c:pt>
                <c:pt idx="3801">
                  <c:v>-24.765599999985898</c:v>
                </c:pt>
                <c:pt idx="3802">
                  <c:v>-25.758399999985901</c:v>
                </c:pt>
                <c:pt idx="3803">
                  <c:v>-26.7511999999859</c:v>
                </c:pt>
                <c:pt idx="3804">
                  <c:v>-24.955999999985899</c:v>
                </c:pt>
                <c:pt idx="3805">
                  <c:v>-25.948799999985901</c:v>
                </c:pt>
                <c:pt idx="3806">
                  <c:v>-26.9415999999859</c:v>
                </c:pt>
                <c:pt idx="3807">
                  <c:v>-27.934399999985899</c:v>
                </c:pt>
                <c:pt idx="3808">
                  <c:v>-28.927199999985898</c:v>
                </c:pt>
                <c:pt idx="3809">
                  <c:v>-27.131999999985901</c:v>
                </c:pt>
                <c:pt idx="3810">
                  <c:v>-28.1247999999859</c:v>
                </c:pt>
                <c:pt idx="3811">
                  <c:v>-29.117599999985899</c:v>
                </c:pt>
                <c:pt idx="3812">
                  <c:v>-27.322399999985901</c:v>
                </c:pt>
                <c:pt idx="3813">
                  <c:v>-28.3151999999859</c:v>
                </c:pt>
                <c:pt idx="3814">
                  <c:v>-26.519999999985899</c:v>
                </c:pt>
                <c:pt idx="3815">
                  <c:v>-27.512799999985901</c:v>
                </c:pt>
                <c:pt idx="3816">
                  <c:v>-28.5055999999859</c:v>
                </c:pt>
                <c:pt idx="3817">
                  <c:v>-29.498399999985899</c:v>
                </c:pt>
                <c:pt idx="3818">
                  <c:v>-30.491199999985898</c:v>
                </c:pt>
                <c:pt idx="3819">
                  <c:v>-31.483999999985901</c:v>
                </c:pt>
                <c:pt idx="3820">
                  <c:v>-29.6887999999859</c:v>
                </c:pt>
                <c:pt idx="3821">
                  <c:v>-27.893599999985899</c:v>
                </c:pt>
                <c:pt idx="3822">
                  <c:v>-28.886399999985901</c:v>
                </c:pt>
                <c:pt idx="3823">
                  <c:v>-27.0911999999859</c:v>
                </c:pt>
                <c:pt idx="3824">
                  <c:v>-25.295999999985899</c:v>
                </c:pt>
                <c:pt idx="3825">
                  <c:v>-23.500799999985801</c:v>
                </c:pt>
                <c:pt idx="3826">
                  <c:v>-21.7055999999858</c:v>
                </c:pt>
                <c:pt idx="3827">
                  <c:v>-22.698399999985799</c:v>
                </c:pt>
                <c:pt idx="3828">
                  <c:v>-23.691199999985798</c:v>
                </c:pt>
                <c:pt idx="3829">
                  <c:v>-24.683999999985801</c:v>
                </c:pt>
                <c:pt idx="3830">
                  <c:v>-22.8887999999858</c:v>
                </c:pt>
                <c:pt idx="3831">
                  <c:v>-21.093599999985798</c:v>
                </c:pt>
                <c:pt idx="3832">
                  <c:v>-22.086399999985801</c:v>
                </c:pt>
                <c:pt idx="3833">
                  <c:v>-23.0791999999858</c:v>
                </c:pt>
                <c:pt idx="3834">
                  <c:v>-24.071999999985799</c:v>
                </c:pt>
                <c:pt idx="3835">
                  <c:v>-22.276799999985801</c:v>
                </c:pt>
                <c:pt idx="3836">
                  <c:v>-20.4815999999858</c:v>
                </c:pt>
                <c:pt idx="3837">
                  <c:v>-21.474399999985799</c:v>
                </c:pt>
                <c:pt idx="3838">
                  <c:v>-22.467199999985802</c:v>
                </c:pt>
                <c:pt idx="3839">
                  <c:v>-20.6719999999858</c:v>
                </c:pt>
                <c:pt idx="3840">
                  <c:v>-21.664799999985799</c:v>
                </c:pt>
                <c:pt idx="3841">
                  <c:v>-22.657599999985798</c:v>
                </c:pt>
                <c:pt idx="3842">
                  <c:v>-23.650399999985801</c:v>
                </c:pt>
                <c:pt idx="3843">
                  <c:v>-24.6431999999858</c:v>
                </c:pt>
                <c:pt idx="3844">
                  <c:v>-25.635999999985799</c:v>
                </c:pt>
                <c:pt idx="3845">
                  <c:v>-23.840799999985801</c:v>
                </c:pt>
                <c:pt idx="3846">
                  <c:v>-24.8335999999858</c:v>
                </c:pt>
                <c:pt idx="3847">
                  <c:v>-23.038399999985799</c:v>
                </c:pt>
                <c:pt idx="3848">
                  <c:v>-21.243199999985801</c:v>
                </c:pt>
                <c:pt idx="3849">
                  <c:v>-22.2359999999858</c:v>
                </c:pt>
                <c:pt idx="3850">
                  <c:v>-23.228799999985799</c:v>
                </c:pt>
                <c:pt idx="3851">
                  <c:v>-24.221599999985798</c:v>
                </c:pt>
                <c:pt idx="3852">
                  <c:v>-22.426399999985801</c:v>
                </c:pt>
                <c:pt idx="3853">
                  <c:v>-23.4191999999858</c:v>
                </c:pt>
                <c:pt idx="3854">
                  <c:v>-24.411999999985799</c:v>
                </c:pt>
                <c:pt idx="3855">
                  <c:v>-25.404799999985801</c:v>
                </c:pt>
                <c:pt idx="3856">
                  <c:v>-26.3975999999858</c:v>
                </c:pt>
                <c:pt idx="3857">
                  <c:v>-27.390399999985799</c:v>
                </c:pt>
                <c:pt idx="3858">
                  <c:v>-28.383199999985798</c:v>
                </c:pt>
                <c:pt idx="3859">
                  <c:v>-29.375999999985801</c:v>
                </c:pt>
                <c:pt idx="3860">
                  <c:v>-30.3687999999858</c:v>
                </c:pt>
                <c:pt idx="3861">
                  <c:v>-31.361599999985799</c:v>
                </c:pt>
                <c:pt idx="3862">
                  <c:v>-32.354399999985802</c:v>
                </c:pt>
                <c:pt idx="3863">
                  <c:v>-33.347199999985797</c:v>
                </c:pt>
                <c:pt idx="3864">
                  <c:v>-34.3399999999858</c:v>
                </c:pt>
                <c:pt idx="3865">
                  <c:v>-35.332799999985802</c:v>
                </c:pt>
                <c:pt idx="3866">
                  <c:v>-36.325599999985798</c:v>
                </c:pt>
                <c:pt idx="3867">
                  <c:v>-37.3183999999858</c:v>
                </c:pt>
                <c:pt idx="3868">
                  <c:v>-35.523199999985799</c:v>
                </c:pt>
                <c:pt idx="3869">
                  <c:v>-36.515999999985802</c:v>
                </c:pt>
                <c:pt idx="3870">
                  <c:v>-37.508799999985797</c:v>
                </c:pt>
                <c:pt idx="3871">
                  <c:v>-35.713599999985803</c:v>
                </c:pt>
                <c:pt idx="3872">
                  <c:v>-36.706399999985798</c:v>
                </c:pt>
                <c:pt idx="3873">
                  <c:v>-37.699199999985801</c:v>
                </c:pt>
                <c:pt idx="3874">
                  <c:v>-35.9039999999858</c:v>
                </c:pt>
                <c:pt idx="3875">
                  <c:v>-34.108799999985798</c:v>
                </c:pt>
                <c:pt idx="3876">
                  <c:v>-35.101599999985801</c:v>
                </c:pt>
                <c:pt idx="3877">
                  <c:v>-36.094399999985797</c:v>
                </c:pt>
                <c:pt idx="3878">
                  <c:v>-34.299199999985802</c:v>
                </c:pt>
                <c:pt idx="3879">
                  <c:v>-35.291999999985798</c:v>
                </c:pt>
                <c:pt idx="3880">
                  <c:v>-36.2847999999858</c:v>
                </c:pt>
                <c:pt idx="3881">
                  <c:v>-34.489599999985799</c:v>
                </c:pt>
                <c:pt idx="3882">
                  <c:v>-35.482399999985802</c:v>
                </c:pt>
                <c:pt idx="3883">
                  <c:v>-36.475199999985797</c:v>
                </c:pt>
                <c:pt idx="3884">
                  <c:v>-37.4679999999858</c:v>
                </c:pt>
                <c:pt idx="3885">
                  <c:v>-35.672799999985799</c:v>
                </c:pt>
                <c:pt idx="3886">
                  <c:v>-33.877599999985797</c:v>
                </c:pt>
                <c:pt idx="3887">
                  <c:v>-34.8703999999858</c:v>
                </c:pt>
                <c:pt idx="3888">
                  <c:v>-35.863199999985802</c:v>
                </c:pt>
                <c:pt idx="3889">
                  <c:v>-36.855999999985897</c:v>
                </c:pt>
                <c:pt idx="3890">
                  <c:v>-37.8487999999859</c:v>
                </c:pt>
                <c:pt idx="3891">
                  <c:v>-36.053599999985899</c:v>
                </c:pt>
                <c:pt idx="3892">
                  <c:v>-34.258399999985897</c:v>
                </c:pt>
                <c:pt idx="3893">
                  <c:v>-35.2511999999859</c:v>
                </c:pt>
                <c:pt idx="3894">
                  <c:v>-36.243999999985903</c:v>
                </c:pt>
                <c:pt idx="3895">
                  <c:v>-37.236799999985898</c:v>
                </c:pt>
                <c:pt idx="3896">
                  <c:v>-38.229599999985901</c:v>
                </c:pt>
                <c:pt idx="3897">
                  <c:v>-39.222399999985903</c:v>
                </c:pt>
                <c:pt idx="3898">
                  <c:v>-40.215199999985899</c:v>
                </c:pt>
                <c:pt idx="3899">
                  <c:v>-41.207999999985901</c:v>
                </c:pt>
                <c:pt idx="3900">
                  <c:v>-42.200799999985897</c:v>
                </c:pt>
                <c:pt idx="3901">
                  <c:v>-43.193599999985899</c:v>
                </c:pt>
                <c:pt idx="3902">
                  <c:v>-44.186399999985902</c:v>
                </c:pt>
                <c:pt idx="3903">
                  <c:v>-45.179199999985897</c:v>
                </c:pt>
                <c:pt idx="3904">
                  <c:v>-46.1719999999859</c:v>
                </c:pt>
                <c:pt idx="3905">
                  <c:v>-44.376799999985899</c:v>
                </c:pt>
                <c:pt idx="3906">
                  <c:v>-42.581599999985897</c:v>
                </c:pt>
                <c:pt idx="3907">
                  <c:v>-43.5743999999859</c:v>
                </c:pt>
                <c:pt idx="3908">
                  <c:v>-44.567199999985903</c:v>
                </c:pt>
                <c:pt idx="3909">
                  <c:v>-42.771999999985901</c:v>
                </c:pt>
                <c:pt idx="3910">
                  <c:v>-43.764799999985897</c:v>
                </c:pt>
                <c:pt idx="3911">
                  <c:v>-44.757599999985899</c:v>
                </c:pt>
                <c:pt idx="3912">
                  <c:v>-45.750399999985902</c:v>
                </c:pt>
                <c:pt idx="3913">
                  <c:v>-43.955199999985901</c:v>
                </c:pt>
                <c:pt idx="3914">
                  <c:v>-44.947999999985903</c:v>
                </c:pt>
                <c:pt idx="3915">
                  <c:v>-45.940799999985899</c:v>
                </c:pt>
                <c:pt idx="3916">
                  <c:v>-46.933599999985901</c:v>
                </c:pt>
                <c:pt idx="3917">
                  <c:v>-47.926399999985897</c:v>
                </c:pt>
                <c:pt idx="3918">
                  <c:v>-46.131199999985903</c:v>
                </c:pt>
                <c:pt idx="3919">
                  <c:v>-44.335999999985901</c:v>
                </c:pt>
                <c:pt idx="3920">
                  <c:v>-45.328799999985897</c:v>
                </c:pt>
                <c:pt idx="3921">
                  <c:v>-43.533599999985903</c:v>
                </c:pt>
                <c:pt idx="3922">
                  <c:v>-44.526399999985898</c:v>
                </c:pt>
                <c:pt idx="3923">
                  <c:v>-45.519199999985901</c:v>
                </c:pt>
                <c:pt idx="3924">
                  <c:v>-46.511999999985903</c:v>
                </c:pt>
                <c:pt idx="3925">
                  <c:v>-47.504799999985899</c:v>
                </c:pt>
                <c:pt idx="3926">
                  <c:v>-48.497599999985901</c:v>
                </c:pt>
                <c:pt idx="3927">
                  <c:v>-46.7023999999859</c:v>
                </c:pt>
                <c:pt idx="3928">
                  <c:v>-47.695199999985903</c:v>
                </c:pt>
                <c:pt idx="3929">
                  <c:v>-48.687999999985898</c:v>
                </c:pt>
                <c:pt idx="3930">
                  <c:v>-49.680799999985901</c:v>
                </c:pt>
                <c:pt idx="3931">
                  <c:v>-47.885599999985899</c:v>
                </c:pt>
                <c:pt idx="3932">
                  <c:v>-48.878399999985902</c:v>
                </c:pt>
                <c:pt idx="3933">
                  <c:v>-47.083199999985901</c:v>
                </c:pt>
                <c:pt idx="3934">
                  <c:v>-45.2879999999859</c:v>
                </c:pt>
                <c:pt idx="3935">
                  <c:v>-46.280799999985902</c:v>
                </c:pt>
                <c:pt idx="3936">
                  <c:v>-44.485599999985901</c:v>
                </c:pt>
                <c:pt idx="3937">
                  <c:v>-45.478399999985903</c:v>
                </c:pt>
                <c:pt idx="3938">
                  <c:v>-46.471199999985899</c:v>
                </c:pt>
                <c:pt idx="3939">
                  <c:v>-47.463999999985901</c:v>
                </c:pt>
                <c:pt idx="3940">
                  <c:v>-48.456799999985897</c:v>
                </c:pt>
                <c:pt idx="3941">
                  <c:v>-46.661599999985903</c:v>
                </c:pt>
                <c:pt idx="3942">
                  <c:v>-47.654399999985898</c:v>
                </c:pt>
                <c:pt idx="3943">
                  <c:v>-48.647199999985901</c:v>
                </c:pt>
                <c:pt idx="3944">
                  <c:v>-49.639999999985903</c:v>
                </c:pt>
                <c:pt idx="3945">
                  <c:v>-47.844799999985902</c:v>
                </c:pt>
                <c:pt idx="3946">
                  <c:v>-48.837599999985898</c:v>
                </c:pt>
                <c:pt idx="3947">
                  <c:v>-49.8303999999859</c:v>
                </c:pt>
                <c:pt idx="3948">
                  <c:v>-50.823199999985903</c:v>
                </c:pt>
                <c:pt idx="3949">
                  <c:v>-51.815999999985898</c:v>
                </c:pt>
                <c:pt idx="3950">
                  <c:v>-52.808799999985901</c:v>
                </c:pt>
                <c:pt idx="3951">
                  <c:v>-53.801599999985903</c:v>
                </c:pt>
                <c:pt idx="3952">
                  <c:v>-54.794399999985998</c:v>
                </c:pt>
                <c:pt idx="3953">
                  <c:v>-52.999199999985997</c:v>
                </c:pt>
                <c:pt idx="3954">
                  <c:v>-53.991999999986</c:v>
                </c:pt>
                <c:pt idx="3955">
                  <c:v>-52.196799999985998</c:v>
                </c:pt>
                <c:pt idx="3956">
                  <c:v>-53.189599999986001</c:v>
                </c:pt>
                <c:pt idx="3957">
                  <c:v>-54.182399999986004</c:v>
                </c:pt>
                <c:pt idx="3958">
                  <c:v>-52.387199999986002</c:v>
                </c:pt>
                <c:pt idx="3959">
                  <c:v>-50.591999999986001</c:v>
                </c:pt>
                <c:pt idx="3960">
                  <c:v>-48.796799999986</c:v>
                </c:pt>
                <c:pt idx="3961">
                  <c:v>-49.789599999986002</c:v>
                </c:pt>
                <c:pt idx="3962">
                  <c:v>-47.994399999986001</c:v>
                </c:pt>
                <c:pt idx="3963">
                  <c:v>-46.199199999986</c:v>
                </c:pt>
                <c:pt idx="3964">
                  <c:v>-47.191999999986002</c:v>
                </c:pt>
                <c:pt idx="3965">
                  <c:v>-48.184799999985998</c:v>
                </c:pt>
                <c:pt idx="3966">
                  <c:v>-46.389599999985997</c:v>
                </c:pt>
                <c:pt idx="3967">
                  <c:v>-47.382399999985999</c:v>
                </c:pt>
                <c:pt idx="3968">
                  <c:v>-48.375199999986002</c:v>
                </c:pt>
                <c:pt idx="3969">
                  <c:v>-46.579999999986001</c:v>
                </c:pt>
                <c:pt idx="3970">
                  <c:v>-47.572799999986003</c:v>
                </c:pt>
                <c:pt idx="3971">
                  <c:v>-48.565599999985999</c:v>
                </c:pt>
                <c:pt idx="3972">
                  <c:v>-46.770399999985997</c:v>
                </c:pt>
                <c:pt idx="3973">
                  <c:v>-47.763199999986</c:v>
                </c:pt>
                <c:pt idx="3974">
                  <c:v>-48.755999999986003</c:v>
                </c:pt>
                <c:pt idx="3975">
                  <c:v>-49.748799999985998</c:v>
                </c:pt>
                <c:pt idx="3976">
                  <c:v>-50.741599999986001</c:v>
                </c:pt>
                <c:pt idx="3977">
                  <c:v>-48.946399999985999</c:v>
                </c:pt>
                <c:pt idx="3978">
                  <c:v>-49.939199999986002</c:v>
                </c:pt>
                <c:pt idx="3979">
                  <c:v>-50.931999999985997</c:v>
                </c:pt>
                <c:pt idx="3980">
                  <c:v>-51.924799999986</c:v>
                </c:pt>
                <c:pt idx="3981">
                  <c:v>-52.917599999986003</c:v>
                </c:pt>
                <c:pt idx="3982">
                  <c:v>-51.122399999986001</c:v>
                </c:pt>
                <c:pt idx="3983">
                  <c:v>-52.115199999985997</c:v>
                </c:pt>
                <c:pt idx="3984">
                  <c:v>-53.107999999985999</c:v>
                </c:pt>
                <c:pt idx="3985">
                  <c:v>-51.312799999985998</c:v>
                </c:pt>
                <c:pt idx="3986">
                  <c:v>-52.305599999986001</c:v>
                </c:pt>
                <c:pt idx="3987">
                  <c:v>-53.298399999986003</c:v>
                </c:pt>
                <c:pt idx="3988">
                  <c:v>-54.291199999985999</c:v>
                </c:pt>
                <c:pt idx="3989">
                  <c:v>-55.283999999986001</c:v>
                </c:pt>
                <c:pt idx="3990">
                  <c:v>-53.488799999986</c:v>
                </c:pt>
                <c:pt idx="3991">
                  <c:v>-51.693599999985999</c:v>
                </c:pt>
                <c:pt idx="3992">
                  <c:v>-49.898399999985998</c:v>
                </c:pt>
                <c:pt idx="3993">
                  <c:v>-50.891199999986</c:v>
                </c:pt>
                <c:pt idx="3994">
                  <c:v>-49.095999999985999</c:v>
                </c:pt>
                <c:pt idx="3995">
                  <c:v>-50.088799999986001</c:v>
                </c:pt>
                <c:pt idx="3996">
                  <c:v>-51.081599999985997</c:v>
                </c:pt>
                <c:pt idx="3997">
                  <c:v>-52.074399999985999</c:v>
                </c:pt>
                <c:pt idx="3998">
                  <c:v>-50.279199999985998</c:v>
                </c:pt>
              </c:numCache>
            </c:numRef>
          </c:val>
          <c:smooth val="0"/>
        </c:ser>
        <c:ser>
          <c:idx val="5"/>
          <c:order val="5"/>
          <c:tx>
            <c:strRef>
              <c:f>'[Curve (3).xlsx]Testing'!$F$1</c:f>
              <c:strCache>
                <c:ptCount val="1"/>
                <c:pt idx="0">
                  <c:v>DT</c:v>
                </c:pt>
              </c:strCache>
            </c:strRef>
          </c:tx>
          <c:spPr>
            <a:ln w="28575" cap="rnd">
              <a:solidFill>
                <a:schemeClr val="accent6"/>
              </a:solidFill>
              <a:round/>
            </a:ln>
            <a:effectLst/>
          </c:spPr>
          <c:marker>
            <c:symbol val="none"/>
          </c:marker>
          <c:val>
            <c:numRef>
              <c:f>'[Curve (3).xlsx]Testing'!$F$2:$F$4000</c:f>
              <c:numCache>
                <c:formatCode>General</c:formatCode>
                <c:ptCount val="3999"/>
                <c:pt idx="0">
                  <c:v>-0.99280000000000002</c:v>
                </c:pt>
                <c:pt idx="1">
                  <c:v>-1.9856</c:v>
                </c:pt>
                <c:pt idx="2">
                  <c:v>-0.19040000000000001</c:v>
                </c:pt>
                <c:pt idx="3">
                  <c:v>-1.1832</c:v>
                </c:pt>
                <c:pt idx="4">
                  <c:v>-2.1760000000000002</c:v>
                </c:pt>
                <c:pt idx="5">
                  <c:v>-3.1688000000000001</c:v>
                </c:pt>
                <c:pt idx="6">
                  <c:v>-4.1616</c:v>
                </c:pt>
                <c:pt idx="7">
                  <c:v>-2.3664000000000001</c:v>
                </c:pt>
                <c:pt idx="8">
                  <c:v>-0.57120000000000004</c:v>
                </c:pt>
                <c:pt idx="9">
                  <c:v>-1.5640000000000001</c:v>
                </c:pt>
                <c:pt idx="10">
                  <c:v>0.23119999999999899</c:v>
                </c:pt>
                <c:pt idx="11">
                  <c:v>2.02639999999999</c:v>
                </c:pt>
                <c:pt idx="12">
                  <c:v>1.0335999999999901</c:v>
                </c:pt>
                <c:pt idx="13">
                  <c:v>4.0799999999999802E-2</c:v>
                </c:pt>
                <c:pt idx="14">
                  <c:v>-0.95199999999999996</c:v>
                </c:pt>
                <c:pt idx="15">
                  <c:v>0.84319999999999895</c:v>
                </c:pt>
                <c:pt idx="16">
                  <c:v>-0.14960000000000001</c:v>
                </c:pt>
                <c:pt idx="17">
                  <c:v>-1.1424000000000001</c:v>
                </c:pt>
                <c:pt idx="18">
                  <c:v>-2.1352000000000002</c:v>
                </c:pt>
                <c:pt idx="19">
                  <c:v>-3.1280000000000001</c:v>
                </c:pt>
                <c:pt idx="20">
                  <c:v>-4.1208</c:v>
                </c:pt>
                <c:pt idx="21">
                  <c:v>-5.1135999999999999</c:v>
                </c:pt>
                <c:pt idx="22">
                  <c:v>-6.1063999999999998</c:v>
                </c:pt>
                <c:pt idx="23">
                  <c:v>-7.0991999999999997</c:v>
                </c:pt>
                <c:pt idx="24">
                  <c:v>-8.0920000000000005</c:v>
                </c:pt>
                <c:pt idx="25">
                  <c:v>-9.0847999999999995</c:v>
                </c:pt>
                <c:pt idx="26">
                  <c:v>-10.0776</c:v>
                </c:pt>
                <c:pt idx="27">
                  <c:v>-8.2824000000000009</c:v>
                </c:pt>
                <c:pt idx="28">
                  <c:v>-9.2751999999999999</c:v>
                </c:pt>
                <c:pt idx="29">
                  <c:v>-7.48</c:v>
                </c:pt>
                <c:pt idx="30">
                  <c:v>-8.4727999999999994</c:v>
                </c:pt>
                <c:pt idx="31">
                  <c:v>-9.4656000000000002</c:v>
                </c:pt>
                <c:pt idx="32">
                  <c:v>-10.458399999999999</c:v>
                </c:pt>
                <c:pt idx="33">
                  <c:v>-11.4512</c:v>
                </c:pt>
                <c:pt idx="34">
                  <c:v>-12.444000000000001</c:v>
                </c:pt>
                <c:pt idx="35">
                  <c:v>-13.4368</c:v>
                </c:pt>
                <c:pt idx="36">
                  <c:v>-14.429600000000001</c:v>
                </c:pt>
                <c:pt idx="37">
                  <c:v>-15.4224</c:v>
                </c:pt>
                <c:pt idx="38">
                  <c:v>-16.415199999999999</c:v>
                </c:pt>
                <c:pt idx="39">
                  <c:v>-14.62</c:v>
                </c:pt>
                <c:pt idx="40">
                  <c:v>-12.8248</c:v>
                </c:pt>
                <c:pt idx="41">
                  <c:v>-13.817600000000001</c:v>
                </c:pt>
                <c:pt idx="42">
                  <c:v>-12.022399999999999</c:v>
                </c:pt>
                <c:pt idx="43">
                  <c:v>-10.2272</c:v>
                </c:pt>
                <c:pt idx="44">
                  <c:v>-8.4320000000000093</c:v>
                </c:pt>
                <c:pt idx="45">
                  <c:v>-9.4248000000000101</c:v>
                </c:pt>
                <c:pt idx="46">
                  <c:v>-7.6296000000000097</c:v>
                </c:pt>
                <c:pt idx="47">
                  <c:v>-8.6224000000000096</c:v>
                </c:pt>
                <c:pt idx="48">
                  <c:v>-6.8272000000000101</c:v>
                </c:pt>
                <c:pt idx="49">
                  <c:v>-7.8200000000000101</c:v>
                </c:pt>
                <c:pt idx="50">
                  <c:v>-8.81280000000001</c:v>
                </c:pt>
                <c:pt idx="51">
                  <c:v>-9.8056000000000108</c:v>
                </c:pt>
                <c:pt idx="52">
                  <c:v>-8.0104000000000095</c:v>
                </c:pt>
                <c:pt idx="53">
                  <c:v>-6.21520000000001</c:v>
                </c:pt>
                <c:pt idx="54">
                  <c:v>-4.4200000000000097</c:v>
                </c:pt>
                <c:pt idx="55">
                  <c:v>-2.6248000000000098</c:v>
                </c:pt>
                <c:pt idx="56">
                  <c:v>-3.6176000000000101</c:v>
                </c:pt>
                <c:pt idx="57">
                  <c:v>-1.82240000000001</c:v>
                </c:pt>
                <c:pt idx="58">
                  <c:v>-2.72000000000178E-2</c:v>
                </c:pt>
                <c:pt idx="59">
                  <c:v>-1.02000000000001</c:v>
                </c:pt>
                <c:pt idx="60">
                  <c:v>-2.0128000000000101</c:v>
                </c:pt>
                <c:pt idx="61">
                  <c:v>-3.00560000000001</c:v>
                </c:pt>
                <c:pt idx="62">
                  <c:v>-3.9984000000000099</c:v>
                </c:pt>
                <c:pt idx="63">
                  <c:v>-4.9912000000000099</c:v>
                </c:pt>
                <c:pt idx="64">
                  <c:v>-5.9840000000000098</c:v>
                </c:pt>
                <c:pt idx="65">
                  <c:v>-6.9768000000000097</c:v>
                </c:pt>
                <c:pt idx="66">
                  <c:v>-7.9696000000000096</c:v>
                </c:pt>
                <c:pt idx="67">
                  <c:v>-8.9624000000000095</c:v>
                </c:pt>
                <c:pt idx="68">
                  <c:v>-9.9552000000000191</c:v>
                </c:pt>
                <c:pt idx="69">
                  <c:v>-10.948</c:v>
                </c:pt>
                <c:pt idx="70">
                  <c:v>-11.940799999999999</c:v>
                </c:pt>
                <c:pt idx="71">
                  <c:v>-12.9336</c:v>
                </c:pt>
                <c:pt idx="72">
                  <c:v>-13.926399999999999</c:v>
                </c:pt>
                <c:pt idx="73">
                  <c:v>-14.9192</c:v>
                </c:pt>
                <c:pt idx="74">
                  <c:v>-15.912000000000001</c:v>
                </c:pt>
                <c:pt idx="75">
                  <c:v>-14.1168</c:v>
                </c:pt>
                <c:pt idx="76">
                  <c:v>-15.1096</c:v>
                </c:pt>
                <c:pt idx="77">
                  <c:v>-16.102399999999999</c:v>
                </c:pt>
                <c:pt idx="78">
                  <c:v>-14.3072</c:v>
                </c:pt>
                <c:pt idx="79">
                  <c:v>-12.512</c:v>
                </c:pt>
                <c:pt idx="80">
                  <c:v>-10.716799999999999</c:v>
                </c:pt>
                <c:pt idx="81">
                  <c:v>-11.7096</c:v>
                </c:pt>
                <c:pt idx="82">
                  <c:v>-9.9144000000000201</c:v>
                </c:pt>
                <c:pt idx="83">
                  <c:v>-8.1192000000000206</c:v>
                </c:pt>
                <c:pt idx="84">
                  <c:v>-9.1120000000000196</c:v>
                </c:pt>
                <c:pt idx="85">
                  <c:v>-10.104799999999999</c:v>
                </c:pt>
                <c:pt idx="86">
                  <c:v>-11.0976</c:v>
                </c:pt>
                <c:pt idx="87">
                  <c:v>-12.090400000000001</c:v>
                </c:pt>
                <c:pt idx="88">
                  <c:v>-13.0832</c:v>
                </c:pt>
                <c:pt idx="89">
                  <c:v>-14.076000000000001</c:v>
                </c:pt>
                <c:pt idx="90">
                  <c:v>-12.280799999999999</c:v>
                </c:pt>
                <c:pt idx="91">
                  <c:v>-10.4856</c:v>
                </c:pt>
                <c:pt idx="92">
                  <c:v>-8.6904000000000305</c:v>
                </c:pt>
                <c:pt idx="93">
                  <c:v>-9.6832000000000296</c:v>
                </c:pt>
                <c:pt idx="94">
                  <c:v>-7.8880000000000301</c:v>
                </c:pt>
                <c:pt idx="95">
                  <c:v>-8.8808000000000291</c:v>
                </c:pt>
                <c:pt idx="96">
                  <c:v>-9.8736000000000299</c:v>
                </c:pt>
                <c:pt idx="97">
                  <c:v>-10.866400000000001</c:v>
                </c:pt>
                <c:pt idx="98">
                  <c:v>-11.8592</c:v>
                </c:pt>
                <c:pt idx="99">
                  <c:v>-12.852</c:v>
                </c:pt>
                <c:pt idx="100">
                  <c:v>-11.056800000000001</c:v>
                </c:pt>
                <c:pt idx="101">
                  <c:v>-9.2616000000000405</c:v>
                </c:pt>
                <c:pt idx="102">
                  <c:v>-7.4664000000000401</c:v>
                </c:pt>
                <c:pt idx="103">
                  <c:v>-5.6712000000000398</c:v>
                </c:pt>
                <c:pt idx="104">
                  <c:v>-3.8760000000000399</c:v>
                </c:pt>
                <c:pt idx="105">
                  <c:v>-2.08080000000004</c:v>
                </c:pt>
                <c:pt idx="106">
                  <c:v>-3.0736000000000399</c:v>
                </c:pt>
                <c:pt idx="107">
                  <c:v>-1.2784000000000399</c:v>
                </c:pt>
                <c:pt idx="108">
                  <c:v>-2.2712000000000399</c:v>
                </c:pt>
                <c:pt idx="109">
                  <c:v>-3.2640000000000402</c:v>
                </c:pt>
                <c:pt idx="110">
                  <c:v>-1.4688000000000401</c:v>
                </c:pt>
                <c:pt idx="111">
                  <c:v>0.326399999999958</c:v>
                </c:pt>
                <c:pt idx="112">
                  <c:v>2.1215999999999502</c:v>
                </c:pt>
                <c:pt idx="113">
                  <c:v>1.1287999999999501</c:v>
                </c:pt>
                <c:pt idx="114">
                  <c:v>0.13599999999995799</c:v>
                </c:pt>
                <c:pt idx="115">
                  <c:v>-0.85680000000004097</c:v>
                </c:pt>
                <c:pt idx="116">
                  <c:v>0.93839999999995805</c:v>
                </c:pt>
                <c:pt idx="117">
                  <c:v>2.7335999999999498</c:v>
                </c:pt>
                <c:pt idx="118">
                  <c:v>1.7407999999999499</c:v>
                </c:pt>
                <c:pt idx="119">
                  <c:v>3.5359999999999498</c:v>
                </c:pt>
                <c:pt idx="120">
                  <c:v>5.3311999999999502</c:v>
                </c:pt>
                <c:pt idx="121">
                  <c:v>7.1263999999999497</c:v>
                </c:pt>
                <c:pt idx="122">
                  <c:v>6.1335999999999498</c:v>
                </c:pt>
                <c:pt idx="123">
                  <c:v>7.9287999999999501</c:v>
                </c:pt>
                <c:pt idx="124">
                  <c:v>6.9359999999999502</c:v>
                </c:pt>
                <c:pt idx="125">
                  <c:v>8.7311999999999497</c:v>
                </c:pt>
                <c:pt idx="126">
                  <c:v>7.7383999999999498</c:v>
                </c:pt>
                <c:pt idx="127">
                  <c:v>9.5335999999999501</c:v>
                </c:pt>
                <c:pt idx="128">
                  <c:v>8.5407999999999493</c:v>
                </c:pt>
                <c:pt idx="129">
                  <c:v>10.335999999999901</c:v>
                </c:pt>
                <c:pt idx="130">
                  <c:v>9.3431999999999498</c:v>
                </c:pt>
                <c:pt idx="131">
                  <c:v>8.3503999999999508</c:v>
                </c:pt>
                <c:pt idx="132">
                  <c:v>7.35759999999995</c:v>
                </c:pt>
                <c:pt idx="133">
                  <c:v>6.3647999999999501</c:v>
                </c:pt>
                <c:pt idx="134">
                  <c:v>8.1599999999999504</c:v>
                </c:pt>
                <c:pt idx="135">
                  <c:v>9.9551999999999499</c:v>
                </c:pt>
                <c:pt idx="136">
                  <c:v>11.7503999999999</c:v>
                </c:pt>
                <c:pt idx="137">
                  <c:v>13.545599999999901</c:v>
                </c:pt>
                <c:pt idx="138">
                  <c:v>15.3407999999999</c:v>
                </c:pt>
                <c:pt idx="139">
                  <c:v>17.1359999999999</c:v>
                </c:pt>
                <c:pt idx="140">
                  <c:v>18.931199999999901</c:v>
                </c:pt>
                <c:pt idx="141">
                  <c:v>20.726399999999899</c:v>
                </c:pt>
                <c:pt idx="142">
                  <c:v>22.5215999999999</c:v>
                </c:pt>
                <c:pt idx="143">
                  <c:v>24.316799999999901</c:v>
                </c:pt>
                <c:pt idx="144">
                  <c:v>26.111999999999899</c:v>
                </c:pt>
                <c:pt idx="145">
                  <c:v>25.1191999999999</c:v>
                </c:pt>
                <c:pt idx="146">
                  <c:v>26.914399999999901</c:v>
                </c:pt>
                <c:pt idx="147">
                  <c:v>28.709599999999899</c:v>
                </c:pt>
                <c:pt idx="148">
                  <c:v>30.5047999999999</c:v>
                </c:pt>
                <c:pt idx="149">
                  <c:v>32.299999999999898</c:v>
                </c:pt>
                <c:pt idx="150">
                  <c:v>34.095199999999899</c:v>
                </c:pt>
                <c:pt idx="151">
                  <c:v>35.8903999999999</c:v>
                </c:pt>
                <c:pt idx="152">
                  <c:v>37.685599999999901</c:v>
                </c:pt>
                <c:pt idx="153">
                  <c:v>39.480799999999903</c:v>
                </c:pt>
                <c:pt idx="154">
                  <c:v>41.275999999999897</c:v>
                </c:pt>
                <c:pt idx="155">
                  <c:v>40.283199999999901</c:v>
                </c:pt>
                <c:pt idx="156">
                  <c:v>39.290399999999899</c:v>
                </c:pt>
                <c:pt idx="157">
                  <c:v>38.297599999999903</c:v>
                </c:pt>
                <c:pt idx="158">
                  <c:v>37.304799999999901</c:v>
                </c:pt>
                <c:pt idx="159">
                  <c:v>39.099999999999902</c:v>
                </c:pt>
                <c:pt idx="160">
                  <c:v>38.107199999999899</c:v>
                </c:pt>
                <c:pt idx="161">
                  <c:v>37.114399999999897</c:v>
                </c:pt>
                <c:pt idx="162">
                  <c:v>36.121599999999901</c:v>
                </c:pt>
                <c:pt idx="163">
                  <c:v>37.916799999999903</c:v>
                </c:pt>
                <c:pt idx="164">
                  <c:v>39.711999999999897</c:v>
                </c:pt>
                <c:pt idx="165">
                  <c:v>38.719199999999901</c:v>
                </c:pt>
                <c:pt idx="166">
                  <c:v>40.514399999999902</c:v>
                </c:pt>
                <c:pt idx="167">
                  <c:v>42.309599999999897</c:v>
                </c:pt>
                <c:pt idx="168">
                  <c:v>44.104799999999898</c:v>
                </c:pt>
                <c:pt idx="169">
                  <c:v>45.899999999999899</c:v>
                </c:pt>
                <c:pt idx="170">
                  <c:v>47.6951999999999</c:v>
                </c:pt>
                <c:pt idx="171">
                  <c:v>46.702399999999898</c:v>
                </c:pt>
                <c:pt idx="172">
                  <c:v>45.709599999999902</c:v>
                </c:pt>
                <c:pt idx="173">
                  <c:v>47.504799999999904</c:v>
                </c:pt>
                <c:pt idx="174">
                  <c:v>46.511999999999901</c:v>
                </c:pt>
                <c:pt idx="175">
                  <c:v>45.519199999999898</c:v>
                </c:pt>
                <c:pt idx="176">
                  <c:v>47.3143999999999</c:v>
                </c:pt>
                <c:pt idx="177">
                  <c:v>46.321599999999897</c:v>
                </c:pt>
                <c:pt idx="178">
                  <c:v>45.328799999999902</c:v>
                </c:pt>
                <c:pt idx="179">
                  <c:v>44.335999999999899</c:v>
                </c:pt>
                <c:pt idx="180">
                  <c:v>43.343199999999896</c:v>
                </c:pt>
                <c:pt idx="181">
                  <c:v>42.350399999999901</c:v>
                </c:pt>
                <c:pt idx="182">
                  <c:v>41.357599999999898</c:v>
                </c:pt>
                <c:pt idx="183">
                  <c:v>43.1527999999999</c:v>
                </c:pt>
                <c:pt idx="184">
                  <c:v>44.947999999999901</c:v>
                </c:pt>
                <c:pt idx="185">
                  <c:v>46.743199999999902</c:v>
                </c:pt>
                <c:pt idx="186">
                  <c:v>48.538399999999903</c:v>
                </c:pt>
                <c:pt idx="187">
                  <c:v>50.333599999999898</c:v>
                </c:pt>
                <c:pt idx="188">
                  <c:v>52.128799999999899</c:v>
                </c:pt>
                <c:pt idx="189">
                  <c:v>51.135999999999903</c:v>
                </c:pt>
                <c:pt idx="190">
                  <c:v>50.143199999999901</c:v>
                </c:pt>
                <c:pt idx="191">
                  <c:v>51.938399999999902</c:v>
                </c:pt>
                <c:pt idx="192">
                  <c:v>50.945599999999899</c:v>
                </c:pt>
                <c:pt idx="193">
                  <c:v>52.740799999999901</c:v>
                </c:pt>
                <c:pt idx="194">
                  <c:v>51.747999999999898</c:v>
                </c:pt>
                <c:pt idx="195">
                  <c:v>50.755199999999903</c:v>
                </c:pt>
                <c:pt idx="196">
                  <c:v>49.7623999999999</c:v>
                </c:pt>
                <c:pt idx="197">
                  <c:v>48.769599999999897</c:v>
                </c:pt>
                <c:pt idx="198">
                  <c:v>47.776799999999902</c:v>
                </c:pt>
                <c:pt idx="199">
                  <c:v>46.783999999999899</c:v>
                </c:pt>
                <c:pt idx="200">
                  <c:v>45.791199999999897</c:v>
                </c:pt>
                <c:pt idx="201">
                  <c:v>44.798399999999901</c:v>
                </c:pt>
                <c:pt idx="202">
                  <c:v>46.593599999999903</c:v>
                </c:pt>
                <c:pt idx="203">
                  <c:v>45.6007999999999</c:v>
                </c:pt>
                <c:pt idx="204">
                  <c:v>47.395999999999901</c:v>
                </c:pt>
                <c:pt idx="205">
                  <c:v>46.403199999999899</c:v>
                </c:pt>
                <c:pt idx="206">
                  <c:v>45.410399999999903</c:v>
                </c:pt>
                <c:pt idx="207">
                  <c:v>47.205599999999897</c:v>
                </c:pt>
                <c:pt idx="208">
                  <c:v>46.212799999999902</c:v>
                </c:pt>
                <c:pt idx="209">
                  <c:v>48.007999999999903</c:v>
                </c:pt>
                <c:pt idx="210">
                  <c:v>49.803199999999897</c:v>
                </c:pt>
                <c:pt idx="211">
                  <c:v>48.810399999999902</c:v>
                </c:pt>
                <c:pt idx="212">
                  <c:v>47.817599999999899</c:v>
                </c:pt>
                <c:pt idx="213">
                  <c:v>46.824799999999897</c:v>
                </c:pt>
                <c:pt idx="214">
                  <c:v>45.831999999999901</c:v>
                </c:pt>
                <c:pt idx="215">
                  <c:v>47.627199999999903</c:v>
                </c:pt>
                <c:pt idx="216">
                  <c:v>46.6343999999999</c:v>
                </c:pt>
                <c:pt idx="217">
                  <c:v>45.641599999999897</c:v>
                </c:pt>
                <c:pt idx="218">
                  <c:v>44.648799999999802</c:v>
                </c:pt>
                <c:pt idx="219">
                  <c:v>46.443999999999797</c:v>
                </c:pt>
                <c:pt idx="220">
                  <c:v>45.451199999999801</c:v>
                </c:pt>
                <c:pt idx="221">
                  <c:v>44.458399999999799</c:v>
                </c:pt>
                <c:pt idx="222">
                  <c:v>46.2535999999998</c:v>
                </c:pt>
                <c:pt idx="223">
                  <c:v>48.048799999999801</c:v>
                </c:pt>
                <c:pt idx="224">
                  <c:v>47.055999999999798</c:v>
                </c:pt>
                <c:pt idx="225">
                  <c:v>46.063199999999803</c:v>
                </c:pt>
                <c:pt idx="226">
                  <c:v>47.858399999999797</c:v>
                </c:pt>
                <c:pt idx="227">
                  <c:v>46.865599999999802</c:v>
                </c:pt>
                <c:pt idx="228">
                  <c:v>45.872799999999799</c:v>
                </c:pt>
                <c:pt idx="229">
                  <c:v>44.879999999999797</c:v>
                </c:pt>
                <c:pt idx="230">
                  <c:v>43.887199999999801</c:v>
                </c:pt>
                <c:pt idx="231">
                  <c:v>42.894399999999798</c:v>
                </c:pt>
                <c:pt idx="232">
                  <c:v>44.6895999999998</c:v>
                </c:pt>
                <c:pt idx="233">
                  <c:v>43.696799999999797</c:v>
                </c:pt>
                <c:pt idx="234">
                  <c:v>45.491999999999798</c:v>
                </c:pt>
                <c:pt idx="235">
                  <c:v>47.2871999999998</c:v>
                </c:pt>
                <c:pt idx="236">
                  <c:v>49.082399999999801</c:v>
                </c:pt>
                <c:pt idx="237">
                  <c:v>50.877599999999802</c:v>
                </c:pt>
                <c:pt idx="238">
                  <c:v>49.8847999999998</c:v>
                </c:pt>
                <c:pt idx="239">
                  <c:v>48.891999999999797</c:v>
                </c:pt>
                <c:pt idx="240">
                  <c:v>50.687199999999798</c:v>
                </c:pt>
                <c:pt idx="241">
                  <c:v>52.482399999999799</c:v>
                </c:pt>
                <c:pt idx="242">
                  <c:v>51.489599999999797</c:v>
                </c:pt>
                <c:pt idx="243">
                  <c:v>53.284799999999798</c:v>
                </c:pt>
                <c:pt idx="244">
                  <c:v>55.079999999999799</c:v>
                </c:pt>
                <c:pt idx="245">
                  <c:v>54.087199999999797</c:v>
                </c:pt>
                <c:pt idx="246">
                  <c:v>55.882399999999798</c:v>
                </c:pt>
                <c:pt idx="247">
                  <c:v>54.889599999999803</c:v>
                </c:pt>
                <c:pt idx="248">
                  <c:v>56.684799999999797</c:v>
                </c:pt>
                <c:pt idx="249">
                  <c:v>58.479999999999798</c:v>
                </c:pt>
                <c:pt idx="250">
                  <c:v>60.275199999999799</c:v>
                </c:pt>
                <c:pt idx="251">
                  <c:v>62.0703999999998</c:v>
                </c:pt>
                <c:pt idx="252">
                  <c:v>63.865599999999802</c:v>
                </c:pt>
                <c:pt idx="253">
                  <c:v>65.660799999999796</c:v>
                </c:pt>
                <c:pt idx="254">
                  <c:v>67.455999999999804</c:v>
                </c:pt>
                <c:pt idx="255">
                  <c:v>69.251199999999798</c:v>
                </c:pt>
                <c:pt idx="256">
                  <c:v>68.258399999999796</c:v>
                </c:pt>
                <c:pt idx="257">
                  <c:v>67.265599999999793</c:v>
                </c:pt>
                <c:pt idx="258">
                  <c:v>69.060799999999801</c:v>
                </c:pt>
                <c:pt idx="259">
                  <c:v>70.855999999999796</c:v>
                </c:pt>
                <c:pt idx="260">
                  <c:v>69.863199999999793</c:v>
                </c:pt>
                <c:pt idx="261">
                  <c:v>71.658399999999801</c:v>
                </c:pt>
                <c:pt idx="262">
                  <c:v>70.665599999999799</c:v>
                </c:pt>
                <c:pt idx="263">
                  <c:v>69.672799999999796</c:v>
                </c:pt>
                <c:pt idx="264">
                  <c:v>68.679999999999794</c:v>
                </c:pt>
                <c:pt idx="265">
                  <c:v>67.687199999999805</c:v>
                </c:pt>
                <c:pt idx="266">
                  <c:v>66.694399999999803</c:v>
                </c:pt>
                <c:pt idx="267">
                  <c:v>65.7015999999998</c:v>
                </c:pt>
                <c:pt idx="268">
                  <c:v>64.708799999999798</c:v>
                </c:pt>
                <c:pt idx="269">
                  <c:v>66.503999999999806</c:v>
                </c:pt>
                <c:pt idx="270">
                  <c:v>65.511199999999803</c:v>
                </c:pt>
                <c:pt idx="271">
                  <c:v>64.518399999999801</c:v>
                </c:pt>
                <c:pt idx="272">
                  <c:v>63.525599999999798</c:v>
                </c:pt>
                <c:pt idx="273">
                  <c:v>62.532799999999803</c:v>
                </c:pt>
                <c:pt idx="274">
                  <c:v>64.327999999999804</c:v>
                </c:pt>
                <c:pt idx="275">
                  <c:v>63.335199999999801</c:v>
                </c:pt>
                <c:pt idx="276">
                  <c:v>62.342399999999799</c:v>
                </c:pt>
                <c:pt idx="277">
                  <c:v>61.349599999999697</c:v>
                </c:pt>
                <c:pt idx="278">
                  <c:v>60.356799999999701</c:v>
                </c:pt>
                <c:pt idx="279">
                  <c:v>59.363999999999699</c:v>
                </c:pt>
                <c:pt idx="280">
                  <c:v>61.1591999999997</c:v>
                </c:pt>
                <c:pt idx="281">
                  <c:v>60.166399999999697</c:v>
                </c:pt>
                <c:pt idx="282">
                  <c:v>61.961599999999699</c:v>
                </c:pt>
                <c:pt idx="283">
                  <c:v>63.7567999999997</c:v>
                </c:pt>
                <c:pt idx="284">
                  <c:v>65.551999999999794</c:v>
                </c:pt>
                <c:pt idx="285">
                  <c:v>67.347199999999702</c:v>
                </c:pt>
                <c:pt idx="286">
                  <c:v>69.142399999999697</c:v>
                </c:pt>
                <c:pt idx="287">
                  <c:v>68.149599999999694</c:v>
                </c:pt>
                <c:pt idx="288">
                  <c:v>67.156799999999706</c:v>
                </c:pt>
                <c:pt idx="289">
                  <c:v>68.9519999999997</c:v>
                </c:pt>
                <c:pt idx="290">
                  <c:v>67.959199999999697</c:v>
                </c:pt>
                <c:pt idx="291">
                  <c:v>66.966399999999695</c:v>
                </c:pt>
                <c:pt idx="292">
                  <c:v>68.761599999999703</c:v>
                </c:pt>
                <c:pt idx="293">
                  <c:v>70.556799999999697</c:v>
                </c:pt>
                <c:pt idx="294">
                  <c:v>72.351999999999705</c:v>
                </c:pt>
                <c:pt idx="295">
                  <c:v>74.1471999999997</c:v>
                </c:pt>
                <c:pt idx="296">
                  <c:v>73.154399999999697</c:v>
                </c:pt>
                <c:pt idx="297">
                  <c:v>72.161599999999694</c:v>
                </c:pt>
                <c:pt idx="298">
                  <c:v>71.168799999999706</c:v>
                </c:pt>
                <c:pt idx="299">
                  <c:v>70.175999999999704</c:v>
                </c:pt>
                <c:pt idx="300">
                  <c:v>71.971199999999698</c:v>
                </c:pt>
                <c:pt idx="301">
                  <c:v>73.766399999999706</c:v>
                </c:pt>
                <c:pt idx="302">
                  <c:v>72.773599999999703</c:v>
                </c:pt>
                <c:pt idx="303">
                  <c:v>71.780799999999701</c:v>
                </c:pt>
                <c:pt idx="304">
                  <c:v>73.575999999999695</c:v>
                </c:pt>
                <c:pt idx="305">
                  <c:v>75.371199999999703</c:v>
                </c:pt>
                <c:pt idx="306">
                  <c:v>77.166399999999697</c:v>
                </c:pt>
                <c:pt idx="307">
                  <c:v>76.173599999999695</c:v>
                </c:pt>
                <c:pt idx="308">
                  <c:v>75.180799999999607</c:v>
                </c:pt>
                <c:pt idx="309">
                  <c:v>76.975999999999601</c:v>
                </c:pt>
                <c:pt idx="310">
                  <c:v>75.983199999999599</c:v>
                </c:pt>
                <c:pt idx="311">
                  <c:v>77.778399999999607</c:v>
                </c:pt>
                <c:pt idx="312">
                  <c:v>76.785599999999604</c:v>
                </c:pt>
                <c:pt idx="313">
                  <c:v>75.792799999999602</c:v>
                </c:pt>
                <c:pt idx="314">
                  <c:v>77.587999999999596</c:v>
                </c:pt>
                <c:pt idx="315">
                  <c:v>79.383199999999604</c:v>
                </c:pt>
                <c:pt idx="316">
                  <c:v>81.178399999999598</c:v>
                </c:pt>
                <c:pt idx="317">
                  <c:v>82.973599999999607</c:v>
                </c:pt>
                <c:pt idx="318">
                  <c:v>84.768799999999601</c:v>
                </c:pt>
                <c:pt idx="319">
                  <c:v>86.563999999999595</c:v>
                </c:pt>
                <c:pt idx="320">
                  <c:v>85.571199999999607</c:v>
                </c:pt>
                <c:pt idx="321">
                  <c:v>87.366399999999601</c:v>
                </c:pt>
                <c:pt idx="322">
                  <c:v>89.161599999999595</c:v>
                </c:pt>
                <c:pt idx="323">
                  <c:v>88.168799999999607</c:v>
                </c:pt>
                <c:pt idx="324">
                  <c:v>87.175999999999604</c:v>
                </c:pt>
                <c:pt idx="325">
                  <c:v>86.183199999999601</c:v>
                </c:pt>
                <c:pt idx="326">
                  <c:v>85.190399999999599</c:v>
                </c:pt>
                <c:pt idx="327">
                  <c:v>84.197599999999596</c:v>
                </c:pt>
                <c:pt idx="328">
                  <c:v>83.204799999999594</c:v>
                </c:pt>
                <c:pt idx="329">
                  <c:v>82.211999999999605</c:v>
                </c:pt>
                <c:pt idx="330">
                  <c:v>81.219199999999603</c:v>
                </c:pt>
                <c:pt idx="331">
                  <c:v>80.2263999999996</c:v>
                </c:pt>
                <c:pt idx="332">
                  <c:v>79.233599999999598</c:v>
                </c:pt>
                <c:pt idx="333">
                  <c:v>81.028799999999507</c:v>
                </c:pt>
                <c:pt idx="334">
                  <c:v>80.035999999999504</c:v>
                </c:pt>
                <c:pt idx="335">
                  <c:v>81.831199999999498</c:v>
                </c:pt>
                <c:pt idx="336">
                  <c:v>80.838399999999496</c:v>
                </c:pt>
                <c:pt idx="337">
                  <c:v>82.633599999999504</c:v>
                </c:pt>
                <c:pt idx="338">
                  <c:v>84.428799999999498</c:v>
                </c:pt>
                <c:pt idx="339">
                  <c:v>86.223999999999506</c:v>
                </c:pt>
                <c:pt idx="340">
                  <c:v>85.231199999999504</c:v>
                </c:pt>
                <c:pt idx="341">
                  <c:v>87.026399999999498</c:v>
                </c:pt>
                <c:pt idx="342">
                  <c:v>88.821599999999506</c:v>
                </c:pt>
                <c:pt idx="343">
                  <c:v>90.6167999999995</c:v>
                </c:pt>
                <c:pt idx="344">
                  <c:v>89.623999999999498</c:v>
                </c:pt>
                <c:pt idx="345">
                  <c:v>91.419199999999506</c:v>
                </c:pt>
                <c:pt idx="346">
                  <c:v>90.426399999999504</c:v>
                </c:pt>
                <c:pt idx="347">
                  <c:v>89.433599999999501</c:v>
                </c:pt>
                <c:pt idx="348">
                  <c:v>88.440799999999498</c:v>
                </c:pt>
                <c:pt idx="349">
                  <c:v>90.235999999999507</c:v>
                </c:pt>
                <c:pt idx="350">
                  <c:v>92.031199999999501</c:v>
                </c:pt>
                <c:pt idx="351">
                  <c:v>93.826399999999495</c:v>
                </c:pt>
                <c:pt idx="352">
                  <c:v>95.621599999999503</c:v>
                </c:pt>
                <c:pt idx="353">
                  <c:v>94.628799999999501</c:v>
                </c:pt>
                <c:pt idx="354">
                  <c:v>96.423999999999495</c:v>
                </c:pt>
                <c:pt idx="355">
                  <c:v>95.431199999999393</c:v>
                </c:pt>
                <c:pt idx="356">
                  <c:v>97.226399999999401</c:v>
                </c:pt>
                <c:pt idx="357">
                  <c:v>99.021599999999395</c:v>
                </c:pt>
                <c:pt idx="358">
                  <c:v>98.028799999999407</c:v>
                </c:pt>
                <c:pt idx="359">
                  <c:v>99.823999999999401</c:v>
                </c:pt>
                <c:pt idx="360">
                  <c:v>101.619199999999</c:v>
                </c:pt>
                <c:pt idx="361">
                  <c:v>103.41439999999901</c:v>
                </c:pt>
                <c:pt idx="362">
                  <c:v>105.209599999999</c:v>
                </c:pt>
                <c:pt idx="363">
                  <c:v>107.00479999999899</c:v>
                </c:pt>
                <c:pt idx="364">
                  <c:v>106.01199999999901</c:v>
                </c:pt>
                <c:pt idx="365">
                  <c:v>107.807199999999</c:v>
                </c:pt>
                <c:pt idx="366">
                  <c:v>106.814399999999</c:v>
                </c:pt>
                <c:pt idx="367">
                  <c:v>105.82159999999899</c:v>
                </c:pt>
                <c:pt idx="368">
                  <c:v>104.82879999999901</c:v>
                </c:pt>
                <c:pt idx="369">
                  <c:v>106.623999999999</c:v>
                </c:pt>
                <c:pt idx="370">
                  <c:v>105.631199999999</c:v>
                </c:pt>
                <c:pt idx="371">
                  <c:v>107.42639999999901</c:v>
                </c:pt>
                <c:pt idx="372">
                  <c:v>109.221599999999</c:v>
                </c:pt>
                <c:pt idx="373">
                  <c:v>111.01679999999899</c:v>
                </c:pt>
                <c:pt idx="374">
                  <c:v>110.02399999999901</c:v>
                </c:pt>
                <c:pt idx="375">
                  <c:v>111.819199999999</c:v>
                </c:pt>
                <c:pt idx="376">
                  <c:v>110.826399999999</c:v>
                </c:pt>
                <c:pt idx="377">
                  <c:v>112.62159999999901</c:v>
                </c:pt>
                <c:pt idx="378">
                  <c:v>114.416799999999</c:v>
                </c:pt>
                <c:pt idx="379">
                  <c:v>116.21199999999899</c:v>
                </c:pt>
                <c:pt idx="380">
                  <c:v>118.007199999999</c:v>
                </c:pt>
                <c:pt idx="381">
                  <c:v>117.014399999999</c:v>
                </c:pt>
                <c:pt idx="382">
                  <c:v>116.021599999999</c:v>
                </c:pt>
                <c:pt idx="383">
                  <c:v>117.81679999999901</c:v>
                </c:pt>
                <c:pt idx="384">
                  <c:v>119.611999999999</c:v>
                </c:pt>
                <c:pt idx="385">
                  <c:v>118.619199999999</c:v>
                </c:pt>
                <c:pt idx="386">
                  <c:v>120.41439999999901</c:v>
                </c:pt>
                <c:pt idx="387">
                  <c:v>122.209599999999</c:v>
                </c:pt>
                <c:pt idx="388">
                  <c:v>121.216799999999</c:v>
                </c:pt>
                <c:pt idx="389">
                  <c:v>120.22399999999899</c:v>
                </c:pt>
                <c:pt idx="390">
                  <c:v>119.23119999999901</c:v>
                </c:pt>
                <c:pt idx="391">
                  <c:v>118.238399999999</c:v>
                </c:pt>
                <c:pt idx="392">
                  <c:v>117.245599999999</c:v>
                </c:pt>
                <c:pt idx="393">
                  <c:v>116.252799999999</c:v>
                </c:pt>
                <c:pt idx="394">
                  <c:v>115.259999999999</c:v>
                </c:pt>
                <c:pt idx="395">
                  <c:v>114.26719999999899</c:v>
                </c:pt>
                <c:pt idx="396">
                  <c:v>113.27439999999901</c:v>
                </c:pt>
                <c:pt idx="397">
                  <c:v>115.069599999999</c:v>
                </c:pt>
                <c:pt idx="398">
                  <c:v>116.86479999999899</c:v>
                </c:pt>
                <c:pt idx="399">
                  <c:v>115.87199999999901</c:v>
                </c:pt>
                <c:pt idx="400">
                  <c:v>114.879199999999</c:v>
                </c:pt>
                <c:pt idx="401">
                  <c:v>116.674399999999</c:v>
                </c:pt>
                <c:pt idx="402">
                  <c:v>115.68159999999899</c:v>
                </c:pt>
                <c:pt idx="403">
                  <c:v>114.68879999999901</c:v>
                </c:pt>
                <c:pt idx="404">
                  <c:v>116.483999999999</c:v>
                </c:pt>
                <c:pt idx="405">
                  <c:v>118.27919999999899</c:v>
                </c:pt>
                <c:pt idx="406">
                  <c:v>117.28639999999901</c:v>
                </c:pt>
                <c:pt idx="407">
                  <c:v>116.293599999999</c:v>
                </c:pt>
                <c:pt idx="408">
                  <c:v>118.088799999999</c:v>
                </c:pt>
                <c:pt idx="409">
                  <c:v>117.09599999999899</c:v>
                </c:pt>
                <c:pt idx="410">
                  <c:v>118.891199999999</c:v>
                </c:pt>
                <c:pt idx="411">
                  <c:v>120.686399999999</c:v>
                </c:pt>
                <c:pt idx="412">
                  <c:v>122.48159999999901</c:v>
                </c:pt>
                <c:pt idx="413">
                  <c:v>121.488799999999</c:v>
                </c:pt>
                <c:pt idx="414">
                  <c:v>123.283999999999</c:v>
                </c:pt>
                <c:pt idx="415">
                  <c:v>125.07919999999901</c:v>
                </c:pt>
                <c:pt idx="416">
                  <c:v>126.874399999999</c:v>
                </c:pt>
                <c:pt idx="417">
                  <c:v>128.66959999999901</c:v>
                </c:pt>
                <c:pt idx="418">
                  <c:v>130.464799999999</c:v>
                </c:pt>
                <c:pt idx="419">
                  <c:v>132.259999999999</c:v>
                </c:pt>
                <c:pt idx="420">
                  <c:v>134.05519999999899</c:v>
                </c:pt>
                <c:pt idx="421">
                  <c:v>133.062399999999</c:v>
                </c:pt>
                <c:pt idx="422">
                  <c:v>132.06959999999901</c:v>
                </c:pt>
                <c:pt idx="423">
                  <c:v>131.076799999999</c:v>
                </c:pt>
                <c:pt idx="424">
                  <c:v>130.08399999999901</c:v>
                </c:pt>
                <c:pt idx="425">
                  <c:v>131.879199999999</c:v>
                </c:pt>
                <c:pt idx="426">
                  <c:v>133.674399999999</c:v>
                </c:pt>
                <c:pt idx="427">
                  <c:v>135.46959999999899</c:v>
                </c:pt>
                <c:pt idx="428">
                  <c:v>137.26479999999901</c:v>
                </c:pt>
                <c:pt idx="429">
                  <c:v>139.05999999999901</c:v>
                </c:pt>
                <c:pt idx="430">
                  <c:v>138.06719999999899</c:v>
                </c:pt>
                <c:pt idx="431">
                  <c:v>137.074399999999</c:v>
                </c:pt>
                <c:pt idx="432">
                  <c:v>136.08159999999901</c:v>
                </c:pt>
                <c:pt idx="433">
                  <c:v>137.87679999999901</c:v>
                </c:pt>
                <c:pt idx="434">
                  <c:v>136.88399999999899</c:v>
                </c:pt>
                <c:pt idx="435">
                  <c:v>138.67919999999901</c:v>
                </c:pt>
                <c:pt idx="436">
                  <c:v>137.686399999999</c:v>
                </c:pt>
                <c:pt idx="437">
                  <c:v>139.48159999999899</c:v>
                </c:pt>
                <c:pt idx="438">
                  <c:v>138.488799999999</c:v>
                </c:pt>
                <c:pt idx="439">
                  <c:v>137.49599999999899</c:v>
                </c:pt>
                <c:pt idx="440">
                  <c:v>136.503199999999</c:v>
                </c:pt>
                <c:pt idx="441">
                  <c:v>135.51039999999901</c:v>
                </c:pt>
                <c:pt idx="442">
                  <c:v>134.51759999999899</c:v>
                </c:pt>
                <c:pt idx="443">
                  <c:v>133.524799999999</c:v>
                </c:pt>
                <c:pt idx="444">
                  <c:v>132.53199999999899</c:v>
                </c:pt>
                <c:pt idx="445">
                  <c:v>131.539199999999</c:v>
                </c:pt>
                <c:pt idx="446">
                  <c:v>130.54639999999901</c:v>
                </c:pt>
                <c:pt idx="447">
                  <c:v>129.55359999999899</c:v>
                </c:pt>
                <c:pt idx="448">
                  <c:v>128.56079999999901</c:v>
                </c:pt>
                <c:pt idx="449">
                  <c:v>130.355999999999</c:v>
                </c:pt>
                <c:pt idx="450">
                  <c:v>129.36319999999901</c:v>
                </c:pt>
                <c:pt idx="451">
                  <c:v>128.37039999999899</c:v>
                </c:pt>
                <c:pt idx="452">
                  <c:v>127.37759999999901</c:v>
                </c:pt>
                <c:pt idx="453">
                  <c:v>126.384799999999</c:v>
                </c:pt>
                <c:pt idx="454">
                  <c:v>128.17999999999901</c:v>
                </c:pt>
                <c:pt idx="455">
                  <c:v>129.97519999999901</c:v>
                </c:pt>
                <c:pt idx="456">
                  <c:v>131.770399999999</c:v>
                </c:pt>
                <c:pt idx="457">
                  <c:v>130.77759999999901</c:v>
                </c:pt>
                <c:pt idx="458">
                  <c:v>132.57279999999901</c:v>
                </c:pt>
                <c:pt idx="459">
                  <c:v>134.367999999999</c:v>
                </c:pt>
                <c:pt idx="460">
                  <c:v>133.37519999999901</c:v>
                </c:pt>
                <c:pt idx="461">
                  <c:v>135.17039999999901</c:v>
                </c:pt>
                <c:pt idx="462">
                  <c:v>136.965599999999</c:v>
                </c:pt>
                <c:pt idx="463">
                  <c:v>138.76079999999899</c:v>
                </c:pt>
                <c:pt idx="464">
                  <c:v>140.55599999999899</c:v>
                </c:pt>
                <c:pt idx="465">
                  <c:v>142.35119999999901</c:v>
                </c:pt>
                <c:pt idx="466">
                  <c:v>144.14639999999901</c:v>
                </c:pt>
                <c:pt idx="467">
                  <c:v>143.15359999999899</c:v>
                </c:pt>
                <c:pt idx="468">
                  <c:v>142.160799999999</c:v>
                </c:pt>
                <c:pt idx="469">
                  <c:v>143.95599999999899</c:v>
                </c:pt>
                <c:pt idx="470">
                  <c:v>142.96319999999901</c:v>
                </c:pt>
                <c:pt idx="471">
                  <c:v>144.758399999999</c:v>
                </c:pt>
                <c:pt idx="472">
                  <c:v>143.76559999999901</c:v>
                </c:pt>
                <c:pt idx="473">
                  <c:v>145.56079999999901</c:v>
                </c:pt>
                <c:pt idx="474">
                  <c:v>144.56799999999899</c:v>
                </c:pt>
                <c:pt idx="475">
                  <c:v>146.36319999999901</c:v>
                </c:pt>
                <c:pt idx="476">
                  <c:v>148.15839999999901</c:v>
                </c:pt>
                <c:pt idx="477">
                  <c:v>149.953599999999</c:v>
                </c:pt>
                <c:pt idx="478">
                  <c:v>151.74879999999899</c:v>
                </c:pt>
                <c:pt idx="479">
                  <c:v>153.54399999999899</c:v>
                </c:pt>
                <c:pt idx="480">
                  <c:v>155.33919999999901</c:v>
                </c:pt>
                <c:pt idx="481">
                  <c:v>154.34639999999899</c:v>
                </c:pt>
                <c:pt idx="482">
                  <c:v>153.35359999999901</c:v>
                </c:pt>
                <c:pt idx="483">
                  <c:v>152.36079999999899</c:v>
                </c:pt>
                <c:pt idx="484">
                  <c:v>154.15599999999901</c:v>
                </c:pt>
                <c:pt idx="485">
                  <c:v>153.16319999999899</c:v>
                </c:pt>
                <c:pt idx="486">
                  <c:v>152.17039999999901</c:v>
                </c:pt>
                <c:pt idx="487">
                  <c:v>151.17759999999899</c:v>
                </c:pt>
                <c:pt idx="488">
                  <c:v>150.184799999999</c:v>
                </c:pt>
                <c:pt idx="489">
                  <c:v>149.19199999999901</c:v>
                </c:pt>
                <c:pt idx="490">
                  <c:v>148.199199999999</c:v>
                </c:pt>
                <c:pt idx="491">
                  <c:v>147.20639999999901</c:v>
                </c:pt>
                <c:pt idx="492">
                  <c:v>146.21359999999899</c:v>
                </c:pt>
                <c:pt idx="493">
                  <c:v>145.220799999999</c:v>
                </c:pt>
                <c:pt idx="494">
                  <c:v>144.22799999999901</c:v>
                </c:pt>
                <c:pt idx="495">
                  <c:v>143.235199999999</c:v>
                </c:pt>
                <c:pt idx="496">
                  <c:v>145.03039999999899</c:v>
                </c:pt>
                <c:pt idx="497">
                  <c:v>144.037599999999</c:v>
                </c:pt>
                <c:pt idx="498">
                  <c:v>145.832799999999</c:v>
                </c:pt>
                <c:pt idx="499">
                  <c:v>147.62799999999899</c:v>
                </c:pt>
                <c:pt idx="500">
                  <c:v>149.42319999999901</c:v>
                </c:pt>
                <c:pt idx="501">
                  <c:v>148.430399999999</c:v>
                </c:pt>
                <c:pt idx="502">
                  <c:v>150.22559999999899</c:v>
                </c:pt>
                <c:pt idx="503">
                  <c:v>149.232799999999</c:v>
                </c:pt>
                <c:pt idx="504">
                  <c:v>148.23999999999899</c:v>
                </c:pt>
                <c:pt idx="505">
                  <c:v>147.247199999999</c:v>
                </c:pt>
                <c:pt idx="506">
                  <c:v>146.25439999999901</c:v>
                </c:pt>
                <c:pt idx="507">
                  <c:v>145.26159999999899</c:v>
                </c:pt>
                <c:pt idx="508">
                  <c:v>144.268799999999</c:v>
                </c:pt>
                <c:pt idx="509">
                  <c:v>146.063999999999</c:v>
                </c:pt>
                <c:pt idx="510">
                  <c:v>147.85919999999899</c:v>
                </c:pt>
                <c:pt idx="511">
                  <c:v>149.65439999999899</c:v>
                </c:pt>
                <c:pt idx="512">
                  <c:v>151.44959999999901</c:v>
                </c:pt>
                <c:pt idx="513">
                  <c:v>150.45679999999899</c:v>
                </c:pt>
                <c:pt idx="514">
                  <c:v>149.463999999999</c:v>
                </c:pt>
                <c:pt idx="515">
                  <c:v>148.47119999999899</c:v>
                </c:pt>
                <c:pt idx="516">
                  <c:v>150.26639999999901</c:v>
                </c:pt>
                <c:pt idx="517">
                  <c:v>152.061599999999</c:v>
                </c:pt>
                <c:pt idx="518">
                  <c:v>153.856799999999</c:v>
                </c:pt>
                <c:pt idx="519">
                  <c:v>152.86399999999901</c:v>
                </c:pt>
                <c:pt idx="520">
                  <c:v>151.87119999999899</c:v>
                </c:pt>
                <c:pt idx="521">
                  <c:v>150.878399999999</c:v>
                </c:pt>
                <c:pt idx="522">
                  <c:v>149.88559999999899</c:v>
                </c:pt>
                <c:pt idx="523">
                  <c:v>148.892799999999</c:v>
                </c:pt>
                <c:pt idx="524">
                  <c:v>150.68799999999899</c:v>
                </c:pt>
                <c:pt idx="525">
                  <c:v>149.69519999999901</c:v>
                </c:pt>
                <c:pt idx="526">
                  <c:v>151.490399999999</c:v>
                </c:pt>
                <c:pt idx="527">
                  <c:v>150.49759999999901</c:v>
                </c:pt>
                <c:pt idx="528">
                  <c:v>149.50479999999899</c:v>
                </c:pt>
                <c:pt idx="529">
                  <c:v>151.29999999999899</c:v>
                </c:pt>
                <c:pt idx="530">
                  <c:v>153.09519999999901</c:v>
                </c:pt>
                <c:pt idx="531">
                  <c:v>154.890399999999</c:v>
                </c:pt>
                <c:pt idx="532">
                  <c:v>156.685599999999</c:v>
                </c:pt>
                <c:pt idx="533">
                  <c:v>158.48079999999899</c:v>
                </c:pt>
                <c:pt idx="534">
                  <c:v>160.27599999999899</c:v>
                </c:pt>
                <c:pt idx="535">
                  <c:v>162.07119999999901</c:v>
                </c:pt>
                <c:pt idx="536">
                  <c:v>163.866399999999</c:v>
                </c:pt>
                <c:pt idx="537">
                  <c:v>165.661599999999</c:v>
                </c:pt>
                <c:pt idx="538">
                  <c:v>164.66879999999901</c:v>
                </c:pt>
                <c:pt idx="539">
                  <c:v>166.463999999999</c:v>
                </c:pt>
                <c:pt idx="540">
                  <c:v>165.47119999999899</c:v>
                </c:pt>
                <c:pt idx="541">
                  <c:v>164.478399999999</c:v>
                </c:pt>
                <c:pt idx="542">
                  <c:v>163.48559999999901</c:v>
                </c:pt>
                <c:pt idx="543">
                  <c:v>162.49279999999899</c:v>
                </c:pt>
                <c:pt idx="544">
                  <c:v>161.49999999999901</c:v>
                </c:pt>
                <c:pt idx="545">
                  <c:v>160.50719999999899</c:v>
                </c:pt>
                <c:pt idx="546">
                  <c:v>162.30239999999901</c:v>
                </c:pt>
                <c:pt idx="547">
                  <c:v>164.09759999999901</c:v>
                </c:pt>
                <c:pt idx="548">
                  <c:v>165.892799999999</c:v>
                </c:pt>
                <c:pt idx="549">
                  <c:v>164.89999999999901</c:v>
                </c:pt>
                <c:pt idx="550">
                  <c:v>166.69519999999901</c:v>
                </c:pt>
                <c:pt idx="551">
                  <c:v>165.70239999999899</c:v>
                </c:pt>
                <c:pt idx="552">
                  <c:v>167.49759999999901</c:v>
                </c:pt>
                <c:pt idx="553">
                  <c:v>166.50479999999899</c:v>
                </c:pt>
                <c:pt idx="554">
                  <c:v>168.29999999999899</c:v>
                </c:pt>
                <c:pt idx="555">
                  <c:v>167.307199999999</c:v>
                </c:pt>
                <c:pt idx="556">
                  <c:v>166.31439999999901</c:v>
                </c:pt>
                <c:pt idx="557">
                  <c:v>165.32159999999899</c:v>
                </c:pt>
                <c:pt idx="558">
                  <c:v>164.32879999999901</c:v>
                </c:pt>
                <c:pt idx="559">
                  <c:v>166.123999999999</c:v>
                </c:pt>
                <c:pt idx="560">
                  <c:v>167.91919999999899</c:v>
                </c:pt>
                <c:pt idx="561">
                  <c:v>166.92639999999901</c:v>
                </c:pt>
                <c:pt idx="562">
                  <c:v>168.721599999999</c:v>
                </c:pt>
                <c:pt idx="563">
                  <c:v>170.51679999999899</c:v>
                </c:pt>
                <c:pt idx="564">
                  <c:v>172.31199999999899</c:v>
                </c:pt>
                <c:pt idx="565">
                  <c:v>171.319199999999</c:v>
                </c:pt>
                <c:pt idx="566">
                  <c:v>170.32639999999901</c:v>
                </c:pt>
                <c:pt idx="567">
                  <c:v>169.333599999999</c:v>
                </c:pt>
                <c:pt idx="568">
                  <c:v>168.34079999999901</c:v>
                </c:pt>
                <c:pt idx="569">
                  <c:v>167.34799999999899</c:v>
                </c:pt>
                <c:pt idx="570">
                  <c:v>166.355199999999</c:v>
                </c:pt>
                <c:pt idx="571">
                  <c:v>165.36239999999901</c:v>
                </c:pt>
                <c:pt idx="572">
                  <c:v>164.369599999999</c:v>
                </c:pt>
                <c:pt idx="573">
                  <c:v>163.37679999999901</c:v>
                </c:pt>
                <c:pt idx="574">
                  <c:v>162.38399999999899</c:v>
                </c:pt>
                <c:pt idx="575">
                  <c:v>161.391199999999</c:v>
                </c:pt>
                <c:pt idx="576">
                  <c:v>160.39839999999899</c:v>
                </c:pt>
                <c:pt idx="577">
                  <c:v>159.405599999999</c:v>
                </c:pt>
                <c:pt idx="578">
                  <c:v>161.20079999999899</c:v>
                </c:pt>
                <c:pt idx="579">
                  <c:v>162.99599999999899</c:v>
                </c:pt>
                <c:pt idx="580">
                  <c:v>164.79119999999901</c:v>
                </c:pt>
                <c:pt idx="581">
                  <c:v>166.586399999999</c:v>
                </c:pt>
                <c:pt idx="582">
                  <c:v>168.381599999999</c:v>
                </c:pt>
                <c:pt idx="583">
                  <c:v>170.17679999999899</c:v>
                </c:pt>
                <c:pt idx="584">
                  <c:v>171.97199999999901</c:v>
                </c:pt>
                <c:pt idx="585">
                  <c:v>173.76719999999901</c:v>
                </c:pt>
                <c:pt idx="586">
                  <c:v>175.562399999999</c:v>
                </c:pt>
                <c:pt idx="587">
                  <c:v>177.357599999999</c:v>
                </c:pt>
                <c:pt idx="588">
                  <c:v>179.15279999999899</c:v>
                </c:pt>
                <c:pt idx="589">
                  <c:v>178.159999999999</c:v>
                </c:pt>
                <c:pt idx="590">
                  <c:v>179.955199999999</c:v>
                </c:pt>
                <c:pt idx="591">
                  <c:v>178.96239999999901</c:v>
                </c:pt>
                <c:pt idx="592">
                  <c:v>180.757599999999</c:v>
                </c:pt>
                <c:pt idx="593">
                  <c:v>179.76479999999901</c:v>
                </c:pt>
                <c:pt idx="594">
                  <c:v>181.55999999999901</c:v>
                </c:pt>
                <c:pt idx="595">
                  <c:v>183.355199999999</c:v>
                </c:pt>
                <c:pt idx="596">
                  <c:v>185.150399999999</c:v>
                </c:pt>
                <c:pt idx="597">
                  <c:v>184.15759999999901</c:v>
                </c:pt>
                <c:pt idx="598">
                  <c:v>185.952799999999</c:v>
                </c:pt>
                <c:pt idx="599">
                  <c:v>184.95999999999901</c:v>
                </c:pt>
                <c:pt idx="600">
                  <c:v>183.967199999999</c:v>
                </c:pt>
                <c:pt idx="601">
                  <c:v>185.76239999999899</c:v>
                </c:pt>
                <c:pt idx="602">
                  <c:v>187.55759999999901</c:v>
                </c:pt>
                <c:pt idx="603">
                  <c:v>189.35279999999901</c:v>
                </c:pt>
                <c:pt idx="604">
                  <c:v>188.35999999999899</c:v>
                </c:pt>
                <c:pt idx="605">
                  <c:v>187.367199999999</c:v>
                </c:pt>
                <c:pt idx="606">
                  <c:v>186.37439999999901</c:v>
                </c:pt>
                <c:pt idx="607">
                  <c:v>188.16959999999901</c:v>
                </c:pt>
                <c:pt idx="608">
                  <c:v>187.17679999999899</c:v>
                </c:pt>
                <c:pt idx="609">
                  <c:v>186.183999999999</c:v>
                </c:pt>
                <c:pt idx="610">
                  <c:v>187.979199999999</c:v>
                </c:pt>
                <c:pt idx="611">
                  <c:v>189.77439999999899</c:v>
                </c:pt>
                <c:pt idx="612">
                  <c:v>191.56959999999901</c:v>
                </c:pt>
                <c:pt idx="613">
                  <c:v>193.36479999999901</c:v>
                </c:pt>
                <c:pt idx="614">
                  <c:v>192.37199999999899</c:v>
                </c:pt>
                <c:pt idx="615">
                  <c:v>194.16719999999901</c:v>
                </c:pt>
                <c:pt idx="616">
                  <c:v>195.96239999999901</c:v>
                </c:pt>
                <c:pt idx="617">
                  <c:v>194.96959999999899</c:v>
                </c:pt>
                <c:pt idx="618">
                  <c:v>196.76479999999901</c:v>
                </c:pt>
                <c:pt idx="619">
                  <c:v>198.55999999999901</c:v>
                </c:pt>
                <c:pt idx="620">
                  <c:v>197.56719999999899</c:v>
                </c:pt>
                <c:pt idx="621">
                  <c:v>199.36239999999901</c:v>
                </c:pt>
                <c:pt idx="622">
                  <c:v>201.15759999999901</c:v>
                </c:pt>
                <c:pt idx="623">
                  <c:v>202.952799999999</c:v>
                </c:pt>
                <c:pt idx="624">
                  <c:v>201.95999999999901</c:v>
                </c:pt>
                <c:pt idx="625">
                  <c:v>200.967199999999</c:v>
                </c:pt>
                <c:pt idx="626">
                  <c:v>202.76239999999899</c:v>
                </c:pt>
                <c:pt idx="627">
                  <c:v>201.769599999999</c:v>
                </c:pt>
                <c:pt idx="628">
                  <c:v>203.564799999999</c:v>
                </c:pt>
                <c:pt idx="629">
                  <c:v>205.35999999999899</c:v>
                </c:pt>
                <c:pt idx="630">
                  <c:v>207.15519999999901</c:v>
                </c:pt>
                <c:pt idx="631">
                  <c:v>208.95039999999901</c:v>
                </c:pt>
                <c:pt idx="632">
                  <c:v>210.745599999999</c:v>
                </c:pt>
                <c:pt idx="633">
                  <c:v>212.540799999999</c:v>
                </c:pt>
                <c:pt idx="634">
                  <c:v>211.54799999999901</c:v>
                </c:pt>
                <c:pt idx="635">
                  <c:v>213.343199999999</c:v>
                </c:pt>
                <c:pt idx="636">
                  <c:v>215.138399999999</c:v>
                </c:pt>
                <c:pt idx="637">
                  <c:v>214.14559999999901</c:v>
                </c:pt>
                <c:pt idx="638">
                  <c:v>215.940799999999</c:v>
                </c:pt>
                <c:pt idx="639">
                  <c:v>214.94799999999901</c:v>
                </c:pt>
                <c:pt idx="640">
                  <c:v>213.955199999999</c:v>
                </c:pt>
                <c:pt idx="641">
                  <c:v>215.75039999999899</c:v>
                </c:pt>
                <c:pt idx="642">
                  <c:v>214.757599999999</c:v>
                </c:pt>
                <c:pt idx="643">
                  <c:v>216.552799999999</c:v>
                </c:pt>
                <c:pt idx="644">
                  <c:v>215.55999999999901</c:v>
                </c:pt>
                <c:pt idx="645">
                  <c:v>217.355199999999</c:v>
                </c:pt>
                <c:pt idx="646">
                  <c:v>219.150399999999</c:v>
                </c:pt>
                <c:pt idx="647">
                  <c:v>220.94559999999899</c:v>
                </c:pt>
                <c:pt idx="648">
                  <c:v>222.74079999999901</c:v>
                </c:pt>
                <c:pt idx="649">
                  <c:v>224.53599999999901</c:v>
                </c:pt>
                <c:pt idx="650">
                  <c:v>223.54319999999899</c:v>
                </c:pt>
                <c:pt idx="651">
                  <c:v>225.33839999999901</c:v>
                </c:pt>
                <c:pt idx="652">
                  <c:v>227.13359999999901</c:v>
                </c:pt>
                <c:pt idx="653">
                  <c:v>228.928799999999</c:v>
                </c:pt>
                <c:pt idx="654">
                  <c:v>230.72399999999899</c:v>
                </c:pt>
                <c:pt idx="655">
                  <c:v>232.51919999999899</c:v>
                </c:pt>
                <c:pt idx="656">
                  <c:v>234.31439999999901</c:v>
                </c:pt>
                <c:pt idx="657">
                  <c:v>233.32159999999899</c:v>
                </c:pt>
                <c:pt idx="658">
                  <c:v>235.11679999999899</c:v>
                </c:pt>
                <c:pt idx="659">
                  <c:v>234.123999999999</c:v>
                </c:pt>
                <c:pt idx="660">
                  <c:v>235.91919999999899</c:v>
                </c:pt>
                <c:pt idx="661">
                  <c:v>237.71439999999899</c:v>
                </c:pt>
                <c:pt idx="662">
                  <c:v>239.50959999999901</c:v>
                </c:pt>
                <c:pt idx="663">
                  <c:v>241.30479999999901</c:v>
                </c:pt>
                <c:pt idx="664">
                  <c:v>243.099999999999</c:v>
                </c:pt>
                <c:pt idx="665">
                  <c:v>244.89519999999899</c:v>
                </c:pt>
                <c:pt idx="666">
                  <c:v>243.90239999999901</c:v>
                </c:pt>
                <c:pt idx="667">
                  <c:v>242.90959999999899</c:v>
                </c:pt>
                <c:pt idx="668">
                  <c:v>241.916799999999</c:v>
                </c:pt>
                <c:pt idx="669">
                  <c:v>243.71199999999899</c:v>
                </c:pt>
                <c:pt idx="670">
                  <c:v>245.50719999999899</c:v>
                </c:pt>
                <c:pt idx="671">
                  <c:v>247.30239999999901</c:v>
                </c:pt>
                <c:pt idx="672">
                  <c:v>246.30959999999899</c:v>
                </c:pt>
                <c:pt idx="673">
                  <c:v>245.31679999999901</c:v>
                </c:pt>
                <c:pt idx="674">
                  <c:v>244.32399999999899</c:v>
                </c:pt>
                <c:pt idx="675">
                  <c:v>243.331199999999</c:v>
                </c:pt>
                <c:pt idx="676">
                  <c:v>242.33839999999901</c:v>
                </c:pt>
                <c:pt idx="677">
                  <c:v>244.13359999999901</c:v>
                </c:pt>
                <c:pt idx="678">
                  <c:v>243.14079999999899</c:v>
                </c:pt>
                <c:pt idx="679">
                  <c:v>244.93599999999901</c:v>
                </c:pt>
                <c:pt idx="680">
                  <c:v>246.73119999999901</c:v>
                </c:pt>
                <c:pt idx="681">
                  <c:v>248.526399999999</c:v>
                </c:pt>
                <c:pt idx="682">
                  <c:v>250.32159999999899</c:v>
                </c:pt>
                <c:pt idx="683">
                  <c:v>252.11679999999899</c:v>
                </c:pt>
                <c:pt idx="684">
                  <c:v>253.91199999999901</c:v>
                </c:pt>
                <c:pt idx="685">
                  <c:v>252.91919999999899</c:v>
                </c:pt>
                <c:pt idx="686">
                  <c:v>251.92639999999901</c:v>
                </c:pt>
                <c:pt idx="687">
                  <c:v>253.721599999999</c:v>
                </c:pt>
                <c:pt idx="688">
                  <c:v>252.72879999999901</c:v>
                </c:pt>
                <c:pt idx="689">
                  <c:v>254.52399999999901</c:v>
                </c:pt>
                <c:pt idx="690">
                  <c:v>256.319199999999</c:v>
                </c:pt>
                <c:pt idx="691">
                  <c:v>258.11439999999902</c:v>
                </c:pt>
                <c:pt idx="692">
                  <c:v>259.90959999999899</c:v>
                </c:pt>
                <c:pt idx="693">
                  <c:v>258.916799999999</c:v>
                </c:pt>
                <c:pt idx="694">
                  <c:v>260.71199999999999</c:v>
                </c:pt>
                <c:pt idx="695">
                  <c:v>262.50720000000001</c:v>
                </c:pt>
                <c:pt idx="696">
                  <c:v>264.30239999999998</c:v>
                </c:pt>
                <c:pt idx="697">
                  <c:v>263.30959999999999</c:v>
                </c:pt>
                <c:pt idx="698">
                  <c:v>265.10480000000001</c:v>
                </c:pt>
                <c:pt idx="699">
                  <c:v>264.11200000000002</c:v>
                </c:pt>
                <c:pt idx="700">
                  <c:v>265.90719999999999</c:v>
                </c:pt>
                <c:pt idx="701">
                  <c:v>267.70240000000001</c:v>
                </c:pt>
                <c:pt idx="702">
                  <c:v>269.49759999999998</c:v>
                </c:pt>
                <c:pt idx="703">
                  <c:v>268.50479999999999</c:v>
                </c:pt>
                <c:pt idx="704">
                  <c:v>267.512</c:v>
                </c:pt>
                <c:pt idx="705">
                  <c:v>266.51920000000001</c:v>
                </c:pt>
                <c:pt idx="706">
                  <c:v>268.31439999999998</c:v>
                </c:pt>
                <c:pt idx="707">
                  <c:v>270.1096</c:v>
                </c:pt>
                <c:pt idx="708">
                  <c:v>269.11680000000001</c:v>
                </c:pt>
                <c:pt idx="709">
                  <c:v>268.12400000000002</c:v>
                </c:pt>
                <c:pt idx="710">
                  <c:v>269.91919999999999</c:v>
                </c:pt>
                <c:pt idx="711">
                  <c:v>268.9264</c:v>
                </c:pt>
                <c:pt idx="712">
                  <c:v>267.93360000000001</c:v>
                </c:pt>
                <c:pt idx="713">
                  <c:v>269.72879999999998</c:v>
                </c:pt>
                <c:pt idx="714">
                  <c:v>268.73599999999999</c:v>
                </c:pt>
                <c:pt idx="715">
                  <c:v>270.53120000000001</c:v>
                </c:pt>
                <c:pt idx="716">
                  <c:v>272.32639999999998</c:v>
                </c:pt>
                <c:pt idx="717">
                  <c:v>274.1216</c:v>
                </c:pt>
                <c:pt idx="718">
                  <c:v>275.91680000000002</c:v>
                </c:pt>
                <c:pt idx="719">
                  <c:v>277.71199999999999</c:v>
                </c:pt>
                <c:pt idx="720">
                  <c:v>279.50720000000001</c:v>
                </c:pt>
                <c:pt idx="721">
                  <c:v>281.30239999999998</c:v>
                </c:pt>
                <c:pt idx="722">
                  <c:v>283.0976</c:v>
                </c:pt>
                <c:pt idx="723">
                  <c:v>282.10480000000001</c:v>
                </c:pt>
                <c:pt idx="724">
                  <c:v>283.89999999999998</c:v>
                </c:pt>
                <c:pt idx="725">
                  <c:v>285.6952</c:v>
                </c:pt>
                <c:pt idx="726">
                  <c:v>287.49040000000002</c:v>
                </c:pt>
                <c:pt idx="727">
                  <c:v>289.28559999999999</c:v>
                </c:pt>
                <c:pt idx="728">
                  <c:v>291.08080000000001</c:v>
                </c:pt>
                <c:pt idx="729">
                  <c:v>292.87599999999998</c:v>
                </c:pt>
                <c:pt idx="730">
                  <c:v>294.6712</c:v>
                </c:pt>
                <c:pt idx="731">
                  <c:v>296.46640000000002</c:v>
                </c:pt>
                <c:pt idx="732">
                  <c:v>298.26159999999999</c:v>
                </c:pt>
                <c:pt idx="733">
                  <c:v>300.05680000000001</c:v>
                </c:pt>
                <c:pt idx="734">
                  <c:v>301.85199999999998</c:v>
                </c:pt>
                <c:pt idx="735">
                  <c:v>303.6472</c:v>
                </c:pt>
                <c:pt idx="736">
                  <c:v>305.44240000000002</c:v>
                </c:pt>
                <c:pt idx="737">
                  <c:v>307.23759999999999</c:v>
                </c:pt>
                <c:pt idx="738">
                  <c:v>306.2448</c:v>
                </c:pt>
                <c:pt idx="739">
                  <c:v>308.04000000000002</c:v>
                </c:pt>
                <c:pt idx="740">
                  <c:v>307.04719999999998</c:v>
                </c:pt>
                <c:pt idx="741">
                  <c:v>306.05439999999999</c:v>
                </c:pt>
                <c:pt idx="742">
                  <c:v>305.0616</c:v>
                </c:pt>
                <c:pt idx="743">
                  <c:v>304.06880000000001</c:v>
                </c:pt>
                <c:pt idx="744">
                  <c:v>303.07600000000002</c:v>
                </c:pt>
                <c:pt idx="745">
                  <c:v>302.08319999999998</c:v>
                </c:pt>
                <c:pt idx="746">
                  <c:v>301.09039999999999</c:v>
                </c:pt>
                <c:pt idx="747">
                  <c:v>300.0976</c:v>
                </c:pt>
                <c:pt idx="748">
                  <c:v>299.10480000000098</c:v>
                </c:pt>
                <c:pt idx="749">
                  <c:v>298.11200000000099</c:v>
                </c:pt>
                <c:pt idx="750">
                  <c:v>297.119200000001</c:v>
                </c:pt>
                <c:pt idx="751">
                  <c:v>296.12640000000101</c:v>
                </c:pt>
                <c:pt idx="752">
                  <c:v>295.13360000000102</c:v>
                </c:pt>
                <c:pt idx="753">
                  <c:v>294.14080000000098</c:v>
                </c:pt>
                <c:pt idx="754">
                  <c:v>293.14800000000099</c:v>
                </c:pt>
                <c:pt idx="755">
                  <c:v>292.155200000001</c:v>
                </c:pt>
                <c:pt idx="756">
                  <c:v>291.16240000000101</c:v>
                </c:pt>
                <c:pt idx="757">
                  <c:v>290.16960000000103</c:v>
                </c:pt>
                <c:pt idx="758">
                  <c:v>289.17680000000098</c:v>
                </c:pt>
                <c:pt idx="759">
                  <c:v>288.18400000000099</c:v>
                </c:pt>
                <c:pt idx="760">
                  <c:v>287.191200000001</c:v>
                </c:pt>
                <c:pt idx="761">
                  <c:v>286.19840000000102</c:v>
                </c:pt>
                <c:pt idx="762">
                  <c:v>285.20560000000103</c:v>
                </c:pt>
                <c:pt idx="763">
                  <c:v>284.21280000000098</c:v>
                </c:pt>
                <c:pt idx="764">
                  <c:v>283.22000000000099</c:v>
                </c:pt>
                <c:pt idx="765">
                  <c:v>282.22720000000101</c:v>
                </c:pt>
                <c:pt idx="766">
                  <c:v>281.23440000000102</c:v>
                </c:pt>
                <c:pt idx="767">
                  <c:v>280.24160000000097</c:v>
                </c:pt>
                <c:pt idx="768">
                  <c:v>279.24880000000098</c:v>
                </c:pt>
                <c:pt idx="769">
                  <c:v>278.25600000000099</c:v>
                </c:pt>
                <c:pt idx="770">
                  <c:v>277.26320000000101</c:v>
                </c:pt>
                <c:pt idx="771">
                  <c:v>276.27040000000102</c:v>
                </c:pt>
                <c:pt idx="772">
                  <c:v>275.27760000000097</c:v>
                </c:pt>
                <c:pt idx="773">
                  <c:v>274.28480000000098</c:v>
                </c:pt>
                <c:pt idx="774">
                  <c:v>273.292000000001</c:v>
                </c:pt>
                <c:pt idx="775">
                  <c:v>272.29920000000101</c:v>
                </c:pt>
                <c:pt idx="776">
                  <c:v>271.30640000000102</c:v>
                </c:pt>
                <c:pt idx="777">
                  <c:v>270.31360000000097</c:v>
                </c:pt>
                <c:pt idx="778">
                  <c:v>269.32080000000099</c:v>
                </c:pt>
                <c:pt idx="779">
                  <c:v>268.328000000001</c:v>
                </c:pt>
                <c:pt idx="780">
                  <c:v>267.33520000000101</c:v>
                </c:pt>
                <c:pt idx="781">
                  <c:v>266.34240000000102</c:v>
                </c:pt>
                <c:pt idx="782">
                  <c:v>265.34960000000098</c:v>
                </c:pt>
                <c:pt idx="783">
                  <c:v>264.35680000000099</c:v>
                </c:pt>
                <c:pt idx="784">
                  <c:v>263.364000000001</c:v>
                </c:pt>
                <c:pt idx="785">
                  <c:v>262.37120000000101</c:v>
                </c:pt>
                <c:pt idx="786">
                  <c:v>261.37840000000102</c:v>
                </c:pt>
                <c:pt idx="787">
                  <c:v>260.38560000000098</c:v>
                </c:pt>
                <c:pt idx="788">
                  <c:v>259.39280000000099</c:v>
                </c:pt>
                <c:pt idx="789">
                  <c:v>258.400000000001</c:v>
                </c:pt>
                <c:pt idx="790">
                  <c:v>257.40720000000101</c:v>
                </c:pt>
                <c:pt idx="791">
                  <c:v>256.41440000000102</c:v>
                </c:pt>
                <c:pt idx="792">
                  <c:v>258.20960000000099</c:v>
                </c:pt>
                <c:pt idx="793">
                  <c:v>257.216800000001</c:v>
                </c:pt>
                <c:pt idx="794">
                  <c:v>259.01200000000102</c:v>
                </c:pt>
                <c:pt idx="795">
                  <c:v>258.01920000000098</c:v>
                </c:pt>
                <c:pt idx="796">
                  <c:v>257.02640000000099</c:v>
                </c:pt>
                <c:pt idx="797">
                  <c:v>256.033600000001</c:v>
                </c:pt>
                <c:pt idx="798">
                  <c:v>255.04080000000101</c:v>
                </c:pt>
                <c:pt idx="799">
                  <c:v>254.048000000001</c:v>
                </c:pt>
                <c:pt idx="800">
                  <c:v>255.84320000000099</c:v>
                </c:pt>
                <c:pt idx="801">
                  <c:v>257.63840000000101</c:v>
                </c:pt>
                <c:pt idx="802">
                  <c:v>256.64560000000102</c:v>
                </c:pt>
                <c:pt idx="803">
                  <c:v>258.44080000000099</c:v>
                </c:pt>
                <c:pt idx="804">
                  <c:v>260.23600000000101</c:v>
                </c:pt>
                <c:pt idx="805">
                  <c:v>259.24320000000102</c:v>
                </c:pt>
                <c:pt idx="806">
                  <c:v>258.25040000000098</c:v>
                </c:pt>
                <c:pt idx="807">
                  <c:v>257.25760000000099</c:v>
                </c:pt>
                <c:pt idx="808">
                  <c:v>259.05280000000101</c:v>
                </c:pt>
                <c:pt idx="809">
                  <c:v>260.84800000000098</c:v>
                </c:pt>
                <c:pt idx="810">
                  <c:v>262.643200000001</c:v>
                </c:pt>
                <c:pt idx="811">
                  <c:v>264.43840000000102</c:v>
                </c:pt>
                <c:pt idx="812">
                  <c:v>266.23360000000099</c:v>
                </c:pt>
                <c:pt idx="813">
                  <c:v>268.02880000000101</c:v>
                </c:pt>
                <c:pt idx="814">
                  <c:v>267.03600000000102</c:v>
                </c:pt>
                <c:pt idx="815">
                  <c:v>266.04320000000098</c:v>
                </c:pt>
                <c:pt idx="816">
                  <c:v>265.05040000000099</c:v>
                </c:pt>
                <c:pt idx="817">
                  <c:v>264.057600000001</c:v>
                </c:pt>
                <c:pt idx="818">
                  <c:v>263.06480000000101</c:v>
                </c:pt>
                <c:pt idx="819">
                  <c:v>262.07200000000103</c:v>
                </c:pt>
                <c:pt idx="820">
                  <c:v>261.07920000000098</c:v>
                </c:pt>
                <c:pt idx="821">
                  <c:v>262.874400000001</c:v>
                </c:pt>
                <c:pt idx="822">
                  <c:v>261.88160000000101</c:v>
                </c:pt>
                <c:pt idx="823">
                  <c:v>260.88880000000103</c:v>
                </c:pt>
                <c:pt idx="824">
                  <c:v>262.68400000000099</c:v>
                </c:pt>
                <c:pt idx="825">
                  <c:v>264.47920000000198</c:v>
                </c:pt>
                <c:pt idx="826">
                  <c:v>263.48640000000199</c:v>
                </c:pt>
                <c:pt idx="827">
                  <c:v>262.493600000002</c:v>
                </c:pt>
                <c:pt idx="828">
                  <c:v>264.28880000000203</c:v>
                </c:pt>
                <c:pt idx="829">
                  <c:v>266.08400000000199</c:v>
                </c:pt>
                <c:pt idx="830">
                  <c:v>265.091200000002</c:v>
                </c:pt>
                <c:pt idx="831">
                  <c:v>266.88640000000203</c:v>
                </c:pt>
                <c:pt idx="832">
                  <c:v>265.89360000000198</c:v>
                </c:pt>
                <c:pt idx="833">
                  <c:v>267.688800000002</c:v>
                </c:pt>
                <c:pt idx="834">
                  <c:v>266.69600000000202</c:v>
                </c:pt>
                <c:pt idx="835">
                  <c:v>268.49120000000198</c:v>
                </c:pt>
                <c:pt idx="836">
                  <c:v>270.286400000002</c:v>
                </c:pt>
                <c:pt idx="837">
                  <c:v>269.29360000000202</c:v>
                </c:pt>
                <c:pt idx="838">
                  <c:v>268.30080000000203</c:v>
                </c:pt>
                <c:pt idx="839">
                  <c:v>267.30800000000198</c:v>
                </c:pt>
                <c:pt idx="840">
                  <c:v>266.31520000000199</c:v>
                </c:pt>
                <c:pt idx="841">
                  <c:v>265.32240000000201</c:v>
                </c:pt>
                <c:pt idx="842">
                  <c:v>264.32960000000202</c:v>
                </c:pt>
                <c:pt idx="843">
                  <c:v>266.12480000000198</c:v>
                </c:pt>
                <c:pt idx="844">
                  <c:v>265.13200000000199</c:v>
                </c:pt>
                <c:pt idx="845">
                  <c:v>266.92720000000202</c:v>
                </c:pt>
                <c:pt idx="846">
                  <c:v>268.72240000000198</c:v>
                </c:pt>
                <c:pt idx="847">
                  <c:v>267.72960000000199</c:v>
                </c:pt>
                <c:pt idx="848">
                  <c:v>269.52480000000202</c:v>
                </c:pt>
                <c:pt idx="849">
                  <c:v>268.53200000000197</c:v>
                </c:pt>
                <c:pt idx="850">
                  <c:v>267.53920000000198</c:v>
                </c:pt>
                <c:pt idx="851">
                  <c:v>266.546400000002</c:v>
                </c:pt>
                <c:pt idx="852">
                  <c:v>265.55360000000201</c:v>
                </c:pt>
                <c:pt idx="853">
                  <c:v>264.56080000000202</c:v>
                </c:pt>
                <c:pt idx="854">
                  <c:v>263.56800000000197</c:v>
                </c:pt>
                <c:pt idx="855">
                  <c:v>262.57520000000198</c:v>
                </c:pt>
                <c:pt idx="856">
                  <c:v>261.582400000002</c:v>
                </c:pt>
                <c:pt idx="857">
                  <c:v>260.58960000000201</c:v>
                </c:pt>
                <c:pt idx="858">
                  <c:v>259.59680000000202</c:v>
                </c:pt>
                <c:pt idx="859">
                  <c:v>258.60400000000197</c:v>
                </c:pt>
                <c:pt idx="860">
                  <c:v>260.399200000002</c:v>
                </c:pt>
                <c:pt idx="861">
                  <c:v>262.19440000000202</c:v>
                </c:pt>
                <c:pt idx="862">
                  <c:v>261.20160000000197</c:v>
                </c:pt>
                <c:pt idx="863">
                  <c:v>260.20880000000199</c:v>
                </c:pt>
                <c:pt idx="864">
                  <c:v>262.00400000000201</c:v>
                </c:pt>
                <c:pt idx="865">
                  <c:v>261.01120000000202</c:v>
                </c:pt>
                <c:pt idx="866">
                  <c:v>260.01840000000198</c:v>
                </c:pt>
                <c:pt idx="867">
                  <c:v>259.02560000000199</c:v>
                </c:pt>
                <c:pt idx="868">
                  <c:v>260.82080000000201</c:v>
                </c:pt>
                <c:pt idx="869">
                  <c:v>259.82800000000202</c:v>
                </c:pt>
                <c:pt idx="870">
                  <c:v>261.62320000000199</c:v>
                </c:pt>
                <c:pt idx="871">
                  <c:v>260.630400000002</c:v>
                </c:pt>
                <c:pt idx="872">
                  <c:v>262.42560000000202</c:v>
                </c:pt>
                <c:pt idx="873">
                  <c:v>264.22080000000199</c:v>
                </c:pt>
                <c:pt idx="874">
                  <c:v>266.01600000000201</c:v>
                </c:pt>
                <c:pt idx="875">
                  <c:v>267.81120000000197</c:v>
                </c:pt>
                <c:pt idx="876">
                  <c:v>266.81840000000199</c:v>
                </c:pt>
                <c:pt idx="877">
                  <c:v>268.61360000000201</c:v>
                </c:pt>
                <c:pt idx="878">
                  <c:v>270.40880000000197</c:v>
                </c:pt>
                <c:pt idx="879">
                  <c:v>272.204000000002</c:v>
                </c:pt>
                <c:pt idx="880">
                  <c:v>273.99920000000202</c:v>
                </c:pt>
                <c:pt idx="881">
                  <c:v>273.00640000000197</c:v>
                </c:pt>
                <c:pt idx="882">
                  <c:v>274.801600000002</c:v>
                </c:pt>
                <c:pt idx="883">
                  <c:v>276.59680000000202</c:v>
                </c:pt>
                <c:pt idx="884">
                  <c:v>275.60400000000197</c:v>
                </c:pt>
                <c:pt idx="885">
                  <c:v>277.399200000002</c:v>
                </c:pt>
                <c:pt idx="886">
                  <c:v>276.40640000000298</c:v>
                </c:pt>
                <c:pt idx="887">
                  <c:v>275.41360000000299</c:v>
                </c:pt>
                <c:pt idx="888">
                  <c:v>277.20880000000301</c:v>
                </c:pt>
                <c:pt idx="889">
                  <c:v>279.00400000000297</c:v>
                </c:pt>
                <c:pt idx="890">
                  <c:v>280.799200000003</c:v>
                </c:pt>
                <c:pt idx="891">
                  <c:v>279.80640000000301</c:v>
                </c:pt>
                <c:pt idx="892">
                  <c:v>281.60160000000297</c:v>
                </c:pt>
                <c:pt idx="893">
                  <c:v>280.60880000000299</c:v>
                </c:pt>
                <c:pt idx="894">
                  <c:v>282.40400000000301</c:v>
                </c:pt>
                <c:pt idx="895">
                  <c:v>281.41120000000302</c:v>
                </c:pt>
                <c:pt idx="896">
                  <c:v>283.20640000000299</c:v>
                </c:pt>
                <c:pt idx="897">
                  <c:v>282.213600000003</c:v>
                </c:pt>
                <c:pt idx="898">
                  <c:v>281.22080000000301</c:v>
                </c:pt>
                <c:pt idx="899">
                  <c:v>280.22800000000302</c:v>
                </c:pt>
                <c:pt idx="900">
                  <c:v>279.23520000000298</c:v>
                </c:pt>
                <c:pt idx="901">
                  <c:v>278.24240000000299</c:v>
                </c:pt>
                <c:pt idx="902">
                  <c:v>277.249600000003</c:v>
                </c:pt>
                <c:pt idx="903">
                  <c:v>279.04480000000302</c:v>
                </c:pt>
                <c:pt idx="904">
                  <c:v>278.05200000000298</c:v>
                </c:pt>
                <c:pt idx="905">
                  <c:v>279.847200000003</c:v>
                </c:pt>
                <c:pt idx="906">
                  <c:v>278.85440000000301</c:v>
                </c:pt>
                <c:pt idx="907">
                  <c:v>277.86160000000302</c:v>
                </c:pt>
                <c:pt idx="908">
                  <c:v>276.86880000000298</c:v>
                </c:pt>
                <c:pt idx="909">
                  <c:v>278.664000000003</c:v>
                </c:pt>
                <c:pt idx="910">
                  <c:v>277.67120000000301</c:v>
                </c:pt>
                <c:pt idx="911">
                  <c:v>279.46640000000298</c:v>
                </c:pt>
                <c:pt idx="912">
                  <c:v>281.261600000003</c:v>
                </c:pt>
                <c:pt idx="913">
                  <c:v>280.26880000000301</c:v>
                </c:pt>
                <c:pt idx="914">
                  <c:v>282.06400000000298</c:v>
                </c:pt>
                <c:pt idx="915">
                  <c:v>281.07120000000299</c:v>
                </c:pt>
                <c:pt idx="916">
                  <c:v>280.078400000003</c:v>
                </c:pt>
                <c:pt idx="917">
                  <c:v>279.08560000000301</c:v>
                </c:pt>
                <c:pt idx="918">
                  <c:v>278.09280000000302</c:v>
                </c:pt>
                <c:pt idx="919">
                  <c:v>277.10000000000298</c:v>
                </c:pt>
                <c:pt idx="920">
                  <c:v>276.10720000000299</c:v>
                </c:pt>
                <c:pt idx="921">
                  <c:v>275.114400000003</c:v>
                </c:pt>
                <c:pt idx="922">
                  <c:v>274.12160000000301</c:v>
                </c:pt>
                <c:pt idx="923">
                  <c:v>273.12880000000303</c:v>
                </c:pt>
                <c:pt idx="924">
                  <c:v>272.13600000000298</c:v>
                </c:pt>
                <c:pt idx="925">
                  <c:v>271.14320000000299</c:v>
                </c:pt>
                <c:pt idx="926">
                  <c:v>270.150400000003</c:v>
                </c:pt>
                <c:pt idx="927">
                  <c:v>269.15760000000301</c:v>
                </c:pt>
                <c:pt idx="928">
                  <c:v>268.16480000000303</c:v>
                </c:pt>
                <c:pt idx="929">
                  <c:v>267.17200000000298</c:v>
                </c:pt>
                <c:pt idx="930">
                  <c:v>266.17920000000299</c:v>
                </c:pt>
                <c:pt idx="931">
                  <c:v>265.186400000003</c:v>
                </c:pt>
                <c:pt idx="932">
                  <c:v>266.98160000000303</c:v>
                </c:pt>
                <c:pt idx="933">
                  <c:v>265.98880000000298</c:v>
                </c:pt>
                <c:pt idx="934">
                  <c:v>264.99600000000299</c:v>
                </c:pt>
                <c:pt idx="935">
                  <c:v>266.79120000000302</c:v>
                </c:pt>
                <c:pt idx="936">
                  <c:v>265.79840000000303</c:v>
                </c:pt>
                <c:pt idx="937">
                  <c:v>264.80560000000298</c:v>
                </c:pt>
                <c:pt idx="938">
                  <c:v>263.81280000000299</c:v>
                </c:pt>
                <c:pt idx="939">
                  <c:v>262.82000000000301</c:v>
                </c:pt>
                <c:pt idx="940">
                  <c:v>264.61520000000303</c:v>
                </c:pt>
                <c:pt idx="941">
                  <c:v>263.62240000000298</c:v>
                </c:pt>
                <c:pt idx="942">
                  <c:v>262.62960000000299</c:v>
                </c:pt>
                <c:pt idx="943">
                  <c:v>264.42480000000302</c:v>
                </c:pt>
                <c:pt idx="944">
                  <c:v>263.43200000000297</c:v>
                </c:pt>
                <c:pt idx="945">
                  <c:v>265.22720000000299</c:v>
                </c:pt>
                <c:pt idx="946">
                  <c:v>264.23440000000301</c:v>
                </c:pt>
                <c:pt idx="947">
                  <c:v>263.24160000000302</c:v>
                </c:pt>
                <c:pt idx="948">
                  <c:v>262.24880000000297</c:v>
                </c:pt>
                <c:pt idx="949">
                  <c:v>261.25600000000298</c:v>
                </c:pt>
                <c:pt idx="950">
                  <c:v>260.263200000003</c:v>
                </c:pt>
                <c:pt idx="951">
                  <c:v>259.27040000000301</c:v>
                </c:pt>
                <c:pt idx="952">
                  <c:v>258.27760000000302</c:v>
                </c:pt>
                <c:pt idx="953">
                  <c:v>257.28480000000297</c:v>
                </c:pt>
                <c:pt idx="954">
                  <c:v>256.29200000000299</c:v>
                </c:pt>
                <c:pt idx="955">
                  <c:v>255.299200000003</c:v>
                </c:pt>
                <c:pt idx="956">
                  <c:v>254.30640000000301</c:v>
                </c:pt>
                <c:pt idx="957">
                  <c:v>253.31360000000399</c:v>
                </c:pt>
                <c:pt idx="958">
                  <c:v>252.320800000004</c:v>
                </c:pt>
                <c:pt idx="959">
                  <c:v>254.11600000000399</c:v>
                </c:pt>
                <c:pt idx="960">
                  <c:v>255.91120000000399</c:v>
                </c:pt>
                <c:pt idx="961">
                  <c:v>257.70640000000401</c:v>
                </c:pt>
                <c:pt idx="962">
                  <c:v>259.50160000000398</c:v>
                </c:pt>
                <c:pt idx="963">
                  <c:v>261.296800000004</c:v>
                </c:pt>
                <c:pt idx="964">
                  <c:v>260.30400000000401</c:v>
                </c:pt>
                <c:pt idx="965">
                  <c:v>262.09920000000398</c:v>
                </c:pt>
                <c:pt idx="966">
                  <c:v>263.894400000004</c:v>
                </c:pt>
                <c:pt idx="967">
                  <c:v>265.68960000000402</c:v>
                </c:pt>
                <c:pt idx="968">
                  <c:v>264.69680000000398</c:v>
                </c:pt>
                <c:pt idx="969">
                  <c:v>263.70400000000399</c:v>
                </c:pt>
                <c:pt idx="970">
                  <c:v>262.711200000004</c:v>
                </c:pt>
                <c:pt idx="971">
                  <c:v>261.71840000000401</c:v>
                </c:pt>
                <c:pt idx="972">
                  <c:v>260.72560000000402</c:v>
                </c:pt>
                <c:pt idx="973">
                  <c:v>259.73280000000398</c:v>
                </c:pt>
                <c:pt idx="974">
                  <c:v>261.528000000004</c:v>
                </c:pt>
                <c:pt idx="975">
                  <c:v>260.53520000000401</c:v>
                </c:pt>
                <c:pt idx="976">
                  <c:v>259.54240000000402</c:v>
                </c:pt>
                <c:pt idx="977">
                  <c:v>261.33760000000399</c:v>
                </c:pt>
                <c:pt idx="978">
                  <c:v>263.13280000000401</c:v>
                </c:pt>
                <c:pt idx="979">
                  <c:v>262.14000000000402</c:v>
                </c:pt>
                <c:pt idx="980">
                  <c:v>263.93520000000399</c:v>
                </c:pt>
                <c:pt idx="981">
                  <c:v>262.942400000004</c:v>
                </c:pt>
                <c:pt idx="982">
                  <c:v>261.94960000000401</c:v>
                </c:pt>
                <c:pt idx="983">
                  <c:v>263.74480000000398</c:v>
                </c:pt>
                <c:pt idx="984">
                  <c:v>265.540000000004</c:v>
                </c:pt>
                <c:pt idx="985">
                  <c:v>264.54720000000401</c:v>
                </c:pt>
                <c:pt idx="986">
                  <c:v>263.55440000000402</c:v>
                </c:pt>
                <c:pt idx="987">
                  <c:v>265.34960000000399</c:v>
                </c:pt>
                <c:pt idx="988">
                  <c:v>264.356800000004</c:v>
                </c:pt>
                <c:pt idx="989">
                  <c:v>263.36400000000401</c:v>
                </c:pt>
                <c:pt idx="990">
                  <c:v>262.37120000000402</c:v>
                </c:pt>
                <c:pt idx="991">
                  <c:v>261.37840000000398</c:v>
                </c:pt>
                <c:pt idx="992">
                  <c:v>260.38560000000399</c:v>
                </c:pt>
                <c:pt idx="993">
                  <c:v>259.392800000004</c:v>
                </c:pt>
                <c:pt idx="994">
                  <c:v>258.40000000000401</c:v>
                </c:pt>
                <c:pt idx="995">
                  <c:v>257.40720000000402</c:v>
                </c:pt>
                <c:pt idx="996">
                  <c:v>259.20240000000399</c:v>
                </c:pt>
                <c:pt idx="997">
                  <c:v>260.99760000000401</c:v>
                </c:pt>
                <c:pt idx="998">
                  <c:v>262.79280000000398</c:v>
                </c:pt>
                <c:pt idx="999">
                  <c:v>264.588000000004</c:v>
                </c:pt>
                <c:pt idx="1000">
                  <c:v>263.59520000000401</c:v>
                </c:pt>
                <c:pt idx="1001">
                  <c:v>262.60240000000402</c:v>
                </c:pt>
                <c:pt idx="1002">
                  <c:v>261.60960000000398</c:v>
                </c:pt>
                <c:pt idx="1003">
                  <c:v>260.61680000000399</c:v>
                </c:pt>
                <c:pt idx="1004">
                  <c:v>259.624000000004</c:v>
                </c:pt>
                <c:pt idx="1005">
                  <c:v>258.63120000000401</c:v>
                </c:pt>
                <c:pt idx="1006">
                  <c:v>257.63840000000403</c:v>
                </c:pt>
                <c:pt idx="1007">
                  <c:v>256.64560000000398</c:v>
                </c:pt>
                <c:pt idx="1008">
                  <c:v>255.65280000000399</c:v>
                </c:pt>
                <c:pt idx="1009">
                  <c:v>254.660000000004</c:v>
                </c:pt>
                <c:pt idx="1010">
                  <c:v>253.66720000000399</c:v>
                </c:pt>
                <c:pt idx="1011">
                  <c:v>252.674400000004</c:v>
                </c:pt>
                <c:pt idx="1012">
                  <c:v>251.68160000000401</c:v>
                </c:pt>
                <c:pt idx="1013">
                  <c:v>250.68880000000399</c:v>
                </c:pt>
                <c:pt idx="1014">
                  <c:v>249.69600000000401</c:v>
                </c:pt>
                <c:pt idx="1015">
                  <c:v>248.70320000000399</c:v>
                </c:pt>
                <c:pt idx="1016">
                  <c:v>247.710400000004</c:v>
                </c:pt>
                <c:pt idx="1017">
                  <c:v>249.50560000000399</c:v>
                </c:pt>
                <c:pt idx="1018">
                  <c:v>251.30080000000399</c:v>
                </c:pt>
                <c:pt idx="1019">
                  <c:v>253.09600000000401</c:v>
                </c:pt>
                <c:pt idx="1020">
                  <c:v>254.89120000000401</c:v>
                </c:pt>
                <c:pt idx="1021">
                  <c:v>256.68640000000403</c:v>
                </c:pt>
                <c:pt idx="1022">
                  <c:v>255.69360000000401</c:v>
                </c:pt>
                <c:pt idx="1023">
                  <c:v>254.70080000000399</c:v>
                </c:pt>
                <c:pt idx="1024">
                  <c:v>253.70800000000401</c:v>
                </c:pt>
                <c:pt idx="1025">
                  <c:v>255.503200000004</c:v>
                </c:pt>
                <c:pt idx="1026">
                  <c:v>257.29840000000399</c:v>
                </c:pt>
                <c:pt idx="1027">
                  <c:v>259.09360000000402</c:v>
                </c:pt>
                <c:pt idx="1028">
                  <c:v>260.88880000000398</c:v>
                </c:pt>
                <c:pt idx="1029">
                  <c:v>259.89600000000399</c:v>
                </c:pt>
                <c:pt idx="1030">
                  <c:v>258.90320000000401</c:v>
                </c:pt>
                <c:pt idx="1031">
                  <c:v>257.91040000000402</c:v>
                </c:pt>
                <c:pt idx="1032">
                  <c:v>256.91760000000397</c:v>
                </c:pt>
                <c:pt idx="1033">
                  <c:v>255.92480000000401</c:v>
                </c:pt>
                <c:pt idx="1034">
                  <c:v>254.932000000004</c:v>
                </c:pt>
                <c:pt idx="1035">
                  <c:v>253.93920000000401</c:v>
                </c:pt>
                <c:pt idx="1036">
                  <c:v>252.94640000000399</c:v>
                </c:pt>
                <c:pt idx="1037">
                  <c:v>251.953600000005</c:v>
                </c:pt>
                <c:pt idx="1038">
                  <c:v>250.96080000000501</c:v>
                </c:pt>
                <c:pt idx="1039">
                  <c:v>252.756000000005</c:v>
                </c:pt>
                <c:pt idx="1040">
                  <c:v>251.76320000000501</c:v>
                </c:pt>
                <c:pt idx="1041">
                  <c:v>250.770400000005</c:v>
                </c:pt>
                <c:pt idx="1042">
                  <c:v>249.77760000000501</c:v>
                </c:pt>
                <c:pt idx="1043">
                  <c:v>248.78480000000499</c:v>
                </c:pt>
                <c:pt idx="1044">
                  <c:v>250.58000000000499</c:v>
                </c:pt>
                <c:pt idx="1045">
                  <c:v>249.587200000005</c:v>
                </c:pt>
                <c:pt idx="1046">
                  <c:v>248.59440000000501</c:v>
                </c:pt>
                <c:pt idx="1047">
                  <c:v>250.389600000005</c:v>
                </c:pt>
                <c:pt idx="1048">
                  <c:v>252.184800000005</c:v>
                </c:pt>
                <c:pt idx="1049">
                  <c:v>253.98000000000499</c:v>
                </c:pt>
                <c:pt idx="1050">
                  <c:v>252.987200000005</c:v>
                </c:pt>
                <c:pt idx="1051">
                  <c:v>254.782400000005</c:v>
                </c:pt>
                <c:pt idx="1052">
                  <c:v>256.57760000000502</c:v>
                </c:pt>
                <c:pt idx="1053">
                  <c:v>255.584800000005</c:v>
                </c:pt>
                <c:pt idx="1054">
                  <c:v>254.59200000000499</c:v>
                </c:pt>
                <c:pt idx="1055">
                  <c:v>253.599200000005</c:v>
                </c:pt>
                <c:pt idx="1056">
                  <c:v>252.60640000000501</c:v>
                </c:pt>
                <c:pt idx="1057">
                  <c:v>251.61360000000499</c:v>
                </c:pt>
                <c:pt idx="1058">
                  <c:v>250.620800000005</c:v>
                </c:pt>
                <c:pt idx="1059">
                  <c:v>252.416000000005</c:v>
                </c:pt>
                <c:pt idx="1060">
                  <c:v>254.21120000000499</c:v>
                </c:pt>
                <c:pt idx="1061">
                  <c:v>253.218400000005</c:v>
                </c:pt>
                <c:pt idx="1062">
                  <c:v>255.013600000005</c:v>
                </c:pt>
                <c:pt idx="1063">
                  <c:v>256.80880000000502</c:v>
                </c:pt>
                <c:pt idx="1064">
                  <c:v>258.60400000000499</c:v>
                </c:pt>
                <c:pt idx="1065">
                  <c:v>260.39920000000501</c:v>
                </c:pt>
                <c:pt idx="1066">
                  <c:v>259.40640000000502</c:v>
                </c:pt>
                <c:pt idx="1067">
                  <c:v>258.41360000000498</c:v>
                </c:pt>
                <c:pt idx="1068">
                  <c:v>260.208800000005</c:v>
                </c:pt>
                <c:pt idx="1069">
                  <c:v>259.21600000000501</c:v>
                </c:pt>
                <c:pt idx="1070">
                  <c:v>258.22320000000502</c:v>
                </c:pt>
                <c:pt idx="1071">
                  <c:v>260.01840000000499</c:v>
                </c:pt>
                <c:pt idx="1072">
                  <c:v>261.81360000000501</c:v>
                </c:pt>
                <c:pt idx="1073">
                  <c:v>263.60880000000498</c:v>
                </c:pt>
                <c:pt idx="1074">
                  <c:v>265.404000000005</c:v>
                </c:pt>
                <c:pt idx="1075">
                  <c:v>264.41120000000501</c:v>
                </c:pt>
                <c:pt idx="1076">
                  <c:v>266.20640000000498</c:v>
                </c:pt>
                <c:pt idx="1077">
                  <c:v>268.001600000005</c:v>
                </c:pt>
                <c:pt idx="1078">
                  <c:v>269.79680000000502</c:v>
                </c:pt>
                <c:pt idx="1079">
                  <c:v>271.59200000000499</c:v>
                </c:pt>
                <c:pt idx="1080">
                  <c:v>270.599200000005</c:v>
                </c:pt>
                <c:pt idx="1081">
                  <c:v>269.60640000000501</c:v>
                </c:pt>
                <c:pt idx="1082">
                  <c:v>268.61360000000502</c:v>
                </c:pt>
                <c:pt idx="1083">
                  <c:v>267.62080000000498</c:v>
                </c:pt>
                <c:pt idx="1084">
                  <c:v>266.62800000000499</c:v>
                </c:pt>
                <c:pt idx="1085">
                  <c:v>265.635200000005</c:v>
                </c:pt>
                <c:pt idx="1086">
                  <c:v>264.64240000000501</c:v>
                </c:pt>
                <c:pt idx="1087">
                  <c:v>263.64960000000502</c:v>
                </c:pt>
                <c:pt idx="1088">
                  <c:v>265.44480000000499</c:v>
                </c:pt>
                <c:pt idx="1089">
                  <c:v>267.24000000000501</c:v>
                </c:pt>
                <c:pt idx="1090">
                  <c:v>269.03520000000498</c:v>
                </c:pt>
                <c:pt idx="1091">
                  <c:v>270.830400000005</c:v>
                </c:pt>
                <c:pt idx="1092">
                  <c:v>272.62560000000502</c:v>
                </c:pt>
                <c:pt idx="1093">
                  <c:v>274.42080000000499</c:v>
                </c:pt>
                <c:pt idx="1094">
                  <c:v>276.21600000000501</c:v>
                </c:pt>
                <c:pt idx="1095">
                  <c:v>278.01120000000498</c:v>
                </c:pt>
                <c:pt idx="1096">
                  <c:v>277.01840000000499</c:v>
                </c:pt>
                <c:pt idx="1097">
                  <c:v>278.81360000000501</c:v>
                </c:pt>
                <c:pt idx="1098">
                  <c:v>280.60880000000498</c:v>
                </c:pt>
                <c:pt idx="1099">
                  <c:v>279.61600000000499</c:v>
                </c:pt>
                <c:pt idx="1100">
                  <c:v>281.41120000000501</c:v>
                </c:pt>
                <c:pt idx="1101">
                  <c:v>283.20640000000498</c:v>
                </c:pt>
                <c:pt idx="1102">
                  <c:v>285.001600000005</c:v>
                </c:pt>
                <c:pt idx="1103">
                  <c:v>284.00880000000501</c:v>
                </c:pt>
                <c:pt idx="1104">
                  <c:v>285.80400000000498</c:v>
                </c:pt>
                <c:pt idx="1105">
                  <c:v>284.81120000000499</c:v>
                </c:pt>
                <c:pt idx="1106">
                  <c:v>283.818400000005</c:v>
                </c:pt>
                <c:pt idx="1107">
                  <c:v>282.82560000000501</c:v>
                </c:pt>
                <c:pt idx="1108">
                  <c:v>281.83280000000502</c:v>
                </c:pt>
                <c:pt idx="1109">
                  <c:v>280.84000000000498</c:v>
                </c:pt>
                <c:pt idx="1110">
                  <c:v>279.84720000000499</c:v>
                </c:pt>
                <c:pt idx="1111">
                  <c:v>278.854400000005</c:v>
                </c:pt>
                <c:pt idx="1112">
                  <c:v>277.86160000000598</c:v>
                </c:pt>
                <c:pt idx="1113">
                  <c:v>279.656800000006</c:v>
                </c:pt>
                <c:pt idx="1114">
                  <c:v>281.45200000000602</c:v>
                </c:pt>
                <c:pt idx="1115">
                  <c:v>280.45920000000598</c:v>
                </c:pt>
                <c:pt idx="1116">
                  <c:v>279.46640000000599</c:v>
                </c:pt>
                <c:pt idx="1117">
                  <c:v>281.26160000000601</c:v>
                </c:pt>
                <c:pt idx="1118">
                  <c:v>283.05680000000598</c:v>
                </c:pt>
                <c:pt idx="1119">
                  <c:v>282.06400000000599</c:v>
                </c:pt>
                <c:pt idx="1120">
                  <c:v>283.85920000000601</c:v>
                </c:pt>
                <c:pt idx="1121">
                  <c:v>282.86640000000602</c:v>
                </c:pt>
                <c:pt idx="1122">
                  <c:v>281.87360000000598</c:v>
                </c:pt>
                <c:pt idx="1123">
                  <c:v>280.88080000000599</c:v>
                </c:pt>
                <c:pt idx="1124">
                  <c:v>279.888000000006</c:v>
                </c:pt>
                <c:pt idx="1125">
                  <c:v>278.89520000000601</c:v>
                </c:pt>
                <c:pt idx="1126">
                  <c:v>277.90240000000603</c:v>
                </c:pt>
                <c:pt idx="1127">
                  <c:v>276.90960000000598</c:v>
                </c:pt>
                <c:pt idx="1128">
                  <c:v>278.704800000006</c:v>
                </c:pt>
                <c:pt idx="1129">
                  <c:v>280.50000000000603</c:v>
                </c:pt>
                <c:pt idx="1130">
                  <c:v>282.29520000000599</c:v>
                </c:pt>
                <c:pt idx="1131">
                  <c:v>284.09040000000601</c:v>
                </c:pt>
                <c:pt idx="1132">
                  <c:v>283.09760000000603</c:v>
                </c:pt>
                <c:pt idx="1133">
                  <c:v>284.89280000000599</c:v>
                </c:pt>
                <c:pt idx="1134">
                  <c:v>283.900000000006</c:v>
                </c:pt>
                <c:pt idx="1135">
                  <c:v>285.69520000000603</c:v>
                </c:pt>
                <c:pt idx="1136">
                  <c:v>284.70240000000598</c:v>
                </c:pt>
                <c:pt idx="1137">
                  <c:v>286.497600000006</c:v>
                </c:pt>
                <c:pt idx="1138">
                  <c:v>288.29280000000603</c:v>
                </c:pt>
                <c:pt idx="1139">
                  <c:v>290.08800000000599</c:v>
                </c:pt>
                <c:pt idx="1140">
                  <c:v>291.88320000000601</c:v>
                </c:pt>
                <c:pt idx="1141">
                  <c:v>293.67840000000598</c:v>
                </c:pt>
                <c:pt idx="1142">
                  <c:v>295.473600000006</c:v>
                </c:pt>
                <c:pt idx="1143">
                  <c:v>297.26880000000602</c:v>
                </c:pt>
                <c:pt idx="1144">
                  <c:v>296.27600000000598</c:v>
                </c:pt>
                <c:pt idx="1145">
                  <c:v>298.071200000006</c:v>
                </c:pt>
                <c:pt idx="1146">
                  <c:v>297.07840000000601</c:v>
                </c:pt>
                <c:pt idx="1147">
                  <c:v>296.08560000000602</c:v>
                </c:pt>
                <c:pt idx="1148">
                  <c:v>297.88080000000599</c:v>
                </c:pt>
                <c:pt idx="1149">
                  <c:v>296.888000000006</c:v>
                </c:pt>
                <c:pt idx="1150">
                  <c:v>298.68320000000602</c:v>
                </c:pt>
                <c:pt idx="1151">
                  <c:v>300.47840000000599</c:v>
                </c:pt>
                <c:pt idx="1152">
                  <c:v>302.27360000000601</c:v>
                </c:pt>
                <c:pt idx="1153">
                  <c:v>304.06880000000598</c:v>
                </c:pt>
                <c:pt idx="1154">
                  <c:v>303.07600000000599</c:v>
                </c:pt>
                <c:pt idx="1155">
                  <c:v>302.083200000006</c:v>
                </c:pt>
                <c:pt idx="1156">
                  <c:v>303.87840000000602</c:v>
                </c:pt>
                <c:pt idx="1157">
                  <c:v>302.88560000000598</c:v>
                </c:pt>
                <c:pt idx="1158">
                  <c:v>301.89280000000599</c:v>
                </c:pt>
                <c:pt idx="1159">
                  <c:v>300.900000000006</c:v>
                </c:pt>
                <c:pt idx="1160">
                  <c:v>302.69520000000603</c:v>
                </c:pt>
                <c:pt idx="1161">
                  <c:v>301.70240000000598</c:v>
                </c:pt>
                <c:pt idx="1162">
                  <c:v>303.497600000006</c:v>
                </c:pt>
                <c:pt idx="1163">
                  <c:v>302.50480000000601</c:v>
                </c:pt>
                <c:pt idx="1164">
                  <c:v>304.30000000000598</c:v>
                </c:pt>
                <c:pt idx="1165">
                  <c:v>306.095200000006</c:v>
                </c:pt>
                <c:pt idx="1166">
                  <c:v>307.89040000000603</c:v>
                </c:pt>
                <c:pt idx="1167">
                  <c:v>306.89760000000598</c:v>
                </c:pt>
                <c:pt idx="1168">
                  <c:v>308.692800000006</c:v>
                </c:pt>
                <c:pt idx="1169">
                  <c:v>310.48800000000699</c:v>
                </c:pt>
                <c:pt idx="1170">
                  <c:v>312.28320000000701</c:v>
                </c:pt>
                <c:pt idx="1171">
                  <c:v>314.07840000000698</c:v>
                </c:pt>
                <c:pt idx="1172">
                  <c:v>313.08560000000699</c:v>
                </c:pt>
                <c:pt idx="1173">
                  <c:v>314.88080000000701</c:v>
                </c:pt>
                <c:pt idx="1174">
                  <c:v>316.67600000000698</c:v>
                </c:pt>
                <c:pt idx="1175">
                  <c:v>318.471200000007</c:v>
                </c:pt>
                <c:pt idx="1176">
                  <c:v>320.26640000000702</c:v>
                </c:pt>
                <c:pt idx="1177">
                  <c:v>319.27360000000698</c:v>
                </c:pt>
                <c:pt idx="1178">
                  <c:v>318.28080000000699</c:v>
                </c:pt>
                <c:pt idx="1179">
                  <c:v>317.288000000007</c:v>
                </c:pt>
                <c:pt idx="1180">
                  <c:v>316.29520000000701</c:v>
                </c:pt>
                <c:pt idx="1181">
                  <c:v>315.30240000000703</c:v>
                </c:pt>
                <c:pt idx="1182">
                  <c:v>314.30960000000698</c:v>
                </c:pt>
                <c:pt idx="1183">
                  <c:v>313.31680000000699</c:v>
                </c:pt>
                <c:pt idx="1184">
                  <c:v>312.324000000007</c:v>
                </c:pt>
                <c:pt idx="1185">
                  <c:v>311.33120000000702</c:v>
                </c:pt>
                <c:pt idx="1186">
                  <c:v>310.33840000000703</c:v>
                </c:pt>
                <c:pt idx="1187">
                  <c:v>309.34560000000698</c:v>
                </c:pt>
                <c:pt idx="1188">
                  <c:v>308.35280000000699</c:v>
                </c:pt>
                <c:pt idx="1189">
                  <c:v>307.36000000000701</c:v>
                </c:pt>
                <c:pt idx="1190">
                  <c:v>306.36720000000702</c:v>
                </c:pt>
                <c:pt idx="1191">
                  <c:v>305.37440000000697</c:v>
                </c:pt>
                <c:pt idx="1192">
                  <c:v>304.38160000000698</c:v>
                </c:pt>
                <c:pt idx="1193">
                  <c:v>303.388800000007</c:v>
                </c:pt>
                <c:pt idx="1194">
                  <c:v>302.39600000000701</c:v>
                </c:pt>
                <c:pt idx="1195">
                  <c:v>304.19120000000697</c:v>
                </c:pt>
                <c:pt idx="1196">
                  <c:v>305.986400000007</c:v>
                </c:pt>
                <c:pt idx="1197">
                  <c:v>304.99360000000701</c:v>
                </c:pt>
                <c:pt idx="1198">
                  <c:v>306.78880000000697</c:v>
                </c:pt>
                <c:pt idx="1199">
                  <c:v>308.58400000000699</c:v>
                </c:pt>
                <c:pt idx="1200">
                  <c:v>310.37920000000702</c:v>
                </c:pt>
                <c:pt idx="1201">
                  <c:v>312.17440000000698</c:v>
                </c:pt>
                <c:pt idx="1202">
                  <c:v>311.18160000000699</c:v>
                </c:pt>
                <c:pt idx="1203">
                  <c:v>312.97680000000702</c:v>
                </c:pt>
                <c:pt idx="1204">
                  <c:v>314.77200000000698</c:v>
                </c:pt>
                <c:pt idx="1205">
                  <c:v>313.77920000000699</c:v>
                </c:pt>
                <c:pt idx="1206">
                  <c:v>312.78640000000701</c:v>
                </c:pt>
                <c:pt idx="1207">
                  <c:v>311.79360000000702</c:v>
                </c:pt>
                <c:pt idx="1208">
                  <c:v>310.80080000000697</c:v>
                </c:pt>
                <c:pt idx="1209">
                  <c:v>309.80800000000698</c:v>
                </c:pt>
                <c:pt idx="1210">
                  <c:v>308.815200000007</c:v>
                </c:pt>
                <c:pt idx="1211">
                  <c:v>307.82240000000701</c:v>
                </c:pt>
                <c:pt idx="1212">
                  <c:v>306.82960000000702</c:v>
                </c:pt>
                <c:pt idx="1213">
                  <c:v>305.83680000000697</c:v>
                </c:pt>
                <c:pt idx="1214">
                  <c:v>304.84400000000699</c:v>
                </c:pt>
                <c:pt idx="1215">
                  <c:v>306.63920000000701</c:v>
                </c:pt>
                <c:pt idx="1216">
                  <c:v>308.43440000000697</c:v>
                </c:pt>
                <c:pt idx="1217">
                  <c:v>310.229600000007</c:v>
                </c:pt>
                <c:pt idx="1218">
                  <c:v>312.02480000000702</c:v>
                </c:pt>
                <c:pt idx="1219">
                  <c:v>313.82000000000698</c:v>
                </c:pt>
                <c:pt idx="1220">
                  <c:v>312.827200000007</c:v>
                </c:pt>
                <c:pt idx="1221">
                  <c:v>314.62240000000702</c:v>
                </c:pt>
                <c:pt idx="1222">
                  <c:v>316.41760000000698</c:v>
                </c:pt>
                <c:pt idx="1223">
                  <c:v>318.21280000000701</c:v>
                </c:pt>
                <c:pt idx="1224">
                  <c:v>320.00800000000697</c:v>
                </c:pt>
                <c:pt idx="1225">
                  <c:v>321.803200000007</c:v>
                </c:pt>
                <c:pt idx="1226">
                  <c:v>320.81040000000701</c:v>
                </c:pt>
                <c:pt idx="1227">
                  <c:v>319.81760000000702</c:v>
                </c:pt>
                <c:pt idx="1228">
                  <c:v>318.82480000000697</c:v>
                </c:pt>
                <c:pt idx="1229">
                  <c:v>320.620000000007</c:v>
                </c:pt>
                <c:pt idx="1230">
                  <c:v>322.41520000000799</c:v>
                </c:pt>
                <c:pt idx="1231">
                  <c:v>321.422400000008</c:v>
                </c:pt>
                <c:pt idx="1232">
                  <c:v>323.21760000000802</c:v>
                </c:pt>
                <c:pt idx="1233">
                  <c:v>325.01280000000799</c:v>
                </c:pt>
                <c:pt idx="1234">
                  <c:v>324.020000000008</c:v>
                </c:pt>
                <c:pt idx="1235">
                  <c:v>323.02720000000801</c:v>
                </c:pt>
                <c:pt idx="1236">
                  <c:v>324.82240000000797</c:v>
                </c:pt>
                <c:pt idx="1237">
                  <c:v>323.82960000000799</c:v>
                </c:pt>
                <c:pt idx="1238">
                  <c:v>322.836800000008</c:v>
                </c:pt>
                <c:pt idx="1239">
                  <c:v>321.84400000000801</c:v>
                </c:pt>
                <c:pt idx="1240">
                  <c:v>320.85120000000802</c:v>
                </c:pt>
                <c:pt idx="1241">
                  <c:v>322.64640000000799</c:v>
                </c:pt>
                <c:pt idx="1242">
                  <c:v>321.653600000008</c:v>
                </c:pt>
                <c:pt idx="1243">
                  <c:v>323.44880000000802</c:v>
                </c:pt>
                <c:pt idx="1244">
                  <c:v>322.45600000000798</c:v>
                </c:pt>
                <c:pt idx="1245">
                  <c:v>321.46320000000799</c:v>
                </c:pt>
                <c:pt idx="1246">
                  <c:v>323.25840000000801</c:v>
                </c:pt>
                <c:pt idx="1247">
                  <c:v>322.26560000000802</c:v>
                </c:pt>
                <c:pt idx="1248">
                  <c:v>324.06080000000799</c:v>
                </c:pt>
                <c:pt idx="1249">
                  <c:v>323.068000000008</c:v>
                </c:pt>
                <c:pt idx="1250">
                  <c:v>322.07520000000801</c:v>
                </c:pt>
                <c:pt idx="1251">
                  <c:v>321.08240000000802</c:v>
                </c:pt>
                <c:pt idx="1252">
                  <c:v>320.08960000000798</c:v>
                </c:pt>
                <c:pt idx="1253">
                  <c:v>319.09680000000799</c:v>
                </c:pt>
                <c:pt idx="1254">
                  <c:v>318.104000000008</c:v>
                </c:pt>
                <c:pt idx="1255">
                  <c:v>317.11120000000801</c:v>
                </c:pt>
                <c:pt idx="1256">
                  <c:v>316.11840000000802</c:v>
                </c:pt>
                <c:pt idx="1257">
                  <c:v>315.12560000000798</c:v>
                </c:pt>
                <c:pt idx="1258">
                  <c:v>314.13280000000799</c:v>
                </c:pt>
                <c:pt idx="1259">
                  <c:v>313.140000000008</c:v>
                </c:pt>
                <c:pt idx="1260">
                  <c:v>312.14720000000801</c:v>
                </c:pt>
                <c:pt idx="1261">
                  <c:v>311.15440000000802</c:v>
                </c:pt>
                <c:pt idx="1262">
                  <c:v>310.16160000000798</c:v>
                </c:pt>
                <c:pt idx="1263">
                  <c:v>309.16880000000799</c:v>
                </c:pt>
                <c:pt idx="1264">
                  <c:v>310.96400000000801</c:v>
                </c:pt>
                <c:pt idx="1265">
                  <c:v>309.97120000000803</c:v>
                </c:pt>
                <c:pt idx="1266">
                  <c:v>308.97840000000798</c:v>
                </c:pt>
                <c:pt idx="1267">
                  <c:v>307.98560000000799</c:v>
                </c:pt>
                <c:pt idx="1268">
                  <c:v>306.992800000008</c:v>
                </c:pt>
                <c:pt idx="1269">
                  <c:v>308.78800000000803</c:v>
                </c:pt>
                <c:pt idx="1270">
                  <c:v>307.79520000000798</c:v>
                </c:pt>
                <c:pt idx="1271">
                  <c:v>306.80240000000799</c:v>
                </c:pt>
                <c:pt idx="1272">
                  <c:v>308.59760000000801</c:v>
                </c:pt>
                <c:pt idx="1273">
                  <c:v>307.60480000000803</c:v>
                </c:pt>
                <c:pt idx="1274">
                  <c:v>306.61200000000798</c:v>
                </c:pt>
                <c:pt idx="1275">
                  <c:v>305.61920000000799</c:v>
                </c:pt>
                <c:pt idx="1276">
                  <c:v>304.626400000008</c:v>
                </c:pt>
                <c:pt idx="1277">
                  <c:v>303.63360000000802</c:v>
                </c:pt>
                <c:pt idx="1278">
                  <c:v>305.42880000000798</c:v>
                </c:pt>
                <c:pt idx="1279">
                  <c:v>304.43600000000799</c:v>
                </c:pt>
                <c:pt idx="1280">
                  <c:v>303.44320000000801</c:v>
                </c:pt>
                <c:pt idx="1281">
                  <c:v>302.45040000000802</c:v>
                </c:pt>
                <c:pt idx="1282">
                  <c:v>301.45760000000797</c:v>
                </c:pt>
                <c:pt idx="1283">
                  <c:v>300.46480000000798</c:v>
                </c:pt>
                <c:pt idx="1284">
                  <c:v>299.47200000000799</c:v>
                </c:pt>
                <c:pt idx="1285">
                  <c:v>298.47920000000801</c:v>
                </c:pt>
                <c:pt idx="1286">
                  <c:v>297.48640000000802</c:v>
                </c:pt>
                <c:pt idx="1287">
                  <c:v>296.49360000000797</c:v>
                </c:pt>
                <c:pt idx="1288">
                  <c:v>295.50080000000798</c:v>
                </c:pt>
                <c:pt idx="1289">
                  <c:v>294.508000000008</c:v>
                </c:pt>
                <c:pt idx="1290">
                  <c:v>293.51520000000801</c:v>
                </c:pt>
                <c:pt idx="1291">
                  <c:v>292.52240000000802</c:v>
                </c:pt>
                <c:pt idx="1292">
                  <c:v>294.31760000000799</c:v>
                </c:pt>
                <c:pt idx="1293">
                  <c:v>293.324800000008</c:v>
                </c:pt>
                <c:pt idx="1294">
                  <c:v>292.33200000000801</c:v>
                </c:pt>
                <c:pt idx="1295">
                  <c:v>291.33920000000802</c:v>
                </c:pt>
                <c:pt idx="1296">
                  <c:v>290.34640000000797</c:v>
                </c:pt>
                <c:pt idx="1297">
                  <c:v>292.141600000008</c:v>
                </c:pt>
                <c:pt idx="1298">
                  <c:v>293.93680000000802</c:v>
                </c:pt>
                <c:pt idx="1299">
                  <c:v>292.94400000000797</c:v>
                </c:pt>
                <c:pt idx="1300">
                  <c:v>294.739200000008</c:v>
                </c:pt>
                <c:pt idx="1301">
                  <c:v>293.74640000000898</c:v>
                </c:pt>
                <c:pt idx="1302">
                  <c:v>295.541600000009</c:v>
                </c:pt>
                <c:pt idx="1303">
                  <c:v>297.33680000000902</c:v>
                </c:pt>
                <c:pt idx="1304">
                  <c:v>299.13200000000899</c:v>
                </c:pt>
                <c:pt idx="1305">
                  <c:v>300.92720000000901</c:v>
                </c:pt>
                <c:pt idx="1306">
                  <c:v>299.93440000000902</c:v>
                </c:pt>
                <c:pt idx="1307">
                  <c:v>301.72960000000899</c:v>
                </c:pt>
                <c:pt idx="1308">
                  <c:v>300.736800000009</c:v>
                </c:pt>
                <c:pt idx="1309">
                  <c:v>302.53200000000902</c:v>
                </c:pt>
                <c:pt idx="1310">
                  <c:v>304.32720000000899</c:v>
                </c:pt>
                <c:pt idx="1311">
                  <c:v>306.12240000000901</c:v>
                </c:pt>
                <c:pt idx="1312">
                  <c:v>305.12960000000902</c:v>
                </c:pt>
                <c:pt idx="1313">
                  <c:v>306.92480000000899</c:v>
                </c:pt>
                <c:pt idx="1314">
                  <c:v>305.932000000009</c:v>
                </c:pt>
                <c:pt idx="1315">
                  <c:v>304.93920000000901</c:v>
                </c:pt>
                <c:pt idx="1316">
                  <c:v>303.94640000000902</c:v>
                </c:pt>
                <c:pt idx="1317">
                  <c:v>305.74160000000899</c:v>
                </c:pt>
                <c:pt idx="1318">
                  <c:v>304.748800000009</c:v>
                </c:pt>
                <c:pt idx="1319">
                  <c:v>306.54400000000902</c:v>
                </c:pt>
                <c:pt idx="1320">
                  <c:v>308.33920000000899</c:v>
                </c:pt>
                <c:pt idx="1321">
                  <c:v>310.13440000000901</c:v>
                </c:pt>
                <c:pt idx="1322">
                  <c:v>309.14160000000902</c:v>
                </c:pt>
                <c:pt idx="1323">
                  <c:v>308.14880000000898</c:v>
                </c:pt>
                <c:pt idx="1324">
                  <c:v>307.15600000000899</c:v>
                </c:pt>
                <c:pt idx="1325">
                  <c:v>306.163200000009</c:v>
                </c:pt>
                <c:pt idx="1326">
                  <c:v>307.95840000000902</c:v>
                </c:pt>
                <c:pt idx="1327">
                  <c:v>309.75360000000899</c:v>
                </c:pt>
                <c:pt idx="1328">
                  <c:v>311.54880000000901</c:v>
                </c:pt>
                <c:pt idx="1329">
                  <c:v>310.55600000000902</c:v>
                </c:pt>
                <c:pt idx="1330">
                  <c:v>309.56320000000898</c:v>
                </c:pt>
                <c:pt idx="1331">
                  <c:v>311.358400000009</c:v>
                </c:pt>
                <c:pt idx="1332">
                  <c:v>310.36560000000901</c:v>
                </c:pt>
                <c:pt idx="1333">
                  <c:v>312.16080000000898</c:v>
                </c:pt>
                <c:pt idx="1334">
                  <c:v>313.956000000009</c:v>
                </c:pt>
                <c:pt idx="1335">
                  <c:v>315.75120000000902</c:v>
                </c:pt>
                <c:pt idx="1336">
                  <c:v>317.54640000000899</c:v>
                </c:pt>
                <c:pt idx="1337">
                  <c:v>319.34160000000901</c:v>
                </c:pt>
                <c:pt idx="1338">
                  <c:v>318.34880000000902</c:v>
                </c:pt>
                <c:pt idx="1339">
                  <c:v>320.14400000000899</c:v>
                </c:pt>
                <c:pt idx="1340">
                  <c:v>321.93920000000901</c:v>
                </c:pt>
                <c:pt idx="1341">
                  <c:v>320.94640000000902</c:v>
                </c:pt>
                <c:pt idx="1342">
                  <c:v>319.95360000000898</c:v>
                </c:pt>
                <c:pt idx="1343">
                  <c:v>318.96080000000899</c:v>
                </c:pt>
                <c:pt idx="1344">
                  <c:v>317.968000000009</c:v>
                </c:pt>
                <c:pt idx="1345">
                  <c:v>316.97520000000901</c:v>
                </c:pt>
                <c:pt idx="1346">
                  <c:v>315.98240000000902</c:v>
                </c:pt>
                <c:pt idx="1347">
                  <c:v>314.98960000000898</c:v>
                </c:pt>
                <c:pt idx="1348">
                  <c:v>313.99680000000899</c:v>
                </c:pt>
                <c:pt idx="1349">
                  <c:v>313.004000000009</c:v>
                </c:pt>
                <c:pt idx="1350">
                  <c:v>312.01120000000901</c:v>
                </c:pt>
                <c:pt idx="1351">
                  <c:v>311.01840000000902</c:v>
                </c:pt>
                <c:pt idx="1352">
                  <c:v>310.02560000000898</c:v>
                </c:pt>
                <c:pt idx="1353">
                  <c:v>309.03280000000899</c:v>
                </c:pt>
                <c:pt idx="1354">
                  <c:v>308.040000000009</c:v>
                </c:pt>
                <c:pt idx="1355">
                  <c:v>307.04720000000901</c:v>
                </c:pt>
                <c:pt idx="1356">
                  <c:v>306.05440000000903</c:v>
                </c:pt>
                <c:pt idx="1357">
                  <c:v>305.06160000000898</c:v>
                </c:pt>
                <c:pt idx="1358">
                  <c:v>304.06880000000899</c:v>
                </c:pt>
                <c:pt idx="1359">
                  <c:v>303.076000000009</c:v>
                </c:pt>
                <c:pt idx="1360">
                  <c:v>302.08320000000901</c:v>
                </c:pt>
                <c:pt idx="1361">
                  <c:v>301.09040000000903</c:v>
                </c:pt>
                <c:pt idx="1362">
                  <c:v>300.09760000000898</c:v>
                </c:pt>
                <c:pt idx="1363">
                  <c:v>299.10480000000899</c:v>
                </c:pt>
                <c:pt idx="1364">
                  <c:v>298.112000000009</c:v>
                </c:pt>
                <c:pt idx="1365">
                  <c:v>297.11920000000998</c:v>
                </c:pt>
                <c:pt idx="1366">
                  <c:v>296.12640000000999</c:v>
                </c:pt>
                <c:pt idx="1367">
                  <c:v>295.13360000001001</c:v>
                </c:pt>
                <c:pt idx="1368">
                  <c:v>294.14080000001002</c:v>
                </c:pt>
                <c:pt idx="1369">
                  <c:v>295.93600000000998</c:v>
                </c:pt>
                <c:pt idx="1370">
                  <c:v>294.94320000000999</c:v>
                </c:pt>
                <c:pt idx="1371">
                  <c:v>293.95040000001001</c:v>
                </c:pt>
                <c:pt idx="1372">
                  <c:v>292.95760000001002</c:v>
                </c:pt>
                <c:pt idx="1373">
                  <c:v>291.96480000000997</c:v>
                </c:pt>
                <c:pt idx="1374">
                  <c:v>290.97200000000998</c:v>
                </c:pt>
                <c:pt idx="1375">
                  <c:v>289.97920000001</c:v>
                </c:pt>
                <c:pt idx="1376">
                  <c:v>288.98640000001001</c:v>
                </c:pt>
                <c:pt idx="1377">
                  <c:v>287.99360000001002</c:v>
                </c:pt>
                <c:pt idx="1378">
                  <c:v>287.00080000000997</c:v>
                </c:pt>
                <c:pt idx="1379">
                  <c:v>288.79600000001</c:v>
                </c:pt>
                <c:pt idx="1380">
                  <c:v>287.80320000001001</c:v>
                </c:pt>
                <c:pt idx="1381">
                  <c:v>289.59840000000997</c:v>
                </c:pt>
                <c:pt idx="1382">
                  <c:v>291.39360000001</c:v>
                </c:pt>
                <c:pt idx="1383">
                  <c:v>290.40080000001001</c:v>
                </c:pt>
                <c:pt idx="1384">
                  <c:v>289.40800000001002</c:v>
                </c:pt>
                <c:pt idx="1385">
                  <c:v>291.20320000000999</c:v>
                </c:pt>
                <c:pt idx="1386">
                  <c:v>290.21040000001</c:v>
                </c:pt>
                <c:pt idx="1387">
                  <c:v>292.00560000001002</c:v>
                </c:pt>
                <c:pt idx="1388">
                  <c:v>291.01280000000997</c:v>
                </c:pt>
                <c:pt idx="1389">
                  <c:v>292.80800000001</c:v>
                </c:pt>
                <c:pt idx="1390">
                  <c:v>291.81520000001001</c:v>
                </c:pt>
                <c:pt idx="1391">
                  <c:v>290.82240000001002</c:v>
                </c:pt>
                <c:pt idx="1392">
                  <c:v>289.82960000000998</c:v>
                </c:pt>
                <c:pt idx="1393">
                  <c:v>291.62480000001</c:v>
                </c:pt>
                <c:pt idx="1394">
                  <c:v>290.63200000001001</c:v>
                </c:pt>
                <c:pt idx="1395">
                  <c:v>289.63920000001002</c:v>
                </c:pt>
                <c:pt idx="1396">
                  <c:v>288.64640000000998</c:v>
                </c:pt>
                <c:pt idx="1397">
                  <c:v>287.65360000000999</c:v>
                </c:pt>
                <c:pt idx="1398">
                  <c:v>286.66080000001</c:v>
                </c:pt>
                <c:pt idx="1399">
                  <c:v>285.66800000001001</c:v>
                </c:pt>
                <c:pt idx="1400">
                  <c:v>284.67520000001002</c:v>
                </c:pt>
                <c:pt idx="1401">
                  <c:v>286.47040000000999</c:v>
                </c:pt>
                <c:pt idx="1402">
                  <c:v>285.47760000001</c:v>
                </c:pt>
                <c:pt idx="1403">
                  <c:v>287.27280000001002</c:v>
                </c:pt>
                <c:pt idx="1404">
                  <c:v>289.06800000000999</c:v>
                </c:pt>
                <c:pt idx="1405">
                  <c:v>290.86320000001001</c:v>
                </c:pt>
                <c:pt idx="1406">
                  <c:v>292.65840000000998</c:v>
                </c:pt>
                <c:pt idx="1407">
                  <c:v>294.45360000001</c:v>
                </c:pt>
                <c:pt idx="1408">
                  <c:v>296.24880000001002</c:v>
                </c:pt>
                <c:pt idx="1409">
                  <c:v>298.04400000000999</c:v>
                </c:pt>
                <c:pt idx="1410">
                  <c:v>297.05120000001</c:v>
                </c:pt>
                <c:pt idx="1411">
                  <c:v>298.84640000001002</c:v>
                </c:pt>
                <c:pt idx="1412">
                  <c:v>300.64160000000999</c:v>
                </c:pt>
                <c:pt idx="1413">
                  <c:v>299.64880000001</c:v>
                </c:pt>
                <c:pt idx="1414">
                  <c:v>301.44400000001002</c:v>
                </c:pt>
                <c:pt idx="1415">
                  <c:v>300.45120000000998</c:v>
                </c:pt>
                <c:pt idx="1416">
                  <c:v>302.24640000001</c:v>
                </c:pt>
                <c:pt idx="1417">
                  <c:v>301.25360000001001</c:v>
                </c:pt>
                <c:pt idx="1418">
                  <c:v>300.26080000001002</c:v>
                </c:pt>
                <c:pt idx="1419">
                  <c:v>302.05600000000999</c:v>
                </c:pt>
                <c:pt idx="1420">
                  <c:v>303.85120000001001</c:v>
                </c:pt>
                <c:pt idx="1421">
                  <c:v>302.85840000001002</c:v>
                </c:pt>
                <c:pt idx="1422">
                  <c:v>304.65360000000999</c:v>
                </c:pt>
                <c:pt idx="1423">
                  <c:v>306.44880000001001</c:v>
                </c:pt>
                <c:pt idx="1424">
                  <c:v>305.45600000001002</c:v>
                </c:pt>
                <c:pt idx="1425">
                  <c:v>304.46320000000998</c:v>
                </c:pt>
                <c:pt idx="1426">
                  <c:v>303.47040000000999</c:v>
                </c:pt>
                <c:pt idx="1427">
                  <c:v>305.26560000001098</c:v>
                </c:pt>
                <c:pt idx="1428">
                  <c:v>304.27280000001099</c:v>
                </c:pt>
                <c:pt idx="1429">
                  <c:v>303.280000000011</c:v>
                </c:pt>
                <c:pt idx="1430">
                  <c:v>305.07520000001102</c:v>
                </c:pt>
                <c:pt idx="1431">
                  <c:v>306.87040000001099</c:v>
                </c:pt>
                <c:pt idx="1432">
                  <c:v>308.66560000001101</c:v>
                </c:pt>
                <c:pt idx="1433">
                  <c:v>310.46080000001098</c:v>
                </c:pt>
                <c:pt idx="1434">
                  <c:v>309.46800000001099</c:v>
                </c:pt>
                <c:pt idx="1435">
                  <c:v>311.26320000001101</c:v>
                </c:pt>
                <c:pt idx="1436">
                  <c:v>310.27040000001102</c:v>
                </c:pt>
                <c:pt idx="1437">
                  <c:v>312.06560000001099</c:v>
                </c:pt>
                <c:pt idx="1438">
                  <c:v>311.072800000011</c:v>
                </c:pt>
                <c:pt idx="1439">
                  <c:v>312.86800000001102</c:v>
                </c:pt>
                <c:pt idx="1440">
                  <c:v>311.87520000001098</c:v>
                </c:pt>
                <c:pt idx="1441">
                  <c:v>310.88240000001099</c:v>
                </c:pt>
                <c:pt idx="1442">
                  <c:v>312.67760000001101</c:v>
                </c:pt>
                <c:pt idx="1443">
                  <c:v>314.47280000001098</c:v>
                </c:pt>
                <c:pt idx="1444">
                  <c:v>313.48000000001099</c:v>
                </c:pt>
                <c:pt idx="1445">
                  <c:v>315.27520000001101</c:v>
                </c:pt>
                <c:pt idx="1446">
                  <c:v>314.28240000001102</c:v>
                </c:pt>
                <c:pt idx="1447">
                  <c:v>316.07760000001099</c:v>
                </c:pt>
                <c:pt idx="1448">
                  <c:v>315.084800000011</c:v>
                </c:pt>
                <c:pt idx="1449">
                  <c:v>316.88000000001102</c:v>
                </c:pt>
                <c:pt idx="1450">
                  <c:v>318.67520000001099</c:v>
                </c:pt>
                <c:pt idx="1451">
                  <c:v>320.47040000001101</c:v>
                </c:pt>
                <c:pt idx="1452">
                  <c:v>322.26560000001098</c:v>
                </c:pt>
                <c:pt idx="1453">
                  <c:v>324.060800000011</c:v>
                </c:pt>
                <c:pt idx="1454">
                  <c:v>323.06800000001101</c:v>
                </c:pt>
                <c:pt idx="1455">
                  <c:v>324.86320000001098</c:v>
                </c:pt>
                <c:pt idx="1456">
                  <c:v>326.658400000011</c:v>
                </c:pt>
                <c:pt idx="1457">
                  <c:v>328.45360000001102</c:v>
                </c:pt>
                <c:pt idx="1458">
                  <c:v>327.46080000001098</c:v>
                </c:pt>
                <c:pt idx="1459">
                  <c:v>329.256000000011</c:v>
                </c:pt>
                <c:pt idx="1460">
                  <c:v>331.05120000001102</c:v>
                </c:pt>
                <c:pt idx="1461">
                  <c:v>332.84640000001099</c:v>
                </c:pt>
                <c:pt idx="1462">
                  <c:v>331.853600000011</c:v>
                </c:pt>
                <c:pt idx="1463">
                  <c:v>333.64880000001102</c:v>
                </c:pt>
                <c:pt idx="1464">
                  <c:v>335.44400000001099</c:v>
                </c:pt>
                <c:pt idx="1465">
                  <c:v>334.451200000011</c:v>
                </c:pt>
                <c:pt idx="1466">
                  <c:v>336.24640000001102</c:v>
                </c:pt>
                <c:pt idx="1467">
                  <c:v>338.04160000001099</c:v>
                </c:pt>
                <c:pt idx="1468">
                  <c:v>339.83680000001101</c:v>
                </c:pt>
                <c:pt idx="1469">
                  <c:v>341.63200000001098</c:v>
                </c:pt>
                <c:pt idx="1470">
                  <c:v>340.63920000001099</c:v>
                </c:pt>
                <c:pt idx="1471">
                  <c:v>339.646400000011</c:v>
                </c:pt>
                <c:pt idx="1472">
                  <c:v>341.44160000001102</c:v>
                </c:pt>
                <c:pt idx="1473">
                  <c:v>343.23680000001099</c:v>
                </c:pt>
                <c:pt idx="1474">
                  <c:v>345.03200000001101</c:v>
                </c:pt>
                <c:pt idx="1475">
                  <c:v>344.03920000001102</c:v>
                </c:pt>
                <c:pt idx="1476">
                  <c:v>343.04640000001098</c:v>
                </c:pt>
                <c:pt idx="1477">
                  <c:v>344.841600000011</c:v>
                </c:pt>
                <c:pt idx="1478">
                  <c:v>346.63680000001102</c:v>
                </c:pt>
                <c:pt idx="1479">
                  <c:v>345.64400000001098</c:v>
                </c:pt>
                <c:pt idx="1480">
                  <c:v>344.65120000001099</c:v>
                </c:pt>
                <c:pt idx="1481">
                  <c:v>343.658400000011</c:v>
                </c:pt>
                <c:pt idx="1482">
                  <c:v>345.45360000001199</c:v>
                </c:pt>
                <c:pt idx="1483">
                  <c:v>344.460800000012</c:v>
                </c:pt>
                <c:pt idx="1484">
                  <c:v>343.46800000001201</c:v>
                </c:pt>
                <c:pt idx="1485">
                  <c:v>342.47520000001202</c:v>
                </c:pt>
                <c:pt idx="1486">
                  <c:v>344.27040000001199</c:v>
                </c:pt>
                <c:pt idx="1487">
                  <c:v>346.06560000001201</c:v>
                </c:pt>
                <c:pt idx="1488">
                  <c:v>345.07280000001202</c:v>
                </c:pt>
                <c:pt idx="1489">
                  <c:v>344.08000000001198</c:v>
                </c:pt>
                <c:pt idx="1490">
                  <c:v>345.875200000012</c:v>
                </c:pt>
                <c:pt idx="1491">
                  <c:v>344.88240000001201</c:v>
                </c:pt>
                <c:pt idx="1492">
                  <c:v>343.88960000001202</c:v>
                </c:pt>
                <c:pt idx="1493">
                  <c:v>342.89680000001198</c:v>
                </c:pt>
                <c:pt idx="1494">
                  <c:v>341.90400000001199</c:v>
                </c:pt>
                <c:pt idx="1495">
                  <c:v>340.911200000012</c:v>
                </c:pt>
                <c:pt idx="1496">
                  <c:v>342.70640000001202</c:v>
                </c:pt>
                <c:pt idx="1497">
                  <c:v>341.71360000001198</c:v>
                </c:pt>
                <c:pt idx="1498">
                  <c:v>343.508800000012</c:v>
                </c:pt>
                <c:pt idx="1499">
                  <c:v>342.51600000001201</c:v>
                </c:pt>
                <c:pt idx="1500">
                  <c:v>344.31120000001198</c:v>
                </c:pt>
                <c:pt idx="1501">
                  <c:v>346.106400000012</c:v>
                </c:pt>
                <c:pt idx="1502">
                  <c:v>347.90160000001202</c:v>
                </c:pt>
                <c:pt idx="1503">
                  <c:v>346.90880000001198</c:v>
                </c:pt>
                <c:pt idx="1504">
                  <c:v>348.704000000012</c:v>
                </c:pt>
                <c:pt idx="1505">
                  <c:v>347.71120000001201</c:v>
                </c:pt>
                <c:pt idx="1506">
                  <c:v>346.71840000001202</c:v>
                </c:pt>
                <c:pt idx="1507">
                  <c:v>348.51360000001199</c:v>
                </c:pt>
                <c:pt idx="1508">
                  <c:v>350.30880000001201</c:v>
                </c:pt>
                <c:pt idx="1509">
                  <c:v>349.31600000001202</c:v>
                </c:pt>
                <c:pt idx="1510">
                  <c:v>348.32320000001198</c:v>
                </c:pt>
                <c:pt idx="1511">
                  <c:v>347.33040000001199</c:v>
                </c:pt>
                <c:pt idx="1512">
                  <c:v>349.12560000001201</c:v>
                </c:pt>
                <c:pt idx="1513">
                  <c:v>350.92080000001198</c:v>
                </c:pt>
                <c:pt idx="1514">
                  <c:v>349.92800000001199</c:v>
                </c:pt>
                <c:pt idx="1515">
                  <c:v>351.72320000001201</c:v>
                </c:pt>
                <c:pt idx="1516">
                  <c:v>353.51840000001198</c:v>
                </c:pt>
                <c:pt idx="1517">
                  <c:v>355.313600000012</c:v>
                </c:pt>
                <c:pt idx="1518">
                  <c:v>357.10880000001202</c:v>
                </c:pt>
                <c:pt idx="1519">
                  <c:v>358.90400000001199</c:v>
                </c:pt>
                <c:pt idx="1520">
                  <c:v>360.69920000001201</c:v>
                </c:pt>
                <c:pt idx="1521">
                  <c:v>362.49440000001198</c:v>
                </c:pt>
                <c:pt idx="1522">
                  <c:v>364.289600000012</c:v>
                </c:pt>
                <c:pt idx="1523">
                  <c:v>363.29680000001201</c:v>
                </c:pt>
                <c:pt idx="1524">
                  <c:v>365.09200000001198</c:v>
                </c:pt>
                <c:pt idx="1525">
                  <c:v>366.887200000012</c:v>
                </c:pt>
                <c:pt idx="1526">
                  <c:v>365.89440000001201</c:v>
                </c:pt>
                <c:pt idx="1527">
                  <c:v>367.68960000001198</c:v>
                </c:pt>
                <c:pt idx="1528">
                  <c:v>366.69680000001199</c:v>
                </c:pt>
                <c:pt idx="1529">
                  <c:v>365.704000000012</c:v>
                </c:pt>
                <c:pt idx="1530">
                  <c:v>364.71120000001201</c:v>
                </c:pt>
                <c:pt idx="1531">
                  <c:v>366.50640000001198</c:v>
                </c:pt>
                <c:pt idx="1532">
                  <c:v>368.301600000012</c:v>
                </c:pt>
                <c:pt idx="1533">
                  <c:v>367.30880000001201</c:v>
                </c:pt>
                <c:pt idx="1534">
                  <c:v>369.10400000001198</c:v>
                </c:pt>
                <c:pt idx="1535">
                  <c:v>370.899200000012</c:v>
                </c:pt>
                <c:pt idx="1536">
                  <c:v>369.90640000001201</c:v>
                </c:pt>
                <c:pt idx="1537">
                  <c:v>371.70160000001198</c:v>
                </c:pt>
                <c:pt idx="1538">
                  <c:v>373.496800000012</c:v>
                </c:pt>
                <c:pt idx="1539">
                  <c:v>372.50400000001298</c:v>
                </c:pt>
                <c:pt idx="1540">
                  <c:v>374.299200000013</c:v>
                </c:pt>
                <c:pt idx="1541">
                  <c:v>376.09440000001302</c:v>
                </c:pt>
                <c:pt idx="1542">
                  <c:v>377.88960000001299</c:v>
                </c:pt>
                <c:pt idx="1543">
                  <c:v>376.896800000013</c:v>
                </c:pt>
                <c:pt idx="1544">
                  <c:v>375.90400000001301</c:v>
                </c:pt>
                <c:pt idx="1545">
                  <c:v>377.69920000001298</c:v>
                </c:pt>
                <c:pt idx="1546">
                  <c:v>379.494400000013</c:v>
                </c:pt>
                <c:pt idx="1547">
                  <c:v>381.28960000001302</c:v>
                </c:pt>
                <c:pt idx="1548">
                  <c:v>380.29680000001298</c:v>
                </c:pt>
                <c:pt idx="1549">
                  <c:v>379.30400000001299</c:v>
                </c:pt>
                <c:pt idx="1550">
                  <c:v>378.311200000013</c:v>
                </c:pt>
                <c:pt idx="1551">
                  <c:v>377.31840000001301</c:v>
                </c:pt>
                <c:pt idx="1552">
                  <c:v>376.32560000001303</c:v>
                </c:pt>
                <c:pt idx="1553">
                  <c:v>378.12080000001299</c:v>
                </c:pt>
                <c:pt idx="1554">
                  <c:v>377.128000000013</c:v>
                </c:pt>
                <c:pt idx="1555">
                  <c:v>378.92320000001303</c:v>
                </c:pt>
                <c:pt idx="1556">
                  <c:v>377.93040000001298</c:v>
                </c:pt>
                <c:pt idx="1557">
                  <c:v>376.93760000001299</c:v>
                </c:pt>
                <c:pt idx="1558">
                  <c:v>375.944800000013</c:v>
                </c:pt>
                <c:pt idx="1559">
                  <c:v>374.95200000001302</c:v>
                </c:pt>
                <c:pt idx="1560">
                  <c:v>376.74720000001298</c:v>
                </c:pt>
                <c:pt idx="1561">
                  <c:v>378.542400000013</c:v>
                </c:pt>
                <c:pt idx="1562">
                  <c:v>377.54960000001302</c:v>
                </c:pt>
                <c:pt idx="1563">
                  <c:v>379.34480000001298</c:v>
                </c:pt>
                <c:pt idx="1564">
                  <c:v>381.140000000013</c:v>
                </c:pt>
                <c:pt idx="1565">
                  <c:v>380.14720000001302</c:v>
                </c:pt>
                <c:pt idx="1566">
                  <c:v>379.15440000001303</c:v>
                </c:pt>
                <c:pt idx="1567">
                  <c:v>380.94960000001299</c:v>
                </c:pt>
                <c:pt idx="1568">
                  <c:v>382.74480000001302</c:v>
                </c:pt>
                <c:pt idx="1569">
                  <c:v>384.54000000001298</c:v>
                </c:pt>
                <c:pt idx="1570">
                  <c:v>383.54720000001299</c:v>
                </c:pt>
                <c:pt idx="1571">
                  <c:v>382.554400000013</c:v>
                </c:pt>
                <c:pt idx="1572">
                  <c:v>381.56160000001302</c:v>
                </c:pt>
                <c:pt idx="1573">
                  <c:v>380.56880000001303</c:v>
                </c:pt>
                <c:pt idx="1574">
                  <c:v>382.36400000001299</c:v>
                </c:pt>
                <c:pt idx="1575">
                  <c:v>381.371200000013</c:v>
                </c:pt>
                <c:pt idx="1576">
                  <c:v>383.16640000001303</c:v>
                </c:pt>
                <c:pt idx="1577">
                  <c:v>382.17360000001298</c:v>
                </c:pt>
                <c:pt idx="1578">
                  <c:v>381.18080000001299</c:v>
                </c:pt>
                <c:pt idx="1579">
                  <c:v>380.18800000001301</c:v>
                </c:pt>
                <c:pt idx="1580">
                  <c:v>381.98320000001303</c:v>
                </c:pt>
                <c:pt idx="1581">
                  <c:v>380.99040000001298</c:v>
                </c:pt>
                <c:pt idx="1582">
                  <c:v>379.99760000001299</c:v>
                </c:pt>
                <c:pt idx="1583">
                  <c:v>379.00480000001301</c:v>
                </c:pt>
                <c:pt idx="1584">
                  <c:v>380.80000000001297</c:v>
                </c:pt>
                <c:pt idx="1585">
                  <c:v>379.80720000001298</c:v>
                </c:pt>
                <c:pt idx="1586">
                  <c:v>378.81440000001299</c:v>
                </c:pt>
                <c:pt idx="1587">
                  <c:v>377.82160000001301</c:v>
                </c:pt>
                <c:pt idx="1588">
                  <c:v>376.82880000001302</c:v>
                </c:pt>
                <c:pt idx="1589">
                  <c:v>378.62400000001298</c:v>
                </c:pt>
                <c:pt idx="1590">
                  <c:v>377.631200000013</c:v>
                </c:pt>
                <c:pt idx="1591">
                  <c:v>379.42640000001302</c:v>
                </c:pt>
                <c:pt idx="1592">
                  <c:v>381.22160000001298</c:v>
                </c:pt>
                <c:pt idx="1593">
                  <c:v>380.228800000013</c:v>
                </c:pt>
                <c:pt idx="1594">
                  <c:v>379.23600000001301</c:v>
                </c:pt>
                <c:pt idx="1595">
                  <c:v>378.24320000001302</c:v>
                </c:pt>
                <c:pt idx="1596">
                  <c:v>380.03840000001298</c:v>
                </c:pt>
                <c:pt idx="1597">
                  <c:v>381.83360000001301</c:v>
                </c:pt>
                <c:pt idx="1598">
                  <c:v>383.62880000001297</c:v>
                </c:pt>
                <c:pt idx="1599">
                  <c:v>385.424000000013</c:v>
                </c:pt>
                <c:pt idx="1600">
                  <c:v>387.21920000001398</c:v>
                </c:pt>
                <c:pt idx="1601">
                  <c:v>389.01440000001401</c:v>
                </c:pt>
                <c:pt idx="1602">
                  <c:v>390.80960000001397</c:v>
                </c:pt>
                <c:pt idx="1603">
                  <c:v>389.81680000001398</c:v>
                </c:pt>
                <c:pt idx="1604">
                  <c:v>391.61200000001401</c:v>
                </c:pt>
                <c:pt idx="1605">
                  <c:v>393.40720000001397</c:v>
                </c:pt>
                <c:pt idx="1606">
                  <c:v>392.41440000001398</c:v>
                </c:pt>
                <c:pt idx="1607">
                  <c:v>391.421600000014</c:v>
                </c:pt>
                <c:pt idx="1608">
                  <c:v>393.21680000001402</c:v>
                </c:pt>
                <c:pt idx="1609">
                  <c:v>395.01200000001398</c:v>
                </c:pt>
                <c:pt idx="1610">
                  <c:v>396.80720000001401</c:v>
                </c:pt>
                <c:pt idx="1611">
                  <c:v>395.81440000001402</c:v>
                </c:pt>
                <c:pt idx="1612">
                  <c:v>397.60960000001398</c:v>
                </c:pt>
                <c:pt idx="1613">
                  <c:v>399.40480000001401</c:v>
                </c:pt>
                <c:pt idx="1614">
                  <c:v>398.41200000001402</c:v>
                </c:pt>
                <c:pt idx="1615">
                  <c:v>397.41920000001397</c:v>
                </c:pt>
                <c:pt idx="1616">
                  <c:v>396.42640000001398</c:v>
                </c:pt>
                <c:pt idx="1617">
                  <c:v>395.433600000014</c:v>
                </c:pt>
                <c:pt idx="1618">
                  <c:v>394.44080000001401</c:v>
                </c:pt>
                <c:pt idx="1619">
                  <c:v>396.23600000001397</c:v>
                </c:pt>
                <c:pt idx="1620">
                  <c:v>395.24320000001399</c:v>
                </c:pt>
                <c:pt idx="1621">
                  <c:v>394.250400000014</c:v>
                </c:pt>
                <c:pt idx="1622">
                  <c:v>396.04560000001402</c:v>
                </c:pt>
                <c:pt idx="1623">
                  <c:v>397.84080000001399</c:v>
                </c:pt>
                <c:pt idx="1624">
                  <c:v>396.848000000014</c:v>
                </c:pt>
                <c:pt idx="1625">
                  <c:v>398.64320000001402</c:v>
                </c:pt>
                <c:pt idx="1626">
                  <c:v>397.65040000001397</c:v>
                </c:pt>
                <c:pt idx="1627">
                  <c:v>396.65760000001399</c:v>
                </c:pt>
                <c:pt idx="1628">
                  <c:v>398.45280000001401</c:v>
                </c:pt>
                <c:pt idx="1629">
                  <c:v>397.46000000001402</c:v>
                </c:pt>
                <c:pt idx="1630">
                  <c:v>399.25520000001399</c:v>
                </c:pt>
                <c:pt idx="1631">
                  <c:v>401.05040000001401</c:v>
                </c:pt>
                <c:pt idx="1632">
                  <c:v>402.84560000001397</c:v>
                </c:pt>
                <c:pt idx="1633">
                  <c:v>404.640800000014</c:v>
                </c:pt>
                <c:pt idx="1634">
                  <c:v>403.64800000001401</c:v>
                </c:pt>
                <c:pt idx="1635">
                  <c:v>402.65520000001402</c:v>
                </c:pt>
                <c:pt idx="1636">
                  <c:v>401.66240000001397</c:v>
                </c:pt>
                <c:pt idx="1637">
                  <c:v>400.66960000001399</c:v>
                </c:pt>
                <c:pt idx="1638">
                  <c:v>399.676800000014</c:v>
                </c:pt>
                <c:pt idx="1639">
                  <c:v>398.68400000001401</c:v>
                </c:pt>
                <c:pt idx="1640">
                  <c:v>397.69120000001402</c:v>
                </c:pt>
                <c:pt idx="1641">
                  <c:v>399.48640000001399</c:v>
                </c:pt>
                <c:pt idx="1642">
                  <c:v>398.493600000014</c:v>
                </c:pt>
                <c:pt idx="1643">
                  <c:v>400.28880000001402</c:v>
                </c:pt>
                <c:pt idx="1644">
                  <c:v>402.08400000001399</c:v>
                </c:pt>
                <c:pt idx="1645">
                  <c:v>401.091200000014</c:v>
                </c:pt>
                <c:pt idx="1646">
                  <c:v>400.09840000001401</c:v>
                </c:pt>
                <c:pt idx="1647">
                  <c:v>399.10560000001402</c:v>
                </c:pt>
                <c:pt idx="1648">
                  <c:v>398.11280000001398</c:v>
                </c:pt>
                <c:pt idx="1649">
                  <c:v>399.908000000014</c:v>
                </c:pt>
                <c:pt idx="1650">
                  <c:v>401.70320000001402</c:v>
                </c:pt>
                <c:pt idx="1651">
                  <c:v>400.71040000001398</c:v>
                </c:pt>
                <c:pt idx="1652">
                  <c:v>402.505600000014</c:v>
                </c:pt>
                <c:pt idx="1653">
                  <c:v>401.51280000001401</c:v>
                </c:pt>
                <c:pt idx="1654">
                  <c:v>400.52000000001402</c:v>
                </c:pt>
                <c:pt idx="1655">
                  <c:v>399.52720000001398</c:v>
                </c:pt>
                <c:pt idx="1656">
                  <c:v>401.322400000014</c:v>
                </c:pt>
                <c:pt idx="1657">
                  <c:v>400.32960000001401</c:v>
                </c:pt>
                <c:pt idx="1658">
                  <c:v>402.12480000001398</c:v>
                </c:pt>
                <c:pt idx="1659">
                  <c:v>403.920000000014</c:v>
                </c:pt>
                <c:pt idx="1660">
                  <c:v>402.92720000001498</c:v>
                </c:pt>
                <c:pt idx="1661">
                  <c:v>401.93440000001499</c:v>
                </c:pt>
                <c:pt idx="1662">
                  <c:v>400.941600000015</c:v>
                </c:pt>
                <c:pt idx="1663">
                  <c:v>399.94880000001501</c:v>
                </c:pt>
                <c:pt idx="1664">
                  <c:v>398.95600000001502</c:v>
                </c:pt>
                <c:pt idx="1665">
                  <c:v>400.75120000001499</c:v>
                </c:pt>
                <c:pt idx="1666">
                  <c:v>402.54640000001501</c:v>
                </c:pt>
                <c:pt idx="1667">
                  <c:v>401.55360000001502</c:v>
                </c:pt>
                <c:pt idx="1668">
                  <c:v>400.56080000001498</c:v>
                </c:pt>
                <c:pt idx="1669">
                  <c:v>402.356000000015</c:v>
                </c:pt>
                <c:pt idx="1670">
                  <c:v>404.15120000001502</c:v>
                </c:pt>
                <c:pt idx="1671">
                  <c:v>403.15840000001498</c:v>
                </c:pt>
                <c:pt idx="1672">
                  <c:v>402.16560000001499</c:v>
                </c:pt>
                <c:pt idx="1673">
                  <c:v>403.96080000001501</c:v>
                </c:pt>
                <c:pt idx="1674">
                  <c:v>405.75600000001498</c:v>
                </c:pt>
                <c:pt idx="1675">
                  <c:v>407.551200000015</c:v>
                </c:pt>
                <c:pt idx="1676">
                  <c:v>406.55840000001501</c:v>
                </c:pt>
                <c:pt idx="1677">
                  <c:v>408.35360000001498</c:v>
                </c:pt>
                <c:pt idx="1678">
                  <c:v>407.36080000001499</c:v>
                </c:pt>
                <c:pt idx="1679">
                  <c:v>409.15600000001501</c:v>
                </c:pt>
                <c:pt idx="1680">
                  <c:v>410.95120000001498</c:v>
                </c:pt>
                <c:pt idx="1681">
                  <c:v>409.95840000001499</c:v>
                </c:pt>
                <c:pt idx="1682">
                  <c:v>408.965600000015</c:v>
                </c:pt>
                <c:pt idx="1683">
                  <c:v>407.97280000001501</c:v>
                </c:pt>
                <c:pt idx="1684">
                  <c:v>406.98000000001502</c:v>
                </c:pt>
                <c:pt idx="1685">
                  <c:v>405.98720000001498</c:v>
                </c:pt>
                <c:pt idx="1686">
                  <c:v>404.99440000001499</c:v>
                </c:pt>
                <c:pt idx="1687">
                  <c:v>404.001600000015</c:v>
                </c:pt>
                <c:pt idx="1688">
                  <c:v>403.00880000001501</c:v>
                </c:pt>
                <c:pt idx="1689">
                  <c:v>402.01600000001503</c:v>
                </c:pt>
                <c:pt idx="1690">
                  <c:v>401.02320000001498</c:v>
                </c:pt>
                <c:pt idx="1691">
                  <c:v>400.03040000001499</c:v>
                </c:pt>
                <c:pt idx="1692">
                  <c:v>399.037600000015</c:v>
                </c:pt>
                <c:pt idx="1693">
                  <c:v>398.04480000001502</c:v>
                </c:pt>
                <c:pt idx="1694">
                  <c:v>397.05200000001503</c:v>
                </c:pt>
                <c:pt idx="1695">
                  <c:v>396.05920000001498</c:v>
                </c:pt>
                <c:pt idx="1696">
                  <c:v>395.06640000001499</c:v>
                </c:pt>
                <c:pt idx="1697">
                  <c:v>394.07360000001501</c:v>
                </c:pt>
                <c:pt idx="1698">
                  <c:v>393.08080000001502</c:v>
                </c:pt>
                <c:pt idx="1699">
                  <c:v>392.08800000001497</c:v>
                </c:pt>
                <c:pt idx="1700">
                  <c:v>391.09520000001498</c:v>
                </c:pt>
                <c:pt idx="1701">
                  <c:v>390.102400000015</c:v>
                </c:pt>
                <c:pt idx="1702">
                  <c:v>389.10960000001501</c:v>
                </c:pt>
                <c:pt idx="1703">
                  <c:v>388.11680000001502</c:v>
                </c:pt>
                <c:pt idx="1704">
                  <c:v>387.12400000001497</c:v>
                </c:pt>
                <c:pt idx="1705">
                  <c:v>386.13120000001499</c:v>
                </c:pt>
                <c:pt idx="1706">
                  <c:v>385.138400000015</c:v>
                </c:pt>
                <c:pt idx="1707">
                  <c:v>384.14560000001501</c:v>
                </c:pt>
                <c:pt idx="1708">
                  <c:v>383.15280000001502</c:v>
                </c:pt>
                <c:pt idx="1709">
                  <c:v>382.16000000001497</c:v>
                </c:pt>
                <c:pt idx="1710">
                  <c:v>381.16720000001499</c:v>
                </c:pt>
                <c:pt idx="1711">
                  <c:v>380.174400000015</c:v>
                </c:pt>
                <c:pt idx="1712">
                  <c:v>379.18160000001501</c:v>
                </c:pt>
                <c:pt idx="1713">
                  <c:v>378.18880000001502</c:v>
                </c:pt>
                <c:pt idx="1714">
                  <c:v>377.19600000001498</c:v>
                </c:pt>
                <c:pt idx="1715">
                  <c:v>376.20320000001499</c:v>
                </c:pt>
                <c:pt idx="1716">
                  <c:v>375.210400000015</c:v>
                </c:pt>
                <c:pt idx="1717">
                  <c:v>374.21760000001501</c:v>
                </c:pt>
                <c:pt idx="1718">
                  <c:v>373.22480000001502</c:v>
                </c:pt>
                <c:pt idx="1719">
                  <c:v>372.23200000001498</c:v>
                </c:pt>
                <c:pt idx="1720">
                  <c:v>371.23920000001499</c:v>
                </c:pt>
                <c:pt idx="1721">
                  <c:v>370.246400000015</c:v>
                </c:pt>
                <c:pt idx="1722">
                  <c:v>369.25360000001501</c:v>
                </c:pt>
                <c:pt idx="1723">
                  <c:v>368.26080000001502</c:v>
                </c:pt>
                <c:pt idx="1724">
                  <c:v>367.26800000001498</c:v>
                </c:pt>
                <c:pt idx="1725">
                  <c:v>366.27520000001499</c:v>
                </c:pt>
                <c:pt idx="1726">
                  <c:v>365.282400000015</c:v>
                </c:pt>
                <c:pt idx="1727">
                  <c:v>364.28960000001501</c:v>
                </c:pt>
                <c:pt idx="1728">
                  <c:v>363.29680000001503</c:v>
                </c:pt>
                <c:pt idx="1729">
                  <c:v>362.30400000001498</c:v>
                </c:pt>
                <c:pt idx="1730">
                  <c:v>361.31120000001499</c:v>
                </c:pt>
                <c:pt idx="1731">
                  <c:v>360.318400000015</c:v>
                </c:pt>
                <c:pt idx="1732">
                  <c:v>359.32560000001502</c:v>
                </c:pt>
                <c:pt idx="1733">
                  <c:v>358.33280000001503</c:v>
                </c:pt>
                <c:pt idx="1734">
                  <c:v>357.34000000001498</c:v>
                </c:pt>
                <c:pt idx="1735">
                  <c:v>356.34720000001499</c:v>
                </c:pt>
                <c:pt idx="1736">
                  <c:v>355.354400000015</c:v>
                </c:pt>
                <c:pt idx="1737">
                  <c:v>354.36160000001598</c:v>
                </c:pt>
                <c:pt idx="1738">
                  <c:v>353.36880000001599</c:v>
                </c:pt>
                <c:pt idx="1739">
                  <c:v>352.37600000001601</c:v>
                </c:pt>
                <c:pt idx="1740">
                  <c:v>351.38320000001602</c:v>
                </c:pt>
                <c:pt idx="1741">
                  <c:v>350.39040000001597</c:v>
                </c:pt>
                <c:pt idx="1742">
                  <c:v>349.39760000001598</c:v>
                </c:pt>
                <c:pt idx="1743">
                  <c:v>348.404800000016</c:v>
                </c:pt>
                <c:pt idx="1744">
                  <c:v>347.41200000001601</c:v>
                </c:pt>
                <c:pt idx="1745">
                  <c:v>346.41920000001602</c:v>
                </c:pt>
                <c:pt idx="1746">
                  <c:v>345.42640000001597</c:v>
                </c:pt>
                <c:pt idx="1747">
                  <c:v>344.43360000001599</c:v>
                </c:pt>
                <c:pt idx="1748">
                  <c:v>343.440800000016</c:v>
                </c:pt>
                <c:pt idx="1749">
                  <c:v>342.44800000001601</c:v>
                </c:pt>
                <c:pt idx="1750">
                  <c:v>341.45520000001602</c:v>
                </c:pt>
                <c:pt idx="1751">
                  <c:v>340.46240000001598</c:v>
                </c:pt>
                <c:pt idx="1752">
                  <c:v>339.46960000001599</c:v>
                </c:pt>
                <c:pt idx="1753">
                  <c:v>338.476800000016</c:v>
                </c:pt>
                <c:pt idx="1754">
                  <c:v>337.48400000001601</c:v>
                </c:pt>
                <c:pt idx="1755">
                  <c:v>336.49120000001602</c:v>
                </c:pt>
                <c:pt idx="1756">
                  <c:v>335.49840000001598</c:v>
                </c:pt>
                <c:pt idx="1757">
                  <c:v>334.50560000001599</c:v>
                </c:pt>
                <c:pt idx="1758">
                  <c:v>333.512800000016</c:v>
                </c:pt>
                <c:pt idx="1759">
                  <c:v>332.52000000001601</c:v>
                </c:pt>
                <c:pt idx="1760">
                  <c:v>331.52720000001602</c:v>
                </c:pt>
                <c:pt idx="1761">
                  <c:v>330.53440000001598</c:v>
                </c:pt>
                <c:pt idx="1762">
                  <c:v>329.54160000001599</c:v>
                </c:pt>
                <c:pt idx="1763">
                  <c:v>328.548800000016</c:v>
                </c:pt>
                <c:pt idx="1764">
                  <c:v>327.55600000001601</c:v>
                </c:pt>
                <c:pt idx="1765">
                  <c:v>326.56320000001602</c:v>
                </c:pt>
                <c:pt idx="1766">
                  <c:v>325.57040000001598</c:v>
                </c:pt>
                <c:pt idx="1767">
                  <c:v>324.57760000001599</c:v>
                </c:pt>
                <c:pt idx="1768">
                  <c:v>323.584800000016</c:v>
                </c:pt>
                <c:pt idx="1769">
                  <c:v>322.59200000001601</c:v>
                </c:pt>
                <c:pt idx="1770">
                  <c:v>321.59920000001603</c:v>
                </c:pt>
                <c:pt idx="1771">
                  <c:v>320.60640000001598</c:v>
                </c:pt>
                <c:pt idx="1772">
                  <c:v>319.61360000001599</c:v>
                </c:pt>
                <c:pt idx="1773">
                  <c:v>318.620800000016</c:v>
                </c:pt>
                <c:pt idx="1774">
                  <c:v>317.62800000001602</c:v>
                </c:pt>
                <c:pt idx="1775">
                  <c:v>316.63520000001603</c:v>
                </c:pt>
                <c:pt idx="1776">
                  <c:v>315.64240000001598</c:v>
                </c:pt>
                <c:pt idx="1777">
                  <c:v>314.64960000001599</c:v>
                </c:pt>
                <c:pt idx="1778">
                  <c:v>313.65680000001601</c:v>
                </c:pt>
                <c:pt idx="1779">
                  <c:v>312.66400000001602</c:v>
                </c:pt>
                <c:pt idx="1780">
                  <c:v>311.67120000001597</c:v>
                </c:pt>
                <c:pt idx="1781">
                  <c:v>310.67840000001598</c:v>
                </c:pt>
                <c:pt idx="1782">
                  <c:v>309.685600000016</c:v>
                </c:pt>
                <c:pt idx="1783">
                  <c:v>308.69280000001601</c:v>
                </c:pt>
                <c:pt idx="1784">
                  <c:v>307.70000000001602</c:v>
                </c:pt>
                <c:pt idx="1785">
                  <c:v>306.70720000001597</c:v>
                </c:pt>
                <c:pt idx="1786">
                  <c:v>305.71440000001598</c:v>
                </c:pt>
                <c:pt idx="1787">
                  <c:v>304.721600000016</c:v>
                </c:pt>
                <c:pt idx="1788">
                  <c:v>303.72880000001601</c:v>
                </c:pt>
                <c:pt idx="1789">
                  <c:v>302.73600000001602</c:v>
                </c:pt>
                <c:pt idx="1790">
                  <c:v>301.74320000001597</c:v>
                </c:pt>
                <c:pt idx="1791">
                  <c:v>300.75040000001599</c:v>
                </c:pt>
                <c:pt idx="1792">
                  <c:v>299.757600000016</c:v>
                </c:pt>
                <c:pt idx="1793">
                  <c:v>298.76480000001601</c:v>
                </c:pt>
                <c:pt idx="1794">
                  <c:v>297.77200000001602</c:v>
                </c:pt>
                <c:pt idx="1795">
                  <c:v>296.77920000001598</c:v>
                </c:pt>
                <c:pt idx="1796">
                  <c:v>295.78640000001599</c:v>
                </c:pt>
                <c:pt idx="1797">
                  <c:v>294.793600000016</c:v>
                </c:pt>
                <c:pt idx="1798">
                  <c:v>293.80080000001601</c:v>
                </c:pt>
                <c:pt idx="1799">
                  <c:v>292.80800000001602</c:v>
                </c:pt>
                <c:pt idx="1800">
                  <c:v>291.81520000001598</c:v>
                </c:pt>
                <c:pt idx="1801">
                  <c:v>290.82240000001599</c:v>
                </c:pt>
                <c:pt idx="1802">
                  <c:v>289.829600000016</c:v>
                </c:pt>
                <c:pt idx="1803">
                  <c:v>288.83680000001601</c:v>
                </c:pt>
                <c:pt idx="1804">
                  <c:v>287.84400000001602</c:v>
                </c:pt>
                <c:pt idx="1805">
                  <c:v>286.85120000001598</c:v>
                </c:pt>
                <c:pt idx="1806">
                  <c:v>285.85840000001599</c:v>
                </c:pt>
                <c:pt idx="1807">
                  <c:v>284.865600000016</c:v>
                </c:pt>
                <c:pt idx="1808">
                  <c:v>283.87280000001601</c:v>
                </c:pt>
                <c:pt idx="1809">
                  <c:v>282.88000000001603</c:v>
                </c:pt>
                <c:pt idx="1810">
                  <c:v>281.88720000001598</c:v>
                </c:pt>
                <c:pt idx="1811">
                  <c:v>280.89440000001599</c:v>
                </c:pt>
                <c:pt idx="1812">
                  <c:v>279.901600000016</c:v>
                </c:pt>
                <c:pt idx="1813">
                  <c:v>278.90880000001602</c:v>
                </c:pt>
                <c:pt idx="1814">
                  <c:v>277.91600000001603</c:v>
                </c:pt>
                <c:pt idx="1815">
                  <c:v>276.92320000001598</c:v>
                </c:pt>
                <c:pt idx="1816">
                  <c:v>275.93040000001599</c:v>
                </c:pt>
                <c:pt idx="1817">
                  <c:v>274.937600000016</c:v>
                </c:pt>
                <c:pt idx="1818">
                  <c:v>273.94480000001602</c:v>
                </c:pt>
                <c:pt idx="1819">
                  <c:v>272.95200000001603</c:v>
                </c:pt>
                <c:pt idx="1820">
                  <c:v>271.95920000001598</c:v>
                </c:pt>
                <c:pt idx="1821">
                  <c:v>270.96640000001599</c:v>
                </c:pt>
                <c:pt idx="1822">
                  <c:v>269.97360000001697</c:v>
                </c:pt>
                <c:pt idx="1823">
                  <c:v>268.98080000001698</c:v>
                </c:pt>
                <c:pt idx="1824">
                  <c:v>267.988000000017</c:v>
                </c:pt>
                <c:pt idx="1825">
                  <c:v>266.99520000001701</c:v>
                </c:pt>
                <c:pt idx="1826">
                  <c:v>266.00240000001702</c:v>
                </c:pt>
                <c:pt idx="1827">
                  <c:v>265.00960000001697</c:v>
                </c:pt>
                <c:pt idx="1828">
                  <c:v>264.01680000001699</c:v>
                </c:pt>
                <c:pt idx="1829">
                  <c:v>263.024000000017</c:v>
                </c:pt>
                <c:pt idx="1830">
                  <c:v>262.03120000001701</c:v>
                </c:pt>
                <c:pt idx="1831">
                  <c:v>261.03840000001702</c:v>
                </c:pt>
                <c:pt idx="1832">
                  <c:v>260.04560000001698</c:v>
                </c:pt>
                <c:pt idx="1833">
                  <c:v>259.05280000001699</c:v>
                </c:pt>
                <c:pt idx="1834">
                  <c:v>258.060000000017</c:v>
                </c:pt>
                <c:pt idx="1835">
                  <c:v>257.06720000001701</c:v>
                </c:pt>
                <c:pt idx="1836">
                  <c:v>256.07440000001702</c:v>
                </c:pt>
                <c:pt idx="1837">
                  <c:v>255.081600000017</c:v>
                </c:pt>
                <c:pt idx="1838">
                  <c:v>254.08880000001699</c:v>
                </c:pt>
                <c:pt idx="1839">
                  <c:v>253.096000000017</c:v>
                </c:pt>
                <c:pt idx="1840">
                  <c:v>252.10320000001701</c:v>
                </c:pt>
                <c:pt idx="1841">
                  <c:v>251.11040000001699</c:v>
                </c:pt>
                <c:pt idx="1842">
                  <c:v>250.11760000001701</c:v>
                </c:pt>
                <c:pt idx="1843">
                  <c:v>249.12480000001699</c:v>
                </c:pt>
                <c:pt idx="1844">
                  <c:v>248.132000000017</c:v>
                </c:pt>
                <c:pt idx="1845">
                  <c:v>247.13920000001701</c:v>
                </c:pt>
                <c:pt idx="1846">
                  <c:v>246.146400000017</c:v>
                </c:pt>
                <c:pt idx="1847">
                  <c:v>245.15360000001701</c:v>
                </c:pt>
                <c:pt idx="1848">
                  <c:v>244.16080000001699</c:v>
                </c:pt>
                <c:pt idx="1849">
                  <c:v>243.168000000017</c:v>
                </c:pt>
                <c:pt idx="1850">
                  <c:v>242.17520000001701</c:v>
                </c:pt>
                <c:pt idx="1851">
                  <c:v>241.182400000017</c:v>
                </c:pt>
                <c:pt idx="1852">
                  <c:v>242.97760000001699</c:v>
                </c:pt>
                <c:pt idx="1853">
                  <c:v>241.984800000017</c:v>
                </c:pt>
                <c:pt idx="1854">
                  <c:v>243.780000000017</c:v>
                </c:pt>
                <c:pt idx="1855">
                  <c:v>245.57520000001699</c:v>
                </c:pt>
                <c:pt idx="1856">
                  <c:v>244.582400000017</c:v>
                </c:pt>
                <c:pt idx="1857">
                  <c:v>243.58960000001699</c:v>
                </c:pt>
                <c:pt idx="1858">
                  <c:v>242.596800000017</c:v>
                </c:pt>
                <c:pt idx="1859">
                  <c:v>241.60400000001701</c:v>
                </c:pt>
                <c:pt idx="1860">
                  <c:v>243.399200000017</c:v>
                </c:pt>
                <c:pt idx="1861">
                  <c:v>242.40640000001699</c:v>
                </c:pt>
                <c:pt idx="1862">
                  <c:v>244.20160000001701</c:v>
                </c:pt>
                <c:pt idx="1863">
                  <c:v>243.20880000001699</c:v>
                </c:pt>
                <c:pt idx="1864">
                  <c:v>242.216000000017</c:v>
                </c:pt>
                <c:pt idx="1865">
                  <c:v>244.011200000017</c:v>
                </c:pt>
                <c:pt idx="1866">
                  <c:v>245.80640000001699</c:v>
                </c:pt>
                <c:pt idx="1867">
                  <c:v>247.60160000001699</c:v>
                </c:pt>
                <c:pt idx="1868">
                  <c:v>249.39680000001701</c:v>
                </c:pt>
                <c:pt idx="1869">
                  <c:v>248.40400000001699</c:v>
                </c:pt>
                <c:pt idx="1870">
                  <c:v>247.411200000017</c:v>
                </c:pt>
                <c:pt idx="1871">
                  <c:v>246.41840000001699</c:v>
                </c:pt>
                <c:pt idx="1872">
                  <c:v>245.425600000017</c:v>
                </c:pt>
                <c:pt idx="1873">
                  <c:v>244.43280000001701</c:v>
                </c:pt>
                <c:pt idx="1874">
                  <c:v>243.44000000001699</c:v>
                </c:pt>
                <c:pt idx="1875">
                  <c:v>242.44720000001701</c:v>
                </c:pt>
                <c:pt idx="1876">
                  <c:v>241.45440000001699</c:v>
                </c:pt>
                <c:pt idx="1877">
                  <c:v>240.461600000017</c:v>
                </c:pt>
                <c:pt idx="1878">
                  <c:v>239.46880000001701</c:v>
                </c:pt>
                <c:pt idx="1879">
                  <c:v>238.476000000017</c:v>
                </c:pt>
                <c:pt idx="1880">
                  <c:v>237.48320000001701</c:v>
                </c:pt>
                <c:pt idx="1881">
                  <c:v>236.49040000001699</c:v>
                </c:pt>
                <c:pt idx="1882">
                  <c:v>235.497600000017</c:v>
                </c:pt>
                <c:pt idx="1883">
                  <c:v>237.292800000017</c:v>
                </c:pt>
                <c:pt idx="1884">
                  <c:v>239.08800000001699</c:v>
                </c:pt>
                <c:pt idx="1885">
                  <c:v>240.88320000001701</c:v>
                </c:pt>
                <c:pt idx="1886">
                  <c:v>239.890400000017</c:v>
                </c:pt>
                <c:pt idx="1887">
                  <c:v>238.89760000001701</c:v>
                </c:pt>
                <c:pt idx="1888">
                  <c:v>237.90480000001699</c:v>
                </c:pt>
                <c:pt idx="1889">
                  <c:v>239.70000000001701</c:v>
                </c:pt>
                <c:pt idx="1890">
                  <c:v>241.49520000001701</c:v>
                </c:pt>
                <c:pt idx="1891">
                  <c:v>240.50240000001699</c:v>
                </c:pt>
                <c:pt idx="1892">
                  <c:v>242.29760000001701</c:v>
                </c:pt>
                <c:pt idx="1893">
                  <c:v>244.09280000001701</c:v>
                </c:pt>
                <c:pt idx="1894">
                  <c:v>243.10000000001699</c:v>
                </c:pt>
                <c:pt idx="1895">
                  <c:v>242.107200000017</c:v>
                </c:pt>
                <c:pt idx="1896">
                  <c:v>243.902400000017</c:v>
                </c:pt>
                <c:pt idx="1897">
                  <c:v>245.69760000001699</c:v>
                </c:pt>
                <c:pt idx="1898">
                  <c:v>247.49280000001701</c:v>
                </c:pt>
                <c:pt idx="1899">
                  <c:v>249.28800000001701</c:v>
                </c:pt>
                <c:pt idx="1900">
                  <c:v>251.083200000017</c:v>
                </c:pt>
                <c:pt idx="1901">
                  <c:v>252.878400000017</c:v>
                </c:pt>
                <c:pt idx="1902">
                  <c:v>254.67360000001699</c:v>
                </c:pt>
                <c:pt idx="1903">
                  <c:v>253.680800000017</c:v>
                </c:pt>
                <c:pt idx="1904">
                  <c:v>252.68800000001701</c:v>
                </c:pt>
                <c:pt idx="1905">
                  <c:v>254.48320000001701</c:v>
                </c:pt>
                <c:pt idx="1906">
                  <c:v>256.27840000001697</c:v>
                </c:pt>
                <c:pt idx="1907">
                  <c:v>258.073600000017</c:v>
                </c:pt>
                <c:pt idx="1908">
                  <c:v>257.08080000001701</c:v>
                </c:pt>
                <c:pt idx="1909">
                  <c:v>256.08800000001702</c:v>
                </c:pt>
                <c:pt idx="1910">
                  <c:v>257.88320000001698</c:v>
                </c:pt>
                <c:pt idx="1911">
                  <c:v>259.67840000001701</c:v>
                </c:pt>
                <c:pt idx="1912">
                  <c:v>258.68560000001702</c:v>
                </c:pt>
                <c:pt idx="1913">
                  <c:v>257.69280000001697</c:v>
                </c:pt>
                <c:pt idx="1914">
                  <c:v>256.70000000001698</c:v>
                </c:pt>
                <c:pt idx="1915">
                  <c:v>255.707200000017</c:v>
                </c:pt>
                <c:pt idx="1916">
                  <c:v>254.71440000001701</c:v>
                </c:pt>
                <c:pt idx="1917">
                  <c:v>253.72160000001699</c:v>
                </c:pt>
                <c:pt idx="1918">
                  <c:v>252.728800000017</c:v>
                </c:pt>
                <c:pt idx="1919">
                  <c:v>251.73600000001699</c:v>
                </c:pt>
                <c:pt idx="1920">
                  <c:v>250.743200000017</c:v>
                </c:pt>
                <c:pt idx="1921">
                  <c:v>249.75040000001701</c:v>
                </c:pt>
                <c:pt idx="1922">
                  <c:v>248.75760000001699</c:v>
                </c:pt>
                <c:pt idx="1923">
                  <c:v>247.764800000017</c:v>
                </c:pt>
                <c:pt idx="1924">
                  <c:v>246.77200000001699</c:v>
                </c:pt>
                <c:pt idx="1925">
                  <c:v>245.779200000017</c:v>
                </c:pt>
                <c:pt idx="1926">
                  <c:v>244.78640000001701</c:v>
                </c:pt>
                <c:pt idx="1927">
                  <c:v>246.581600000017</c:v>
                </c:pt>
                <c:pt idx="1928">
                  <c:v>245.58880000001699</c:v>
                </c:pt>
                <c:pt idx="1929">
                  <c:v>247.38400000001701</c:v>
                </c:pt>
                <c:pt idx="1930">
                  <c:v>246.39120000001699</c:v>
                </c:pt>
                <c:pt idx="1931">
                  <c:v>245.39840000001701</c:v>
                </c:pt>
                <c:pt idx="1932">
                  <c:v>244.40560000001699</c:v>
                </c:pt>
                <c:pt idx="1933">
                  <c:v>243.412800000017</c:v>
                </c:pt>
                <c:pt idx="1934">
                  <c:v>245.20800000001699</c:v>
                </c:pt>
                <c:pt idx="1935">
                  <c:v>244.21520000001701</c:v>
                </c:pt>
                <c:pt idx="1936">
                  <c:v>246.010400000017</c:v>
                </c:pt>
                <c:pt idx="1937">
                  <c:v>245.01760000001701</c:v>
                </c:pt>
                <c:pt idx="1938">
                  <c:v>246.81280000001701</c:v>
                </c:pt>
                <c:pt idx="1939">
                  <c:v>245.82000000001699</c:v>
                </c:pt>
                <c:pt idx="1940">
                  <c:v>247.61520000001701</c:v>
                </c:pt>
                <c:pt idx="1941">
                  <c:v>249.41040000001701</c:v>
                </c:pt>
                <c:pt idx="1942">
                  <c:v>248.41760000001699</c:v>
                </c:pt>
                <c:pt idx="1943">
                  <c:v>250.21280000001701</c:v>
                </c:pt>
                <c:pt idx="1944">
                  <c:v>252.00800000001701</c:v>
                </c:pt>
                <c:pt idx="1945">
                  <c:v>253.803200000017</c:v>
                </c:pt>
                <c:pt idx="1946">
                  <c:v>255.59840000001699</c:v>
                </c:pt>
                <c:pt idx="1947">
                  <c:v>254.60560000001701</c:v>
                </c:pt>
                <c:pt idx="1948">
                  <c:v>256.400800000017</c:v>
                </c:pt>
                <c:pt idx="1949">
                  <c:v>255.40800000001701</c:v>
                </c:pt>
                <c:pt idx="1950">
                  <c:v>257.20320000001698</c:v>
                </c:pt>
                <c:pt idx="1951">
                  <c:v>256.21040000001699</c:v>
                </c:pt>
                <c:pt idx="1952">
                  <c:v>255.217600000017</c:v>
                </c:pt>
                <c:pt idx="1953">
                  <c:v>254.22480000001701</c:v>
                </c:pt>
                <c:pt idx="1954">
                  <c:v>256.02000000001698</c:v>
                </c:pt>
                <c:pt idx="1955">
                  <c:v>255.02720000001699</c:v>
                </c:pt>
                <c:pt idx="1956">
                  <c:v>254.034400000017</c:v>
                </c:pt>
                <c:pt idx="1957">
                  <c:v>253.04160000001701</c:v>
                </c:pt>
                <c:pt idx="1958">
                  <c:v>252.04880000001799</c:v>
                </c:pt>
                <c:pt idx="1959">
                  <c:v>253.84400000001699</c:v>
                </c:pt>
                <c:pt idx="1960">
                  <c:v>252.851200000018</c:v>
                </c:pt>
                <c:pt idx="1961">
                  <c:v>254.64640000001799</c:v>
                </c:pt>
                <c:pt idx="1962">
                  <c:v>253.653600000018</c:v>
                </c:pt>
                <c:pt idx="1963">
                  <c:v>252.66080000001801</c:v>
                </c:pt>
                <c:pt idx="1964">
                  <c:v>251.668000000018</c:v>
                </c:pt>
                <c:pt idx="1965">
                  <c:v>250.67520000001801</c:v>
                </c:pt>
                <c:pt idx="1966">
                  <c:v>249.68240000001799</c:v>
                </c:pt>
                <c:pt idx="1967">
                  <c:v>248.689600000018</c:v>
                </c:pt>
                <c:pt idx="1968">
                  <c:v>247.69680000001799</c:v>
                </c:pt>
                <c:pt idx="1969">
                  <c:v>246.704000000018</c:v>
                </c:pt>
                <c:pt idx="1970">
                  <c:v>245.71120000001801</c:v>
                </c:pt>
                <c:pt idx="1971">
                  <c:v>244.71840000001799</c:v>
                </c:pt>
                <c:pt idx="1972">
                  <c:v>243.72560000001801</c:v>
                </c:pt>
                <c:pt idx="1973">
                  <c:v>242.73280000001799</c:v>
                </c:pt>
                <c:pt idx="1974">
                  <c:v>241.740000000018</c:v>
                </c:pt>
                <c:pt idx="1975">
                  <c:v>240.74720000001801</c:v>
                </c:pt>
                <c:pt idx="1976">
                  <c:v>239.75440000001799</c:v>
                </c:pt>
                <c:pt idx="1977">
                  <c:v>238.76160000001801</c:v>
                </c:pt>
                <c:pt idx="1978">
                  <c:v>237.76880000001799</c:v>
                </c:pt>
                <c:pt idx="1979">
                  <c:v>236.776000000018</c:v>
                </c:pt>
                <c:pt idx="1980">
                  <c:v>235.78320000001801</c:v>
                </c:pt>
                <c:pt idx="1981">
                  <c:v>234.790400000018</c:v>
                </c:pt>
                <c:pt idx="1982">
                  <c:v>236.58560000001799</c:v>
                </c:pt>
                <c:pt idx="1983">
                  <c:v>238.38080000001801</c:v>
                </c:pt>
                <c:pt idx="1984">
                  <c:v>237.388000000018</c:v>
                </c:pt>
                <c:pt idx="1985">
                  <c:v>236.39520000001801</c:v>
                </c:pt>
                <c:pt idx="1986">
                  <c:v>235.40240000001799</c:v>
                </c:pt>
                <c:pt idx="1987">
                  <c:v>234.409600000018</c:v>
                </c:pt>
                <c:pt idx="1988">
                  <c:v>236.204800000018</c:v>
                </c:pt>
                <c:pt idx="1989">
                  <c:v>238.00000000001799</c:v>
                </c:pt>
                <c:pt idx="1990">
                  <c:v>237.007200000018</c:v>
                </c:pt>
                <c:pt idx="1991">
                  <c:v>236.01440000001799</c:v>
                </c:pt>
                <c:pt idx="1992">
                  <c:v>237.80960000001801</c:v>
                </c:pt>
                <c:pt idx="1993">
                  <c:v>239.604800000018</c:v>
                </c:pt>
                <c:pt idx="1994">
                  <c:v>238.61200000001801</c:v>
                </c:pt>
                <c:pt idx="1995">
                  <c:v>237.619200000018</c:v>
                </c:pt>
                <c:pt idx="1996">
                  <c:v>236.62640000001801</c:v>
                </c:pt>
                <c:pt idx="1997">
                  <c:v>235.63360000001799</c:v>
                </c:pt>
                <c:pt idx="1998">
                  <c:v>234.640800000018</c:v>
                </c:pt>
                <c:pt idx="1999">
                  <c:v>233.64800000001799</c:v>
                </c:pt>
                <c:pt idx="2000">
                  <c:v>232.655200000018</c:v>
                </c:pt>
                <c:pt idx="2001">
                  <c:v>234.45040000001799</c:v>
                </c:pt>
                <c:pt idx="2002">
                  <c:v>236.24560000001799</c:v>
                </c:pt>
                <c:pt idx="2003">
                  <c:v>235.252800000018</c:v>
                </c:pt>
                <c:pt idx="2004">
                  <c:v>234.26000000001801</c:v>
                </c:pt>
                <c:pt idx="2005">
                  <c:v>236.055200000018</c:v>
                </c:pt>
                <c:pt idx="2006">
                  <c:v>235.06240000001799</c:v>
                </c:pt>
                <c:pt idx="2007">
                  <c:v>236.85760000001801</c:v>
                </c:pt>
                <c:pt idx="2008">
                  <c:v>238.652800000018</c:v>
                </c:pt>
                <c:pt idx="2009">
                  <c:v>240.448000000018</c:v>
                </c:pt>
                <c:pt idx="2010">
                  <c:v>239.45520000001801</c:v>
                </c:pt>
                <c:pt idx="2011">
                  <c:v>238.46240000001799</c:v>
                </c:pt>
                <c:pt idx="2012">
                  <c:v>237.469600000018</c:v>
                </c:pt>
                <c:pt idx="2013">
                  <c:v>236.47680000001799</c:v>
                </c:pt>
                <c:pt idx="2014">
                  <c:v>238.27200000001801</c:v>
                </c:pt>
                <c:pt idx="2015">
                  <c:v>240.067200000018</c:v>
                </c:pt>
                <c:pt idx="2016">
                  <c:v>241.862400000018</c:v>
                </c:pt>
                <c:pt idx="2017">
                  <c:v>240.86960000001801</c:v>
                </c:pt>
                <c:pt idx="2018">
                  <c:v>242.664800000018</c:v>
                </c:pt>
                <c:pt idx="2019">
                  <c:v>244.460000000018</c:v>
                </c:pt>
                <c:pt idx="2020">
                  <c:v>246.25520000001799</c:v>
                </c:pt>
                <c:pt idx="2021">
                  <c:v>245.262400000018</c:v>
                </c:pt>
                <c:pt idx="2022">
                  <c:v>244.26960000001799</c:v>
                </c:pt>
                <c:pt idx="2023">
                  <c:v>243.276800000018</c:v>
                </c:pt>
                <c:pt idx="2024">
                  <c:v>242.28400000001801</c:v>
                </c:pt>
                <c:pt idx="2025">
                  <c:v>241.29120000001799</c:v>
                </c:pt>
                <c:pt idx="2026">
                  <c:v>240.29840000001801</c:v>
                </c:pt>
                <c:pt idx="2027">
                  <c:v>239.30560000001799</c:v>
                </c:pt>
                <c:pt idx="2028">
                  <c:v>241.10080000001801</c:v>
                </c:pt>
                <c:pt idx="2029">
                  <c:v>242.89600000001801</c:v>
                </c:pt>
                <c:pt idx="2030">
                  <c:v>244.691200000018</c:v>
                </c:pt>
                <c:pt idx="2031">
                  <c:v>246.48640000001799</c:v>
                </c:pt>
                <c:pt idx="2032">
                  <c:v>245.49360000001801</c:v>
                </c:pt>
                <c:pt idx="2033">
                  <c:v>244.50080000001799</c:v>
                </c:pt>
                <c:pt idx="2034">
                  <c:v>246.29600000001801</c:v>
                </c:pt>
                <c:pt idx="2035">
                  <c:v>248.09120000001801</c:v>
                </c:pt>
                <c:pt idx="2036">
                  <c:v>247.09840000001799</c:v>
                </c:pt>
                <c:pt idx="2037">
                  <c:v>246.105600000018</c:v>
                </c:pt>
                <c:pt idx="2038">
                  <c:v>245.11280000001801</c:v>
                </c:pt>
                <c:pt idx="2039">
                  <c:v>246.90800000001801</c:v>
                </c:pt>
                <c:pt idx="2040">
                  <c:v>248.703200000018</c:v>
                </c:pt>
                <c:pt idx="2041">
                  <c:v>247.71040000001801</c:v>
                </c:pt>
                <c:pt idx="2042">
                  <c:v>246.717600000018</c:v>
                </c:pt>
                <c:pt idx="2043">
                  <c:v>248.51280000001799</c:v>
                </c:pt>
                <c:pt idx="2044">
                  <c:v>250.30800000001801</c:v>
                </c:pt>
                <c:pt idx="2045">
                  <c:v>252.10320000001801</c:v>
                </c:pt>
                <c:pt idx="2046">
                  <c:v>251.11040000001799</c:v>
                </c:pt>
                <c:pt idx="2047">
                  <c:v>250.117600000018</c:v>
                </c:pt>
                <c:pt idx="2048">
                  <c:v>249.12480000001801</c:v>
                </c:pt>
                <c:pt idx="2049">
                  <c:v>248.132000000018</c:v>
                </c:pt>
                <c:pt idx="2050">
                  <c:v>247.13920000001801</c:v>
                </c:pt>
                <c:pt idx="2051">
                  <c:v>246.14640000001799</c:v>
                </c:pt>
                <c:pt idx="2052">
                  <c:v>245.153600000018</c:v>
                </c:pt>
                <c:pt idx="2053">
                  <c:v>246.948800000018</c:v>
                </c:pt>
                <c:pt idx="2054">
                  <c:v>245.95600000001801</c:v>
                </c:pt>
                <c:pt idx="2055">
                  <c:v>247.751200000018</c:v>
                </c:pt>
                <c:pt idx="2056">
                  <c:v>246.75840000001801</c:v>
                </c:pt>
                <c:pt idx="2057">
                  <c:v>245.765600000018</c:v>
                </c:pt>
                <c:pt idx="2058">
                  <c:v>247.56080000001799</c:v>
                </c:pt>
                <c:pt idx="2059">
                  <c:v>249.35600000001801</c:v>
                </c:pt>
                <c:pt idx="2060">
                  <c:v>248.363200000018</c:v>
                </c:pt>
                <c:pt idx="2061">
                  <c:v>247.37040000001801</c:v>
                </c:pt>
                <c:pt idx="2062">
                  <c:v>246.37760000001799</c:v>
                </c:pt>
                <c:pt idx="2063">
                  <c:v>245.384800000018</c:v>
                </c:pt>
                <c:pt idx="2064">
                  <c:v>244.39200000001799</c:v>
                </c:pt>
                <c:pt idx="2065">
                  <c:v>243.399200000018</c:v>
                </c:pt>
                <c:pt idx="2066">
                  <c:v>242.40640000001801</c:v>
                </c:pt>
                <c:pt idx="2067">
                  <c:v>241.41360000001799</c:v>
                </c:pt>
                <c:pt idx="2068">
                  <c:v>243.20880000001799</c:v>
                </c:pt>
                <c:pt idx="2069">
                  <c:v>242.216000000018</c:v>
                </c:pt>
                <c:pt idx="2070">
                  <c:v>244.01120000001799</c:v>
                </c:pt>
                <c:pt idx="2071">
                  <c:v>243.018400000018</c:v>
                </c:pt>
                <c:pt idx="2072">
                  <c:v>242.02560000001799</c:v>
                </c:pt>
                <c:pt idx="2073">
                  <c:v>241.032800000018</c:v>
                </c:pt>
                <c:pt idx="2074">
                  <c:v>240.04000000001801</c:v>
                </c:pt>
                <c:pt idx="2075">
                  <c:v>239.04720000001799</c:v>
                </c:pt>
                <c:pt idx="2076">
                  <c:v>238.05440000001801</c:v>
                </c:pt>
                <c:pt idx="2077">
                  <c:v>237.06160000001799</c:v>
                </c:pt>
                <c:pt idx="2078">
                  <c:v>236.068800000018</c:v>
                </c:pt>
                <c:pt idx="2079">
                  <c:v>237.864000000018</c:v>
                </c:pt>
                <c:pt idx="2080">
                  <c:v>239.65920000001799</c:v>
                </c:pt>
                <c:pt idx="2081">
                  <c:v>238.666400000018</c:v>
                </c:pt>
                <c:pt idx="2082">
                  <c:v>240.461600000018</c:v>
                </c:pt>
                <c:pt idx="2083">
                  <c:v>239.46880000001801</c:v>
                </c:pt>
                <c:pt idx="2084">
                  <c:v>241.264000000018</c:v>
                </c:pt>
                <c:pt idx="2085">
                  <c:v>240.27120000001801</c:v>
                </c:pt>
                <c:pt idx="2086">
                  <c:v>242.06640000001801</c:v>
                </c:pt>
                <c:pt idx="2087">
                  <c:v>243.861600000018</c:v>
                </c:pt>
                <c:pt idx="2088">
                  <c:v>245.65680000001799</c:v>
                </c:pt>
                <c:pt idx="2089">
                  <c:v>247.45200000001799</c:v>
                </c:pt>
                <c:pt idx="2090">
                  <c:v>246.459200000018</c:v>
                </c:pt>
                <c:pt idx="2091">
                  <c:v>245.46640000001801</c:v>
                </c:pt>
                <c:pt idx="2092">
                  <c:v>247.26160000001801</c:v>
                </c:pt>
                <c:pt idx="2093">
                  <c:v>249.056800000018</c:v>
                </c:pt>
                <c:pt idx="2094">
                  <c:v>250.85200000001799</c:v>
                </c:pt>
                <c:pt idx="2095">
                  <c:v>249.85920000001801</c:v>
                </c:pt>
                <c:pt idx="2096">
                  <c:v>251.654400000018</c:v>
                </c:pt>
                <c:pt idx="2097">
                  <c:v>250.66160000001801</c:v>
                </c:pt>
                <c:pt idx="2098">
                  <c:v>249.668800000018</c:v>
                </c:pt>
                <c:pt idx="2099">
                  <c:v>248.67600000001801</c:v>
                </c:pt>
                <c:pt idx="2100">
                  <c:v>247.68320000001799</c:v>
                </c:pt>
                <c:pt idx="2101">
                  <c:v>246.690400000018</c:v>
                </c:pt>
                <c:pt idx="2102">
                  <c:v>245.69760000001801</c:v>
                </c:pt>
                <c:pt idx="2103">
                  <c:v>244.704800000018</c:v>
                </c:pt>
                <c:pt idx="2104">
                  <c:v>243.71200000001801</c:v>
                </c:pt>
                <c:pt idx="2105">
                  <c:v>242.71920000001799</c:v>
                </c:pt>
                <c:pt idx="2106">
                  <c:v>241.726400000018</c:v>
                </c:pt>
                <c:pt idx="2107">
                  <c:v>240.73360000001799</c:v>
                </c:pt>
                <c:pt idx="2108">
                  <c:v>239.740800000018</c:v>
                </c:pt>
                <c:pt idx="2109">
                  <c:v>238.74800000001801</c:v>
                </c:pt>
                <c:pt idx="2110">
                  <c:v>237.75520000001799</c:v>
                </c:pt>
                <c:pt idx="2111">
                  <c:v>236.762400000018</c:v>
                </c:pt>
                <c:pt idx="2112">
                  <c:v>235.76960000001799</c:v>
                </c:pt>
                <c:pt idx="2113">
                  <c:v>234.776800000018</c:v>
                </c:pt>
                <c:pt idx="2114">
                  <c:v>233.78400000001801</c:v>
                </c:pt>
                <c:pt idx="2115">
                  <c:v>232.79120000001799</c:v>
                </c:pt>
                <c:pt idx="2116">
                  <c:v>234.58640000001799</c:v>
                </c:pt>
                <c:pt idx="2117">
                  <c:v>233.593600000018</c:v>
                </c:pt>
                <c:pt idx="2118">
                  <c:v>232.60080000001801</c:v>
                </c:pt>
                <c:pt idx="2119">
                  <c:v>234.39600000001801</c:v>
                </c:pt>
                <c:pt idx="2120">
                  <c:v>236.191200000018</c:v>
                </c:pt>
                <c:pt idx="2121">
                  <c:v>235.19840000001801</c:v>
                </c:pt>
                <c:pt idx="2122">
                  <c:v>236.99360000001801</c:v>
                </c:pt>
                <c:pt idx="2123">
                  <c:v>238.788800000018</c:v>
                </c:pt>
                <c:pt idx="2124">
                  <c:v>237.79600000001801</c:v>
                </c:pt>
                <c:pt idx="2125">
                  <c:v>236.80320000001899</c:v>
                </c:pt>
                <c:pt idx="2126">
                  <c:v>238.59840000001799</c:v>
                </c:pt>
                <c:pt idx="2127">
                  <c:v>237.605600000019</c:v>
                </c:pt>
                <c:pt idx="2128">
                  <c:v>239.40080000001899</c:v>
                </c:pt>
                <c:pt idx="2129">
                  <c:v>238.408000000019</c:v>
                </c:pt>
                <c:pt idx="2130">
                  <c:v>240.203200000019</c:v>
                </c:pt>
                <c:pt idx="2131">
                  <c:v>239.21040000001901</c:v>
                </c:pt>
                <c:pt idx="2132">
                  <c:v>241.005600000019</c:v>
                </c:pt>
                <c:pt idx="2133">
                  <c:v>240.01280000001901</c:v>
                </c:pt>
                <c:pt idx="2134">
                  <c:v>239.020000000019</c:v>
                </c:pt>
                <c:pt idx="2135">
                  <c:v>240.81520000001899</c:v>
                </c:pt>
                <c:pt idx="2136">
                  <c:v>239.822400000019</c:v>
                </c:pt>
                <c:pt idx="2137">
                  <c:v>241.617600000019</c:v>
                </c:pt>
                <c:pt idx="2138">
                  <c:v>240.62480000001901</c:v>
                </c:pt>
                <c:pt idx="2139">
                  <c:v>242.420000000019</c:v>
                </c:pt>
                <c:pt idx="2140">
                  <c:v>244.215200000019</c:v>
                </c:pt>
                <c:pt idx="2141">
                  <c:v>243.22240000001901</c:v>
                </c:pt>
                <c:pt idx="2142">
                  <c:v>245.017600000019</c:v>
                </c:pt>
                <c:pt idx="2143">
                  <c:v>246.812800000019</c:v>
                </c:pt>
                <c:pt idx="2144">
                  <c:v>245.82000000001901</c:v>
                </c:pt>
                <c:pt idx="2145">
                  <c:v>247.615200000019</c:v>
                </c:pt>
                <c:pt idx="2146">
                  <c:v>246.62240000001901</c:v>
                </c:pt>
                <c:pt idx="2147">
                  <c:v>245.629600000019</c:v>
                </c:pt>
                <c:pt idx="2148">
                  <c:v>247.42480000001899</c:v>
                </c:pt>
                <c:pt idx="2149">
                  <c:v>246.432000000019</c:v>
                </c:pt>
                <c:pt idx="2150">
                  <c:v>248.227200000019</c:v>
                </c:pt>
                <c:pt idx="2151">
                  <c:v>247.23440000001901</c:v>
                </c:pt>
                <c:pt idx="2152">
                  <c:v>246.24160000001899</c:v>
                </c:pt>
                <c:pt idx="2153">
                  <c:v>245.248800000019</c:v>
                </c:pt>
                <c:pt idx="2154">
                  <c:v>244.25600000001899</c:v>
                </c:pt>
                <c:pt idx="2155">
                  <c:v>243.263200000019</c:v>
                </c:pt>
                <c:pt idx="2156">
                  <c:v>242.27040000001901</c:v>
                </c:pt>
                <c:pt idx="2157">
                  <c:v>241.27760000001899</c:v>
                </c:pt>
                <c:pt idx="2158">
                  <c:v>240.284800000019</c:v>
                </c:pt>
                <c:pt idx="2159">
                  <c:v>239.29200000001899</c:v>
                </c:pt>
                <c:pt idx="2160">
                  <c:v>238.299200000019</c:v>
                </c:pt>
                <c:pt idx="2161">
                  <c:v>237.30640000001901</c:v>
                </c:pt>
                <c:pt idx="2162">
                  <c:v>236.31360000001899</c:v>
                </c:pt>
                <c:pt idx="2163">
                  <c:v>235.32080000001901</c:v>
                </c:pt>
                <c:pt idx="2164">
                  <c:v>234.32800000001899</c:v>
                </c:pt>
                <c:pt idx="2165">
                  <c:v>233.335200000019</c:v>
                </c:pt>
                <c:pt idx="2166">
                  <c:v>232.34240000001901</c:v>
                </c:pt>
                <c:pt idx="2167">
                  <c:v>231.349600000019</c:v>
                </c:pt>
                <c:pt idx="2168">
                  <c:v>230.35680000001901</c:v>
                </c:pt>
                <c:pt idx="2169">
                  <c:v>229.36400000001899</c:v>
                </c:pt>
                <c:pt idx="2170">
                  <c:v>231.15920000001901</c:v>
                </c:pt>
                <c:pt idx="2171">
                  <c:v>232.95440000001901</c:v>
                </c:pt>
                <c:pt idx="2172">
                  <c:v>231.96160000001899</c:v>
                </c:pt>
                <c:pt idx="2173">
                  <c:v>230.968800000019</c:v>
                </c:pt>
                <c:pt idx="2174">
                  <c:v>232.764000000019</c:v>
                </c:pt>
                <c:pt idx="2175">
                  <c:v>234.55920000001899</c:v>
                </c:pt>
                <c:pt idx="2176">
                  <c:v>233.566400000019</c:v>
                </c:pt>
                <c:pt idx="2177">
                  <c:v>235.361600000019</c:v>
                </c:pt>
                <c:pt idx="2178">
                  <c:v>234.36880000001901</c:v>
                </c:pt>
                <c:pt idx="2179">
                  <c:v>236.164000000019</c:v>
                </c:pt>
                <c:pt idx="2180">
                  <c:v>235.17120000001901</c:v>
                </c:pt>
                <c:pt idx="2181">
                  <c:v>236.96640000001901</c:v>
                </c:pt>
                <c:pt idx="2182">
                  <c:v>238.761600000019</c:v>
                </c:pt>
                <c:pt idx="2183">
                  <c:v>240.556800000019</c:v>
                </c:pt>
                <c:pt idx="2184">
                  <c:v>239.56400000001901</c:v>
                </c:pt>
                <c:pt idx="2185">
                  <c:v>241.359200000019</c:v>
                </c:pt>
                <c:pt idx="2186">
                  <c:v>240.36640000001901</c:v>
                </c:pt>
                <c:pt idx="2187">
                  <c:v>242.16160000001901</c:v>
                </c:pt>
                <c:pt idx="2188">
                  <c:v>243.956800000019</c:v>
                </c:pt>
                <c:pt idx="2189">
                  <c:v>245.752000000019</c:v>
                </c:pt>
                <c:pt idx="2190">
                  <c:v>247.54720000001899</c:v>
                </c:pt>
                <c:pt idx="2191">
                  <c:v>246.554400000019</c:v>
                </c:pt>
                <c:pt idx="2192">
                  <c:v>245.56160000001901</c:v>
                </c:pt>
                <c:pt idx="2193">
                  <c:v>247.35680000001901</c:v>
                </c:pt>
                <c:pt idx="2194">
                  <c:v>249.152000000019</c:v>
                </c:pt>
                <c:pt idx="2195">
                  <c:v>248.15920000001901</c:v>
                </c:pt>
                <c:pt idx="2196">
                  <c:v>249.95440000001901</c:v>
                </c:pt>
                <c:pt idx="2197">
                  <c:v>251.749600000019</c:v>
                </c:pt>
                <c:pt idx="2198">
                  <c:v>250.75680000001901</c:v>
                </c:pt>
                <c:pt idx="2199">
                  <c:v>252.55200000001901</c:v>
                </c:pt>
                <c:pt idx="2200">
                  <c:v>254.347200000019</c:v>
                </c:pt>
                <c:pt idx="2201">
                  <c:v>253.35440000001901</c:v>
                </c:pt>
                <c:pt idx="2202">
                  <c:v>252.361600000019</c:v>
                </c:pt>
                <c:pt idx="2203">
                  <c:v>254.15680000001899</c:v>
                </c:pt>
                <c:pt idx="2204">
                  <c:v>253.164000000019</c:v>
                </c:pt>
                <c:pt idx="2205">
                  <c:v>254.959200000019</c:v>
                </c:pt>
                <c:pt idx="2206">
                  <c:v>253.96640000001901</c:v>
                </c:pt>
                <c:pt idx="2207">
                  <c:v>252.97360000001899</c:v>
                </c:pt>
                <c:pt idx="2208">
                  <c:v>254.76880000001901</c:v>
                </c:pt>
                <c:pt idx="2209">
                  <c:v>253.776000000019</c:v>
                </c:pt>
                <c:pt idx="2210">
                  <c:v>255.57120000001899</c:v>
                </c:pt>
                <c:pt idx="2211">
                  <c:v>257.36640000001898</c:v>
                </c:pt>
                <c:pt idx="2212">
                  <c:v>259.16160000001901</c:v>
                </c:pt>
                <c:pt idx="2213">
                  <c:v>258.16880000001902</c:v>
                </c:pt>
                <c:pt idx="2214">
                  <c:v>257.17600000001897</c:v>
                </c:pt>
                <c:pt idx="2215">
                  <c:v>258.971200000019</c:v>
                </c:pt>
                <c:pt idx="2216">
                  <c:v>260.76640000001902</c:v>
                </c:pt>
                <c:pt idx="2217">
                  <c:v>262.56160000001898</c:v>
                </c:pt>
                <c:pt idx="2218">
                  <c:v>261.568800000019</c:v>
                </c:pt>
                <c:pt idx="2219">
                  <c:v>260.57600000001901</c:v>
                </c:pt>
                <c:pt idx="2220">
                  <c:v>259.58320000001902</c:v>
                </c:pt>
                <c:pt idx="2221">
                  <c:v>261.37840000001898</c:v>
                </c:pt>
                <c:pt idx="2222">
                  <c:v>260.385600000019</c:v>
                </c:pt>
                <c:pt idx="2223">
                  <c:v>262.18080000001902</c:v>
                </c:pt>
                <c:pt idx="2224">
                  <c:v>261.18800000001897</c:v>
                </c:pt>
                <c:pt idx="2225">
                  <c:v>260.19520000001899</c:v>
                </c:pt>
                <c:pt idx="2226">
                  <c:v>259.202400000019</c:v>
                </c:pt>
                <c:pt idx="2227">
                  <c:v>258.20960000001901</c:v>
                </c:pt>
                <c:pt idx="2228">
                  <c:v>257.21680000001902</c:v>
                </c:pt>
                <c:pt idx="2229">
                  <c:v>256.22400000001898</c:v>
                </c:pt>
                <c:pt idx="2230">
                  <c:v>255.23120000001899</c:v>
                </c:pt>
                <c:pt idx="2231">
                  <c:v>254.238400000019</c:v>
                </c:pt>
                <c:pt idx="2232">
                  <c:v>253.24560000001901</c:v>
                </c:pt>
                <c:pt idx="2233">
                  <c:v>252.25280000001899</c:v>
                </c:pt>
                <c:pt idx="2234">
                  <c:v>251.26000000001901</c:v>
                </c:pt>
                <c:pt idx="2235">
                  <c:v>250.26720000001899</c:v>
                </c:pt>
                <c:pt idx="2236">
                  <c:v>249.274400000019</c:v>
                </c:pt>
                <c:pt idx="2237">
                  <c:v>248.28160000001901</c:v>
                </c:pt>
                <c:pt idx="2238">
                  <c:v>247.28880000001899</c:v>
                </c:pt>
                <c:pt idx="2239">
                  <c:v>246.29600000001901</c:v>
                </c:pt>
                <c:pt idx="2240">
                  <c:v>245.30320000001899</c:v>
                </c:pt>
                <c:pt idx="2241">
                  <c:v>244.310400000019</c:v>
                </c:pt>
                <c:pt idx="2242">
                  <c:v>243.31760000001901</c:v>
                </c:pt>
                <c:pt idx="2243">
                  <c:v>242.324800000019</c:v>
                </c:pt>
                <c:pt idx="2244">
                  <c:v>241.33200000001901</c:v>
                </c:pt>
                <c:pt idx="2245">
                  <c:v>240.33920000001899</c:v>
                </c:pt>
                <c:pt idx="2246">
                  <c:v>239.346400000019</c:v>
                </c:pt>
                <c:pt idx="2247">
                  <c:v>238.35360000001899</c:v>
                </c:pt>
                <c:pt idx="2248">
                  <c:v>237.360800000019</c:v>
                </c:pt>
                <c:pt idx="2249">
                  <c:v>236.36800000001901</c:v>
                </c:pt>
                <c:pt idx="2250">
                  <c:v>235.37520000001899</c:v>
                </c:pt>
                <c:pt idx="2251">
                  <c:v>234.382400000019</c:v>
                </c:pt>
                <c:pt idx="2252">
                  <c:v>233.38960000001899</c:v>
                </c:pt>
                <c:pt idx="2253">
                  <c:v>232.396800000019</c:v>
                </c:pt>
                <c:pt idx="2254">
                  <c:v>231.40400000001901</c:v>
                </c:pt>
                <c:pt idx="2255">
                  <c:v>230.41120000001899</c:v>
                </c:pt>
                <c:pt idx="2256">
                  <c:v>229.41840000001901</c:v>
                </c:pt>
                <c:pt idx="2257">
                  <c:v>228.42560000001899</c:v>
                </c:pt>
                <c:pt idx="2258">
                  <c:v>227.432800000019</c:v>
                </c:pt>
                <c:pt idx="2259">
                  <c:v>226.44000000001901</c:v>
                </c:pt>
                <c:pt idx="2260">
                  <c:v>225.447200000019</c:v>
                </c:pt>
                <c:pt idx="2261">
                  <c:v>224.45440000001901</c:v>
                </c:pt>
                <c:pt idx="2262">
                  <c:v>223.46160000001899</c:v>
                </c:pt>
                <c:pt idx="2263">
                  <c:v>222.46880000002</c:v>
                </c:pt>
                <c:pt idx="2264">
                  <c:v>221.47600000002001</c:v>
                </c:pt>
                <c:pt idx="2265">
                  <c:v>220.48320000001999</c:v>
                </c:pt>
                <c:pt idx="2266">
                  <c:v>219.49040000002</c:v>
                </c:pt>
                <c:pt idx="2267">
                  <c:v>218.49760000001999</c:v>
                </c:pt>
                <c:pt idx="2268">
                  <c:v>220.29280000002001</c:v>
                </c:pt>
                <c:pt idx="2269">
                  <c:v>222.08800000002</c:v>
                </c:pt>
                <c:pt idx="2270">
                  <c:v>221.09520000001999</c:v>
                </c:pt>
                <c:pt idx="2271">
                  <c:v>220.10240000002</c:v>
                </c:pt>
                <c:pt idx="2272">
                  <c:v>221.89760000001999</c:v>
                </c:pt>
                <c:pt idx="2273">
                  <c:v>220.90480000002</c:v>
                </c:pt>
                <c:pt idx="2274">
                  <c:v>219.91200000001999</c:v>
                </c:pt>
                <c:pt idx="2275">
                  <c:v>218.91920000002</c:v>
                </c:pt>
                <c:pt idx="2276">
                  <c:v>220.71440000001999</c:v>
                </c:pt>
                <c:pt idx="2277">
                  <c:v>219.72160000002</c:v>
                </c:pt>
                <c:pt idx="2278">
                  <c:v>218.72880000001999</c:v>
                </c:pt>
                <c:pt idx="2279">
                  <c:v>217.73600000002</c:v>
                </c:pt>
                <c:pt idx="2280">
                  <c:v>216.74320000002001</c:v>
                </c:pt>
                <c:pt idx="2281">
                  <c:v>215.75040000001999</c:v>
                </c:pt>
                <c:pt idx="2282">
                  <c:v>214.75760000002001</c:v>
                </c:pt>
                <c:pt idx="2283">
                  <c:v>216.55280000002</c:v>
                </c:pt>
                <c:pt idx="2284">
                  <c:v>215.56000000002001</c:v>
                </c:pt>
                <c:pt idx="2285">
                  <c:v>217.35520000002001</c:v>
                </c:pt>
                <c:pt idx="2286">
                  <c:v>219.15040000002</c:v>
                </c:pt>
                <c:pt idx="2287">
                  <c:v>218.15760000002001</c:v>
                </c:pt>
                <c:pt idx="2288">
                  <c:v>217.16480000001999</c:v>
                </c:pt>
                <c:pt idx="2289">
                  <c:v>218.96000000001999</c:v>
                </c:pt>
                <c:pt idx="2290">
                  <c:v>217.96720000002</c:v>
                </c:pt>
                <c:pt idx="2291">
                  <c:v>216.97440000002001</c:v>
                </c:pt>
                <c:pt idx="2292">
                  <c:v>218.76960000002001</c:v>
                </c:pt>
                <c:pt idx="2293">
                  <c:v>220.56480000002</c:v>
                </c:pt>
                <c:pt idx="2294">
                  <c:v>222.36000000001999</c:v>
                </c:pt>
                <c:pt idx="2295">
                  <c:v>221.36720000002001</c:v>
                </c:pt>
                <c:pt idx="2296">
                  <c:v>220.37440000001999</c:v>
                </c:pt>
                <c:pt idx="2297">
                  <c:v>222.16960000002001</c:v>
                </c:pt>
                <c:pt idx="2298">
                  <c:v>221.17680000001999</c:v>
                </c:pt>
                <c:pt idx="2299">
                  <c:v>220.18400000002001</c:v>
                </c:pt>
                <c:pt idx="2300">
                  <c:v>219.19120000001999</c:v>
                </c:pt>
                <c:pt idx="2301">
                  <c:v>218.19840000002</c:v>
                </c:pt>
                <c:pt idx="2302">
                  <c:v>217.20560000002001</c:v>
                </c:pt>
                <c:pt idx="2303">
                  <c:v>219.00080000002001</c:v>
                </c:pt>
                <c:pt idx="2304">
                  <c:v>218.00800000001999</c:v>
                </c:pt>
                <c:pt idx="2305">
                  <c:v>219.80320000002001</c:v>
                </c:pt>
                <c:pt idx="2306">
                  <c:v>218.81040000002</c:v>
                </c:pt>
                <c:pt idx="2307">
                  <c:v>217.81760000002001</c:v>
                </c:pt>
                <c:pt idx="2308">
                  <c:v>216.82480000001999</c:v>
                </c:pt>
                <c:pt idx="2309">
                  <c:v>218.62000000002001</c:v>
                </c:pt>
                <c:pt idx="2310">
                  <c:v>220.41520000002001</c:v>
                </c:pt>
                <c:pt idx="2311">
                  <c:v>219.42240000001999</c:v>
                </c:pt>
                <c:pt idx="2312">
                  <c:v>221.21760000002001</c:v>
                </c:pt>
                <c:pt idx="2313">
                  <c:v>220.22480000002</c:v>
                </c:pt>
                <c:pt idx="2314">
                  <c:v>219.23200000002001</c:v>
                </c:pt>
                <c:pt idx="2315">
                  <c:v>221.02720000002</c:v>
                </c:pt>
                <c:pt idx="2316">
                  <c:v>220.03440000002001</c:v>
                </c:pt>
                <c:pt idx="2317">
                  <c:v>219.04160000002</c:v>
                </c:pt>
                <c:pt idx="2318">
                  <c:v>218.04880000002001</c:v>
                </c:pt>
                <c:pt idx="2319">
                  <c:v>217.05600000001999</c:v>
                </c:pt>
                <c:pt idx="2320">
                  <c:v>216.06320000002</c:v>
                </c:pt>
                <c:pt idx="2321">
                  <c:v>215.07040000001999</c:v>
                </c:pt>
                <c:pt idx="2322">
                  <c:v>214.07760000002</c:v>
                </c:pt>
                <c:pt idx="2323">
                  <c:v>213.08480000002001</c:v>
                </c:pt>
                <c:pt idx="2324">
                  <c:v>212.09200000001999</c:v>
                </c:pt>
                <c:pt idx="2325">
                  <c:v>211.09920000002001</c:v>
                </c:pt>
                <c:pt idx="2326">
                  <c:v>210.10640000001999</c:v>
                </c:pt>
                <c:pt idx="2327">
                  <c:v>209.11360000002</c:v>
                </c:pt>
                <c:pt idx="2328">
                  <c:v>210.90880000001999</c:v>
                </c:pt>
                <c:pt idx="2329">
                  <c:v>212.70400000001999</c:v>
                </c:pt>
                <c:pt idx="2330">
                  <c:v>211.71120000002</c:v>
                </c:pt>
                <c:pt idx="2331">
                  <c:v>213.50640000001999</c:v>
                </c:pt>
                <c:pt idx="2332">
                  <c:v>215.30160000001999</c:v>
                </c:pt>
                <c:pt idx="2333">
                  <c:v>217.09680000002001</c:v>
                </c:pt>
                <c:pt idx="2334">
                  <c:v>218.89200000002</c:v>
                </c:pt>
                <c:pt idx="2335">
                  <c:v>217.89920000001999</c:v>
                </c:pt>
                <c:pt idx="2336">
                  <c:v>216.90640000002</c:v>
                </c:pt>
                <c:pt idx="2337">
                  <c:v>218.70160000001999</c:v>
                </c:pt>
                <c:pt idx="2338">
                  <c:v>217.70880000002001</c:v>
                </c:pt>
                <c:pt idx="2339">
                  <c:v>216.71600000001999</c:v>
                </c:pt>
                <c:pt idx="2340">
                  <c:v>218.51120000002001</c:v>
                </c:pt>
                <c:pt idx="2341">
                  <c:v>220.30640000002001</c:v>
                </c:pt>
                <c:pt idx="2342">
                  <c:v>219.31360000001999</c:v>
                </c:pt>
                <c:pt idx="2343">
                  <c:v>218.32080000002</c:v>
                </c:pt>
                <c:pt idx="2344">
                  <c:v>220.11600000001999</c:v>
                </c:pt>
                <c:pt idx="2345">
                  <c:v>219.12320000002001</c:v>
                </c:pt>
                <c:pt idx="2346">
                  <c:v>220.91840000002</c:v>
                </c:pt>
                <c:pt idx="2347">
                  <c:v>219.92560000002001</c:v>
                </c:pt>
                <c:pt idx="2348">
                  <c:v>218.93280000001999</c:v>
                </c:pt>
                <c:pt idx="2349">
                  <c:v>217.94000000002001</c:v>
                </c:pt>
                <c:pt idx="2350">
                  <c:v>216.94720000001999</c:v>
                </c:pt>
                <c:pt idx="2351">
                  <c:v>218.74240000002001</c:v>
                </c:pt>
                <c:pt idx="2352">
                  <c:v>220.53760000002001</c:v>
                </c:pt>
                <c:pt idx="2353">
                  <c:v>219.54480000001999</c:v>
                </c:pt>
                <c:pt idx="2354">
                  <c:v>218.55200000002</c:v>
                </c:pt>
                <c:pt idx="2355">
                  <c:v>220.34720000002</c:v>
                </c:pt>
                <c:pt idx="2356">
                  <c:v>222.14240000001999</c:v>
                </c:pt>
                <c:pt idx="2357">
                  <c:v>223.93760000002001</c:v>
                </c:pt>
                <c:pt idx="2358">
                  <c:v>222.94480000002</c:v>
                </c:pt>
                <c:pt idx="2359">
                  <c:v>221.95200000002001</c:v>
                </c:pt>
                <c:pt idx="2360">
                  <c:v>220.95920000001999</c:v>
                </c:pt>
                <c:pt idx="2361">
                  <c:v>219.96640000002</c:v>
                </c:pt>
                <c:pt idx="2362">
                  <c:v>221.76160000002</c:v>
                </c:pt>
                <c:pt idx="2363">
                  <c:v>223.55680000001999</c:v>
                </c:pt>
                <c:pt idx="2364">
                  <c:v>225.35200000002001</c:v>
                </c:pt>
                <c:pt idx="2365">
                  <c:v>224.35920000002</c:v>
                </c:pt>
                <c:pt idx="2366">
                  <c:v>223.36640000002001</c:v>
                </c:pt>
                <c:pt idx="2367">
                  <c:v>225.16160000002</c:v>
                </c:pt>
                <c:pt idx="2368">
                  <c:v>226.95680000002</c:v>
                </c:pt>
                <c:pt idx="2369">
                  <c:v>228.75200000001999</c:v>
                </c:pt>
                <c:pt idx="2370">
                  <c:v>230.54720000002001</c:v>
                </c:pt>
                <c:pt idx="2371">
                  <c:v>232.34240000002001</c:v>
                </c:pt>
                <c:pt idx="2372">
                  <c:v>234.13760000002</c:v>
                </c:pt>
                <c:pt idx="2373">
                  <c:v>233.14480000002001</c:v>
                </c:pt>
                <c:pt idx="2374">
                  <c:v>234.94000000002001</c:v>
                </c:pt>
                <c:pt idx="2375">
                  <c:v>233.94720000001999</c:v>
                </c:pt>
                <c:pt idx="2376">
                  <c:v>235.74240000002001</c:v>
                </c:pt>
                <c:pt idx="2377">
                  <c:v>237.53760000002001</c:v>
                </c:pt>
                <c:pt idx="2378">
                  <c:v>236.54480000001999</c:v>
                </c:pt>
                <c:pt idx="2379">
                  <c:v>238.34000000002001</c:v>
                </c:pt>
                <c:pt idx="2380">
                  <c:v>240.13520000002001</c:v>
                </c:pt>
                <c:pt idx="2381">
                  <c:v>239.14240000001999</c:v>
                </c:pt>
                <c:pt idx="2382">
                  <c:v>240.93760000002001</c:v>
                </c:pt>
                <c:pt idx="2383">
                  <c:v>239.94480000002</c:v>
                </c:pt>
                <c:pt idx="2384">
                  <c:v>241.74000000001999</c:v>
                </c:pt>
                <c:pt idx="2385">
                  <c:v>240.74720000002</c:v>
                </c:pt>
                <c:pt idx="2386">
                  <c:v>239.75440000002001</c:v>
                </c:pt>
                <c:pt idx="2387">
                  <c:v>238.76160000002</c:v>
                </c:pt>
                <c:pt idx="2388">
                  <c:v>240.55680000001999</c:v>
                </c:pt>
                <c:pt idx="2389">
                  <c:v>239.56400000002</c:v>
                </c:pt>
                <c:pt idx="2390">
                  <c:v>241.35920000002</c:v>
                </c:pt>
                <c:pt idx="2391">
                  <c:v>243.15440000001999</c:v>
                </c:pt>
                <c:pt idx="2392">
                  <c:v>244.94960000002001</c:v>
                </c:pt>
                <c:pt idx="2393">
                  <c:v>246.74480000002001</c:v>
                </c:pt>
                <c:pt idx="2394">
                  <c:v>248.54000000002</c:v>
                </c:pt>
                <c:pt idx="2395">
                  <c:v>250.33520000002</c:v>
                </c:pt>
                <c:pt idx="2396">
                  <c:v>252.13040000001999</c:v>
                </c:pt>
                <c:pt idx="2397">
                  <c:v>251.13760000002</c:v>
                </c:pt>
                <c:pt idx="2398">
                  <c:v>250.14480000002001</c:v>
                </c:pt>
                <c:pt idx="2399">
                  <c:v>249.15200000002</c:v>
                </c:pt>
                <c:pt idx="2400">
                  <c:v>248.15920000002001</c:v>
                </c:pt>
                <c:pt idx="2401">
                  <c:v>247.16640000001999</c:v>
                </c:pt>
                <c:pt idx="2402">
                  <c:v>248.96160000002001</c:v>
                </c:pt>
                <c:pt idx="2403">
                  <c:v>250.75680000002001</c:v>
                </c:pt>
                <c:pt idx="2404">
                  <c:v>252.55200000002</c:v>
                </c:pt>
                <c:pt idx="2405">
                  <c:v>254.34720000002</c:v>
                </c:pt>
                <c:pt idx="2406">
                  <c:v>253.35440000002001</c:v>
                </c:pt>
                <c:pt idx="2407">
                  <c:v>255.14960000002</c:v>
                </c:pt>
                <c:pt idx="2408">
                  <c:v>254.15680000002001</c:v>
                </c:pt>
                <c:pt idx="2409">
                  <c:v>253.16400000002</c:v>
                </c:pt>
                <c:pt idx="2410">
                  <c:v>252.17120000002001</c:v>
                </c:pt>
                <c:pt idx="2411">
                  <c:v>251.17840000001999</c:v>
                </c:pt>
                <c:pt idx="2412">
                  <c:v>252.97360000002001</c:v>
                </c:pt>
                <c:pt idx="2413">
                  <c:v>251.98080000002</c:v>
                </c:pt>
                <c:pt idx="2414">
                  <c:v>250.98800000002001</c:v>
                </c:pt>
                <c:pt idx="2415">
                  <c:v>252.78320000002</c:v>
                </c:pt>
                <c:pt idx="2416">
                  <c:v>254.57840000002</c:v>
                </c:pt>
                <c:pt idx="2417">
                  <c:v>256.37360000002002</c:v>
                </c:pt>
                <c:pt idx="2418">
                  <c:v>255.38080000002</c:v>
                </c:pt>
                <c:pt idx="2419">
                  <c:v>254.38800000002001</c:v>
                </c:pt>
                <c:pt idx="2420">
                  <c:v>253.39520000002</c:v>
                </c:pt>
                <c:pt idx="2421">
                  <c:v>252.40240000002001</c:v>
                </c:pt>
                <c:pt idx="2422">
                  <c:v>251.40960000001999</c:v>
                </c:pt>
                <c:pt idx="2423">
                  <c:v>253.20480000001999</c:v>
                </c:pt>
                <c:pt idx="2424">
                  <c:v>255.00000000002001</c:v>
                </c:pt>
                <c:pt idx="2425">
                  <c:v>256.79520000001997</c:v>
                </c:pt>
                <c:pt idx="2426">
                  <c:v>258.59040000002</c:v>
                </c:pt>
                <c:pt idx="2427">
                  <c:v>260.38560000002002</c:v>
                </c:pt>
                <c:pt idx="2428">
                  <c:v>259.39280000001997</c:v>
                </c:pt>
                <c:pt idx="2429">
                  <c:v>258.40000000001999</c:v>
                </c:pt>
                <c:pt idx="2430">
                  <c:v>257.40720000002</c:v>
                </c:pt>
                <c:pt idx="2431">
                  <c:v>259.20240000002002</c:v>
                </c:pt>
                <c:pt idx="2432">
                  <c:v>258.20960000001998</c:v>
                </c:pt>
                <c:pt idx="2433">
                  <c:v>260.00480000002</c:v>
                </c:pt>
                <c:pt idx="2434">
                  <c:v>261.80000000002002</c:v>
                </c:pt>
                <c:pt idx="2435">
                  <c:v>260.80720000001998</c:v>
                </c:pt>
                <c:pt idx="2436">
                  <c:v>259.81440000001999</c:v>
                </c:pt>
                <c:pt idx="2437">
                  <c:v>261.60960000002001</c:v>
                </c:pt>
                <c:pt idx="2438">
                  <c:v>263.40480000001997</c:v>
                </c:pt>
                <c:pt idx="2439">
                  <c:v>262.41200000001999</c:v>
                </c:pt>
                <c:pt idx="2440">
                  <c:v>264.20720000002098</c:v>
                </c:pt>
                <c:pt idx="2441">
                  <c:v>266.002400000021</c:v>
                </c:pt>
                <c:pt idx="2442">
                  <c:v>265.00960000002101</c:v>
                </c:pt>
                <c:pt idx="2443">
                  <c:v>266.80480000002098</c:v>
                </c:pt>
                <c:pt idx="2444">
                  <c:v>265.81200000002099</c:v>
                </c:pt>
                <c:pt idx="2445">
                  <c:v>267.60720000002101</c:v>
                </c:pt>
                <c:pt idx="2446">
                  <c:v>269.40240000002098</c:v>
                </c:pt>
                <c:pt idx="2447">
                  <c:v>271.197600000021</c:v>
                </c:pt>
                <c:pt idx="2448">
                  <c:v>272.99280000002102</c:v>
                </c:pt>
                <c:pt idx="2449">
                  <c:v>272.00000000002098</c:v>
                </c:pt>
                <c:pt idx="2450">
                  <c:v>271.00720000002099</c:v>
                </c:pt>
                <c:pt idx="2451">
                  <c:v>270.014400000021</c:v>
                </c:pt>
                <c:pt idx="2452">
                  <c:v>271.80960000002102</c:v>
                </c:pt>
                <c:pt idx="2453">
                  <c:v>270.81680000002098</c:v>
                </c:pt>
                <c:pt idx="2454">
                  <c:v>269.82400000002099</c:v>
                </c:pt>
                <c:pt idx="2455">
                  <c:v>271.61920000002101</c:v>
                </c:pt>
                <c:pt idx="2456">
                  <c:v>273.41440000002098</c:v>
                </c:pt>
                <c:pt idx="2457">
                  <c:v>272.42160000002099</c:v>
                </c:pt>
                <c:pt idx="2458">
                  <c:v>271.428800000021</c:v>
                </c:pt>
                <c:pt idx="2459">
                  <c:v>270.43600000002101</c:v>
                </c:pt>
                <c:pt idx="2460">
                  <c:v>269.44320000002102</c:v>
                </c:pt>
                <c:pt idx="2461">
                  <c:v>271.23840000002099</c:v>
                </c:pt>
                <c:pt idx="2462">
                  <c:v>270.245600000021</c:v>
                </c:pt>
                <c:pt idx="2463">
                  <c:v>269.25280000002101</c:v>
                </c:pt>
                <c:pt idx="2464">
                  <c:v>268.26000000002102</c:v>
                </c:pt>
                <c:pt idx="2465">
                  <c:v>267.26720000002098</c:v>
                </c:pt>
                <c:pt idx="2466">
                  <c:v>269.062400000021</c:v>
                </c:pt>
                <c:pt idx="2467">
                  <c:v>270.85760000002102</c:v>
                </c:pt>
                <c:pt idx="2468">
                  <c:v>269.86480000002098</c:v>
                </c:pt>
                <c:pt idx="2469">
                  <c:v>268.87200000002099</c:v>
                </c:pt>
                <c:pt idx="2470">
                  <c:v>270.66720000002101</c:v>
                </c:pt>
                <c:pt idx="2471">
                  <c:v>272.46240000002098</c:v>
                </c:pt>
                <c:pt idx="2472">
                  <c:v>271.46960000002099</c:v>
                </c:pt>
                <c:pt idx="2473">
                  <c:v>270.476800000021</c:v>
                </c:pt>
                <c:pt idx="2474">
                  <c:v>269.48400000002101</c:v>
                </c:pt>
                <c:pt idx="2475">
                  <c:v>268.49120000002102</c:v>
                </c:pt>
                <c:pt idx="2476">
                  <c:v>270.28640000002099</c:v>
                </c:pt>
                <c:pt idx="2477">
                  <c:v>269.293600000021</c:v>
                </c:pt>
                <c:pt idx="2478">
                  <c:v>268.30080000002101</c:v>
                </c:pt>
                <c:pt idx="2479">
                  <c:v>270.09600000002098</c:v>
                </c:pt>
                <c:pt idx="2480">
                  <c:v>271.891200000021</c:v>
                </c:pt>
                <c:pt idx="2481">
                  <c:v>270.89840000002101</c:v>
                </c:pt>
                <c:pt idx="2482">
                  <c:v>272.69360000002098</c:v>
                </c:pt>
                <c:pt idx="2483">
                  <c:v>271.70080000002099</c:v>
                </c:pt>
                <c:pt idx="2484">
                  <c:v>270.708000000021</c:v>
                </c:pt>
                <c:pt idx="2485">
                  <c:v>272.50320000002102</c:v>
                </c:pt>
                <c:pt idx="2486">
                  <c:v>274.29840000002099</c:v>
                </c:pt>
                <c:pt idx="2487">
                  <c:v>273.305600000021</c:v>
                </c:pt>
                <c:pt idx="2488">
                  <c:v>275.10080000002102</c:v>
                </c:pt>
                <c:pt idx="2489">
                  <c:v>276.89600000002099</c:v>
                </c:pt>
                <c:pt idx="2490">
                  <c:v>278.69120000002101</c:v>
                </c:pt>
                <c:pt idx="2491">
                  <c:v>277.69840000002102</c:v>
                </c:pt>
                <c:pt idx="2492">
                  <c:v>279.49360000002099</c:v>
                </c:pt>
                <c:pt idx="2493">
                  <c:v>278.500800000021</c:v>
                </c:pt>
                <c:pt idx="2494">
                  <c:v>277.50800000002101</c:v>
                </c:pt>
                <c:pt idx="2495">
                  <c:v>279.30320000002098</c:v>
                </c:pt>
                <c:pt idx="2496">
                  <c:v>278.31040000002099</c:v>
                </c:pt>
                <c:pt idx="2497">
                  <c:v>280.10560000002101</c:v>
                </c:pt>
                <c:pt idx="2498">
                  <c:v>279.11280000002102</c:v>
                </c:pt>
                <c:pt idx="2499">
                  <c:v>278.12000000002098</c:v>
                </c:pt>
                <c:pt idx="2500">
                  <c:v>277.12720000002099</c:v>
                </c:pt>
                <c:pt idx="2501">
                  <c:v>276.134400000021</c:v>
                </c:pt>
                <c:pt idx="2502">
                  <c:v>275.14160000002198</c:v>
                </c:pt>
                <c:pt idx="2503">
                  <c:v>274.14880000002199</c:v>
                </c:pt>
                <c:pt idx="2504">
                  <c:v>275.94400000002202</c:v>
                </c:pt>
                <c:pt idx="2505">
                  <c:v>277.73920000002198</c:v>
                </c:pt>
                <c:pt idx="2506">
                  <c:v>279.534400000022</c:v>
                </c:pt>
                <c:pt idx="2507">
                  <c:v>278.54160000002202</c:v>
                </c:pt>
                <c:pt idx="2508">
                  <c:v>277.54880000002203</c:v>
                </c:pt>
                <c:pt idx="2509">
                  <c:v>276.55600000002198</c:v>
                </c:pt>
                <c:pt idx="2510">
                  <c:v>275.56320000002199</c:v>
                </c:pt>
                <c:pt idx="2511">
                  <c:v>277.35840000002202</c:v>
                </c:pt>
                <c:pt idx="2512">
                  <c:v>279.15360000002198</c:v>
                </c:pt>
                <c:pt idx="2513">
                  <c:v>280.948800000022</c:v>
                </c:pt>
                <c:pt idx="2514">
                  <c:v>282.74400000002203</c:v>
                </c:pt>
                <c:pt idx="2515">
                  <c:v>281.75120000002198</c:v>
                </c:pt>
                <c:pt idx="2516">
                  <c:v>283.546400000022</c:v>
                </c:pt>
                <c:pt idx="2517">
                  <c:v>285.34160000002203</c:v>
                </c:pt>
                <c:pt idx="2518">
                  <c:v>284.34880000002198</c:v>
                </c:pt>
                <c:pt idx="2519">
                  <c:v>286.144000000022</c:v>
                </c:pt>
                <c:pt idx="2520">
                  <c:v>285.15120000002202</c:v>
                </c:pt>
                <c:pt idx="2521">
                  <c:v>284.15840000002203</c:v>
                </c:pt>
                <c:pt idx="2522">
                  <c:v>283.16560000002198</c:v>
                </c:pt>
                <c:pt idx="2523">
                  <c:v>282.17280000002199</c:v>
                </c:pt>
                <c:pt idx="2524">
                  <c:v>281.18000000002201</c:v>
                </c:pt>
                <c:pt idx="2525">
                  <c:v>280.18720000002202</c:v>
                </c:pt>
                <c:pt idx="2526">
                  <c:v>279.19440000002197</c:v>
                </c:pt>
                <c:pt idx="2527">
                  <c:v>278.20160000002198</c:v>
                </c:pt>
                <c:pt idx="2528">
                  <c:v>277.20880000002199</c:v>
                </c:pt>
                <c:pt idx="2529">
                  <c:v>276.21600000002201</c:v>
                </c:pt>
                <c:pt idx="2530">
                  <c:v>278.01120000002197</c:v>
                </c:pt>
                <c:pt idx="2531">
                  <c:v>277.01840000002198</c:v>
                </c:pt>
                <c:pt idx="2532">
                  <c:v>276.025600000022</c:v>
                </c:pt>
                <c:pt idx="2533">
                  <c:v>275.03280000002201</c:v>
                </c:pt>
                <c:pt idx="2534">
                  <c:v>274.04000000002202</c:v>
                </c:pt>
                <c:pt idx="2535">
                  <c:v>275.83520000002198</c:v>
                </c:pt>
                <c:pt idx="2536">
                  <c:v>274.842400000022</c:v>
                </c:pt>
                <c:pt idx="2537">
                  <c:v>273.84960000002201</c:v>
                </c:pt>
                <c:pt idx="2538">
                  <c:v>275.64480000002197</c:v>
                </c:pt>
                <c:pt idx="2539">
                  <c:v>274.65200000002199</c:v>
                </c:pt>
                <c:pt idx="2540">
                  <c:v>273.659200000022</c:v>
                </c:pt>
                <c:pt idx="2541">
                  <c:v>272.66640000002201</c:v>
                </c:pt>
                <c:pt idx="2542">
                  <c:v>271.67360000002202</c:v>
                </c:pt>
                <c:pt idx="2543">
                  <c:v>270.68080000002197</c:v>
                </c:pt>
                <c:pt idx="2544">
                  <c:v>269.68800000002199</c:v>
                </c:pt>
                <c:pt idx="2545">
                  <c:v>268.695200000022</c:v>
                </c:pt>
                <c:pt idx="2546">
                  <c:v>267.70240000002201</c:v>
                </c:pt>
                <c:pt idx="2547">
                  <c:v>266.70960000002202</c:v>
                </c:pt>
                <c:pt idx="2548">
                  <c:v>265.71680000002198</c:v>
                </c:pt>
                <c:pt idx="2549">
                  <c:v>264.72400000002199</c:v>
                </c:pt>
                <c:pt idx="2550">
                  <c:v>263.731200000022</c:v>
                </c:pt>
                <c:pt idx="2551">
                  <c:v>262.73840000002201</c:v>
                </c:pt>
                <c:pt idx="2552">
                  <c:v>261.74560000002202</c:v>
                </c:pt>
                <c:pt idx="2553">
                  <c:v>260.75280000002198</c:v>
                </c:pt>
                <c:pt idx="2554">
                  <c:v>259.76000000002199</c:v>
                </c:pt>
                <c:pt idx="2555">
                  <c:v>258.767200000022</c:v>
                </c:pt>
                <c:pt idx="2556">
                  <c:v>257.77440000002201</c:v>
                </c:pt>
                <c:pt idx="2557">
                  <c:v>256.78160000002202</c:v>
                </c:pt>
                <c:pt idx="2558">
                  <c:v>255.78880000002201</c:v>
                </c:pt>
                <c:pt idx="2559">
                  <c:v>254.79600000002199</c:v>
                </c:pt>
                <c:pt idx="2560">
                  <c:v>253.803200000022</c:v>
                </c:pt>
                <c:pt idx="2561">
                  <c:v>252.81040000002201</c:v>
                </c:pt>
                <c:pt idx="2562">
                  <c:v>251.817600000022</c:v>
                </c:pt>
                <c:pt idx="2563">
                  <c:v>250.82480000002201</c:v>
                </c:pt>
                <c:pt idx="2564">
                  <c:v>249.83200000002199</c:v>
                </c:pt>
                <c:pt idx="2565">
                  <c:v>248.839200000022</c:v>
                </c:pt>
                <c:pt idx="2566">
                  <c:v>247.84640000002199</c:v>
                </c:pt>
                <c:pt idx="2567">
                  <c:v>246.853600000022</c:v>
                </c:pt>
                <c:pt idx="2568">
                  <c:v>245.86080000002201</c:v>
                </c:pt>
                <c:pt idx="2569">
                  <c:v>244.86800000002199</c:v>
                </c:pt>
                <c:pt idx="2570">
                  <c:v>243.87520000002201</c:v>
                </c:pt>
                <c:pt idx="2571">
                  <c:v>242.88240000002199</c:v>
                </c:pt>
                <c:pt idx="2572">
                  <c:v>241.889600000022</c:v>
                </c:pt>
                <c:pt idx="2573">
                  <c:v>240.89680000002201</c:v>
                </c:pt>
                <c:pt idx="2574">
                  <c:v>239.90400000002199</c:v>
                </c:pt>
                <c:pt idx="2575">
                  <c:v>238.91120000002201</c:v>
                </c:pt>
                <c:pt idx="2576">
                  <c:v>237.91840000002199</c:v>
                </c:pt>
                <c:pt idx="2577">
                  <c:v>236.925600000023</c:v>
                </c:pt>
                <c:pt idx="2578">
                  <c:v>235.93280000002301</c:v>
                </c:pt>
                <c:pt idx="2579">
                  <c:v>234.94000000002299</c:v>
                </c:pt>
                <c:pt idx="2580">
                  <c:v>233.947200000023</c:v>
                </c:pt>
                <c:pt idx="2581">
                  <c:v>232.95440000002301</c:v>
                </c:pt>
                <c:pt idx="2582">
                  <c:v>231.961600000023</c:v>
                </c:pt>
                <c:pt idx="2583">
                  <c:v>230.96880000002301</c:v>
                </c:pt>
                <c:pt idx="2584">
                  <c:v>229.97600000002299</c:v>
                </c:pt>
                <c:pt idx="2585">
                  <c:v>228.983200000023</c:v>
                </c:pt>
                <c:pt idx="2586">
                  <c:v>227.99040000002299</c:v>
                </c:pt>
                <c:pt idx="2587">
                  <c:v>226.997600000023</c:v>
                </c:pt>
                <c:pt idx="2588">
                  <c:v>226.00480000002301</c:v>
                </c:pt>
                <c:pt idx="2589">
                  <c:v>225.01200000002299</c:v>
                </c:pt>
                <c:pt idx="2590">
                  <c:v>224.01920000002301</c:v>
                </c:pt>
                <c:pt idx="2591">
                  <c:v>223.02640000002299</c:v>
                </c:pt>
                <c:pt idx="2592">
                  <c:v>222.033600000023</c:v>
                </c:pt>
                <c:pt idx="2593">
                  <c:v>221.04080000002301</c:v>
                </c:pt>
                <c:pt idx="2594">
                  <c:v>220.04800000002299</c:v>
                </c:pt>
                <c:pt idx="2595">
                  <c:v>219.05520000002301</c:v>
                </c:pt>
                <c:pt idx="2596">
                  <c:v>218.06240000002299</c:v>
                </c:pt>
                <c:pt idx="2597">
                  <c:v>217.069600000023</c:v>
                </c:pt>
                <c:pt idx="2598">
                  <c:v>216.07680000002301</c:v>
                </c:pt>
                <c:pt idx="2599">
                  <c:v>215.084000000023</c:v>
                </c:pt>
                <c:pt idx="2600">
                  <c:v>214.09120000002301</c:v>
                </c:pt>
                <c:pt idx="2601">
                  <c:v>213.09840000002299</c:v>
                </c:pt>
                <c:pt idx="2602">
                  <c:v>212.105600000023</c:v>
                </c:pt>
                <c:pt idx="2603">
                  <c:v>211.11280000002299</c:v>
                </c:pt>
                <c:pt idx="2604">
                  <c:v>210.120000000023</c:v>
                </c:pt>
                <c:pt idx="2605">
                  <c:v>209.12720000002301</c:v>
                </c:pt>
                <c:pt idx="2606">
                  <c:v>208.13440000002299</c:v>
                </c:pt>
                <c:pt idx="2607">
                  <c:v>207.141600000023</c:v>
                </c:pt>
                <c:pt idx="2608">
                  <c:v>206.14880000002299</c:v>
                </c:pt>
                <c:pt idx="2609">
                  <c:v>205.156000000023</c:v>
                </c:pt>
                <c:pt idx="2610">
                  <c:v>204.16320000002301</c:v>
                </c:pt>
                <c:pt idx="2611">
                  <c:v>203.17040000002299</c:v>
                </c:pt>
                <c:pt idx="2612">
                  <c:v>202.17760000002301</c:v>
                </c:pt>
                <c:pt idx="2613">
                  <c:v>201.18480000002299</c:v>
                </c:pt>
                <c:pt idx="2614">
                  <c:v>200.192000000023</c:v>
                </c:pt>
                <c:pt idx="2615">
                  <c:v>199.19920000002301</c:v>
                </c:pt>
                <c:pt idx="2616">
                  <c:v>198.206400000023</c:v>
                </c:pt>
                <c:pt idx="2617">
                  <c:v>197.21360000002301</c:v>
                </c:pt>
                <c:pt idx="2618">
                  <c:v>196.22080000002299</c:v>
                </c:pt>
                <c:pt idx="2619">
                  <c:v>195.228000000023</c:v>
                </c:pt>
                <c:pt idx="2620">
                  <c:v>194.23520000002301</c:v>
                </c:pt>
                <c:pt idx="2621">
                  <c:v>193.242400000023</c:v>
                </c:pt>
                <c:pt idx="2622">
                  <c:v>192.24960000002301</c:v>
                </c:pt>
                <c:pt idx="2623">
                  <c:v>191.25680000002299</c:v>
                </c:pt>
                <c:pt idx="2624">
                  <c:v>190.264000000023</c:v>
                </c:pt>
                <c:pt idx="2625">
                  <c:v>189.27120000002299</c:v>
                </c:pt>
                <c:pt idx="2626">
                  <c:v>188.278400000023</c:v>
                </c:pt>
                <c:pt idx="2627">
                  <c:v>187.28560000002301</c:v>
                </c:pt>
                <c:pt idx="2628">
                  <c:v>186.29280000002299</c:v>
                </c:pt>
                <c:pt idx="2629">
                  <c:v>185.300000000023</c:v>
                </c:pt>
                <c:pt idx="2630">
                  <c:v>184.30720000002299</c:v>
                </c:pt>
                <c:pt idx="2631">
                  <c:v>183.314400000023</c:v>
                </c:pt>
                <c:pt idx="2632">
                  <c:v>182.32160000002301</c:v>
                </c:pt>
                <c:pt idx="2633">
                  <c:v>181.32880000002299</c:v>
                </c:pt>
                <c:pt idx="2634">
                  <c:v>180.33600000002301</c:v>
                </c:pt>
                <c:pt idx="2635">
                  <c:v>179.34320000002299</c:v>
                </c:pt>
                <c:pt idx="2636">
                  <c:v>178.350400000023</c:v>
                </c:pt>
                <c:pt idx="2637">
                  <c:v>177.35760000002301</c:v>
                </c:pt>
                <c:pt idx="2638">
                  <c:v>176.364800000023</c:v>
                </c:pt>
                <c:pt idx="2639">
                  <c:v>175.37200000002301</c:v>
                </c:pt>
                <c:pt idx="2640">
                  <c:v>174.37920000002299</c:v>
                </c:pt>
                <c:pt idx="2641">
                  <c:v>173.386400000023</c:v>
                </c:pt>
                <c:pt idx="2642">
                  <c:v>172.39360000002301</c:v>
                </c:pt>
                <c:pt idx="2643">
                  <c:v>171.400800000023</c:v>
                </c:pt>
                <c:pt idx="2644">
                  <c:v>173.19600000002299</c:v>
                </c:pt>
                <c:pt idx="2645">
                  <c:v>172.203200000023</c:v>
                </c:pt>
                <c:pt idx="2646">
                  <c:v>173.998400000023</c:v>
                </c:pt>
                <c:pt idx="2647">
                  <c:v>175.79360000002299</c:v>
                </c:pt>
                <c:pt idx="2648">
                  <c:v>174.800800000023</c:v>
                </c:pt>
                <c:pt idx="2649">
                  <c:v>173.80800000002299</c:v>
                </c:pt>
                <c:pt idx="2650">
                  <c:v>172.815200000023</c:v>
                </c:pt>
                <c:pt idx="2651">
                  <c:v>174.61040000002299</c:v>
                </c:pt>
                <c:pt idx="2652">
                  <c:v>176.40560000002301</c:v>
                </c:pt>
                <c:pt idx="2653">
                  <c:v>178.20080000002301</c:v>
                </c:pt>
                <c:pt idx="2654">
                  <c:v>177.20800000002299</c:v>
                </c:pt>
                <c:pt idx="2655">
                  <c:v>176.215200000023</c:v>
                </c:pt>
                <c:pt idx="2656">
                  <c:v>175.22240000002299</c:v>
                </c:pt>
                <c:pt idx="2657">
                  <c:v>174.229600000023</c:v>
                </c:pt>
                <c:pt idx="2658">
                  <c:v>173.23680000002301</c:v>
                </c:pt>
                <c:pt idx="2659">
                  <c:v>175.032000000023</c:v>
                </c:pt>
                <c:pt idx="2660">
                  <c:v>174.03920000002299</c:v>
                </c:pt>
                <c:pt idx="2661">
                  <c:v>175.83440000002301</c:v>
                </c:pt>
                <c:pt idx="2662">
                  <c:v>174.84160000002299</c:v>
                </c:pt>
                <c:pt idx="2663">
                  <c:v>176.63680000002299</c:v>
                </c:pt>
                <c:pt idx="2664">
                  <c:v>178.43200000002301</c:v>
                </c:pt>
                <c:pt idx="2665">
                  <c:v>177.43920000002299</c:v>
                </c:pt>
                <c:pt idx="2666">
                  <c:v>176.446400000023</c:v>
                </c:pt>
                <c:pt idx="2667">
                  <c:v>178.241600000023</c:v>
                </c:pt>
                <c:pt idx="2668">
                  <c:v>180.03680000002299</c:v>
                </c:pt>
                <c:pt idx="2669">
                  <c:v>179.044000000023</c:v>
                </c:pt>
                <c:pt idx="2670">
                  <c:v>178.05120000002299</c:v>
                </c:pt>
                <c:pt idx="2671">
                  <c:v>179.84640000002301</c:v>
                </c:pt>
                <c:pt idx="2672">
                  <c:v>181.641600000023</c:v>
                </c:pt>
                <c:pt idx="2673">
                  <c:v>183.436800000023</c:v>
                </c:pt>
                <c:pt idx="2674">
                  <c:v>182.44400000002301</c:v>
                </c:pt>
                <c:pt idx="2675">
                  <c:v>181.45120000002299</c:v>
                </c:pt>
                <c:pt idx="2676">
                  <c:v>180.458400000023</c:v>
                </c:pt>
                <c:pt idx="2677">
                  <c:v>179.46560000002299</c:v>
                </c:pt>
                <c:pt idx="2678">
                  <c:v>178.472800000023</c:v>
                </c:pt>
                <c:pt idx="2679">
                  <c:v>180.26800000002299</c:v>
                </c:pt>
                <c:pt idx="2680">
                  <c:v>179.27520000002301</c:v>
                </c:pt>
                <c:pt idx="2681">
                  <c:v>178.28240000002299</c:v>
                </c:pt>
                <c:pt idx="2682">
                  <c:v>177.289600000023</c:v>
                </c:pt>
                <c:pt idx="2683">
                  <c:v>176.29680000002301</c:v>
                </c:pt>
                <c:pt idx="2684">
                  <c:v>178.09200000002301</c:v>
                </c:pt>
                <c:pt idx="2685">
                  <c:v>179.887200000023</c:v>
                </c:pt>
                <c:pt idx="2686">
                  <c:v>181.68240000002299</c:v>
                </c:pt>
                <c:pt idx="2687">
                  <c:v>183.47760000002299</c:v>
                </c:pt>
                <c:pt idx="2688">
                  <c:v>182.484800000023</c:v>
                </c:pt>
                <c:pt idx="2689">
                  <c:v>181.49200000002301</c:v>
                </c:pt>
                <c:pt idx="2690">
                  <c:v>183.28720000002301</c:v>
                </c:pt>
                <c:pt idx="2691">
                  <c:v>182.29440000002299</c:v>
                </c:pt>
                <c:pt idx="2692">
                  <c:v>181.301600000023</c:v>
                </c:pt>
                <c:pt idx="2693">
                  <c:v>183.09680000002299</c:v>
                </c:pt>
                <c:pt idx="2694">
                  <c:v>184.89200000002299</c:v>
                </c:pt>
                <c:pt idx="2695">
                  <c:v>183.899200000023</c:v>
                </c:pt>
                <c:pt idx="2696">
                  <c:v>182.90640000002301</c:v>
                </c:pt>
                <c:pt idx="2697">
                  <c:v>184.70160000002301</c:v>
                </c:pt>
                <c:pt idx="2698">
                  <c:v>186.496800000023</c:v>
                </c:pt>
                <c:pt idx="2699">
                  <c:v>185.50400000002301</c:v>
                </c:pt>
                <c:pt idx="2700">
                  <c:v>187.29920000002301</c:v>
                </c:pt>
                <c:pt idx="2701">
                  <c:v>186.30640000002299</c:v>
                </c:pt>
                <c:pt idx="2702">
                  <c:v>185.313600000024</c:v>
                </c:pt>
                <c:pt idx="2703">
                  <c:v>187.10880000002399</c:v>
                </c:pt>
                <c:pt idx="2704">
                  <c:v>186.116000000024</c:v>
                </c:pt>
                <c:pt idx="2705">
                  <c:v>185.12320000002401</c:v>
                </c:pt>
                <c:pt idx="2706">
                  <c:v>186.91840000002401</c:v>
                </c:pt>
                <c:pt idx="2707">
                  <c:v>185.92560000002399</c:v>
                </c:pt>
                <c:pt idx="2708">
                  <c:v>184.932800000024</c:v>
                </c:pt>
                <c:pt idx="2709">
                  <c:v>183.94000000002401</c:v>
                </c:pt>
                <c:pt idx="2710">
                  <c:v>185.73520000002401</c:v>
                </c:pt>
                <c:pt idx="2711">
                  <c:v>184.74240000002399</c:v>
                </c:pt>
                <c:pt idx="2712">
                  <c:v>183.749600000024</c:v>
                </c:pt>
                <c:pt idx="2713">
                  <c:v>185.544800000024</c:v>
                </c:pt>
                <c:pt idx="2714">
                  <c:v>184.55200000002401</c:v>
                </c:pt>
                <c:pt idx="2715">
                  <c:v>183.55920000002399</c:v>
                </c:pt>
                <c:pt idx="2716">
                  <c:v>182.566400000024</c:v>
                </c:pt>
                <c:pt idx="2717">
                  <c:v>181.57360000002399</c:v>
                </c:pt>
                <c:pt idx="2718">
                  <c:v>183.36880000002401</c:v>
                </c:pt>
                <c:pt idx="2719">
                  <c:v>182.37600000002399</c:v>
                </c:pt>
                <c:pt idx="2720">
                  <c:v>181.383200000024</c:v>
                </c:pt>
                <c:pt idx="2721">
                  <c:v>183.178400000024</c:v>
                </c:pt>
                <c:pt idx="2722">
                  <c:v>184.97360000002399</c:v>
                </c:pt>
                <c:pt idx="2723">
                  <c:v>183.980800000024</c:v>
                </c:pt>
                <c:pt idx="2724">
                  <c:v>182.98800000002399</c:v>
                </c:pt>
                <c:pt idx="2725">
                  <c:v>181.995200000024</c:v>
                </c:pt>
                <c:pt idx="2726">
                  <c:v>181.00240000002401</c:v>
                </c:pt>
                <c:pt idx="2727">
                  <c:v>180.00960000002399</c:v>
                </c:pt>
                <c:pt idx="2728">
                  <c:v>179.01680000002401</c:v>
                </c:pt>
                <c:pt idx="2729">
                  <c:v>178.02400000002399</c:v>
                </c:pt>
                <c:pt idx="2730">
                  <c:v>177.031200000024</c:v>
                </c:pt>
                <c:pt idx="2731">
                  <c:v>176.03840000002401</c:v>
                </c:pt>
                <c:pt idx="2732">
                  <c:v>175.045600000024</c:v>
                </c:pt>
                <c:pt idx="2733">
                  <c:v>174.05280000002401</c:v>
                </c:pt>
                <c:pt idx="2734">
                  <c:v>173.06000000002399</c:v>
                </c:pt>
                <c:pt idx="2735">
                  <c:v>172.067200000024</c:v>
                </c:pt>
                <c:pt idx="2736">
                  <c:v>171.07440000002401</c:v>
                </c:pt>
                <c:pt idx="2737">
                  <c:v>170.081600000024</c:v>
                </c:pt>
                <c:pt idx="2738">
                  <c:v>169.08880000002401</c:v>
                </c:pt>
                <c:pt idx="2739">
                  <c:v>168.09600000002399</c:v>
                </c:pt>
                <c:pt idx="2740">
                  <c:v>167.103200000024</c:v>
                </c:pt>
                <c:pt idx="2741">
                  <c:v>166.11040000002399</c:v>
                </c:pt>
                <c:pt idx="2742">
                  <c:v>165.117600000024</c:v>
                </c:pt>
                <c:pt idx="2743">
                  <c:v>164.12480000002401</c:v>
                </c:pt>
                <c:pt idx="2744">
                  <c:v>163.13200000002399</c:v>
                </c:pt>
                <c:pt idx="2745">
                  <c:v>162.139200000024</c:v>
                </c:pt>
                <c:pt idx="2746">
                  <c:v>161.14640000002399</c:v>
                </c:pt>
                <c:pt idx="2747">
                  <c:v>160.153600000024</c:v>
                </c:pt>
                <c:pt idx="2748">
                  <c:v>159.16080000002401</c:v>
                </c:pt>
                <c:pt idx="2749">
                  <c:v>160.95600000002401</c:v>
                </c:pt>
                <c:pt idx="2750">
                  <c:v>162.751200000024</c:v>
                </c:pt>
                <c:pt idx="2751">
                  <c:v>161.75840000002401</c:v>
                </c:pt>
                <c:pt idx="2752">
                  <c:v>160.76560000002399</c:v>
                </c:pt>
                <c:pt idx="2753">
                  <c:v>162.56080000002399</c:v>
                </c:pt>
                <c:pt idx="2754">
                  <c:v>164.35600000002401</c:v>
                </c:pt>
                <c:pt idx="2755">
                  <c:v>166.15120000002401</c:v>
                </c:pt>
                <c:pt idx="2756">
                  <c:v>167.946400000024</c:v>
                </c:pt>
                <c:pt idx="2757">
                  <c:v>169.74160000002399</c:v>
                </c:pt>
                <c:pt idx="2758">
                  <c:v>171.53680000002399</c:v>
                </c:pt>
                <c:pt idx="2759">
                  <c:v>170.544000000024</c:v>
                </c:pt>
                <c:pt idx="2760">
                  <c:v>169.55120000002401</c:v>
                </c:pt>
                <c:pt idx="2761">
                  <c:v>168.55840000002399</c:v>
                </c:pt>
                <c:pt idx="2762">
                  <c:v>167.56560000002401</c:v>
                </c:pt>
                <c:pt idx="2763">
                  <c:v>166.57280000002399</c:v>
                </c:pt>
                <c:pt idx="2764">
                  <c:v>165.580000000024</c:v>
                </c:pt>
                <c:pt idx="2765">
                  <c:v>164.58720000002401</c:v>
                </c:pt>
                <c:pt idx="2766">
                  <c:v>163.594400000024</c:v>
                </c:pt>
                <c:pt idx="2767">
                  <c:v>162.60160000002401</c:v>
                </c:pt>
                <c:pt idx="2768">
                  <c:v>161.60880000002399</c:v>
                </c:pt>
                <c:pt idx="2769">
                  <c:v>160.616000000024</c:v>
                </c:pt>
                <c:pt idx="2770">
                  <c:v>159.62320000002401</c:v>
                </c:pt>
                <c:pt idx="2771">
                  <c:v>161.41840000002401</c:v>
                </c:pt>
                <c:pt idx="2772">
                  <c:v>160.42560000002399</c:v>
                </c:pt>
                <c:pt idx="2773">
                  <c:v>162.22080000002401</c:v>
                </c:pt>
                <c:pt idx="2774">
                  <c:v>164.01600000002401</c:v>
                </c:pt>
                <c:pt idx="2775">
                  <c:v>163.02320000002399</c:v>
                </c:pt>
                <c:pt idx="2776">
                  <c:v>162.030400000024</c:v>
                </c:pt>
                <c:pt idx="2777">
                  <c:v>163.825600000024</c:v>
                </c:pt>
                <c:pt idx="2778">
                  <c:v>165.62080000002399</c:v>
                </c:pt>
                <c:pt idx="2779">
                  <c:v>164.628000000024</c:v>
                </c:pt>
                <c:pt idx="2780">
                  <c:v>166.423200000024</c:v>
                </c:pt>
                <c:pt idx="2781">
                  <c:v>165.43040000002401</c:v>
                </c:pt>
                <c:pt idx="2782">
                  <c:v>164.43760000002399</c:v>
                </c:pt>
                <c:pt idx="2783">
                  <c:v>166.23280000002401</c:v>
                </c:pt>
                <c:pt idx="2784">
                  <c:v>168.02800000002401</c:v>
                </c:pt>
                <c:pt idx="2785">
                  <c:v>167.03520000002399</c:v>
                </c:pt>
                <c:pt idx="2786">
                  <c:v>166.042400000024</c:v>
                </c:pt>
                <c:pt idx="2787">
                  <c:v>165.04960000002399</c:v>
                </c:pt>
                <c:pt idx="2788">
                  <c:v>164.056800000024</c:v>
                </c:pt>
                <c:pt idx="2789">
                  <c:v>163.06400000002401</c:v>
                </c:pt>
                <c:pt idx="2790">
                  <c:v>162.07120000002399</c:v>
                </c:pt>
                <c:pt idx="2791">
                  <c:v>161.078400000024</c:v>
                </c:pt>
                <c:pt idx="2792">
                  <c:v>160.08560000002399</c:v>
                </c:pt>
                <c:pt idx="2793">
                  <c:v>159.092800000024</c:v>
                </c:pt>
                <c:pt idx="2794">
                  <c:v>158.10000000002401</c:v>
                </c:pt>
                <c:pt idx="2795">
                  <c:v>157.10720000002399</c:v>
                </c:pt>
                <c:pt idx="2796">
                  <c:v>156.11440000002401</c:v>
                </c:pt>
                <c:pt idx="2797">
                  <c:v>155.12160000002399</c:v>
                </c:pt>
                <c:pt idx="2798">
                  <c:v>154.128800000024</c:v>
                </c:pt>
                <c:pt idx="2799">
                  <c:v>153.13600000002401</c:v>
                </c:pt>
                <c:pt idx="2800">
                  <c:v>154.93120000002401</c:v>
                </c:pt>
                <c:pt idx="2801">
                  <c:v>153.93840000002399</c:v>
                </c:pt>
                <c:pt idx="2802">
                  <c:v>152.945600000024</c:v>
                </c:pt>
                <c:pt idx="2803">
                  <c:v>154.740800000024</c:v>
                </c:pt>
                <c:pt idx="2804">
                  <c:v>153.74800000002401</c:v>
                </c:pt>
                <c:pt idx="2805">
                  <c:v>152.75520000002399</c:v>
                </c:pt>
                <c:pt idx="2806">
                  <c:v>151.762400000024</c:v>
                </c:pt>
                <c:pt idx="2807">
                  <c:v>153.557600000024</c:v>
                </c:pt>
                <c:pt idx="2808">
                  <c:v>152.56480000002401</c:v>
                </c:pt>
                <c:pt idx="2809">
                  <c:v>154.360000000024</c:v>
                </c:pt>
                <c:pt idx="2810">
                  <c:v>153.36720000002401</c:v>
                </c:pt>
                <c:pt idx="2811">
                  <c:v>152.374400000024</c:v>
                </c:pt>
                <c:pt idx="2812">
                  <c:v>151.38160000002401</c:v>
                </c:pt>
                <c:pt idx="2813">
                  <c:v>153.176800000024</c:v>
                </c:pt>
                <c:pt idx="2814">
                  <c:v>154.972000000024</c:v>
                </c:pt>
                <c:pt idx="2815">
                  <c:v>156.76720000002399</c:v>
                </c:pt>
                <c:pt idx="2816">
                  <c:v>155.774400000024</c:v>
                </c:pt>
                <c:pt idx="2817">
                  <c:v>154.78160000002401</c:v>
                </c:pt>
                <c:pt idx="2818">
                  <c:v>153.788800000024</c:v>
                </c:pt>
                <c:pt idx="2819">
                  <c:v>152.79600000002401</c:v>
                </c:pt>
                <c:pt idx="2820">
                  <c:v>151.80320000002399</c:v>
                </c:pt>
                <c:pt idx="2821">
                  <c:v>150.810400000024</c:v>
                </c:pt>
                <c:pt idx="2822">
                  <c:v>149.81760000002399</c:v>
                </c:pt>
                <c:pt idx="2823">
                  <c:v>148.824800000024</c:v>
                </c:pt>
                <c:pt idx="2824">
                  <c:v>147.83200000002401</c:v>
                </c:pt>
                <c:pt idx="2825">
                  <c:v>146.83920000002399</c:v>
                </c:pt>
                <c:pt idx="2826">
                  <c:v>145.846400000024</c:v>
                </c:pt>
                <c:pt idx="2827">
                  <c:v>144.85360000002399</c:v>
                </c:pt>
                <c:pt idx="2828">
                  <c:v>143.860800000024</c:v>
                </c:pt>
                <c:pt idx="2829">
                  <c:v>142.86800000002401</c:v>
                </c:pt>
                <c:pt idx="2830">
                  <c:v>141.87520000002399</c:v>
                </c:pt>
                <c:pt idx="2831">
                  <c:v>140.88240000002401</c:v>
                </c:pt>
                <c:pt idx="2832">
                  <c:v>142.677600000024</c:v>
                </c:pt>
                <c:pt idx="2833">
                  <c:v>144.47280000002399</c:v>
                </c:pt>
                <c:pt idx="2834">
                  <c:v>143.48000000002401</c:v>
                </c:pt>
                <c:pt idx="2835">
                  <c:v>142.48720000002399</c:v>
                </c:pt>
                <c:pt idx="2836">
                  <c:v>144.28240000002401</c:v>
                </c:pt>
                <c:pt idx="2837">
                  <c:v>143.28960000002499</c:v>
                </c:pt>
                <c:pt idx="2838">
                  <c:v>142.296800000025</c:v>
                </c:pt>
                <c:pt idx="2839">
                  <c:v>144.092000000025</c:v>
                </c:pt>
                <c:pt idx="2840">
                  <c:v>143.09920000002501</c:v>
                </c:pt>
                <c:pt idx="2841">
                  <c:v>142.10640000002499</c:v>
                </c:pt>
                <c:pt idx="2842">
                  <c:v>141.113600000025</c:v>
                </c:pt>
                <c:pt idx="2843">
                  <c:v>140.12080000002501</c:v>
                </c:pt>
                <c:pt idx="2844">
                  <c:v>139.128000000025</c:v>
                </c:pt>
                <c:pt idx="2845">
                  <c:v>138.13520000002501</c:v>
                </c:pt>
                <c:pt idx="2846">
                  <c:v>137.14240000002499</c:v>
                </c:pt>
                <c:pt idx="2847">
                  <c:v>136.149600000025</c:v>
                </c:pt>
                <c:pt idx="2848">
                  <c:v>135.15680000002499</c:v>
                </c:pt>
                <c:pt idx="2849">
                  <c:v>136.95200000002501</c:v>
                </c:pt>
                <c:pt idx="2850">
                  <c:v>138.747200000025</c:v>
                </c:pt>
                <c:pt idx="2851">
                  <c:v>140.542400000025</c:v>
                </c:pt>
                <c:pt idx="2852">
                  <c:v>142.33760000002499</c:v>
                </c:pt>
                <c:pt idx="2853">
                  <c:v>141.344800000025</c:v>
                </c:pt>
                <c:pt idx="2854">
                  <c:v>143.140000000025</c:v>
                </c:pt>
                <c:pt idx="2855">
                  <c:v>142.14720000002501</c:v>
                </c:pt>
                <c:pt idx="2856">
                  <c:v>143.942400000025</c:v>
                </c:pt>
                <c:pt idx="2857">
                  <c:v>145.737600000025</c:v>
                </c:pt>
                <c:pt idx="2858">
                  <c:v>147.53280000002499</c:v>
                </c:pt>
                <c:pt idx="2859">
                  <c:v>146.540000000025</c:v>
                </c:pt>
                <c:pt idx="2860">
                  <c:v>145.54720000002499</c:v>
                </c:pt>
                <c:pt idx="2861">
                  <c:v>147.34240000002501</c:v>
                </c:pt>
                <c:pt idx="2862">
                  <c:v>146.34960000002499</c:v>
                </c:pt>
                <c:pt idx="2863">
                  <c:v>145.356800000025</c:v>
                </c:pt>
                <c:pt idx="2864">
                  <c:v>147.152000000025</c:v>
                </c:pt>
                <c:pt idx="2865">
                  <c:v>146.15920000002501</c:v>
                </c:pt>
                <c:pt idx="2866">
                  <c:v>145.16640000002499</c:v>
                </c:pt>
                <c:pt idx="2867">
                  <c:v>144.173600000025</c:v>
                </c:pt>
                <c:pt idx="2868">
                  <c:v>143.18080000002499</c:v>
                </c:pt>
                <c:pt idx="2869">
                  <c:v>142.188000000025</c:v>
                </c:pt>
                <c:pt idx="2870">
                  <c:v>143.98320000002499</c:v>
                </c:pt>
                <c:pt idx="2871">
                  <c:v>142.99040000002501</c:v>
                </c:pt>
                <c:pt idx="2872">
                  <c:v>141.99760000002499</c:v>
                </c:pt>
                <c:pt idx="2873">
                  <c:v>141.004800000025</c:v>
                </c:pt>
                <c:pt idx="2874">
                  <c:v>140.01200000002501</c:v>
                </c:pt>
                <c:pt idx="2875">
                  <c:v>139.01920000002499</c:v>
                </c:pt>
                <c:pt idx="2876">
                  <c:v>138.02640000002501</c:v>
                </c:pt>
                <c:pt idx="2877">
                  <c:v>137.03360000002499</c:v>
                </c:pt>
                <c:pt idx="2878">
                  <c:v>138.82880000002501</c:v>
                </c:pt>
                <c:pt idx="2879">
                  <c:v>137.836000000025</c:v>
                </c:pt>
                <c:pt idx="2880">
                  <c:v>139.63120000002499</c:v>
                </c:pt>
                <c:pt idx="2881">
                  <c:v>141.42640000002501</c:v>
                </c:pt>
                <c:pt idx="2882">
                  <c:v>140.433600000025</c:v>
                </c:pt>
                <c:pt idx="2883">
                  <c:v>142.22880000002499</c:v>
                </c:pt>
                <c:pt idx="2884">
                  <c:v>141.236000000025</c:v>
                </c:pt>
                <c:pt idx="2885">
                  <c:v>140.24320000002501</c:v>
                </c:pt>
                <c:pt idx="2886">
                  <c:v>139.250400000025</c:v>
                </c:pt>
                <c:pt idx="2887">
                  <c:v>138.25760000002501</c:v>
                </c:pt>
                <c:pt idx="2888">
                  <c:v>137.26480000002499</c:v>
                </c:pt>
                <c:pt idx="2889">
                  <c:v>139.06000000002501</c:v>
                </c:pt>
                <c:pt idx="2890">
                  <c:v>138.067200000025</c:v>
                </c:pt>
                <c:pt idx="2891">
                  <c:v>139.86240000002499</c:v>
                </c:pt>
                <c:pt idx="2892">
                  <c:v>138.869600000025</c:v>
                </c:pt>
                <c:pt idx="2893">
                  <c:v>137.87680000002501</c:v>
                </c:pt>
                <c:pt idx="2894">
                  <c:v>139.67200000002501</c:v>
                </c:pt>
                <c:pt idx="2895">
                  <c:v>138.67920000002499</c:v>
                </c:pt>
                <c:pt idx="2896">
                  <c:v>140.47440000002501</c:v>
                </c:pt>
                <c:pt idx="2897">
                  <c:v>142.26960000002501</c:v>
                </c:pt>
                <c:pt idx="2898">
                  <c:v>141.27680000002499</c:v>
                </c:pt>
                <c:pt idx="2899">
                  <c:v>140.284000000025</c:v>
                </c:pt>
                <c:pt idx="2900">
                  <c:v>139.29120000002499</c:v>
                </c:pt>
                <c:pt idx="2901">
                  <c:v>138.298400000025</c:v>
                </c:pt>
                <c:pt idx="2902">
                  <c:v>140.09360000002499</c:v>
                </c:pt>
                <c:pt idx="2903">
                  <c:v>141.88880000002499</c:v>
                </c:pt>
                <c:pt idx="2904">
                  <c:v>140.896000000025</c:v>
                </c:pt>
                <c:pt idx="2905">
                  <c:v>139.90320000002501</c:v>
                </c:pt>
                <c:pt idx="2906">
                  <c:v>138.91040000002499</c:v>
                </c:pt>
                <c:pt idx="2907">
                  <c:v>140.70560000002499</c:v>
                </c:pt>
                <c:pt idx="2908">
                  <c:v>139.712800000025</c:v>
                </c:pt>
                <c:pt idx="2909">
                  <c:v>138.72000000002501</c:v>
                </c:pt>
                <c:pt idx="2910">
                  <c:v>137.72720000002499</c:v>
                </c:pt>
                <c:pt idx="2911">
                  <c:v>136.734400000025</c:v>
                </c:pt>
                <c:pt idx="2912">
                  <c:v>138.529600000025</c:v>
                </c:pt>
                <c:pt idx="2913">
                  <c:v>137.53680000002501</c:v>
                </c:pt>
                <c:pt idx="2914">
                  <c:v>139.332000000025</c:v>
                </c:pt>
                <c:pt idx="2915">
                  <c:v>138.33920000002499</c:v>
                </c:pt>
                <c:pt idx="2916">
                  <c:v>137.346400000025</c:v>
                </c:pt>
                <c:pt idx="2917">
                  <c:v>136.35360000002501</c:v>
                </c:pt>
                <c:pt idx="2918">
                  <c:v>138.14880000002501</c:v>
                </c:pt>
                <c:pt idx="2919">
                  <c:v>137.15600000002499</c:v>
                </c:pt>
                <c:pt idx="2920">
                  <c:v>136.163200000025</c:v>
                </c:pt>
                <c:pt idx="2921">
                  <c:v>135.17040000002501</c:v>
                </c:pt>
                <c:pt idx="2922">
                  <c:v>134.177600000025</c:v>
                </c:pt>
                <c:pt idx="2923">
                  <c:v>133.18480000002501</c:v>
                </c:pt>
                <c:pt idx="2924">
                  <c:v>134.980000000025</c:v>
                </c:pt>
                <c:pt idx="2925">
                  <c:v>133.98720000002501</c:v>
                </c:pt>
                <c:pt idx="2926">
                  <c:v>135.78240000002501</c:v>
                </c:pt>
                <c:pt idx="2927">
                  <c:v>134.78960000002499</c:v>
                </c:pt>
                <c:pt idx="2928">
                  <c:v>133.796800000025</c:v>
                </c:pt>
                <c:pt idx="2929">
                  <c:v>135.592000000025</c:v>
                </c:pt>
                <c:pt idx="2930">
                  <c:v>137.38720000002499</c:v>
                </c:pt>
                <c:pt idx="2931">
                  <c:v>136.394400000025</c:v>
                </c:pt>
                <c:pt idx="2932">
                  <c:v>135.40160000002501</c:v>
                </c:pt>
                <c:pt idx="2933">
                  <c:v>134.408800000025</c:v>
                </c:pt>
                <c:pt idx="2934">
                  <c:v>133.41600000002501</c:v>
                </c:pt>
                <c:pt idx="2935">
                  <c:v>132.42320000002499</c:v>
                </c:pt>
                <c:pt idx="2936">
                  <c:v>131.430400000025</c:v>
                </c:pt>
                <c:pt idx="2937">
                  <c:v>133.225600000025</c:v>
                </c:pt>
                <c:pt idx="2938">
                  <c:v>132.23280000002501</c:v>
                </c:pt>
                <c:pt idx="2939">
                  <c:v>131.24000000002499</c:v>
                </c:pt>
                <c:pt idx="2940">
                  <c:v>133.03520000002499</c:v>
                </c:pt>
                <c:pt idx="2941">
                  <c:v>132.042400000025</c:v>
                </c:pt>
                <c:pt idx="2942">
                  <c:v>131.04960000002501</c:v>
                </c:pt>
                <c:pt idx="2943">
                  <c:v>130.05680000002499</c:v>
                </c:pt>
                <c:pt idx="2944">
                  <c:v>131.85200000002499</c:v>
                </c:pt>
                <c:pt idx="2945">
                  <c:v>133.64720000002501</c:v>
                </c:pt>
                <c:pt idx="2946">
                  <c:v>135.442400000025</c:v>
                </c:pt>
                <c:pt idx="2947">
                  <c:v>134.44960000002499</c:v>
                </c:pt>
                <c:pt idx="2948">
                  <c:v>133.456800000025</c:v>
                </c:pt>
                <c:pt idx="2949">
                  <c:v>135.25200000002499</c:v>
                </c:pt>
                <c:pt idx="2950">
                  <c:v>134.259200000025</c:v>
                </c:pt>
                <c:pt idx="2951">
                  <c:v>133.26640000002499</c:v>
                </c:pt>
                <c:pt idx="2952">
                  <c:v>132.273600000025</c:v>
                </c:pt>
                <c:pt idx="2953">
                  <c:v>131.28080000002501</c:v>
                </c:pt>
                <c:pt idx="2954">
                  <c:v>133.076000000025</c:v>
                </c:pt>
                <c:pt idx="2955">
                  <c:v>132.08320000002499</c:v>
                </c:pt>
                <c:pt idx="2956">
                  <c:v>133.87840000002501</c:v>
                </c:pt>
                <c:pt idx="2957">
                  <c:v>132.88560000002499</c:v>
                </c:pt>
                <c:pt idx="2958">
                  <c:v>131.89280000002501</c:v>
                </c:pt>
                <c:pt idx="2959">
                  <c:v>130.90000000002499</c:v>
                </c:pt>
                <c:pt idx="2960">
                  <c:v>132.69520000002501</c:v>
                </c:pt>
                <c:pt idx="2961">
                  <c:v>131.70240000002499</c:v>
                </c:pt>
                <c:pt idx="2962">
                  <c:v>133.49760000002499</c:v>
                </c:pt>
                <c:pt idx="2963">
                  <c:v>132.504800000025</c:v>
                </c:pt>
                <c:pt idx="2964">
                  <c:v>131.51200000002501</c:v>
                </c:pt>
                <c:pt idx="2965">
                  <c:v>130.51920000002499</c:v>
                </c:pt>
                <c:pt idx="2966">
                  <c:v>132.31440000002499</c:v>
                </c:pt>
                <c:pt idx="2967">
                  <c:v>131.321600000025</c:v>
                </c:pt>
                <c:pt idx="2968">
                  <c:v>130.32880000002501</c:v>
                </c:pt>
                <c:pt idx="2969">
                  <c:v>129.336000000025</c:v>
                </c:pt>
                <c:pt idx="2970">
                  <c:v>131.13120000002499</c:v>
                </c:pt>
                <c:pt idx="2971">
                  <c:v>130.138400000025</c:v>
                </c:pt>
                <c:pt idx="2972">
                  <c:v>131.933600000025</c:v>
                </c:pt>
                <c:pt idx="2973">
                  <c:v>130.94080000002501</c:v>
                </c:pt>
                <c:pt idx="2974">
                  <c:v>129.94800000002499</c:v>
                </c:pt>
                <c:pt idx="2975">
                  <c:v>128.955200000025</c:v>
                </c:pt>
                <c:pt idx="2976">
                  <c:v>127.962400000025</c:v>
                </c:pt>
                <c:pt idx="2977">
                  <c:v>129.75760000002501</c:v>
                </c:pt>
                <c:pt idx="2978">
                  <c:v>131.552800000025</c:v>
                </c:pt>
                <c:pt idx="2979">
                  <c:v>130.56000000002501</c:v>
                </c:pt>
                <c:pt idx="2980">
                  <c:v>129.567200000025</c:v>
                </c:pt>
                <c:pt idx="2981">
                  <c:v>128.57440000002501</c:v>
                </c:pt>
                <c:pt idx="2982">
                  <c:v>130.369600000025</c:v>
                </c:pt>
                <c:pt idx="2983">
                  <c:v>132.164800000025</c:v>
                </c:pt>
                <c:pt idx="2984">
                  <c:v>133.96000000002499</c:v>
                </c:pt>
                <c:pt idx="2985">
                  <c:v>132.967200000025</c:v>
                </c:pt>
                <c:pt idx="2986">
                  <c:v>134.762400000025</c:v>
                </c:pt>
                <c:pt idx="2987">
                  <c:v>133.76960000002501</c:v>
                </c:pt>
                <c:pt idx="2988">
                  <c:v>135.564800000025</c:v>
                </c:pt>
                <c:pt idx="2989">
                  <c:v>137.360000000025</c:v>
                </c:pt>
                <c:pt idx="2990">
                  <c:v>139.15520000002499</c:v>
                </c:pt>
                <c:pt idx="2991">
                  <c:v>138.162400000025</c:v>
                </c:pt>
                <c:pt idx="2992">
                  <c:v>137.16960000002501</c:v>
                </c:pt>
                <c:pt idx="2993">
                  <c:v>136.176800000025</c:v>
                </c:pt>
                <c:pt idx="2994">
                  <c:v>135.18400000002501</c:v>
                </c:pt>
                <c:pt idx="2995">
                  <c:v>134.19120000002499</c:v>
                </c:pt>
                <c:pt idx="2996">
                  <c:v>133.198400000025</c:v>
                </c:pt>
                <c:pt idx="2997">
                  <c:v>132.20560000002499</c:v>
                </c:pt>
                <c:pt idx="2998">
                  <c:v>131.212800000025</c:v>
                </c:pt>
                <c:pt idx="2999">
                  <c:v>130.22000000002501</c:v>
                </c:pt>
                <c:pt idx="3000">
                  <c:v>129.22720000002499</c:v>
                </c:pt>
                <c:pt idx="3001">
                  <c:v>128.234400000025</c:v>
                </c:pt>
                <c:pt idx="3002">
                  <c:v>130.029600000025</c:v>
                </c:pt>
                <c:pt idx="3003">
                  <c:v>129.03680000002501</c:v>
                </c:pt>
                <c:pt idx="3004">
                  <c:v>128.04400000002599</c:v>
                </c:pt>
                <c:pt idx="3005">
                  <c:v>127.05120000002501</c:v>
                </c:pt>
                <c:pt idx="3006">
                  <c:v>126.058400000025</c:v>
                </c:pt>
                <c:pt idx="3007">
                  <c:v>127.853600000025</c:v>
                </c:pt>
                <c:pt idx="3008">
                  <c:v>126.86080000002499</c:v>
                </c:pt>
                <c:pt idx="3009">
                  <c:v>128.65600000002499</c:v>
                </c:pt>
                <c:pt idx="3010">
                  <c:v>127.663200000025</c:v>
                </c:pt>
                <c:pt idx="3011">
                  <c:v>126.670400000025</c:v>
                </c:pt>
                <c:pt idx="3012">
                  <c:v>125.677600000025</c:v>
                </c:pt>
                <c:pt idx="3013">
                  <c:v>124.68480000002501</c:v>
                </c:pt>
                <c:pt idx="3014">
                  <c:v>123.692000000025</c:v>
                </c:pt>
                <c:pt idx="3015">
                  <c:v>122.699200000025</c:v>
                </c:pt>
                <c:pt idx="3016">
                  <c:v>121.706400000025</c:v>
                </c:pt>
                <c:pt idx="3017">
                  <c:v>120.713600000025</c:v>
                </c:pt>
                <c:pt idx="3018">
                  <c:v>119.72080000002499</c:v>
                </c:pt>
                <c:pt idx="3019">
                  <c:v>121.516000000025</c:v>
                </c:pt>
                <c:pt idx="3020">
                  <c:v>120.523200000025</c:v>
                </c:pt>
                <c:pt idx="3021">
                  <c:v>122.31840000002499</c:v>
                </c:pt>
                <c:pt idx="3022">
                  <c:v>121.32560000002501</c:v>
                </c:pt>
                <c:pt idx="3023">
                  <c:v>123.120800000025</c:v>
                </c:pt>
                <c:pt idx="3024">
                  <c:v>122.128000000025</c:v>
                </c:pt>
                <c:pt idx="3025">
                  <c:v>121.13520000002499</c:v>
                </c:pt>
                <c:pt idx="3026">
                  <c:v>122.930400000025</c:v>
                </c:pt>
                <c:pt idx="3027">
                  <c:v>121.937600000025</c:v>
                </c:pt>
                <c:pt idx="3028">
                  <c:v>120.944800000025</c:v>
                </c:pt>
                <c:pt idx="3029">
                  <c:v>119.952000000025</c:v>
                </c:pt>
                <c:pt idx="3030">
                  <c:v>118.95920000002501</c:v>
                </c:pt>
                <c:pt idx="3031">
                  <c:v>117.966400000025</c:v>
                </c:pt>
                <c:pt idx="3032">
                  <c:v>116.973600000025</c:v>
                </c:pt>
                <c:pt idx="3033">
                  <c:v>118.768800000025</c:v>
                </c:pt>
                <c:pt idx="3034">
                  <c:v>120.564000000025</c:v>
                </c:pt>
                <c:pt idx="3035">
                  <c:v>122.359200000025</c:v>
                </c:pt>
                <c:pt idx="3036">
                  <c:v>121.366400000025</c:v>
                </c:pt>
                <c:pt idx="3037">
                  <c:v>120.37360000002499</c:v>
                </c:pt>
                <c:pt idx="3038">
                  <c:v>122.168800000025</c:v>
                </c:pt>
                <c:pt idx="3039">
                  <c:v>123.964000000025</c:v>
                </c:pt>
                <c:pt idx="3040">
                  <c:v>125.759200000025</c:v>
                </c:pt>
                <c:pt idx="3041">
                  <c:v>124.766400000025</c:v>
                </c:pt>
                <c:pt idx="3042">
                  <c:v>126.561600000025</c:v>
                </c:pt>
                <c:pt idx="3043">
                  <c:v>125.56880000002501</c:v>
                </c:pt>
                <c:pt idx="3044">
                  <c:v>127.364000000025</c:v>
                </c:pt>
                <c:pt idx="3045">
                  <c:v>126.371200000025</c:v>
                </c:pt>
                <c:pt idx="3046">
                  <c:v>125.378400000025</c:v>
                </c:pt>
                <c:pt idx="3047">
                  <c:v>127.173600000025</c:v>
                </c:pt>
                <c:pt idx="3048">
                  <c:v>128.968800000025</c:v>
                </c:pt>
                <c:pt idx="3049">
                  <c:v>127.976000000025</c:v>
                </c:pt>
                <c:pt idx="3050">
                  <c:v>129.771200000025</c:v>
                </c:pt>
                <c:pt idx="3051">
                  <c:v>131.566400000025</c:v>
                </c:pt>
                <c:pt idx="3052">
                  <c:v>130.57360000002501</c:v>
                </c:pt>
                <c:pt idx="3053">
                  <c:v>132.368800000025</c:v>
                </c:pt>
                <c:pt idx="3054">
                  <c:v>134.164000000025</c:v>
                </c:pt>
                <c:pt idx="3055">
                  <c:v>133.17120000002501</c:v>
                </c:pt>
                <c:pt idx="3056">
                  <c:v>134.966400000025</c:v>
                </c:pt>
                <c:pt idx="3057">
                  <c:v>136.761600000025</c:v>
                </c:pt>
                <c:pt idx="3058">
                  <c:v>138.55680000002499</c:v>
                </c:pt>
                <c:pt idx="3059">
                  <c:v>137.564000000025</c:v>
                </c:pt>
                <c:pt idx="3060">
                  <c:v>139.359200000025</c:v>
                </c:pt>
                <c:pt idx="3061">
                  <c:v>141.15440000002499</c:v>
                </c:pt>
                <c:pt idx="3062">
                  <c:v>140.161600000025</c:v>
                </c:pt>
                <c:pt idx="3063">
                  <c:v>139.16880000002499</c:v>
                </c:pt>
                <c:pt idx="3064">
                  <c:v>140.96400000002501</c:v>
                </c:pt>
                <c:pt idx="3065">
                  <c:v>139.97120000002499</c:v>
                </c:pt>
                <c:pt idx="3066">
                  <c:v>138.978400000025</c:v>
                </c:pt>
                <c:pt idx="3067">
                  <c:v>137.98560000002499</c:v>
                </c:pt>
                <c:pt idx="3068">
                  <c:v>136.992800000025</c:v>
                </c:pt>
                <c:pt idx="3069">
                  <c:v>136.00000000002501</c:v>
                </c:pt>
                <c:pt idx="3070">
                  <c:v>135.00720000002499</c:v>
                </c:pt>
                <c:pt idx="3071">
                  <c:v>134.01440000002501</c:v>
                </c:pt>
                <c:pt idx="3072">
                  <c:v>133.02160000002499</c:v>
                </c:pt>
                <c:pt idx="3073">
                  <c:v>132.028800000025</c:v>
                </c:pt>
                <c:pt idx="3074">
                  <c:v>131.03600000002501</c:v>
                </c:pt>
                <c:pt idx="3075">
                  <c:v>132.83120000002501</c:v>
                </c:pt>
                <c:pt idx="3076">
                  <c:v>131.83840000002499</c:v>
                </c:pt>
                <c:pt idx="3077">
                  <c:v>130.845600000026</c:v>
                </c:pt>
                <c:pt idx="3078">
                  <c:v>129.85280000002601</c:v>
                </c:pt>
                <c:pt idx="3079">
                  <c:v>128.86000000002599</c:v>
                </c:pt>
                <c:pt idx="3080">
                  <c:v>127.867200000026</c:v>
                </c:pt>
                <c:pt idx="3081">
                  <c:v>129.662400000026</c:v>
                </c:pt>
                <c:pt idx="3082">
                  <c:v>128.66960000002601</c:v>
                </c:pt>
                <c:pt idx="3083">
                  <c:v>130.464800000026</c:v>
                </c:pt>
                <c:pt idx="3084">
                  <c:v>132.260000000026</c:v>
                </c:pt>
                <c:pt idx="3085">
                  <c:v>131.26720000002601</c:v>
                </c:pt>
                <c:pt idx="3086">
                  <c:v>130.27440000002599</c:v>
                </c:pt>
                <c:pt idx="3087">
                  <c:v>129.281600000026</c:v>
                </c:pt>
                <c:pt idx="3088">
                  <c:v>128.28880000002599</c:v>
                </c:pt>
                <c:pt idx="3089">
                  <c:v>127.296000000026</c:v>
                </c:pt>
                <c:pt idx="3090">
                  <c:v>126.303200000026</c:v>
                </c:pt>
                <c:pt idx="3091">
                  <c:v>128.098400000026</c:v>
                </c:pt>
                <c:pt idx="3092">
                  <c:v>127.105600000026</c:v>
                </c:pt>
                <c:pt idx="3093">
                  <c:v>126.112800000026</c:v>
                </c:pt>
                <c:pt idx="3094">
                  <c:v>127.90800000002599</c:v>
                </c:pt>
                <c:pt idx="3095">
                  <c:v>129.70320000002599</c:v>
                </c:pt>
                <c:pt idx="3096">
                  <c:v>128.710400000026</c:v>
                </c:pt>
                <c:pt idx="3097">
                  <c:v>127.717600000026</c:v>
                </c:pt>
                <c:pt idx="3098">
                  <c:v>126.72480000002599</c:v>
                </c:pt>
                <c:pt idx="3099">
                  <c:v>128.52000000002599</c:v>
                </c:pt>
                <c:pt idx="3100">
                  <c:v>130.31520000002601</c:v>
                </c:pt>
                <c:pt idx="3101">
                  <c:v>129.32240000002599</c:v>
                </c:pt>
                <c:pt idx="3102">
                  <c:v>128.32960000002601</c:v>
                </c:pt>
                <c:pt idx="3103">
                  <c:v>130.124800000026</c:v>
                </c:pt>
                <c:pt idx="3104">
                  <c:v>129.13200000002601</c:v>
                </c:pt>
                <c:pt idx="3105">
                  <c:v>128.13920000002599</c:v>
                </c:pt>
                <c:pt idx="3106">
                  <c:v>129.93440000002599</c:v>
                </c:pt>
                <c:pt idx="3107">
                  <c:v>131.72960000002601</c:v>
                </c:pt>
                <c:pt idx="3108">
                  <c:v>133.524800000026</c:v>
                </c:pt>
                <c:pt idx="3109">
                  <c:v>132.53200000002599</c:v>
                </c:pt>
                <c:pt idx="3110">
                  <c:v>134.32720000002601</c:v>
                </c:pt>
                <c:pt idx="3111">
                  <c:v>133.33440000002599</c:v>
                </c:pt>
                <c:pt idx="3112">
                  <c:v>132.34160000002601</c:v>
                </c:pt>
                <c:pt idx="3113">
                  <c:v>134.136800000026</c:v>
                </c:pt>
                <c:pt idx="3114">
                  <c:v>135.93200000002599</c:v>
                </c:pt>
                <c:pt idx="3115">
                  <c:v>134.93920000002601</c:v>
                </c:pt>
                <c:pt idx="3116">
                  <c:v>133.94640000002599</c:v>
                </c:pt>
                <c:pt idx="3117">
                  <c:v>132.953600000026</c:v>
                </c:pt>
                <c:pt idx="3118">
                  <c:v>134.74880000002599</c:v>
                </c:pt>
                <c:pt idx="3119">
                  <c:v>133.75600000002601</c:v>
                </c:pt>
                <c:pt idx="3120">
                  <c:v>132.76320000002599</c:v>
                </c:pt>
                <c:pt idx="3121">
                  <c:v>131.770400000026</c:v>
                </c:pt>
                <c:pt idx="3122">
                  <c:v>130.77760000002601</c:v>
                </c:pt>
                <c:pt idx="3123">
                  <c:v>129.784800000026</c:v>
                </c:pt>
                <c:pt idx="3124">
                  <c:v>128.79200000002601</c:v>
                </c:pt>
                <c:pt idx="3125">
                  <c:v>127.799200000026</c:v>
                </c:pt>
                <c:pt idx="3126">
                  <c:v>129.59440000002601</c:v>
                </c:pt>
                <c:pt idx="3127">
                  <c:v>128.601600000026</c:v>
                </c:pt>
                <c:pt idx="3128">
                  <c:v>127.60880000002599</c:v>
                </c:pt>
                <c:pt idx="3129">
                  <c:v>126.61600000002601</c:v>
                </c:pt>
                <c:pt idx="3130">
                  <c:v>128.41120000002601</c:v>
                </c:pt>
                <c:pt idx="3131">
                  <c:v>127.418400000026</c:v>
                </c:pt>
                <c:pt idx="3132">
                  <c:v>126.42560000002599</c:v>
                </c:pt>
                <c:pt idx="3133">
                  <c:v>125.43280000002601</c:v>
                </c:pt>
                <c:pt idx="3134">
                  <c:v>124.440000000026</c:v>
                </c:pt>
                <c:pt idx="3135">
                  <c:v>123.447200000026</c:v>
                </c:pt>
                <c:pt idx="3136">
                  <c:v>125.242400000026</c:v>
                </c:pt>
                <c:pt idx="3137">
                  <c:v>124.24960000002601</c:v>
                </c:pt>
                <c:pt idx="3138">
                  <c:v>123.256800000026</c:v>
                </c:pt>
                <c:pt idx="3139">
                  <c:v>122.264000000026</c:v>
                </c:pt>
                <c:pt idx="3140">
                  <c:v>121.271200000026</c:v>
                </c:pt>
                <c:pt idx="3141">
                  <c:v>120.278400000026</c:v>
                </c:pt>
                <c:pt idx="3142">
                  <c:v>119.28560000002599</c:v>
                </c:pt>
                <c:pt idx="3143">
                  <c:v>118.29280000002601</c:v>
                </c:pt>
                <c:pt idx="3144">
                  <c:v>120.088000000026</c:v>
                </c:pt>
                <c:pt idx="3145">
                  <c:v>119.095200000026</c:v>
                </c:pt>
                <c:pt idx="3146">
                  <c:v>120.89040000002601</c:v>
                </c:pt>
                <c:pt idx="3147">
                  <c:v>122.685600000026</c:v>
                </c:pt>
                <c:pt idx="3148">
                  <c:v>121.692800000026</c:v>
                </c:pt>
                <c:pt idx="3149">
                  <c:v>120.70000000002599</c:v>
                </c:pt>
                <c:pt idx="3150">
                  <c:v>119.70720000002601</c:v>
                </c:pt>
                <c:pt idx="3151">
                  <c:v>121.502400000026</c:v>
                </c:pt>
                <c:pt idx="3152">
                  <c:v>120.509600000026</c:v>
                </c:pt>
                <c:pt idx="3153">
                  <c:v>122.30480000002601</c:v>
                </c:pt>
                <c:pt idx="3154">
                  <c:v>124.100000000026</c:v>
                </c:pt>
                <c:pt idx="3155">
                  <c:v>123.107200000026</c:v>
                </c:pt>
                <c:pt idx="3156">
                  <c:v>122.114400000026</c:v>
                </c:pt>
                <c:pt idx="3157">
                  <c:v>121.12160000002601</c:v>
                </c:pt>
                <c:pt idx="3158">
                  <c:v>122.916800000026</c:v>
                </c:pt>
                <c:pt idx="3159">
                  <c:v>124.71200000002599</c:v>
                </c:pt>
                <c:pt idx="3160">
                  <c:v>123.71920000002601</c:v>
                </c:pt>
                <c:pt idx="3161">
                  <c:v>122.726400000026</c:v>
                </c:pt>
                <c:pt idx="3162">
                  <c:v>124.521600000026</c:v>
                </c:pt>
                <c:pt idx="3163">
                  <c:v>123.528800000026</c:v>
                </c:pt>
                <c:pt idx="3164">
                  <c:v>125.324000000026</c:v>
                </c:pt>
                <c:pt idx="3165">
                  <c:v>127.119200000026</c:v>
                </c:pt>
                <c:pt idx="3166">
                  <c:v>126.126400000026</c:v>
                </c:pt>
                <c:pt idx="3167">
                  <c:v>125.13360000002599</c:v>
                </c:pt>
                <c:pt idx="3168">
                  <c:v>124.140800000026</c:v>
                </c:pt>
                <c:pt idx="3169">
                  <c:v>123.148000000026</c:v>
                </c:pt>
                <c:pt idx="3170">
                  <c:v>122.155200000026</c:v>
                </c:pt>
                <c:pt idx="3171">
                  <c:v>121.162400000026</c:v>
                </c:pt>
                <c:pt idx="3172">
                  <c:v>122.95760000002601</c:v>
                </c:pt>
                <c:pt idx="3173">
                  <c:v>121.964800000026</c:v>
                </c:pt>
                <c:pt idx="3174">
                  <c:v>120.972000000026</c:v>
                </c:pt>
                <c:pt idx="3175">
                  <c:v>122.76720000002599</c:v>
                </c:pt>
                <c:pt idx="3176">
                  <c:v>124.562400000026</c:v>
                </c:pt>
                <c:pt idx="3177">
                  <c:v>123.569600000026</c:v>
                </c:pt>
                <c:pt idx="3178">
                  <c:v>122.576800000026</c:v>
                </c:pt>
                <c:pt idx="3179">
                  <c:v>121.58400000002599</c:v>
                </c:pt>
                <c:pt idx="3180">
                  <c:v>120.59120000002601</c:v>
                </c:pt>
                <c:pt idx="3181">
                  <c:v>119.598400000026</c:v>
                </c:pt>
                <c:pt idx="3182">
                  <c:v>118.605600000026</c:v>
                </c:pt>
                <c:pt idx="3183">
                  <c:v>117.612800000026</c:v>
                </c:pt>
                <c:pt idx="3184">
                  <c:v>116.620000000026</c:v>
                </c:pt>
                <c:pt idx="3185">
                  <c:v>115.62720000002599</c:v>
                </c:pt>
                <c:pt idx="3186">
                  <c:v>114.634400000025</c:v>
                </c:pt>
                <c:pt idx="3187">
                  <c:v>113.64160000002499</c:v>
                </c:pt>
                <c:pt idx="3188">
                  <c:v>112.64880000002501</c:v>
                </c:pt>
                <c:pt idx="3189">
                  <c:v>111.656000000025</c:v>
                </c:pt>
                <c:pt idx="3190">
                  <c:v>110.663200000025</c:v>
                </c:pt>
                <c:pt idx="3191">
                  <c:v>109.670400000025</c:v>
                </c:pt>
                <c:pt idx="3192">
                  <c:v>108.677600000025</c:v>
                </c:pt>
                <c:pt idx="3193">
                  <c:v>107.68480000002501</c:v>
                </c:pt>
                <c:pt idx="3194">
                  <c:v>106.692000000025</c:v>
                </c:pt>
                <c:pt idx="3195">
                  <c:v>105.699200000025</c:v>
                </c:pt>
                <c:pt idx="3196">
                  <c:v>104.706400000025</c:v>
                </c:pt>
                <c:pt idx="3197">
                  <c:v>103.713600000025</c:v>
                </c:pt>
                <c:pt idx="3198">
                  <c:v>102.72080000002499</c:v>
                </c:pt>
                <c:pt idx="3199">
                  <c:v>101.72800000002501</c:v>
                </c:pt>
                <c:pt idx="3200">
                  <c:v>100.735200000025</c:v>
                </c:pt>
                <c:pt idx="3201">
                  <c:v>99.742400000025896</c:v>
                </c:pt>
                <c:pt idx="3202">
                  <c:v>98.749600000025893</c:v>
                </c:pt>
                <c:pt idx="3203">
                  <c:v>97.756800000025905</c:v>
                </c:pt>
                <c:pt idx="3204">
                  <c:v>96.764000000025902</c:v>
                </c:pt>
                <c:pt idx="3205">
                  <c:v>95.7712000000259</c:v>
                </c:pt>
                <c:pt idx="3206">
                  <c:v>94.778400000025897</c:v>
                </c:pt>
                <c:pt idx="3207">
                  <c:v>93.785600000025894</c:v>
                </c:pt>
                <c:pt idx="3208">
                  <c:v>92.792800000025906</c:v>
                </c:pt>
                <c:pt idx="3209">
                  <c:v>91.800000000025904</c:v>
                </c:pt>
                <c:pt idx="3210">
                  <c:v>90.807200000025901</c:v>
                </c:pt>
                <c:pt idx="3211">
                  <c:v>89.814400000025898</c:v>
                </c:pt>
                <c:pt idx="3212">
                  <c:v>88.821600000025896</c:v>
                </c:pt>
                <c:pt idx="3213">
                  <c:v>87.828800000025893</c:v>
                </c:pt>
                <c:pt idx="3214">
                  <c:v>86.836000000025905</c:v>
                </c:pt>
                <c:pt idx="3215">
                  <c:v>85.843200000025902</c:v>
                </c:pt>
                <c:pt idx="3216">
                  <c:v>84.8504000000259</c:v>
                </c:pt>
                <c:pt idx="3217">
                  <c:v>83.857600000025897</c:v>
                </c:pt>
                <c:pt idx="3218">
                  <c:v>82.864800000025895</c:v>
                </c:pt>
                <c:pt idx="3219">
                  <c:v>81.872000000025906</c:v>
                </c:pt>
                <c:pt idx="3220">
                  <c:v>80.879200000025904</c:v>
                </c:pt>
                <c:pt idx="3221">
                  <c:v>79.886400000025901</c:v>
                </c:pt>
                <c:pt idx="3222">
                  <c:v>78.893600000025899</c:v>
                </c:pt>
                <c:pt idx="3223">
                  <c:v>77.900800000025896</c:v>
                </c:pt>
                <c:pt idx="3224">
                  <c:v>76.908000000025893</c:v>
                </c:pt>
                <c:pt idx="3225">
                  <c:v>75.915200000025806</c:v>
                </c:pt>
                <c:pt idx="3226">
                  <c:v>74.922400000025803</c:v>
                </c:pt>
                <c:pt idx="3227">
                  <c:v>73.9296000000258</c:v>
                </c:pt>
                <c:pt idx="3228">
                  <c:v>72.936800000025798</c:v>
                </c:pt>
                <c:pt idx="3229">
                  <c:v>71.944000000025795</c:v>
                </c:pt>
                <c:pt idx="3230">
                  <c:v>70.951200000025807</c:v>
                </c:pt>
                <c:pt idx="3231">
                  <c:v>69.958400000025804</c:v>
                </c:pt>
                <c:pt idx="3232">
                  <c:v>68.965600000025802</c:v>
                </c:pt>
                <c:pt idx="3233">
                  <c:v>67.972800000025799</c:v>
                </c:pt>
                <c:pt idx="3234">
                  <c:v>66.980000000025797</c:v>
                </c:pt>
                <c:pt idx="3235">
                  <c:v>65.987200000025794</c:v>
                </c:pt>
                <c:pt idx="3236">
                  <c:v>64.994400000025806</c:v>
                </c:pt>
                <c:pt idx="3237">
                  <c:v>64.001600000025803</c:v>
                </c:pt>
                <c:pt idx="3238">
                  <c:v>63.008800000025801</c:v>
                </c:pt>
                <c:pt idx="3239">
                  <c:v>62.016000000025798</c:v>
                </c:pt>
                <c:pt idx="3240">
                  <c:v>61.023200000025803</c:v>
                </c:pt>
                <c:pt idx="3241">
                  <c:v>60.0304000000258</c:v>
                </c:pt>
                <c:pt idx="3242">
                  <c:v>59.037600000025797</c:v>
                </c:pt>
                <c:pt idx="3243">
                  <c:v>58.044800000025802</c:v>
                </c:pt>
                <c:pt idx="3244">
                  <c:v>57.052000000025799</c:v>
                </c:pt>
                <c:pt idx="3245">
                  <c:v>56.059200000025797</c:v>
                </c:pt>
                <c:pt idx="3246">
                  <c:v>55.066400000025801</c:v>
                </c:pt>
                <c:pt idx="3247">
                  <c:v>54.073600000025799</c:v>
                </c:pt>
                <c:pt idx="3248">
                  <c:v>53.080800000025803</c:v>
                </c:pt>
                <c:pt idx="3249">
                  <c:v>52.088000000025801</c:v>
                </c:pt>
                <c:pt idx="3250">
                  <c:v>51.095200000025798</c:v>
                </c:pt>
                <c:pt idx="3251">
                  <c:v>50.102400000025803</c:v>
                </c:pt>
                <c:pt idx="3252">
                  <c:v>49.1096000000258</c:v>
                </c:pt>
                <c:pt idx="3253">
                  <c:v>48.116800000025798</c:v>
                </c:pt>
                <c:pt idx="3254">
                  <c:v>47.124000000025802</c:v>
                </c:pt>
                <c:pt idx="3255">
                  <c:v>46.1312000000258</c:v>
                </c:pt>
                <c:pt idx="3256">
                  <c:v>45.138400000025797</c:v>
                </c:pt>
                <c:pt idx="3257">
                  <c:v>44.145600000025802</c:v>
                </c:pt>
                <c:pt idx="3258">
                  <c:v>43.152800000025799</c:v>
                </c:pt>
                <c:pt idx="3259">
                  <c:v>42.160000000025804</c:v>
                </c:pt>
                <c:pt idx="3260">
                  <c:v>41.167200000025801</c:v>
                </c:pt>
                <c:pt idx="3261">
                  <c:v>40.174400000025798</c:v>
                </c:pt>
                <c:pt idx="3262">
                  <c:v>39.181600000025703</c:v>
                </c:pt>
                <c:pt idx="3263">
                  <c:v>38.188800000025701</c:v>
                </c:pt>
                <c:pt idx="3264">
                  <c:v>37.196000000025698</c:v>
                </c:pt>
                <c:pt idx="3265">
                  <c:v>36.203200000025703</c:v>
                </c:pt>
                <c:pt idx="3266">
                  <c:v>35.2104000000257</c:v>
                </c:pt>
                <c:pt idx="3267">
                  <c:v>34.217600000025698</c:v>
                </c:pt>
                <c:pt idx="3268">
                  <c:v>33.224800000025702</c:v>
                </c:pt>
                <c:pt idx="3269">
                  <c:v>32.2320000000257</c:v>
                </c:pt>
                <c:pt idx="3270">
                  <c:v>31.239200000025701</c:v>
                </c:pt>
                <c:pt idx="3271">
                  <c:v>30.246400000025702</c:v>
                </c:pt>
                <c:pt idx="3272">
                  <c:v>29.253600000025699</c:v>
                </c:pt>
                <c:pt idx="3273">
                  <c:v>28.2608000000257</c:v>
                </c:pt>
                <c:pt idx="3274">
                  <c:v>27.268000000025701</c:v>
                </c:pt>
                <c:pt idx="3275">
                  <c:v>26.275200000025698</c:v>
                </c:pt>
                <c:pt idx="3276">
                  <c:v>25.282400000025699</c:v>
                </c:pt>
                <c:pt idx="3277">
                  <c:v>24.2896000000257</c:v>
                </c:pt>
                <c:pt idx="3278">
                  <c:v>23.296800000025701</c:v>
                </c:pt>
                <c:pt idx="3279">
                  <c:v>22.304000000025699</c:v>
                </c:pt>
                <c:pt idx="3280">
                  <c:v>21.3112000000257</c:v>
                </c:pt>
                <c:pt idx="3281">
                  <c:v>20.318400000025701</c:v>
                </c:pt>
                <c:pt idx="3282">
                  <c:v>19.325600000025702</c:v>
                </c:pt>
                <c:pt idx="3283">
                  <c:v>18.332800000025699</c:v>
                </c:pt>
                <c:pt idx="3284">
                  <c:v>17.3400000000257</c:v>
                </c:pt>
                <c:pt idx="3285">
                  <c:v>16.347200000025701</c:v>
                </c:pt>
                <c:pt idx="3286">
                  <c:v>15.3544000000257</c:v>
                </c:pt>
                <c:pt idx="3287">
                  <c:v>14.3616000000257</c:v>
                </c:pt>
                <c:pt idx="3288">
                  <c:v>13.368800000025701</c:v>
                </c:pt>
                <c:pt idx="3289">
                  <c:v>12.3760000000257</c:v>
                </c:pt>
                <c:pt idx="3290">
                  <c:v>11.383200000025701</c:v>
                </c:pt>
                <c:pt idx="3291">
                  <c:v>10.3904000000257</c:v>
                </c:pt>
                <c:pt idx="3292">
                  <c:v>9.3976000000257809</c:v>
                </c:pt>
                <c:pt idx="3293">
                  <c:v>8.4048000000257801</c:v>
                </c:pt>
                <c:pt idx="3294">
                  <c:v>7.4120000000257802</c:v>
                </c:pt>
                <c:pt idx="3295">
                  <c:v>6.4192000000257803</c:v>
                </c:pt>
                <c:pt idx="3296">
                  <c:v>5.4264000000257804</c:v>
                </c:pt>
                <c:pt idx="3297">
                  <c:v>4.4336000000257796</c:v>
                </c:pt>
                <c:pt idx="3298">
                  <c:v>3.4408000000257801</c:v>
                </c:pt>
                <c:pt idx="3299">
                  <c:v>2.4480000000257802</c:v>
                </c:pt>
                <c:pt idx="3300">
                  <c:v>1.4552000000257801</c:v>
                </c:pt>
                <c:pt idx="3301">
                  <c:v>0.46240000002578702</c:v>
                </c:pt>
                <c:pt idx="3302">
                  <c:v>-0.53039999997421206</c:v>
                </c:pt>
                <c:pt idx="3303">
                  <c:v>-1.5231999999742101</c:v>
                </c:pt>
                <c:pt idx="3304">
                  <c:v>-2.51599999997421</c:v>
                </c:pt>
                <c:pt idx="3305">
                  <c:v>-3.5087999999742099</c:v>
                </c:pt>
                <c:pt idx="3306">
                  <c:v>-4.5015999999742098</c:v>
                </c:pt>
                <c:pt idx="3307">
                  <c:v>-5.4943999999742097</c:v>
                </c:pt>
                <c:pt idx="3308">
                  <c:v>-6.4871999999742096</c:v>
                </c:pt>
                <c:pt idx="3309">
                  <c:v>-7.4799999999742104</c:v>
                </c:pt>
                <c:pt idx="3310">
                  <c:v>-8.4727999999742103</c:v>
                </c:pt>
                <c:pt idx="3311">
                  <c:v>-9.4655999999742093</c:v>
                </c:pt>
                <c:pt idx="3312">
                  <c:v>-10.458399999974199</c:v>
                </c:pt>
                <c:pt idx="3313">
                  <c:v>-11.4511999999742</c:v>
                </c:pt>
                <c:pt idx="3314">
                  <c:v>-12.443999999974199</c:v>
                </c:pt>
                <c:pt idx="3315">
                  <c:v>-13.4367999999742</c:v>
                </c:pt>
                <c:pt idx="3316">
                  <c:v>-14.429599999974201</c:v>
                </c:pt>
                <c:pt idx="3317">
                  <c:v>-15.4223999999742</c:v>
                </c:pt>
                <c:pt idx="3318">
                  <c:v>-16.415199999974199</c:v>
                </c:pt>
                <c:pt idx="3319">
                  <c:v>-17.407999999974201</c:v>
                </c:pt>
                <c:pt idx="3320">
                  <c:v>-18.4007999999742</c:v>
                </c:pt>
                <c:pt idx="3321">
                  <c:v>-19.393599999974199</c:v>
                </c:pt>
                <c:pt idx="3322">
                  <c:v>-20.386399999974198</c:v>
                </c:pt>
                <c:pt idx="3323">
                  <c:v>-21.379199999974201</c:v>
                </c:pt>
                <c:pt idx="3324">
                  <c:v>-22.3719999999742</c:v>
                </c:pt>
                <c:pt idx="3325">
                  <c:v>-23.364799999974199</c:v>
                </c:pt>
                <c:pt idx="3326">
                  <c:v>-24.357599999974202</c:v>
                </c:pt>
                <c:pt idx="3327">
                  <c:v>-25.350399999974201</c:v>
                </c:pt>
                <c:pt idx="3328">
                  <c:v>-26.3431999999742</c:v>
                </c:pt>
                <c:pt idx="3329">
                  <c:v>-27.335999999974199</c:v>
                </c:pt>
                <c:pt idx="3330">
                  <c:v>-28.328799999974201</c:v>
                </c:pt>
                <c:pt idx="3331">
                  <c:v>-29.3215999999742</c:v>
                </c:pt>
                <c:pt idx="3332">
                  <c:v>-30.314399999974199</c:v>
                </c:pt>
                <c:pt idx="3333">
                  <c:v>-31.307199999974198</c:v>
                </c:pt>
                <c:pt idx="3334">
                  <c:v>-32.299999999974197</c:v>
                </c:pt>
                <c:pt idx="3335">
                  <c:v>-33.2927999999742</c:v>
                </c:pt>
                <c:pt idx="3336">
                  <c:v>-34.285599999974202</c:v>
                </c:pt>
                <c:pt idx="3337">
                  <c:v>-35.278399999974198</c:v>
                </c:pt>
                <c:pt idx="3338">
                  <c:v>-36.271199999974201</c:v>
                </c:pt>
                <c:pt idx="3339">
                  <c:v>-37.263999999974203</c:v>
                </c:pt>
                <c:pt idx="3340">
                  <c:v>-38.256799999974199</c:v>
                </c:pt>
                <c:pt idx="3341">
                  <c:v>-39.249599999974201</c:v>
                </c:pt>
                <c:pt idx="3342">
                  <c:v>-40.242399999974197</c:v>
                </c:pt>
                <c:pt idx="3343">
                  <c:v>-41.235199999974199</c:v>
                </c:pt>
                <c:pt idx="3344">
                  <c:v>-42.227999999974202</c:v>
                </c:pt>
                <c:pt idx="3345">
                  <c:v>-43.220799999974197</c:v>
                </c:pt>
                <c:pt idx="3346">
                  <c:v>-41.425599999974203</c:v>
                </c:pt>
                <c:pt idx="3347">
                  <c:v>-42.418399999974199</c:v>
                </c:pt>
                <c:pt idx="3348">
                  <c:v>-43.411199999974201</c:v>
                </c:pt>
                <c:pt idx="3349">
                  <c:v>-41.6159999999742</c:v>
                </c:pt>
                <c:pt idx="3350">
                  <c:v>-42.608799999974202</c:v>
                </c:pt>
                <c:pt idx="3351">
                  <c:v>-43.601599999974198</c:v>
                </c:pt>
                <c:pt idx="3352">
                  <c:v>-44.5943999999742</c:v>
                </c:pt>
                <c:pt idx="3353">
                  <c:v>-45.587199999974203</c:v>
                </c:pt>
                <c:pt idx="3354">
                  <c:v>-43.791999999974202</c:v>
                </c:pt>
                <c:pt idx="3355">
                  <c:v>-44.784799999974197</c:v>
                </c:pt>
                <c:pt idx="3356">
                  <c:v>-45.7775999999742</c:v>
                </c:pt>
                <c:pt idx="3357">
                  <c:v>-43.982399999974199</c:v>
                </c:pt>
                <c:pt idx="3358">
                  <c:v>-44.975199999974201</c:v>
                </c:pt>
                <c:pt idx="3359">
                  <c:v>-45.967999999974197</c:v>
                </c:pt>
                <c:pt idx="3360">
                  <c:v>-44.172799999974202</c:v>
                </c:pt>
                <c:pt idx="3361">
                  <c:v>-42.377599999974201</c:v>
                </c:pt>
                <c:pt idx="3362">
                  <c:v>-43.370399999974197</c:v>
                </c:pt>
                <c:pt idx="3363">
                  <c:v>-44.363199999974199</c:v>
                </c:pt>
                <c:pt idx="3364">
                  <c:v>-42.567999999974198</c:v>
                </c:pt>
                <c:pt idx="3365">
                  <c:v>-43.560799999974201</c:v>
                </c:pt>
                <c:pt idx="3366">
                  <c:v>-41.765599999974199</c:v>
                </c:pt>
                <c:pt idx="3367">
                  <c:v>-39.970399999974198</c:v>
                </c:pt>
                <c:pt idx="3368">
                  <c:v>-38.175199999974197</c:v>
                </c:pt>
                <c:pt idx="3369">
                  <c:v>-36.379999999974203</c:v>
                </c:pt>
                <c:pt idx="3370">
                  <c:v>-37.372799999974198</c:v>
                </c:pt>
                <c:pt idx="3371">
                  <c:v>-38.365599999974201</c:v>
                </c:pt>
                <c:pt idx="3372">
                  <c:v>-39.358399999974203</c:v>
                </c:pt>
                <c:pt idx="3373">
                  <c:v>-37.563199999974202</c:v>
                </c:pt>
                <c:pt idx="3374">
                  <c:v>-38.555999999974198</c:v>
                </c:pt>
                <c:pt idx="3375">
                  <c:v>-39.5487999999742</c:v>
                </c:pt>
                <c:pt idx="3376">
                  <c:v>-40.541599999974203</c:v>
                </c:pt>
                <c:pt idx="3377">
                  <c:v>-41.534399999974198</c:v>
                </c:pt>
                <c:pt idx="3378">
                  <c:v>-39.739199999974197</c:v>
                </c:pt>
                <c:pt idx="3379">
                  <c:v>-40.7319999999742</c:v>
                </c:pt>
                <c:pt idx="3380">
                  <c:v>-41.724799999974202</c:v>
                </c:pt>
                <c:pt idx="3381">
                  <c:v>-42.717599999974198</c:v>
                </c:pt>
                <c:pt idx="3382">
                  <c:v>-43.7103999999742</c:v>
                </c:pt>
                <c:pt idx="3383">
                  <c:v>-44.703199999974203</c:v>
                </c:pt>
                <c:pt idx="3384">
                  <c:v>-45.695999999974198</c:v>
                </c:pt>
                <c:pt idx="3385">
                  <c:v>-46.688799999974201</c:v>
                </c:pt>
                <c:pt idx="3386">
                  <c:v>-47.681599999974203</c:v>
                </c:pt>
                <c:pt idx="3387">
                  <c:v>-48.674399999974199</c:v>
                </c:pt>
                <c:pt idx="3388">
                  <c:v>-49.667199999974201</c:v>
                </c:pt>
                <c:pt idx="3389">
                  <c:v>-50.659999999974197</c:v>
                </c:pt>
                <c:pt idx="3390">
                  <c:v>-51.652799999974299</c:v>
                </c:pt>
                <c:pt idx="3391">
                  <c:v>-52.645599999974301</c:v>
                </c:pt>
                <c:pt idx="3392">
                  <c:v>-53.638399999974297</c:v>
                </c:pt>
                <c:pt idx="3393">
                  <c:v>-54.631199999974299</c:v>
                </c:pt>
                <c:pt idx="3394">
                  <c:v>-55.623999999974302</c:v>
                </c:pt>
                <c:pt idx="3395">
                  <c:v>-53.828799999974301</c:v>
                </c:pt>
                <c:pt idx="3396">
                  <c:v>-54.821599999974303</c:v>
                </c:pt>
                <c:pt idx="3397">
                  <c:v>-53.026399999974302</c:v>
                </c:pt>
                <c:pt idx="3398">
                  <c:v>-51.231199999974301</c:v>
                </c:pt>
                <c:pt idx="3399">
                  <c:v>-49.4359999999743</c:v>
                </c:pt>
                <c:pt idx="3400">
                  <c:v>-47.640799999974298</c:v>
                </c:pt>
                <c:pt idx="3401">
                  <c:v>-48.633599999974301</c:v>
                </c:pt>
                <c:pt idx="3402">
                  <c:v>-49.626399999974304</c:v>
                </c:pt>
                <c:pt idx="3403">
                  <c:v>-50.619199999974299</c:v>
                </c:pt>
                <c:pt idx="3404">
                  <c:v>-51.611999999974302</c:v>
                </c:pt>
                <c:pt idx="3405">
                  <c:v>-52.604799999974297</c:v>
                </c:pt>
                <c:pt idx="3406">
                  <c:v>-53.5975999999743</c:v>
                </c:pt>
                <c:pt idx="3407">
                  <c:v>-54.590399999974302</c:v>
                </c:pt>
                <c:pt idx="3408">
                  <c:v>-52.795199999974301</c:v>
                </c:pt>
                <c:pt idx="3409">
                  <c:v>-50.9999999999743</c:v>
                </c:pt>
                <c:pt idx="3410">
                  <c:v>-49.204799999974298</c:v>
                </c:pt>
                <c:pt idx="3411">
                  <c:v>-47.409599999974297</c:v>
                </c:pt>
                <c:pt idx="3412">
                  <c:v>-45.614399999974303</c:v>
                </c:pt>
                <c:pt idx="3413">
                  <c:v>-46.607199999974299</c:v>
                </c:pt>
                <c:pt idx="3414">
                  <c:v>-44.811999999974297</c:v>
                </c:pt>
                <c:pt idx="3415">
                  <c:v>-43.016799999974303</c:v>
                </c:pt>
                <c:pt idx="3416">
                  <c:v>-44.009599999974299</c:v>
                </c:pt>
                <c:pt idx="3417">
                  <c:v>-42.214399999974297</c:v>
                </c:pt>
                <c:pt idx="3418">
                  <c:v>-43.2071999999743</c:v>
                </c:pt>
                <c:pt idx="3419">
                  <c:v>-44.199999999974303</c:v>
                </c:pt>
                <c:pt idx="3420">
                  <c:v>-42.404799999974301</c:v>
                </c:pt>
                <c:pt idx="3421">
                  <c:v>-40.6095999999743</c:v>
                </c:pt>
                <c:pt idx="3422">
                  <c:v>-38.814399999974299</c:v>
                </c:pt>
                <c:pt idx="3423">
                  <c:v>-39.807199999974301</c:v>
                </c:pt>
                <c:pt idx="3424">
                  <c:v>-40.799999999974297</c:v>
                </c:pt>
                <c:pt idx="3425">
                  <c:v>-41.792799999974299</c:v>
                </c:pt>
                <c:pt idx="3426">
                  <c:v>-42.785599999974302</c:v>
                </c:pt>
                <c:pt idx="3427">
                  <c:v>-43.778399999974297</c:v>
                </c:pt>
                <c:pt idx="3428">
                  <c:v>-44.7711999999743</c:v>
                </c:pt>
                <c:pt idx="3429">
                  <c:v>-45.763999999974303</c:v>
                </c:pt>
                <c:pt idx="3430">
                  <c:v>-46.756799999974298</c:v>
                </c:pt>
                <c:pt idx="3431">
                  <c:v>-47.749599999974301</c:v>
                </c:pt>
                <c:pt idx="3432">
                  <c:v>-48.742399999974303</c:v>
                </c:pt>
                <c:pt idx="3433">
                  <c:v>-46.947199999974302</c:v>
                </c:pt>
                <c:pt idx="3434">
                  <c:v>-47.939999999974297</c:v>
                </c:pt>
                <c:pt idx="3435">
                  <c:v>-48.9327999999743</c:v>
                </c:pt>
                <c:pt idx="3436">
                  <c:v>-47.137599999974299</c:v>
                </c:pt>
                <c:pt idx="3437">
                  <c:v>-48.130399999974301</c:v>
                </c:pt>
                <c:pt idx="3438">
                  <c:v>-49.123199999974297</c:v>
                </c:pt>
                <c:pt idx="3439">
                  <c:v>-50.115999999974299</c:v>
                </c:pt>
                <c:pt idx="3440">
                  <c:v>-48.320799999974298</c:v>
                </c:pt>
                <c:pt idx="3441">
                  <c:v>-46.525599999974297</c:v>
                </c:pt>
                <c:pt idx="3442">
                  <c:v>-44.730399999974303</c:v>
                </c:pt>
                <c:pt idx="3443">
                  <c:v>-42.935199999974301</c:v>
                </c:pt>
                <c:pt idx="3444">
                  <c:v>-43.927999999974297</c:v>
                </c:pt>
                <c:pt idx="3445">
                  <c:v>-44.9207999999743</c:v>
                </c:pt>
                <c:pt idx="3446">
                  <c:v>-43.125599999974298</c:v>
                </c:pt>
                <c:pt idx="3447">
                  <c:v>-44.118399999974301</c:v>
                </c:pt>
                <c:pt idx="3448">
                  <c:v>-42.3231999999743</c:v>
                </c:pt>
                <c:pt idx="3449">
                  <c:v>-40.527999999974298</c:v>
                </c:pt>
                <c:pt idx="3450">
                  <c:v>-38.732799999974297</c:v>
                </c:pt>
                <c:pt idx="3451">
                  <c:v>-39.7255999999743</c:v>
                </c:pt>
                <c:pt idx="3452">
                  <c:v>-40.718399999974302</c:v>
                </c:pt>
                <c:pt idx="3453">
                  <c:v>-38.923199999974301</c:v>
                </c:pt>
                <c:pt idx="3454">
                  <c:v>-39.915999999974296</c:v>
                </c:pt>
                <c:pt idx="3455">
                  <c:v>-38.120799999974302</c:v>
                </c:pt>
                <c:pt idx="3456">
                  <c:v>-36.325599999974301</c:v>
                </c:pt>
                <c:pt idx="3457">
                  <c:v>-34.5303999999743</c:v>
                </c:pt>
                <c:pt idx="3458">
                  <c:v>-35.523199999974302</c:v>
                </c:pt>
                <c:pt idx="3459">
                  <c:v>-36.515999999974298</c:v>
                </c:pt>
                <c:pt idx="3460">
                  <c:v>-34.720799999974297</c:v>
                </c:pt>
                <c:pt idx="3461">
                  <c:v>-35.713599999974299</c:v>
                </c:pt>
                <c:pt idx="3462">
                  <c:v>-33.918399999974298</c:v>
                </c:pt>
                <c:pt idx="3463">
                  <c:v>-34.911199999974301</c:v>
                </c:pt>
                <c:pt idx="3464">
                  <c:v>-33.115999999974299</c:v>
                </c:pt>
                <c:pt idx="3465">
                  <c:v>-31.320799999974302</c:v>
                </c:pt>
                <c:pt idx="3466">
                  <c:v>-32.313599999974301</c:v>
                </c:pt>
                <c:pt idx="3467">
                  <c:v>-30.518399999974299</c:v>
                </c:pt>
                <c:pt idx="3468">
                  <c:v>-28.723199999974302</c:v>
                </c:pt>
                <c:pt idx="3469">
                  <c:v>-29.715999999974301</c:v>
                </c:pt>
                <c:pt idx="3470">
                  <c:v>-27.9207999999743</c:v>
                </c:pt>
                <c:pt idx="3471">
                  <c:v>-28.913599999974299</c:v>
                </c:pt>
                <c:pt idx="3472">
                  <c:v>-27.118399999974301</c:v>
                </c:pt>
                <c:pt idx="3473">
                  <c:v>-28.1111999999743</c:v>
                </c:pt>
                <c:pt idx="3474">
                  <c:v>-26.315999999974299</c:v>
                </c:pt>
                <c:pt idx="3475">
                  <c:v>-24.520799999974301</c:v>
                </c:pt>
                <c:pt idx="3476">
                  <c:v>-22.7255999999743</c:v>
                </c:pt>
                <c:pt idx="3477">
                  <c:v>-23.718399999974299</c:v>
                </c:pt>
                <c:pt idx="3478">
                  <c:v>-24.711199999974301</c:v>
                </c:pt>
                <c:pt idx="3479">
                  <c:v>-25.7039999999743</c:v>
                </c:pt>
                <c:pt idx="3480">
                  <c:v>-23.908799999974299</c:v>
                </c:pt>
                <c:pt idx="3481">
                  <c:v>-24.901599999974302</c:v>
                </c:pt>
                <c:pt idx="3482">
                  <c:v>-23.1063999999743</c:v>
                </c:pt>
                <c:pt idx="3483">
                  <c:v>-21.311199999974299</c:v>
                </c:pt>
                <c:pt idx="3484">
                  <c:v>-22.303999999974302</c:v>
                </c:pt>
                <c:pt idx="3485">
                  <c:v>-23.296799999974301</c:v>
                </c:pt>
                <c:pt idx="3486">
                  <c:v>-24.2895999999743</c:v>
                </c:pt>
                <c:pt idx="3487">
                  <c:v>-25.282399999974299</c:v>
                </c:pt>
                <c:pt idx="3488">
                  <c:v>-26.275199999974301</c:v>
                </c:pt>
                <c:pt idx="3489">
                  <c:v>-27.2679999999743</c:v>
                </c:pt>
                <c:pt idx="3490">
                  <c:v>-28.260799999974299</c:v>
                </c:pt>
                <c:pt idx="3491">
                  <c:v>-29.253599999974298</c:v>
                </c:pt>
                <c:pt idx="3492">
                  <c:v>-30.246399999974301</c:v>
                </c:pt>
                <c:pt idx="3493">
                  <c:v>-31.2391999999743</c:v>
                </c:pt>
                <c:pt idx="3494">
                  <c:v>-32.231999999974299</c:v>
                </c:pt>
                <c:pt idx="3495">
                  <c:v>-33.224799999974302</c:v>
                </c:pt>
                <c:pt idx="3496">
                  <c:v>-34.217599999974297</c:v>
                </c:pt>
                <c:pt idx="3497">
                  <c:v>-35.2103999999743</c:v>
                </c:pt>
                <c:pt idx="3498">
                  <c:v>-36.203199999974302</c:v>
                </c:pt>
                <c:pt idx="3499">
                  <c:v>-37.195999999974298</c:v>
                </c:pt>
                <c:pt idx="3500">
                  <c:v>-38.1887999999743</c:v>
                </c:pt>
                <c:pt idx="3501">
                  <c:v>-36.393599999974299</c:v>
                </c:pt>
                <c:pt idx="3502">
                  <c:v>-37.386399999974302</c:v>
                </c:pt>
                <c:pt idx="3503">
                  <c:v>-38.379199999974297</c:v>
                </c:pt>
                <c:pt idx="3504">
                  <c:v>-36.583999999974303</c:v>
                </c:pt>
                <c:pt idx="3505">
                  <c:v>-34.788799999974302</c:v>
                </c:pt>
                <c:pt idx="3506">
                  <c:v>-32.9935999999743</c:v>
                </c:pt>
                <c:pt idx="3507">
                  <c:v>-31.198399999974299</c:v>
                </c:pt>
                <c:pt idx="3508">
                  <c:v>-29.403199999974301</c:v>
                </c:pt>
                <c:pt idx="3509">
                  <c:v>-30.3959999999743</c:v>
                </c:pt>
                <c:pt idx="3510">
                  <c:v>-28.600799999974299</c:v>
                </c:pt>
                <c:pt idx="3511">
                  <c:v>-29.593599999974298</c:v>
                </c:pt>
                <c:pt idx="3512">
                  <c:v>-30.586399999974301</c:v>
                </c:pt>
                <c:pt idx="3513">
                  <c:v>-31.5791999999743</c:v>
                </c:pt>
                <c:pt idx="3514">
                  <c:v>-32.571999999974302</c:v>
                </c:pt>
                <c:pt idx="3515">
                  <c:v>-33.564799999974298</c:v>
                </c:pt>
                <c:pt idx="3516">
                  <c:v>-34.5575999999743</c:v>
                </c:pt>
                <c:pt idx="3517">
                  <c:v>-35.550399999974303</c:v>
                </c:pt>
                <c:pt idx="3518">
                  <c:v>-36.543199999974298</c:v>
                </c:pt>
                <c:pt idx="3519">
                  <c:v>-37.535999999974301</c:v>
                </c:pt>
                <c:pt idx="3520">
                  <c:v>-38.528799999974296</c:v>
                </c:pt>
                <c:pt idx="3521">
                  <c:v>-39.521599999974299</c:v>
                </c:pt>
                <c:pt idx="3522">
                  <c:v>-40.514399999974302</c:v>
                </c:pt>
                <c:pt idx="3523">
                  <c:v>-41.507199999974297</c:v>
                </c:pt>
                <c:pt idx="3524">
                  <c:v>-42.4999999999743</c:v>
                </c:pt>
                <c:pt idx="3525">
                  <c:v>-43.492799999974302</c:v>
                </c:pt>
                <c:pt idx="3526">
                  <c:v>-44.485599999974298</c:v>
                </c:pt>
                <c:pt idx="3527">
                  <c:v>-42.690399999974296</c:v>
                </c:pt>
                <c:pt idx="3528">
                  <c:v>-40.895199999974302</c:v>
                </c:pt>
                <c:pt idx="3529">
                  <c:v>-39.099999999974301</c:v>
                </c:pt>
                <c:pt idx="3530">
                  <c:v>-40.092799999974297</c:v>
                </c:pt>
                <c:pt idx="3531">
                  <c:v>-38.297599999974302</c:v>
                </c:pt>
                <c:pt idx="3532">
                  <c:v>-36.502399999974301</c:v>
                </c:pt>
                <c:pt idx="3533">
                  <c:v>-34.7071999999743</c:v>
                </c:pt>
                <c:pt idx="3534">
                  <c:v>-35.699999999974303</c:v>
                </c:pt>
                <c:pt idx="3535">
                  <c:v>-36.692799999974298</c:v>
                </c:pt>
                <c:pt idx="3536">
                  <c:v>-34.897599999974297</c:v>
                </c:pt>
                <c:pt idx="3537">
                  <c:v>-33.102399999974303</c:v>
                </c:pt>
                <c:pt idx="3538">
                  <c:v>-34.095199999974298</c:v>
                </c:pt>
                <c:pt idx="3539">
                  <c:v>-35.087999999974301</c:v>
                </c:pt>
                <c:pt idx="3540">
                  <c:v>-33.292799999974299</c:v>
                </c:pt>
                <c:pt idx="3541">
                  <c:v>-34.285599999974302</c:v>
                </c:pt>
                <c:pt idx="3542">
                  <c:v>-35.278399999974297</c:v>
                </c:pt>
                <c:pt idx="3543">
                  <c:v>-36.2711999999743</c:v>
                </c:pt>
                <c:pt idx="3544">
                  <c:v>-37.263999999974303</c:v>
                </c:pt>
                <c:pt idx="3545">
                  <c:v>-38.256799999974298</c:v>
                </c:pt>
                <c:pt idx="3546">
                  <c:v>-39.249599999974301</c:v>
                </c:pt>
                <c:pt idx="3547">
                  <c:v>-40.242399999974303</c:v>
                </c:pt>
                <c:pt idx="3548">
                  <c:v>-41.235199999974398</c:v>
                </c:pt>
                <c:pt idx="3549">
                  <c:v>-39.439999999974397</c:v>
                </c:pt>
                <c:pt idx="3550">
                  <c:v>-37.644799999974303</c:v>
                </c:pt>
                <c:pt idx="3551">
                  <c:v>-35.849599999974302</c:v>
                </c:pt>
                <c:pt idx="3552">
                  <c:v>-34.054399999974301</c:v>
                </c:pt>
                <c:pt idx="3553">
                  <c:v>-32.2591999999743</c:v>
                </c:pt>
                <c:pt idx="3554">
                  <c:v>-30.463999999974298</c:v>
                </c:pt>
                <c:pt idx="3555">
                  <c:v>-28.668799999974301</c:v>
                </c:pt>
                <c:pt idx="3556">
                  <c:v>-29.6615999999743</c:v>
                </c:pt>
                <c:pt idx="3557">
                  <c:v>-30.654399999974299</c:v>
                </c:pt>
                <c:pt idx="3558">
                  <c:v>-28.859199999974301</c:v>
                </c:pt>
                <c:pt idx="3559">
                  <c:v>-27.0639999999743</c:v>
                </c:pt>
                <c:pt idx="3560">
                  <c:v>-28.056799999974299</c:v>
                </c:pt>
                <c:pt idx="3561">
                  <c:v>-29.049599999974301</c:v>
                </c:pt>
                <c:pt idx="3562">
                  <c:v>-30.0423999999743</c:v>
                </c:pt>
                <c:pt idx="3563">
                  <c:v>-31.035199999974299</c:v>
                </c:pt>
                <c:pt idx="3564">
                  <c:v>-32.027999999974298</c:v>
                </c:pt>
                <c:pt idx="3565">
                  <c:v>-30.232799999974301</c:v>
                </c:pt>
                <c:pt idx="3566">
                  <c:v>-28.437599999974299</c:v>
                </c:pt>
                <c:pt idx="3567">
                  <c:v>-29.430399999974298</c:v>
                </c:pt>
                <c:pt idx="3568">
                  <c:v>-30.423199999974301</c:v>
                </c:pt>
                <c:pt idx="3569">
                  <c:v>-31.4159999999743</c:v>
                </c:pt>
                <c:pt idx="3570">
                  <c:v>-32.408799999974299</c:v>
                </c:pt>
                <c:pt idx="3571">
                  <c:v>-30.613599999974301</c:v>
                </c:pt>
                <c:pt idx="3572">
                  <c:v>-31.6063999999743</c:v>
                </c:pt>
                <c:pt idx="3573">
                  <c:v>-29.811199999974299</c:v>
                </c:pt>
                <c:pt idx="3574">
                  <c:v>-28.015999999974301</c:v>
                </c:pt>
                <c:pt idx="3575">
                  <c:v>-26.2207999999743</c:v>
                </c:pt>
                <c:pt idx="3576">
                  <c:v>-27.213599999974299</c:v>
                </c:pt>
                <c:pt idx="3577">
                  <c:v>-28.206399999974298</c:v>
                </c:pt>
                <c:pt idx="3578">
                  <c:v>-29.199199999974301</c:v>
                </c:pt>
                <c:pt idx="3579">
                  <c:v>-27.4039999999743</c:v>
                </c:pt>
                <c:pt idx="3580">
                  <c:v>-25.608799999974298</c:v>
                </c:pt>
                <c:pt idx="3581">
                  <c:v>-26.601599999974301</c:v>
                </c:pt>
                <c:pt idx="3582">
                  <c:v>-27.5943999999743</c:v>
                </c:pt>
                <c:pt idx="3583">
                  <c:v>-28.587199999974299</c:v>
                </c:pt>
                <c:pt idx="3584">
                  <c:v>-29.579999999974302</c:v>
                </c:pt>
                <c:pt idx="3585">
                  <c:v>-27.7847999999743</c:v>
                </c:pt>
                <c:pt idx="3586">
                  <c:v>-25.989599999974299</c:v>
                </c:pt>
                <c:pt idx="3587">
                  <c:v>-26.982399999974302</c:v>
                </c:pt>
                <c:pt idx="3588">
                  <c:v>-25.1871999999743</c:v>
                </c:pt>
                <c:pt idx="3589">
                  <c:v>-26.179999999974299</c:v>
                </c:pt>
                <c:pt idx="3590">
                  <c:v>-27.172799999974298</c:v>
                </c:pt>
                <c:pt idx="3591">
                  <c:v>-28.165599999974301</c:v>
                </c:pt>
                <c:pt idx="3592">
                  <c:v>-29.1583999999743</c:v>
                </c:pt>
                <c:pt idx="3593">
                  <c:v>-30.151199999974299</c:v>
                </c:pt>
                <c:pt idx="3594">
                  <c:v>-31.143999999974302</c:v>
                </c:pt>
                <c:pt idx="3595">
                  <c:v>-32.136799999974301</c:v>
                </c:pt>
                <c:pt idx="3596">
                  <c:v>-33.129599999974303</c:v>
                </c:pt>
                <c:pt idx="3597">
                  <c:v>-34.122399999974299</c:v>
                </c:pt>
                <c:pt idx="3598">
                  <c:v>-35.115199999974301</c:v>
                </c:pt>
                <c:pt idx="3599">
                  <c:v>-36.107999999974297</c:v>
                </c:pt>
                <c:pt idx="3600">
                  <c:v>-37.100799999974299</c:v>
                </c:pt>
                <c:pt idx="3601">
                  <c:v>-38.093599999974302</c:v>
                </c:pt>
                <c:pt idx="3602">
                  <c:v>-39.086399999974297</c:v>
                </c:pt>
                <c:pt idx="3603">
                  <c:v>-40.0791999999743</c:v>
                </c:pt>
                <c:pt idx="3604">
                  <c:v>-41.071999999974302</c:v>
                </c:pt>
                <c:pt idx="3605">
                  <c:v>-42.064799999974298</c:v>
                </c:pt>
                <c:pt idx="3606">
                  <c:v>-40.269599999974297</c:v>
                </c:pt>
                <c:pt idx="3607">
                  <c:v>-38.474399999974302</c:v>
                </c:pt>
                <c:pt idx="3608">
                  <c:v>-39.467199999974298</c:v>
                </c:pt>
                <c:pt idx="3609">
                  <c:v>-37.671999999974297</c:v>
                </c:pt>
                <c:pt idx="3610">
                  <c:v>-38.664799999974299</c:v>
                </c:pt>
                <c:pt idx="3611">
                  <c:v>-36.869599999974298</c:v>
                </c:pt>
                <c:pt idx="3612">
                  <c:v>-35.074399999974297</c:v>
                </c:pt>
                <c:pt idx="3613">
                  <c:v>-33.279199999974303</c:v>
                </c:pt>
                <c:pt idx="3614">
                  <c:v>-34.271999999974298</c:v>
                </c:pt>
                <c:pt idx="3615">
                  <c:v>-32.476799999974297</c:v>
                </c:pt>
                <c:pt idx="3616">
                  <c:v>-30.681599999974299</c:v>
                </c:pt>
                <c:pt idx="3617">
                  <c:v>-28.886399999974302</c:v>
                </c:pt>
                <c:pt idx="3618">
                  <c:v>-29.879199999974301</c:v>
                </c:pt>
                <c:pt idx="3619">
                  <c:v>-30.8719999999743</c:v>
                </c:pt>
                <c:pt idx="3620">
                  <c:v>-31.864799999974299</c:v>
                </c:pt>
                <c:pt idx="3621">
                  <c:v>-32.857599999974298</c:v>
                </c:pt>
                <c:pt idx="3622">
                  <c:v>-33.8503999999743</c:v>
                </c:pt>
                <c:pt idx="3623">
                  <c:v>-34.843199999974303</c:v>
                </c:pt>
                <c:pt idx="3624">
                  <c:v>-35.835999999974298</c:v>
                </c:pt>
                <c:pt idx="3625">
                  <c:v>-36.828799999974301</c:v>
                </c:pt>
                <c:pt idx="3626">
                  <c:v>-37.821599999974303</c:v>
                </c:pt>
                <c:pt idx="3627">
                  <c:v>-38.814399999974299</c:v>
                </c:pt>
                <c:pt idx="3628">
                  <c:v>-37.019199999974298</c:v>
                </c:pt>
                <c:pt idx="3629">
                  <c:v>-38.0119999999743</c:v>
                </c:pt>
                <c:pt idx="3630">
                  <c:v>-39.004799999974303</c:v>
                </c:pt>
                <c:pt idx="3631">
                  <c:v>-39.997599999974298</c:v>
                </c:pt>
                <c:pt idx="3632">
                  <c:v>-40.990399999974301</c:v>
                </c:pt>
                <c:pt idx="3633">
                  <c:v>-39.195199999974299</c:v>
                </c:pt>
                <c:pt idx="3634">
                  <c:v>-37.399999999974298</c:v>
                </c:pt>
                <c:pt idx="3635">
                  <c:v>-38.392799999974301</c:v>
                </c:pt>
                <c:pt idx="3636">
                  <c:v>-36.5975999999743</c:v>
                </c:pt>
                <c:pt idx="3637">
                  <c:v>-34.802399999974298</c:v>
                </c:pt>
                <c:pt idx="3638">
                  <c:v>-35.795199999974301</c:v>
                </c:pt>
                <c:pt idx="3639">
                  <c:v>-33.9999999999743</c:v>
                </c:pt>
                <c:pt idx="3640">
                  <c:v>-32.204799999974298</c:v>
                </c:pt>
                <c:pt idx="3641">
                  <c:v>-33.197599999974301</c:v>
                </c:pt>
                <c:pt idx="3642">
                  <c:v>-34.190399999974296</c:v>
                </c:pt>
                <c:pt idx="3643">
                  <c:v>-32.395199999974302</c:v>
                </c:pt>
                <c:pt idx="3644">
                  <c:v>-30.599999999974301</c:v>
                </c:pt>
                <c:pt idx="3645">
                  <c:v>-28.8047999999743</c:v>
                </c:pt>
                <c:pt idx="3646">
                  <c:v>-29.797599999974299</c:v>
                </c:pt>
                <c:pt idx="3647">
                  <c:v>-28.002399999974301</c:v>
                </c:pt>
                <c:pt idx="3648">
                  <c:v>-28.9951999999743</c:v>
                </c:pt>
                <c:pt idx="3649">
                  <c:v>-29.987999999974299</c:v>
                </c:pt>
                <c:pt idx="3650">
                  <c:v>-30.980799999974298</c:v>
                </c:pt>
                <c:pt idx="3651">
                  <c:v>-31.973599999974301</c:v>
                </c:pt>
                <c:pt idx="3652">
                  <c:v>-32.9663999999743</c:v>
                </c:pt>
                <c:pt idx="3653">
                  <c:v>-33.959199999974302</c:v>
                </c:pt>
                <c:pt idx="3654">
                  <c:v>-34.951999999974298</c:v>
                </c:pt>
                <c:pt idx="3655">
                  <c:v>-35.9447999999743</c:v>
                </c:pt>
                <c:pt idx="3656">
                  <c:v>-36.937599999974303</c:v>
                </c:pt>
                <c:pt idx="3657">
                  <c:v>-35.142399999974302</c:v>
                </c:pt>
                <c:pt idx="3658">
                  <c:v>-33.347199999974301</c:v>
                </c:pt>
                <c:pt idx="3659">
                  <c:v>-31.551999999974299</c:v>
                </c:pt>
                <c:pt idx="3660">
                  <c:v>-32.544799999974302</c:v>
                </c:pt>
                <c:pt idx="3661">
                  <c:v>-30.749599999974301</c:v>
                </c:pt>
                <c:pt idx="3662">
                  <c:v>-31.7423999999743</c:v>
                </c:pt>
                <c:pt idx="3663">
                  <c:v>-29.947199999974298</c:v>
                </c:pt>
                <c:pt idx="3664">
                  <c:v>-28.151999999974301</c:v>
                </c:pt>
                <c:pt idx="3665">
                  <c:v>-29.1447999999743</c:v>
                </c:pt>
                <c:pt idx="3666">
                  <c:v>-30.137599999974299</c:v>
                </c:pt>
                <c:pt idx="3667">
                  <c:v>-31.130399999974301</c:v>
                </c:pt>
                <c:pt idx="3668">
                  <c:v>-32.123199999974297</c:v>
                </c:pt>
                <c:pt idx="3669">
                  <c:v>-33.115999999974299</c:v>
                </c:pt>
                <c:pt idx="3670">
                  <c:v>-34.108799999974302</c:v>
                </c:pt>
                <c:pt idx="3671">
                  <c:v>-32.313599999974301</c:v>
                </c:pt>
                <c:pt idx="3672">
                  <c:v>-33.306399999974303</c:v>
                </c:pt>
                <c:pt idx="3673">
                  <c:v>-31.511199999974298</c:v>
                </c:pt>
                <c:pt idx="3674">
                  <c:v>-29.715999999974301</c:v>
                </c:pt>
                <c:pt idx="3675">
                  <c:v>-30.7087999999743</c:v>
                </c:pt>
                <c:pt idx="3676">
                  <c:v>-31.701599999974299</c:v>
                </c:pt>
                <c:pt idx="3677">
                  <c:v>-32.694399999974301</c:v>
                </c:pt>
                <c:pt idx="3678">
                  <c:v>-30.8991999999743</c:v>
                </c:pt>
                <c:pt idx="3679">
                  <c:v>-31.891999999974299</c:v>
                </c:pt>
                <c:pt idx="3680">
                  <c:v>-32.884799999974298</c:v>
                </c:pt>
                <c:pt idx="3681">
                  <c:v>-33.877599999974301</c:v>
                </c:pt>
                <c:pt idx="3682">
                  <c:v>-34.870399999974303</c:v>
                </c:pt>
                <c:pt idx="3683">
                  <c:v>-35.863199999974398</c:v>
                </c:pt>
                <c:pt idx="3684">
                  <c:v>-36.855999999974401</c:v>
                </c:pt>
                <c:pt idx="3685">
                  <c:v>-35.0607999999744</c:v>
                </c:pt>
                <c:pt idx="3686">
                  <c:v>-33.265599999974398</c:v>
                </c:pt>
                <c:pt idx="3687">
                  <c:v>-31.470399999974301</c:v>
                </c:pt>
                <c:pt idx="3688">
                  <c:v>-29.6751999999743</c:v>
                </c:pt>
                <c:pt idx="3689">
                  <c:v>-27.879999999974299</c:v>
                </c:pt>
                <c:pt idx="3690">
                  <c:v>-26.084799999974301</c:v>
                </c:pt>
                <c:pt idx="3691">
                  <c:v>-24.2895999999743</c:v>
                </c:pt>
                <c:pt idx="3692">
                  <c:v>-25.282399999974299</c:v>
                </c:pt>
                <c:pt idx="3693">
                  <c:v>-23.487199999974301</c:v>
                </c:pt>
                <c:pt idx="3694">
                  <c:v>-21.6919999999743</c:v>
                </c:pt>
                <c:pt idx="3695">
                  <c:v>-22.684799999974299</c:v>
                </c:pt>
                <c:pt idx="3696">
                  <c:v>-23.677599999974301</c:v>
                </c:pt>
                <c:pt idx="3697">
                  <c:v>-24.6703999999743</c:v>
                </c:pt>
                <c:pt idx="3698">
                  <c:v>-22.875199999974299</c:v>
                </c:pt>
                <c:pt idx="3699">
                  <c:v>-23.867999999974302</c:v>
                </c:pt>
                <c:pt idx="3700">
                  <c:v>-24.860799999974301</c:v>
                </c:pt>
                <c:pt idx="3701">
                  <c:v>-25.8535999999743</c:v>
                </c:pt>
                <c:pt idx="3702">
                  <c:v>-24.058399999974299</c:v>
                </c:pt>
                <c:pt idx="3703">
                  <c:v>-22.263199999974301</c:v>
                </c:pt>
                <c:pt idx="3704">
                  <c:v>-23.2559999999743</c:v>
                </c:pt>
                <c:pt idx="3705">
                  <c:v>-24.248799999974299</c:v>
                </c:pt>
                <c:pt idx="3706">
                  <c:v>-25.241599999974301</c:v>
                </c:pt>
                <c:pt idx="3707">
                  <c:v>-26.2343999999743</c:v>
                </c:pt>
                <c:pt idx="3708">
                  <c:v>-27.2271999999743</c:v>
                </c:pt>
                <c:pt idx="3709">
                  <c:v>-25.431999999974298</c:v>
                </c:pt>
                <c:pt idx="3710">
                  <c:v>-26.424799999974301</c:v>
                </c:pt>
                <c:pt idx="3711">
                  <c:v>-27.4175999999743</c:v>
                </c:pt>
                <c:pt idx="3712">
                  <c:v>-28.410399999974299</c:v>
                </c:pt>
                <c:pt idx="3713">
                  <c:v>-29.403199999974301</c:v>
                </c:pt>
                <c:pt idx="3714">
                  <c:v>-30.3959999999743</c:v>
                </c:pt>
                <c:pt idx="3715">
                  <c:v>-31.388799999974299</c:v>
                </c:pt>
                <c:pt idx="3716">
                  <c:v>-32.381599999974298</c:v>
                </c:pt>
                <c:pt idx="3717">
                  <c:v>-33.374399999974301</c:v>
                </c:pt>
                <c:pt idx="3718">
                  <c:v>-34.367199999974297</c:v>
                </c:pt>
                <c:pt idx="3719">
                  <c:v>-32.571999999974302</c:v>
                </c:pt>
                <c:pt idx="3720">
                  <c:v>-30.776799999974301</c:v>
                </c:pt>
                <c:pt idx="3721">
                  <c:v>-31.7695999999743</c:v>
                </c:pt>
                <c:pt idx="3722">
                  <c:v>-32.762399999974299</c:v>
                </c:pt>
                <c:pt idx="3723">
                  <c:v>-30.967199999974302</c:v>
                </c:pt>
                <c:pt idx="3724">
                  <c:v>-31.959999999974301</c:v>
                </c:pt>
                <c:pt idx="3725">
                  <c:v>-30.164799999974299</c:v>
                </c:pt>
                <c:pt idx="3726">
                  <c:v>-31.157599999974298</c:v>
                </c:pt>
                <c:pt idx="3727">
                  <c:v>-29.362399999974301</c:v>
                </c:pt>
                <c:pt idx="3728">
                  <c:v>-30.3551999999743</c:v>
                </c:pt>
                <c:pt idx="3729">
                  <c:v>-31.347999999974299</c:v>
                </c:pt>
                <c:pt idx="3730">
                  <c:v>-32.340799999974301</c:v>
                </c:pt>
                <c:pt idx="3731">
                  <c:v>-33.333599999974297</c:v>
                </c:pt>
                <c:pt idx="3732">
                  <c:v>-34.326399999974299</c:v>
                </c:pt>
                <c:pt idx="3733">
                  <c:v>-35.319199999974302</c:v>
                </c:pt>
                <c:pt idx="3734">
                  <c:v>-36.311999999974297</c:v>
                </c:pt>
                <c:pt idx="3735">
                  <c:v>-37.3047999999743</c:v>
                </c:pt>
                <c:pt idx="3736">
                  <c:v>-38.297599999974302</c:v>
                </c:pt>
                <c:pt idx="3737">
                  <c:v>-39.290399999974298</c:v>
                </c:pt>
                <c:pt idx="3738">
                  <c:v>-37.495199999974297</c:v>
                </c:pt>
                <c:pt idx="3739">
                  <c:v>-38.487999999974299</c:v>
                </c:pt>
                <c:pt idx="3740">
                  <c:v>-39.480799999974302</c:v>
                </c:pt>
                <c:pt idx="3741">
                  <c:v>-37.685599999974301</c:v>
                </c:pt>
                <c:pt idx="3742">
                  <c:v>-38.678399999974303</c:v>
                </c:pt>
                <c:pt idx="3743">
                  <c:v>-36.883199999974302</c:v>
                </c:pt>
                <c:pt idx="3744">
                  <c:v>-37.875999999974297</c:v>
                </c:pt>
                <c:pt idx="3745">
                  <c:v>-38.8687999999743</c:v>
                </c:pt>
                <c:pt idx="3746">
                  <c:v>-37.073599999974299</c:v>
                </c:pt>
                <c:pt idx="3747">
                  <c:v>-38.066399999974301</c:v>
                </c:pt>
                <c:pt idx="3748">
                  <c:v>-39.059199999974297</c:v>
                </c:pt>
                <c:pt idx="3749">
                  <c:v>-37.263999999974303</c:v>
                </c:pt>
                <c:pt idx="3750">
                  <c:v>-38.256799999974398</c:v>
                </c:pt>
                <c:pt idx="3751">
                  <c:v>-36.461599999974297</c:v>
                </c:pt>
                <c:pt idx="3752">
                  <c:v>-37.454399999974399</c:v>
                </c:pt>
                <c:pt idx="3753">
                  <c:v>-38.447199999974401</c:v>
                </c:pt>
                <c:pt idx="3754">
                  <c:v>-36.6519999999744</c:v>
                </c:pt>
                <c:pt idx="3755">
                  <c:v>-34.856799999974399</c:v>
                </c:pt>
                <c:pt idx="3756">
                  <c:v>-33.061599999974398</c:v>
                </c:pt>
                <c:pt idx="3757">
                  <c:v>-31.266399999974301</c:v>
                </c:pt>
                <c:pt idx="3758">
                  <c:v>-29.471199999974299</c:v>
                </c:pt>
                <c:pt idx="3759">
                  <c:v>-30.463999999974298</c:v>
                </c:pt>
                <c:pt idx="3760">
                  <c:v>-28.668799999974301</c:v>
                </c:pt>
                <c:pt idx="3761">
                  <c:v>-29.6615999999743</c:v>
                </c:pt>
                <c:pt idx="3762">
                  <c:v>-30.654399999974299</c:v>
                </c:pt>
                <c:pt idx="3763">
                  <c:v>-31.647199999974301</c:v>
                </c:pt>
                <c:pt idx="3764">
                  <c:v>-32.6399999999743</c:v>
                </c:pt>
                <c:pt idx="3765">
                  <c:v>-33.632799999974303</c:v>
                </c:pt>
                <c:pt idx="3766">
                  <c:v>-34.625599999974398</c:v>
                </c:pt>
                <c:pt idx="3767">
                  <c:v>-35.6183999999744</c:v>
                </c:pt>
                <c:pt idx="3768">
                  <c:v>-36.611199999974403</c:v>
                </c:pt>
                <c:pt idx="3769">
                  <c:v>-37.603999999974398</c:v>
                </c:pt>
                <c:pt idx="3770">
                  <c:v>-38.596799999974401</c:v>
                </c:pt>
                <c:pt idx="3771">
                  <c:v>-39.589599999974403</c:v>
                </c:pt>
                <c:pt idx="3772">
                  <c:v>-37.794399999974402</c:v>
                </c:pt>
                <c:pt idx="3773">
                  <c:v>-35.999199999974401</c:v>
                </c:pt>
                <c:pt idx="3774">
                  <c:v>-34.2039999999744</c:v>
                </c:pt>
                <c:pt idx="3775">
                  <c:v>-35.196799999974402</c:v>
                </c:pt>
                <c:pt idx="3776">
                  <c:v>-36.189599999974398</c:v>
                </c:pt>
                <c:pt idx="3777">
                  <c:v>-37.1823999999744</c:v>
                </c:pt>
                <c:pt idx="3778">
                  <c:v>-35.387199999974399</c:v>
                </c:pt>
                <c:pt idx="3779">
                  <c:v>-36.379999999974402</c:v>
                </c:pt>
                <c:pt idx="3780">
                  <c:v>-34.5847999999744</c:v>
                </c:pt>
                <c:pt idx="3781">
                  <c:v>-32.789599999974399</c:v>
                </c:pt>
                <c:pt idx="3782">
                  <c:v>-33.782399999974402</c:v>
                </c:pt>
                <c:pt idx="3783">
                  <c:v>-31.987199999974401</c:v>
                </c:pt>
                <c:pt idx="3784">
                  <c:v>-32.979999999974403</c:v>
                </c:pt>
                <c:pt idx="3785">
                  <c:v>-33.972799999974399</c:v>
                </c:pt>
                <c:pt idx="3786">
                  <c:v>-34.965599999974401</c:v>
                </c:pt>
                <c:pt idx="3787">
                  <c:v>-35.958399999974397</c:v>
                </c:pt>
                <c:pt idx="3788">
                  <c:v>-36.951199999974399</c:v>
                </c:pt>
                <c:pt idx="3789">
                  <c:v>-37.943999999974402</c:v>
                </c:pt>
                <c:pt idx="3790">
                  <c:v>-38.936799999974397</c:v>
                </c:pt>
                <c:pt idx="3791">
                  <c:v>-39.9295999999744</c:v>
                </c:pt>
                <c:pt idx="3792">
                  <c:v>-40.922399999974402</c:v>
                </c:pt>
                <c:pt idx="3793">
                  <c:v>-39.127199999974401</c:v>
                </c:pt>
                <c:pt idx="3794">
                  <c:v>-40.119999999974397</c:v>
                </c:pt>
                <c:pt idx="3795">
                  <c:v>-38.324799999974402</c:v>
                </c:pt>
                <c:pt idx="3796">
                  <c:v>-36.529599999974401</c:v>
                </c:pt>
                <c:pt idx="3797">
                  <c:v>-37.522399999974397</c:v>
                </c:pt>
                <c:pt idx="3798">
                  <c:v>-38.515199999974399</c:v>
                </c:pt>
                <c:pt idx="3799">
                  <c:v>-36.719999999974398</c:v>
                </c:pt>
                <c:pt idx="3800">
                  <c:v>-37.712799999974401</c:v>
                </c:pt>
                <c:pt idx="3801">
                  <c:v>-38.705599999974403</c:v>
                </c:pt>
                <c:pt idx="3802">
                  <c:v>-39.698399999974399</c:v>
                </c:pt>
                <c:pt idx="3803">
                  <c:v>-40.691199999974401</c:v>
                </c:pt>
                <c:pt idx="3804">
                  <c:v>-41.683999999974397</c:v>
                </c:pt>
                <c:pt idx="3805">
                  <c:v>-42.676799999974399</c:v>
                </c:pt>
                <c:pt idx="3806">
                  <c:v>-43.669599999974402</c:v>
                </c:pt>
                <c:pt idx="3807">
                  <c:v>-44.662399999974397</c:v>
                </c:pt>
                <c:pt idx="3808">
                  <c:v>-45.6551999999744</c:v>
                </c:pt>
                <c:pt idx="3809">
                  <c:v>-46.647999999974402</c:v>
                </c:pt>
                <c:pt idx="3810">
                  <c:v>-47.640799999974398</c:v>
                </c:pt>
                <c:pt idx="3811">
                  <c:v>-48.6335999999744</c:v>
                </c:pt>
                <c:pt idx="3812">
                  <c:v>-49.626399999974403</c:v>
                </c:pt>
                <c:pt idx="3813">
                  <c:v>-50.619199999974398</c:v>
                </c:pt>
                <c:pt idx="3814">
                  <c:v>-51.611999999974401</c:v>
                </c:pt>
                <c:pt idx="3815">
                  <c:v>-52.604799999974396</c:v>
                </c:pt>
                <c:pt idx="3816">
                  <c:v>-53.597599999974399</c:v>
                </c:pt>
                <c:pt idx="3817">
                  <c:v>-51.802399999974398</c:v>
                </c:pt>
                <c:pt idx="3818">
                  <c:v>-50.007199999974397</c:v>
                </c:pt>
                <c:pt idx="3819">
                  <c:v>-50.999999999974399</c:v>
                </c:pt>
                <c:pt idx="3820">
                  <c:v>-49.204799999974398</c:v>
                </c:pt>
                <c:pt idx="3821">
                  <c:v>-47.409599999974397</c:v>
                </c:pt>
                <c:pt idx="3822">
                  <c:v>-45.614399999974403</c:v>
                </c:pt>
                <c:pt idx="3823">
                  <c:v>-46.607199999974398</c:v>
                </c:pt>
                <c:pt idx="3824">
                  <c:v>-47.599999999974401</c:v>
                </c:pt>
                <c:pt idx="3825">
                  <c:v>-48.592799999974403</c:v>
                </c:pt>
                <c:pt idx="3826">
                  <c:v>-49.585599999974399</c:v>
                </c:pt>
                <c:pt idx="3827">
                  <c:v>-50.578399999974401</c:v>
                </c:pt>
                <c:pt idx="3828">
                  <c:v>-51.571199999974397</c:v>
                </c:pt>
                <c:pt idx="3829">
                  <c:v>-52.563999999974499</c:v>
                </c:pt>
                <c:pt idx="3830">
                  <c:v>-53.556799999974501</c:v>
                </c:pt>
                <c:pt idx="3831">
                  <c:v>-51.7615999999745</c:v>
                </c:pt>
                <c:pt idx="3832">
                  <c:v>-52.754399999974503</c:v>
                </c:pt>
                <c:pt idx="3833">
                  <c:v>-53.747199999974498</c:v>
                </c:pt>
                <c:pt idx="3834">
                  <c:v>-54.739999999974501</c:v>
                </c:pt>
                <c:pt idx="3835">
                  <c:v>-55.732799999974503</c:v>
                </c:pt>
                <c:pt idx="3836">
                  <c:v>-53.937599999974502</c:v>
                </c:pt>
                <c:pt idx="3837">
                  <c:v>-54.930399999974497</c:v>
                </c:pt>
                <c:pt idx="3838">
                  <c:v>-53.135199999974503</c:v>
                </c:pt>
                <c:pt idx="3839">
                  <c:v>-54.127999999974499</c:v>
                </c:pt>
                <c:pt idx="3840">
                  <c:v>-55.120799999974501</c:v>
                </c:pt>
                <c:pt idx="3841">
                  <c:v>-56.113599999974497</c:v>
                </c:pt>
                <c:pt idx="3842">
                  <c:v>-57.106399999974499</c:v>
                </c:pt>
                <c:pt idx="3843">
                  <c:v>-58.099199999974502</c:v>
                </c:pt>
                <c:pt idx="3844">
                  <c:v>-59.091999999974497</c:v>
                </c:pt>
                <c:pt idx="3845">
                  <c:v>-60.0847999999745</c:v>
                </c:pt>
                <c:pt idx="3846">
                  <c:v>-61.077599999974503</c:v>
                </c:pt>
                <c:pt idx="3847">
                  <c:v>-59.282399999974501</c:v>
                </c:pt>
                <c:pt idx="3848">
                  <c:v>-57.4871999999745</c:v>
                </c:pt>
                <c:pt idx="3849">
                  <c:v>-55.691999999974499</c:v>
                </c:pt>
                <c:pt idx="3850">
                  <c:v>-53.896799999974498</c:v>
                </c:pt>
                <c:pt idx="3851">
                  <c:v>-52.101599999974503</c:v>
                </c:pt>
                <c:pt idx="3852">
                  <c:v>-50.306399999974502</c:v>
                </c:pt>
                <c:pt idx="3853">
                  <c:v>-48.511199999974501</c:v>
                </c:pt>
                <c:pt idx="3854">
                  <c:v>-46.7159999999745</c:v>
                </c:pt>
                <c:pt idx="3855">
                  <c:v>-47.708799999974502</c:v>
                </c:pt>
                <c:pt idx="3856">
                  <c:v>-48.701599999974498</c:v>
                </c:pt>
                <c:pt idx="3857">
                  <c:v>-46.906399999974496</c:v>
                </c:pt>
                <c:pt idx="3858">
                  <c:v>-47.899199999974499</c:v>
                </c:pt>
                <c:pt idx="3859">
                  <c:v>-48.891999999974502</c:v>
                </c:pt>
                <c:pt idx="3860">
                  <c:v>-49.884799999974497</c:v>
                </c:pt>
                <c:pt idx="3861">
                  <c:v>-50.8775999999745</c:v>
                </c:pt>
                <c:pt idx="3862">
                  <c:v>-49.082399999974498</c:v>
                </c:pt>
                <c:pt idx="3863">
                  <c:v>-50.075199999974501</c:v>
                </c:pt>
                <c:pt idx="3864">
                  <c:v>-48.2799999999745</c:v>
                </c:pt>
                <c:pt idx="3865">
                  <c:v>-49.272799999974502</c:v>
                </c:pt>
                <c:pt idx="3866">
                  <c:v>-50.265599999974498</c:v>
                </c:pt>
                <c:pt idx="3867">
                  <c:v>-51.2583999999745</c:v>
                </c:pt>
                <c:pt idx="3868">
                  <c:v>-52.251199999974503</c:v>
                </c:pt>
                <c:pt idx="3869">
                  <c:v>-53.243999999974498</c:v>
                </c:pt>
                <c:pt idx="3870">
                  <c:v>-54.236799999974501</c:v>
                </c:pt>
                <c:pt idx="3871">
                  <c:v>-55.229599999974504</c:v>
                </c:pt>
                <c:pt idx="3872">
                  <c:v>-56.222399999974499</c:v>
                </c:pt>
                <c:pt idx="3873">
                  <c:v>-57.215199999974502</c:v>
                </c:pt>
                <c:pt idx="3874">
                  <c:v>-55.4199999999745</c:v>
                </c:pt>
                <c:pt idx="3875">
                  <c:v>-56.412799999974503</c:v>
                </c:pt>
                <c:pt idx="3876">
                  <c:v>-57.405599999974498</c:v>
                </c:pt>
                <c:pt idx="3877">
                  <c:v>-58.398399999974501</c:v>
                </c:pt>
                <c:pt idx="3878">
                  <c:v>-56.6031999999745</c:v>
                </c:pt>
                <c:pt idx="3879">
                  <c:v>-54.807999999974498</c:v>
                </c:pt>
                <c:pt idx="3880">
                  <c:v>-53.012799999974497</c:v>
                </c:pt>
                <c:pt idx="3881">
                  <c:v>-51.217599999974503</c:v>
                </c:pt>
                <c:pt idx="3882">
                  <c:v>-49.422399999974502</c:v>
                </c:pt>
                <c:pt idx="3883">
                  <c:v>-47.627199999974501</c:v>
                </c:pt>
                <c:pt idx="3884">
                  <c:v>-45.831999999974499</c:v>
                </c:pt>
                <c:pt idx="3885">
                  <c:v>-44.036799999974498</c:v>
                </c:pt>
                <c:pt idx="3886">
                  <c:v>-45.029599999974501</c:v>
                </c:pt>
                <c:pt idx="3887">
                  <c:v>-43.234399999974499</c:v>
                </c:pt>
                <c:pt idx="3888">
                  <c:v>-44.227199999974502</c:v>
                </c:pt>
                <c:pt idx="3889">
                  <c:v>-42.431999999974501</c:v>
                </c:pt>
                <c:pt idx="3890">
                  <c:v>-43.424799999974503</c:v>
                </c:pt>
                <c:pt idx="3891">
                  <c:v>-41.629599999974502</c:v>
                </c:pt>
                <c:pt idx="3892">
                  <c:v>-39.834399999974501</c:v>
                </c:pt>
                <c:pt idx="3893">
                  <c:v>-38.0391999999745</c:v>
                </c:pt>
                <c:pt idx="3894">
                  <c:v>-39.031999999974502</c:v>
                </c:pt>
                <c:pt idx="3895">
                  <c:v>-40.024799999974498</c:v>
                </c:pt>
                <c:pt idx="3896">
                  <c:v>-38.229599999974504</c:v>
                </c:pt>
                <c:pt idx="3897">
                  <c:v>-39.222399999974499</c:v>
                </c:pt>
                <c:pt idx="3898">
                  <c:v>-40.215199999974502</c:v>
                </c:pt>
                <c:pt idx="3899">
                  <c:v>-41.207999999974497</c:v>
                </c:pt>
                <c:pt idx="3900">
                  <c:v>-42.2007999999745</c:v>
                </c:pt>
                <c:pt idx="3901">
                  <c:v>-43.193599999974502</c:v>
                </c:pt>
                <c:pt idx="3902">
                  <c:v>-44.186399999974498</c:v>
                </c:pt>
                <c:pt idx="3903">
                  <c:v>-45.1791999999745</c:v>
                </c:pt>
                <c:pt idx="3904">
                  <c:v>-46.171999999974503</c:v>
                </c:pt>
                <c:pt idx="3905">
                  <c:v>-44.376799999974502</c:v>
                </c:pt>
                <c:pt idx="3906">
                  <c:v>-42.5815999999745</c:v>
                </c:pt>
                <c:pt idx="3907">
                  <c:v>-40.786399999974499</c:v>
                </c:pt>
                <c:pt idx="3908">
                  <c:v>-41.779199999974502</c:v>
                </c:pt>
                <c:pt idx="3909">
                  <c:v>-39.9839999999745</c:v>
                </c:pt>
                <c:pt idx="3910">
                  <c:v>-38.188799999974499</c:v>
                </c:pt>
                <c:pt idx="3911">
                  <c:v>-39.181599999974502</c:v>
                </c:pt>
                <c:pt idx="3912">
                  <c:v>-40.174399999974497</c:v>
                </c:pt>
                <c:pt idx="3913">
                  <c:v>-41.1671999999745</c:v>
                </c:pt>
                <c:pt idx="3914">
                  <c:v>-39.371999999974499</c:v>
                </c:pt>
                <c:pt idx="3915">
                  <c:v>-37.576799999974497</c:v>
                </c:pt>
                <c:pt idx="3916">
                  <c:v>-35.781599999974503</c:v>
                </c:pt>
                <c:pt idx="3917">
                  <c:v>-36.774399999974499</c:v>
                </c:pt>
                <c:pt idx="3918">
                  <c:v>-37.767199999974501</c:v>
                </c:pt>
                <c:pt idx="3919">
                  <c:v>-38.759999999974497</c:v>
                </c:pt>
                <c:pt idx="3920">
                  <c:v>-39.752799999974499</c:v>
                </c:pt>
                <c:pt idx="3921">
                  <c:v>-40.745599999974502</c:v>
                </c:pt>
                <c:pt idx="3922">
                  <c:v>-41.738399999974597</c:v>
                </c:pt>
                <c:pt idx="3923">
                  <c:v>-42.731199999974599</c:v>
                </c:pt>
                <c:pt idx="3924">
                  <c:v>-40.935999999974598</c:v>
                </c:pt>
                <c:pt idx="3925">
                  <c:v>-41.928799999974601</c:v>
                </c:pt>
                <c:pt idx="3926">
                  <c:v>-40.133599999974599</c:v>
                </c:pt>
                <c:pt idx="3927">
                  <c:v>-38.338399999974598</c:v>
                </c:pt>
                <c:pt idx="3928">
                  <c:v>-36.543199999974597</c:v>
                </c:pt>
                <c:pt idx="3929">
                  <c:v>-37.535999999974599</c:v>
                </c:pt>
                <c:pt idx="3930">
                  <c:v>-38.528799999974602</c:v>
                </c:pt>
                <c:pt idx="3931">
                  <c:v>-36.733599999974601</c:v>
                </c:pt>
                <c:pt idx="3932">
                  <c:v>-37.726399999974603</c:v>
                </c:pt>
                <c:pt idx="3933">
                  <c:v>-38.719199999974599</c:v>
                </c:pt>
                <c:pt idx="3934">
                  <c:v>-39.711999999974601</c:v>
                </c:pt>
                <c:pt idx="3935">
                  <c:v>-37.9167999999746</c:v>
                </c:pt>
                <c:pt idx="3936">
                  <c:v>-36.121599999974599</c:v>
                </c:pt>
                <c:pt idx="3937">
                  <c:v>-34.326399999974598</c:v>
                </c:pt>
                <c:pt idx="3938">
                  <c:v>-35.3191999999746</c:v>
                </c:pt>
                <c:pt idx="3939">
                  <c:v>-33.523999999974599</c:v>
                </c:pt>
                <c:pt idx="3940">
                  <c:v>-34.516799999974602</c:v>
                </c:pt>
                <c:pt idx="3941">
                  <c:v>-35.509599999974597</c:v>
                </c:pt>
                <c:pt idx="3942">
                  <c:v>-33.714399999974603</c:v>
                </c:pt>
                <c:pt idx="3943">
                  <c:v>-34.707199999974598</c:v>
                </c:pt>
                <c:pt idx="3944">
                  <c:v>-32.911999999974597</c:v>
                </c:pt>
                <c:pt idx="3945">
                  <c:v>-31.116799999974599</c:v>
                </c:pt>
                <c:pt idx="3946">
                  <c:v>-29.321599999974602</c:v>
                </c:pt>
                <c:pt idx="3947">
                  <c:v>-30.314399999974601</c:v>
                </c:pt>
                <c:pt idx="3948">
                  <c:v>-31.3071999999746</c:v>
                </c:pt>
                <c:pt idx="3949">
                  <c:v>-32.299999999974602</c:v>
                </c:pt>
                <c:pt idx="3950">
                  <c:v>-30.504799999974601</c:v>
                </c:pt>
                <c:pt idx="3951">
                  <c:v>-28.7095999999746</c:v>
                </c:pt>
                <c:pt idx="3952">
                  <c:v>-26.914399999974599</c:v>
                </c:pt>
                <c:pt idx="3953">
                  <c:v>-27.907199999974601</c:v>
                </c:pt>
                <c:pt idx="3954">
                  <c:v>-28.8999999999746</c:v>
                </c:pt>
                <c:pt idx="3955">
                  <c:v>-29.892799999974599</c:v>
                </c:pt>
                <c:pt idx="3956">
                  <c:v>-28.097599999974602</c:v>
                </c:pt>
                <c:pt idx="3957">
                  <c:v>-26.3023999999746</c:v>
                </c:pt>
                <c:pt idx="3958">
                  <c:v>-27.295199999974599</c:v>
                </c:pt>
                <c:pt idx="3959">
                  <c:v>-25.499999999974499</c:v>
                </c:pt>
                <c:pt idx="3960">
                  <c:v>-26.492799999974501</c:v>
                </c:pt>
                <c:pt idx="3961">
                  <c:v>-27.4855999999745</c:v>
                </c:pt>
                <c:pt idx="3962">
                  <c:v>-25.690399999974499</c:v>
                </c:pt>
                <c:pt idx="3963">
                  <c:v>-26.683199999974502</c:v>
                </c:pt>
                <c:pt idx="3964">
                  <c:v>-24.8879999999745</c:v>
                </c:pt>
                <c:pt idx="3965">
                  <c:v>-23.092799999974499</c:v>
                </c:pt>
                <c:pt idx="3966">
                  <c:v>-24.085599999974502</c:v>
                </c:pt>
                <c:pt idx="3967">
                  <c:v>-22.2903999999745</c:v>
                </c:pt>
                <c:pt idx="3968">
                  <c:v>-23.283199999974499</c:v>
                </c:pt>
                <c:pt idx="3969">
                  <c:v>-21.487999999974502</c:v>
                </c:pt>
                <c:pt idx="3970">
                  <c:v>-22.480799999974501</c:v>
                </c:pt>
                <c:pt idx="3971">
                  <c:v>-23.4735999999745</c:v>
                </c:pt>
                <c:pt idx="3972">
                  <c:v>-24.466399999974499</c:v>
                </c:pt>
                <c:pt idx="3973">
                  <c:v>-25.459199999974501</c:v>
                </c:pt>
                <c:pt idx="3974">
                  <c:v>-26.4519999999745</c:v>
                </c:pt>
                <c:pt idx="3975">
                  <c:v>-27.444799999974499</c:v>
                </c:pt>
                <c:pt idx="3976">
                  <c:v>-28.437599999974498</c:v>
                </c:pt>
                <c:pt idx="3977">
                  <c:v>-29.430399999974501</c:v>
                </c:pt>
                <c:pt idx="3978">
                  <c:v>-30.4231999999745</c:v>
                </c:pt>
                <c:pt idx="3979">
                  <c:v>-31.415999999974499</c:v>
                </c:pt>
                <c:pt idx="3980">
                  <c:v>-32.408799999974498</c:v>
                </c:pt>
                <c:pt idx="3981">
                  <c:v>-33.401599999974501</c:v>
                </c:pt>
                <c:pt idx="3982">
                  <c:v>-34.394399999974503</c:v>
                </c:pt>
                <c:pt idx="3983">
                  <c:v>-35.387199999974499</c:v>
                </c:pt>
                <c:pt idx="3984">
                  <c:v>-36.379999999974501</c:v>
                </c:pt>
                <c:pt idx="3985">
                  <c:v>-37.372799999974497</c:v>
                </c:pt>
                <c:pt idx="3986">
                  <c:v>-38.365599999974499</c:v>
                </c:pt>
                <c:pt idx="3987">
                  <c:v>-39.358399999974502</c:v>
                </c:pt>
                <c:pt idx="3988">
                  <c:v>-40.351199999974597</c:v>
                </c:pt>
                <c:pt idx="3989">
                  <c:v>-41.343999999974599</c:v>
                </c:pt>
                <c:pt idx="3990">
                  <c:v>-42.336799999974602</c:v>
                </c:pt>
                <c:pt idx="3991">
                  <c:v>-43.329599999974597</c:v>
                </c:pt>
                <c:pt idx="3992">
                  <c:v>-44.3223999999746</c:v>
                </c:pt>
                <c:pt idx="3993">
                  <c:v>-45.315199999974602</c:v>
                </c:pt>
                <c:pt idx="3994">
                  <c:v>-46.307999999974598</c:v>
                </c:pt>
                <c:pt idx="3995">
                  <c:v>-47.3007999999746</c:v>
                </c:pt>
                <c:pt idx="3996">
                  <c:v>-48.293599999974603</c:v>
                </c:pt>
                <c:pt idx="3997">
                  <c:v>-49.286399999974599</c:v>
                </c:pt>
                <c:pt idx="3998">
                  <c:v>-50.279199999974601</c:v>
                </c:pt>
              </c:numCache>
            </c:numRef>
          </c:val>
          <c:smooth val="0"/>
        </c:ser>
        <c:dLbls>
          <c:showLegendKey val="0"/>
          <c:showVal val="0"/>
          <c:showCatName val="0"/>
          <c:showSerName val="0"/>
          <c:showPercent val="0"/>
          <c:showBubbleSize val="0"/>
        </c:dLbls>
        <c:smooth val="0"/>
        <c:axId val="482705816"/>
        <c:axId val="482706208"/>
      </c:lineChart>
      <c:catAx>
        <c:axId val="4827058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706208"/>
        <c:crosses val="autoZero"/>
        <c:auto val="1"/>
        <c:lblAlgn val="ctr"/>
        <c:lblOffset val="100"/>
        <c:noMultiLvlLbl val="0"/>
      </c:catAx>
      <c:valAx>
        <c:axId val="482706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7058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D6D8497B95541C38767E5A6F72E53EE"/>
        <w:category>
          <w:name w:val="General"/>
          <w:gallery w:val="placeholder"/>
        </w:category>
        <w:types>
          <w:type w:val="bbPlcHdr"/>
        </w:types>
        <w:behaviors>
          <w:behavior w:val="content"/>
        </w:behaviors>
        <w:guid w:val="{3D910E05-A2F4-41A0-AC14-09AE4DA8538F}"/>
      </w:docPartPr>
      <w:docPartBody>
        <w:p w:rsidR="004C7C06" w:rsidRDefault="004C7C06">
          <w:pPr>
            <w:pStyle w:val="6D6D8497B95541C38767E5A6F72E53EE"/>
          </w:pPr>
          <w:r>
            <w:rPr>
              <w:rStyle w:val="PlaceholderText"/>
            </w:rPr>
            <w:t>Click here to enter text.</w:t>
          </w:r>
        </w:p>
      </w:docPartBody>
    </w:docPart>
    <w:docPart>
      <w:docPartPr>
        <w:name w:val="1221C6D8227D42EBBC1D081F47DD29C7"/>
        <w:category>
          <w:name w:val="General"/>
          <w:gallery w:val="placeholder"/>
        </w:category>
        <w:types>
          <w:type w:val="bbPlcHdr"/>
        </w:types>
        <w:behaviors>
          <w:behavior w:val="content"/>
        </w:behaviors>
        <w:guid w:val="{55B57C65-7E4D-4851-9E1A-E2FC3918F403}"/>
      </w:docPartPr>
      <w:docPartBody>
        <w:p w:rsidR="004C7C06" w:rsidRDefault="004C7C06">
          <w:pPr>
            <w:pStyle w:val="1221C6D8227D42EBBC1D081F47DD29C7"/>
          </w:pPr>
          <w:r>
            <w:t>[Client Satisfaction Survey Report]</w:t>
          </w:r>
        </w:p>
      </w:docPartBody>
    </w:docPart>
    <w:docPart>
      <w:docPartPr>
        <w:name w:val="30741BC917F649828540B77CA0E8DEEE"/>
        <w:category>
          <w:name w:val="General"/>
          <w:gallery w:val="placeholder"/>
        </w:category>
        <w:types>
          <w:type w:val="bbPlcHdr"/>
        </w:types>
        <w:behaviors>
          <w:behavior w:val="content"/>
        </w:behaviors>
        <w:guid w:val="{892612C3-20A5-4CC2-83B7-03423575BA7E}"/>
      </w:docPartPr>
      <w:docPartBody>
        <w:p w:rsidR="004C7C06" w:rsidRDefault="004C7C06">
          <w:pPr>
            <w:pStyle w:val="30741BC917F649828540B77CA0E8DEEE"/>
          </w:pPr>
          <w:r>
            <w:t>[Date]</w:t>
          </w:r>
        </w:p>
      </w:docPartBody>
    </w:docPart>
    <w:docPart>
      <w:docPartPr>
        <w:name w:val="DCAD21E1C9824B178F7ECA43C554E155"/>
        <w:category>
          <w:name w:val="General"/>
          <w:gallery w:val="placeholder"/>
        </w:category>
        <w:types>
          <w:type w:val="bbPlcHdr"/>
        </w:types>
        <w:behaviors>
          <w:behavior w:val="content"/>
        </w:behaviors>
        <w:guid w:val="{E883EE78-FACE-4DDD-BBF2-D9773BEE3FA4}"/>
      </w:docPartPr>
      <w:docPartBody>
        <w:p w:rsidR="004C7C06" w:rsidRDefault="004C7C06" w:rsidP="004C7C06">
          <w:pPr>
            <w:pStyle w:val="DCAD21E1C9824B178F7ECA43C554E155"/>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C06"/>
    <w:rsid w:val="003B6222"/>
    <w:rsid w:val="004B22FA"/>
    <w:rsid w:val="004C7C06"/>
    <w:rsid w:val="007B0356"/>
    <w:rsid w:val="00B64931"/>
    <w:rsid w:val="00DA7A4C"/>
    <w:rsid w:val="00ED7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7C06"/>
    <w:rPr>
      <w:color w:val="5B9BD5" w:themeColor="accent1"/>
    </w:rPr>
  </w:style>
  <w:style w:type="paragraph" w:customStyle="1" w:styleId="6D6D8497B95541C38767E5A6F72E53EE">
    <w:name w:val="6D6D8497B95541C38767E5A6F72E53EE"/>
  </w:style>
  <w:style w:type="paragraph" w:customStyle="1" w:styleId="5A161A2413E04DC6A2612EFA26295C9B">
    <w:name w:val="5A161A2413E04DC6A2612EFA26295C9B"/>
  </w:style>
  <w:style w:type="paragraph" w:customStyle="1" w:styleId="D55B1A8E914145358763D069F0D9B026">
    <w:name w:val="D55B1A8E914145358763D069F0D9B026"/>
  </w:style>
  <w:style w:type="paragraph" w:customStyle="1" w:styleId="26058CC888C14258A03B53467F9AF203">
    <w:name w:val="26058CC888C14258A03B53467F9AF203"/>
  </w:style>
  <w:style w:type="paragraph" w:customStyle="1" w:styleId="A4A5D72EDCF74686B7E9AB0112F2648E">
    <w:name w:val="A4A5D72EDCF74686B7E9AB0112F2648E"/>
  </w:style>
  <w:style w:type="paragraph" w:customStyle="1" w:styleId="D7695CEA775E40B08E795657F60C7647">
    <w:name w:val="D7695CEA775E40B08E795657F60C7647"/>
  </w:style>
  <w:style w:type="paragraph" w:customStyle="1" w:styleId="947A6D02377C4AA396FB21CD4B676B30">
    <w:name w:val="947A6D02377C4AA396FB21CD4B676B30"/>
  </w:style>
  <w:style w:type="paragraph" w:customStyle="1" w:styleId="B20F3D160E7F4D689FA2A0FA6B453D4B">
    <w:name w:val="B20F3D160E7F4D689FA2A0FA6B453D4B"/>
  </w:style>
  <w:style w:type="paragraph" w:customStyle="1" w:styleId="BD38E7CD43D944789A5FACEDDC65F22C">
    <w:name w:val="BD38E7CD43D944789A5FACEDDC65F22C"/>
  </w:style>
  <w:style w:type="paragraph" w:customStyle="1" w:styleId="1221C6D8227D42EBBC1D081F47DD29C7">
    <w:name w:val="1221C6D8227D42EBBC1D081F47DD29C7"/>
  </w:style>
  <w:style w:type="paragraph" w:customStyle="1" w:styleId="30741BC917F649828540B77CA0E8DEEE">
    <w:name w:val="30741BC917F649828540B77CA0E8DEEE"/>
  </w:style>
  <w:style w:type="paragraph" w:customStyle="1" w:styleId="DCAD21E1C9824B178F7ECA43C554E155">
    <w:name w:val="DCAD21E1C9824B178F7ECA43C554E155"/>
    <w:rsid w:val="004C7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2016-03-09T00:00:00</PublishDate>
  <Abstract/>
  <CompanyAddress>Premnath Ramanathan</CompanyAddress>
  <CompanyPhone/>
  <CompanyFax/>
  <CompanyEmail>Vignesh Shankar</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98230873-34B2-473F-B01F-AA42BF9E8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7</TotalTime>
  <Pages>15</Pages>
  <Words>2762</Words>
  <Characters>15746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Data Mining</vt:lpstr>
    </vt:vector>
  </TitlesOfParts>
  <Company/>
  <LinksUpToDate>false</LinksUpToDate>
  <CharactersWithSpaces>18472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dc:title>
  <dc:subject/>
  <dc:creator>sriram santhana krishnan</dc:creator>
  <cp:keywords/>
  <dc:description/>
  <cp:lastModifiedBy>Sriram Santhanakrishnan</cp:lastModifiedBy>
  <cp:revision>4</cp:revision>
  <cp:lastPrinted>2016-02-26T04:56:00Z</cp:lastPrinted>
  <dcterms:created xsi:type="dcterms:W3CDTF">2016-03-12T12:39:00Z</dcterms:created>
  <dcterms:modified xsi:type="dcterms:W3CDTF">2016-03-12T12:46:00Z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